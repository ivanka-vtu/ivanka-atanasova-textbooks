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F42" w:rsidRPr="006E6B39" w:rsidRDefault="008B1F42" w:rsidP="006E6B39">
      <w:pPr>
        <w:rPr>
          <w:lang w:val="en-US"/>
        </w:rPr>
        <w:sectPr w:rsidR="008B1F42" w:rsidRPr="006E6B39" w:rsidSect="00C0221A">
          <w:footerReference w:type="default" r:id="rId7"/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.7pt;margin-top:12pt;width:595.3pt;height:841.9pt;z-index:251658240;mso-position-horizontal-relative:page;mso-position-vertical-relative:page">
            <v:imagedata r:id="rId8" o:title=""/>
            <o:lock v:ext="edit" aspectratio="f"/>
            <w10:wrap anchorx="page" anchory="page"/>
          </v:shape>
        </w:pict>
      </w:r>
      <w:r>
        <w:rPr>
          <w:noProof/>
          <w:lang w:val="bg-BG" w:eastAsia="bg-BG"/>
        </w:rPr>
        <w:pict>
          <v:shape id="_x0000_s1029" type="#_x0000_t75" style="position:absolute;margin-left:0;margin-top:-910.1pt;width:595.3pt;height:841.9pt;z-index:251656192;mso-position-horizontal-relative:page;mso-position-vertical-relative:page">
            <v:imagedata r:id="rId8" o:title=""/>
            <o:lock v:ext="edit" aspectratio="f"/>
            <w10:wrap anchorx="page" anchory="page"/>
          </v:shape>
        </w:pict>
      </w:r>
    </w:p>
    <w:p w:rsidR="008B1F42" w:rsidRDefault="008B1F42" w:rsidP="00E2488C">
      <w:pPr>
        <w:jc w:val="center"/>
        <w:rPr>
          <w:b/>
          <w:sz w:val="36"/>
          <w:szCs w:val="36"/>
          <w:lang w:val="bg-BG"/>
        </w:rPr>
      </w:pPr>
    </w:p>
    <w:p w:rsidR="008B1F42" w:rsidRDefault="008B1F42" w:rsidP="00E2488C">
      <w:pPr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>Иванка Атанасова</w:t>
      </w:r>
    </w:p>
    <w:p w:rsidR="008B1F42" w:rsidRDefault="008B1F42" w:rsidP="00E2488C">
      <w:pPr>
        <w:jc w:val="center"/>
        <w:rPr>
          <w:b/>
          <w:sz w:val="40"/>
          <w:szCs w:val="40"/>
          <w:lang w:val="bg-BG"/>
        </w:rPr>
      </w:pPr>
    </w:p>
    <w:p w:rsidR="008B1F42" w:rsidRDefault="008B1F42" w:rsidP="00E2488C">
      <w:pPr>
        <w:jc w:val="center"/>
        <w:rPr>
          <w:b/>
          <w:sz w:val="40"/>
          <w:szCs w:val="40"/>
          <w:lang w:val="bg-BG"/>
        </w:rPr>
      </w:pPr>
    </w:p>
    <w:p w:rsidR="008B1F42" w:rsidRDefault="008B1F42" w:rsidP="00E2488C">
      <w:pPr>
        <w:jc w:val="center"/>
        <w:rPr>
          <w:b/>
          <w:sz w:val="40"/>
          <w:szCs w:val="40"/>
          <w:lang w:val="bg-BG"/>
        </w:rPr>
      </w:pPr>
    </w:p>
    <w:p w:rsidR="008B1F42" w:rsidRDefault="008B1F42" w:rsidP="00E2488C">
      <w:pPr>
        <w:jc w:val="center"/>
        <w:rPr>
          <w:b/>
          <w:sz w:val="40"/>
          <w:szCs w:val="40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Pr="006B4F6C" w:rsidRDefault="008B1F42" w:rsidP="006B4F6C">
      <w:pPr>
        <w:pStyle w:val="Title"/>
      </w:pPr>
      <w:r w:rsidRPr="006B4F6C">
        <w:t xml:space="preserve">РЕЧНИК НА ГОВОРА </w:t>
      </w:r>
    </w:p>
    <w:p w:rsidR="008B1F42" w:rsidRPr="006B4F6C" w:rsidRDefault="008B1F42" w:rsidP="006B4F6C">
      <w:pPr>
        <w:pStyle w:val="Title"/>
      </w:pPr>
      <w:r w:rsidRPr="006B4F6C">
        <w:t>В СЕЛО МАНОЯ, ОБЩИНА ДРЯНОВО</w:t>
      </w: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Pr="006E6B39" w:rsidRDefault="008B1F42" w:rsidP="00E2488C">
      <w:pPr>
        <w:jc w:val="center"/>
        <w:rPr>
          <w:bCs/>
          <w:sz w:val="40"/>
          <w:szCs w:val="40"/>
          <w:lang w:val="bg-BG"/>
        </w:rPr>
      </w:pPr>
      <w:r w:rsidRPr="006E6B39">
        <w:rPr>
          <w:bCs/>
          <w:sz w:val="40"/>
          <w:szCs w:val="40"/>
          <w:lang w:val="bg-BG"/>
        </w:rPr>
        <w:t>Изследване на проф. д-р Иванка Янакиева Атанасова</w:t>
      </w:r>
    </w:p>
    <w:p w:rsidR="008B1F42" w:rsidRDefault="008B1F42" w:rsidP="00807AE9">
      <w:pPr>
        <w:spacing w:before="80"/>
        <w:jc w:val="center"/>
        <w:rPr>
          <w:b/>
          <w:sz w:val="44"/>
          <w:szCs w:val="44"/>
          <w:lang w:val="bg-BG"/>
        </w:rPr>
      </w:pPr>
      <w:r w:rsidRPr="00807AE9">
        <w:rPr>
          <w:bCs/>
          <w:sz w:val="36"/>
          <w:szCs w:val="36"/>
          <w:lang w:val="bg-BG"/>
        </w:rPr>
        <w:t xml:space="preserve">(Великотърновски университет </w:t>
      </w:r>
      <w:r w:rsidRPr="0052041F">
        <w:rPr>
          <w:bCs/>
          <w:sz w:val="36"/>
          <w:szCs w:val="36"/>
        </w:rPr>
        <w:t>“</w:t>
      </w:r>
      <w:r w:rsidRPr="00807AE9">
        <w:rPr>
          <w:bCs/>
          <w:sz w:val="36"/>
          <w:szCs w:val="36"/>
          <w:lang w:val="bg-BG"/>
        </w:rPr>
        <w:t>Св. Св. Кирил и Методий</w:t>
      </w:r>
      <w:r w:rsidRPr="0052041F">
        <w:rPr>
          <w:bCs/>
          <w:sz w:val="36"/>
          <w:szCs w:val="36"/>
        </w:rPr>
        <w:t>”</w:t>
      </w:r>
      <w:r w:rsidRPr="00807AE9">
        <w:rPr>
          <w:bCs/>
          <w:sz w:val="36"/>
          <w:szCs w:val="36"/>
          <w:lang w:val="bg-BG"/>
        </w:rPr>
        <w:t>)</w:t>
      </w:r>
    </w:p>
    <w:p w:rsidR="008B1F42" w:rsidRPr="00807AE9" w:rsidRDefault="008B1F42" w:rsidP="00807AE9">
      <w:pPr>
        <w:spacing w:before="240"/>
        <w:jc w:val="center"/>
        <w:rPr>
          <w:bCs/>
          <w:sz w:val="44"/>
          <w:szCs w:val="44"/>
          <w:lang w:val="bg-BG"/>
        </w:rPr>
      </w:pPr>
      <w:r w:rsidRPr="00807AE9">
        <w:rPr>
          <w:bCs/>
          <w:sz w:val="44"/>
          <w:szCs w:val="44"/>
          <w:lang w:val="bg-BG"/>
        </w:rPr>
        <w:t xml:space="preserve">Уеб сайт: </w:t>
      </w:r>
      <w:hyperlink r:id="rId9" w:history="1">
        <w:r w:rsidRPr="00807AE9">
          <w:rPr>
            <w:rStyle w:val="Hyperlink"/>
            <w:bCs/>
            <w:sz w:val="44"/>
            <w:szCs w:val="44"/>
            <w:lang w:val="bg-BG"/>
          </w:rPr>
          <w:t>http://ruskiezik.blogspot.com</w:t>
        </w:r>
      </w:hyperlink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44"/>
          <w:szCs w:val="44"/>
          <w:lang w:val="bg-BG"/>
        </w:rPr>
      </w:pPr>
    </w:p>
    <w:p w:rsidR="008B1F42" w:rsidRDefault="008B1F42" w:rsidP="00E2488C">
      <w:pPr>
        <w:jc w:val="center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t>Велико Търново</w:t>
      </w:r>
    </w:p>
    <w:p w:rsidR="008B1F42" w:rsidRPr="004A5D34" w:rsidRDefault="008B1F42" w:rsidP="00E2488C">
      <w:pPr>
        <w:jc w:val="center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t>2019</w:t>
      </w:r>
    </w:p>
    <w:p w:rsidR="008B1F42" w:rsidRPr="0044110A" w:rsidRDefault="008B1F42" w:rsidP="006E6B39">
      <w:pPr>
        <w:ind w:left="5670"/>
        <w:jc w:val="both"/>
        <w:rPr>
          <w:b/>
          <w:i/>
          <w:sz w:val="28"/>
          <w:szCs w:val="28"/>
          <w:lang w:val="bg-BG"/>
        </w:rPr>
      </w:pPr>
      <w:r>
        <w:rPr>
          <w:b/>
          <w:sz w:val="44"/>
          <w:szCs w:val="44"/>
          <w:lang w:val="bg-BG"/>
        </w:rPr>
        <w:br w:type="page"/>
      </w:r>
      <w:r w:rsidRPr="005659CA">
        <w:rPr>
          <w:i/>
          <w:sz w:val="28"/>
          <w:szCs w:val="28"/>
          <w:lang w:val="bg-BG"/>
        </w:rPr>
        <w:t>Посвещавам на моята майка</w:t>
      </w:r>
      <w:r w:rsidRPr="0052041F">
        <w:rPr>
          <w:i/>
          <w:sz w:val="28"/>
          <w:szCs w:val="28"/>
        </w:rPr>
        <w:t xml:space="preserve"> </w:t>
      </w:r>
      <w:r w:rsidRPr="00FC37F9">
        <w:rPr>
          <w:b/>
          <w:i/>
          <w:sz w:val="28"/>
          <w:szCs w:val="28"/>
          <w:lang w:val="bg-BG"/>
        </w:rPr>
        <w:t>Недка Иванова</w:t>
      </w:r>
      <w:r w:rsidRPr="0052041F">
        <w:rPr>
          <w:b/>
          <w:i/>
          <w:sz w:val="28"/>
          <w:szCs w:val="28"/>
        </w:rPr>
        <w:t xml:space="preserve"> </w:t>
      </w:r>
      <w:r w:rsidRPr="00FC37F9">
        <w:rPr>
          <w:b/>
          <w:i/>
          <w:sz w:val="28"/>
          <w:szCs w:val="28"/>
          <w:lang w:val="bg-BG"/>
        </w:rPr>
        <w:t>Иванова</w:t>
      </w:r>
      <w:r>
        <w:rPr>
          <w:b/>
          <w:i/>
          <w:sz w:val="28"/>
          <w:szCs w:val="28"/>
          <w:lang w:val="bg-BG"/>
        </w:rPr>
        <w:t>,</w:t>
      </w:r>
      <w:r w:rsidRPr="005659CA">
        <w:rPr>
          <w:i/>
          <w:sz w:val="28"/>
          <w:szCs w:val="28"/>
          <w:lang w:val="bg-BG"/>
        </w:rPr>
        <w:t xml:space="preserve"> </w:t>
      </w:r>
      <w:r w:rsidRPr="0052041F">
        <w:rPr>
          <w:i/>
          <w:sz w:val="28"/>
          <w:szCs w:val="28"/>
        </w:rPr>
        <w:t xml:space="preserve"> </w:t>
      </w:r>
      <w:r w:rsidRPr="005659CA">
        <w:rPr>
          <w:i/>
          <w:sz w:val="28"/>
          <w:szCs w:val="28"/>
          <w:lang w:val="bg-BG"/>
        </w:rPr>
        <w:t xml:space="preserve">моята баба </w:t>
      </w:r>
      <w:r w:rsidRPr="00FC37F9">
        <w:rPr>
          <w:b/>
          <w:i/>
          <w:sz w:val="28"/>
          <w:szCs w:val="28"/>
          <w:lang w:val="bg-BG"/>
        </w:rPr>
        <w:t>Слава Митева Пишманова</w:t>
      </w:r>
      <w:r>
        <w:rPr>
          <w:b/>
          <w:i/>
          <w:sz w:val="28"/>
          <w:szCs w:val="28"/>
          <w:lang w:val="bg-BG"/>
        </w:rPr>
        <w:t xml:space="preserve"> </w:t>
      </w:r>
      <w:r>
        <w:rPr>
          <w:i/>
          <w:sz w:val="28"/>
          <w:szCs w:val="28"/>
          <w:lang w:val="bg-BG"/>
        </w:rPr>
        <w:t xml:space="preserve">и моята прабаба </w:t>
      </w:r>
      <w:r>
        <w:rPr>
          <w:b/>
          <w:i/>
          <w:sz w:val="28"/>
          <w:szCs w:val="28"/>
          <w:lang w:val="bg-BG"/>
        </w:rPr>
        <w:t>Йона Пенчева Пишманова</w:t>
      </w:r>
    </w:p>
    <w:p w:rsidR="008B1F42" w:rsidRDefault="008B1F42" w:rsidP="003A58D2">
      <w:pPr>
        <w:ind w:firstLine="708"/>
        <w:rPr>
          <w:b/>
          <w:sz w:val="32"/>
          <w:szCs w:val="32"/>
          <w:lang w:val="bg-BG"/>
        </w:rPr>
      </w:pPr>
    </w:p>
    <w:p w:rsidR="008B1F42" w:rsidRDefault="008B1F42" w:rsidP="003A58D2">
      <w:pPr>
        <w:ind w:firstLine="708"/>
        <w:rPr>
          <w:b/>
          <w:sz w:val="36"/>
          <w:szCs w:val="36"/>
          <w:lang w:val="bg-BG"/>
        </w:rPr>
      </w:pPr>
    </w:p>
    <w:p w:rsidR="008B1F42" w:rsidRPr="00F37375" w:rsidRDefault="008B1F42" w:rsidP="00F37375">
      <w:pPr>
        <w:pStyle w:val="Heading1"/>
      </w:pPr>
      <w:r w:rsidRPr="00F37375">
        <w:t>ПРЕДГОВОР</w:t>
      </w:r>
    </w:p>
    <w:p w:rsidR="008B1F42" w:rsidRPr="00F95D78" w:rsidRDefault="008B1F42" w:rsidP="003A58D2">
      <w:pPr>
        <w:ind w:firstLine="708"/>
        <w:rPr>
          <w:b/>
          <w:sz w:val="36"/>
          <w:szCs w:val="36"/>
          <w:lang w:val="bg-BG"/>
        </w:rPr>
      </w:pPr>
    </w:p>
    <w:p w:rsidR="008B1F42" w:rsidRDefault="008B1F42" w:rsidP="003A58D2">
      <w:pPr>
        <w:ind w:firstLine="708"/>
        <w:rPr>
          <w:b/>
          <w:sz w:val="32"/>
          <w:szCs w:val="32"/>
          <w:lang w:val="bg-BG"/>
        </w:rPr>
      </w:pPr>
    </w:p>
    <w:p w:rsidR="008B1F42" w:rsidRDefault="008B1F4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Колко много непознати думи, свързани с бита и културата, откриват днешните деца в народните приказки. Когато бях дете, не беше така, а и моите деца срещаха по-малко непознати думи в любимите приказки. На внуците се налага да обяснявам много повече, да им показвам картинки, снимки. Това е неизбежно, защото езикът непрекъснато се развива, лексиката се променя. И този неоспорим факт ме накара да се замисля и да преоткрия смисъла на отдавна забравени, излезли от активна употреба диалектни и остарели думи. </w:t>
      </w:r>
    </w:p>
    <w:p w:rsidR="008B1F42" w:rsidRDefault="008B1F4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Така се зароди идеята да напиша настоящия „Речник на говора в с. Маноя, община Дряново”, който включва диалектна и остаряла лексика, която рядко се използва в наши дни. </w:t>
      </w:r>
    </w:p>
    <w:p w:rsidR="008B1F42" w:rsidRDefault="008B1F4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Диалектните и остарели думи са представени така, както ги помня от своето детство, което премина в с. Маноя, макар че съм родена в гр. Дряново. Това е родното място на моята майка и моите баба и дядо, на моя род по майчина линия, чийто основател е прапрадядо ми Георги Петров Пишманов, който през втората половина на 19 век бил кмет и свещеник на селото. Думите в речника са представени така, както са ги употребявали най-възрастните жители на с. Маноя през 60-те и 70-те години на ХХ в. В състава на Речника са включени и топонимични названия, тъй като в различните региони на страната те имат различни значения, а значителна част от тях са непонятни за населението.</w:t>
      </w:r>
    </w:p>
    <w:p w:rsidR="008B1F42" w:rsidRDefault="008B1F4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Събирането на диалектните думи и изясняването на техните значения беше извършено с помощта на много информатори, които отдавна не са между живите. Тази лексика са използвали моите предци – прабаби и прадядовци, баби и дядовци, роднини и съседи. Голяма помощ ми оказа моята майка, която ми помогна в събирането и уточняването на значенията на думите, които вече бях забравила. </w:t>
      </w:r>
    </w:p>
    <w:p w:rsidR="008B1F42" w:rsidRDefault="008B1F4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Събрах материалите, за да оставя спомен за езика на миналите поколения и да съхраня за бъдещите това ценно богатство.  Понякога е трудно да бъде разграничена остарялата от диалектната лексика, а за съвременните младежи и двете са еднакво непонятни. По тази причина в настоящия речник са включени не само диалектни, но и остарели думи, които, по мои наблюдения, са се отличавали с по-голяма честотност. Някои от тях са известни на днешните млади хора, тъй като понякога попадат в медиите с определена стилистична цел. Вероятно, в недалечното бъдеще много от тях ще изчезнат, но такива са езиковите закони. Езикът не е закостеняла, а непрекъснато развиваща се, обновяваща се система.</w:t>
      </w:r>
    </w:p>
    <w:p w:rsidR="008B1F42" w:rsidRPr="00F20861" w:rsidRDefault="008B1F4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Лексикалните единици в речника, включващи думи, а в редки случаи и словосъчетания, са подредени по азбучен ред с ударения и транскрипции, а за растенията и животните по възможност са приведени и латинските им названия. В речника са включени и топоними </w:t>
      </w:r>
      <w:r w:rsidRPr="00F20861">
        <w:rPr>
          <w:sz w:val="28"/>
          <w:szCs w:val="28"/>
        </w:rPr>
        <w:t>‘</w:t>
      </w:r>
      <w:r>
        <w:rPr>
          <w:sz w:val="28"/>
          <w:szCs w:val="28"/>
          <w:lang w:val="bg-BG"/>
        </w:rPr>
        <w:t>названия на географски обекти</w:t>
      </w:r>
      <w:r w:rsidRPr="00F20861">
        <w:rPr>
          <w:sz w:val="28"/>
          <w:szCs w:val="28"/>
        </w:rPr>
        <w:t>’</w:t>
      </w:r>
      <w:r>
        <w:rPr>
          <w:sz w:val="28"/>
          <w:szCs w:val="28"/>
          <w:lang w:val="bg-BG"/>
        </w:rPr>
        <w:t>, които се използват самостоятелно или в състава на словосъчетания като названия на местности, тъй като в различните региона на страната имат различно значение.</w:t>
      </w:r>
    </w:p>
    <w:p w:rsidR="008B1F42" w:rsidRDefault="008B1F42" w:rsidP="001039A3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Речниковите статии включват тълкувания само на онези  значения на думите и словосъчетанията, които се използват в говора, а не изобщо в езика, а също така и сведения за техния произход, ако той е известен. За изясняване на произхода и значенията на лексикалните единици са използвани различни тълковни речници, справочници и речници на чуждите думи в книжен или електронен вариант. В отделни случаи са приведени илюстративни примери, включително и фразеологизми.  </w:t>
      </w:r>
    </w:p>
    <w:p w:rsidR="008B1F42" w:rsidRPr="001E6008" w:rsidRDefault="008B1F4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Речникът е полезен за всички, които се интересуват от лексикалното богатство на родния край, от бита и културата, от обичаите и духовния свят на нашите предци. </w:t>
      </w:r>
    </w:p>
    <w:p w:rsidR="008B1F42" w:rsidRDefault="008B1F42" w:rsidP="00374FAF">
      <w:pPr>
        <w:spacing w:before="240"/>
        <w:ind w:right="1120"/>
        <w:jc w:val="right"/>
        <w:rPr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 w:rsidRPr="00623810">
        <w:rPr>
          <w:sz w:val="32"/>
          <w:szCs w:val="32"/>
          <w:lang w:val="bg-BG"/>
        </w:rPr>
        <w:t>От авторката</w:t>
      </w:r>
    </w:p>
    <w:p w:rsidR="008B1F42" w:rsidRPr="00033149" w:rsidRDefault="008B1F42" w:rsidP="00374FAF">
      <w:pPr>
        <w:spacing w:before="240"/>
        <w:ind w:right="1120"/>
        <w:jc w:val="right"/>
        <w:rPr>
          <w:sz w:val="36"/>
          <w:szCs w:val="36"/>
          <w:lang w:val="bg-BG"/>
        </w:rPr>
      </w:pPr>
    </w:p>
    <w:p w:rsidR="008B1F42" w:rsidRDefault="008B1F42" w:rsidP="003A58D2">
      <w:pPr>
        <w:rPr>
          <w:lang w:val="bg-BG"/>
        </w:rPr>
      </w:pPr>
    </w:p>
    <w:p w:rsidR="008B1F42" w:rsidRDefault="008B1F42" w:rsidP="003A58D2">
      <w:pPr>
        <w:rPr>
          <w:lang w:val="bg-BG"/>
        </w:rPr>
        <w:sectPr w:rsidR="008B1F42" w:rsidSect="00A0264D">
          <w:headerReference w:type="default" r:id="rId10"/>
          <w:pgSz w:w="11906" w:h="16838"/>
          <w:pgMar w:top="1418" w:right="1134" w:bottom="1134" w:left="1418" w:header="709" w:footer="709" w:gutter="0"/>
          <w:cols w:space="708"/>
          <w:titlePg/>
          <w:docGrid w:linePitch="360"/>
        </w:sectPr>
      </w:pPr>
    </w:p>
    <w:p w:rsidR="008B1F42" w:rsidRPr="00F37375" w:rsidRDefault="008B1F42" w:rsidP="00F37375">
      <w:pPr>
        <w:pStyle w:val="Heading1"/>
      </w:pPr>
      <w:r w:rsidRPr="00F37375">
        <w:t>А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9D46BB" w:rsidRDefault="008B1F42" w:rsidP="00DC6C50">
      <w:pPr>
        <w:ind w:firstLine="720"/>
        <w:jc w:val="both"/>
        <w:rPr>
          <w:szCs w:val="28"/>
          <w:lang w:val="bg-BG"/>
        </w:rPr>
      </w:pPr>
      <w:bookmarkStart w:id="0" w:name="_Hlk16357894"/>
      <w:r w:rsidRPr="00677892">
        <w:rPr>
          <w:b/>
          <w:szCs w:val="28"/>
          <w:lang w:val="bg-BG"/>
        </w:rPr>
        <w:t>аб</w:t>
      </w:r>
      <w:r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чка</w:t>
      </w:r>
      <w:r w:rsidRPr="00677892">
        <w:rPr>
          <w:szCs w:val="28"/>
          <w:lang w:val="bg-BG"/>
        </w:rPr>
        <w:t xml:space="preserve"> </w:t>
      </w:r>
      <w:r w:rsidRPr="00DC6C50">
        <w:rPr>
          <w:i/>
          <w:szCs w:val="28"/>
          <w:lang w:val="bg-BG"/>
        </w:rPr>
        <w:t>ъби</w:t>
      </w:r>
      <w:r w:rsidRPr="00DC6C50">
        <w:rPr>
          <w:i/>
          <w:szCs w:val="28"/>
          <w:lang w:val="bg-BG"/>
        </w:rPr>
        <w:t>чкъ</w:t>
      </w:r>
      <w:r w:rsidRPr="00677892">
        <w:rPr>
          <w:szCs w:val="28"/>
          <w:lang w:val="bg-BG"/>
        </w:rPr>
        <w:t xml:space="preserve"> (тур. aba от ар.) </w:t>
      </w:r>
      <w:r>
        <w:rPr>
          <w:szCs w:val="28"/>
          <w:lang w:val="bg-BG"/>
        </w:rPr>
        <w:t>Връхна</w:t>
      </w:r>
      <w:r w:rsidRPr="00677892">
        <w:rPr>
          <w:szCs w:val="28"/>
          <w:lang w:val="bg-BG"/>
        </w:rPr>
        <w:t xml:space="preserve"> дреха о</w:t>
      </w:r>
      <w:r w:rsidRPr="00D85910">
        <w:rPr>
          <w:szCs w:val="28"/>
          <w:lang w:val="bg-BG"/>
        </w:rPr>
        <w:t xml:space="preserve">т </w:t>
      </w:r>
      <w:r>
        <w:rPr>
          <w:szCs w:val="28"/>
          <w:lang w:val="bg-BG"/>
        </w:rPr>
        <w:t xml:space="preserve">док </w:t>
      </w:r>
      <w:r w:rsidRPr="006E6064">
        <w:rPr>
          <w:i/>
          <w:szCs w:val="28"/>
        </w:rPr>
        <w:t>‘</w:t>
      </w:r>
      <w:r w:rsidRPr="006E6064">
        <w:rPr>
          <w:i/>
          <w:szCs w:val="28"/>
          <w:lang w:val="bg-BG"/>
        </w:rPr>
        <w:t>груб памучен плат</w:t>
      </w:r>
      <w:r w:rsidRPr="006E6064">
        <w:rPr>
          <w:i/>
          <w:szCs w:val="28"/>
        </w:rPr>
        <w:t>’</w:t>
      </w:r>
      <w:r>
        <w:rPr>
          <w:szCs w:val="28"/>
          <w:lang w:val="bg-BG"/>
        </w:rPr>
        <w:t>, която обикновено се носи през лятото за защита от дъжд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 w:rsidRPr="008A4A59">
        <w:rPr>
          <w:i/>
          <w:szCs w:val="28"/>
          <w:lang w:val="bg-BG"/>
        </w:rPr>
        <w:t xml:space="preserve">*Зимно време </w:t>
      </w:r>
      <w:r>
        <w:rPr>
          <w:i/>
          <w:szCs w:val="28"/>
          <w:lang w:val="bg-BG"/>
        </w:rPr>
        <w:t xml:space="preserve">с </w:t>
      </w:r>
      <w:r w:rsidRPr="008A4A59">
        <w:rPr>
          <w:i/>
          <w:szCs w:val="28"/>
          <w:lang w:val="bg-BG"/>
        </w:rPr>
        <w:t xml:space="preserve">торбичка, лятно време </w:t>
      </w:r>
      <w:r>
        <w:rPr>
          <w:i/>
          <w:szCs w:val="28"/>
          <w:lang w:val="bg-BG"/>
        </w:rPr>
        <w:t xml:space="preserve">с </w:t>
      </w:r>
      <w:r w:rsidRPr="008A4A59">
        <w:rPr>
          <w:i/>
          <w:szCs w:val="28"/>
          <w:lang w:val="bg-BG"/>
        </w:rPr>
        <w:t>абичка.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Когато тръгнем на път, през зимата трябва да си носим храна, а през лятото топли дрехи, защото времето може да се застуди неочаквано.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абд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ъбд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aptal от ар.) Глупак</w:t>
      </w:r>
      <w:r>
        <w:rPr>
          <w:szCs w:val="28"/>
          <w:lang w:val="bg-BG"/>
        </w:rPr>
        <w:t>, луд човек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(ит. avanta) Нещо, което се придобива без труд и без заслуга; облага, изгода, келепир.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нтаджийка </w:t>
      </w:r>
      <w:r w:rsidRPr="00D85910">
        <w:rPr>
          <w:i/>
          <w:szCs w:val="28"/>
          <w:lang w:val="bg-BG"/>
        </w:rPr>
        <w:t>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нтъжийкъ </w:t>
      </w:r>
      <w:r w:rsidRPr="00D85910">
        <w:rPr>
          <w:szCs w:val="28"/>
          <w:lang w:val="bg-BG"/>
        </w:rPr>
        <w:t>(ит. avanta и тур. ci) Жена, която гледа да се възползва от някого или от някаква ситуация, за да получи изгода; келепирджийка.</w:t>
      </w:r>
    </w:p>
    <w:bookmarkEnd w:id="0"/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нтаджия </w:t>
      </w:r>
      <w:r w:rsidRPr="00D85910">
        <w:rPr>
          <w:i/>
          <w:szCs w:val="28"/>
          <w:lang w:val="bg-BG"/>
        </w:rPr>
        <w:t>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нтъжийъ </w:t>
      </w:r>
      <w:r w:rsidRPr="00D85910">
        <w:rPr>
          <w:szCs w:val="28"/>
          <w:lang w:val="bg-BG"/>
        </w:rPr>
        <w:t>(ит. avanta и тур. ci) Човек, който гледа да се възползва от някого или от някаква ситуация, за да получи изгода; келепирджия.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авджил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ъвжил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avcilik) Лов.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avci) Ловец.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havari от ар.) Другар, приятел.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аг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ъг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ağa </w:t>
      </w:r>
      <w:r w:rsidRPr="006957DE">
        <w:rPr>
          <w:i/>
          <w:szCs w:val="28"/>
        </w:rPr>
        <w:t>‘</w:t>
      </w:r>
      <w:r w:rsidRPr="006957DE">
        <w:rPr>
          <w:i/>
          <w:szCs w:val="28"/>
          <w:lang w:val="bg-BG"/>
        </w:rPr>
        <w:t>по-голям брат</w:t>
      </w:r>
      <w:r w:rsidRPr="006957DE">
        <w:rPr>
          <w:i/>
          <w:szCs w:val="28"/>
        </w:rPr>
        <w:t>’</w:t>
      </w:r>
      <w:r w:rsidRPr="006957DE">
        <w:rPr>
          <w:i/>
          <w:szCs w:val="28"/>
          <w:lang w:val="bg-BG"/>
        </w:rPr>
        <w:t xml:space="preserve">, </w:t>
      </w:r>
      <w:r w:rsidRPr="006957DE">
        <w:rPr>
          <w:i/>
          <w:szCs w:val="28"/>
        </w:rPr>
        <w:t>‘</w:t>
      </w:r>
      <w:r w:rsidRPr="006957DE">
        <w:rPr>
          <w:i/>
          <w:szCs w:val="28"/>
          <w:lang w:val="bg-BG"/>
        </w:rPr>
        <w:t>господин’</w:t>
      </w:r>
      <w:r w:rsidRPr="00D85910">
        <w:rPr>
          <w:szCs w:val="28"/>
          <w:lang w:val="bg-BG"/>
        </w:rPr>
        <w:t>) Турчин.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ля-аг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л’ъ-ъг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(грц. ag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lia) Бавно, полека, кротко, едва</w:t>
      </w:r>
      <w:r>
        <w:rPr>
          <w:szCs w:val="28"/>
          <w:lang w:val="bg-BG"/>
        </w:rPr>
        <w:t>-</w:t>
      </w:r>
      <w:r w:rsidRPr="00D85910">
        <w:rPr>
          <w:szCs w:val="28"/>
          <w:lang w:val="bg-BG"/>
        </w:rPr>
        <w:t xml:space="preserve">едва.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adaş от тур. ad </w:t>
      </w:r>
      <w:r w:rsidRPr="006E6064">
        <w:rPr>
          <w:i/>
          <w:szCs w:val="28"/>
          <w:lang w:val="bg-BG"/>
        </w:rPr>
        <w:t>‘име’</w:t>
      </w:r>
      <w:r w:rsidRPr="00D85910">
        <w:rPr>
          <w:szCs w:val="28"/>
          <w:lang w:val="bg-BG"/>
        </w:rPr>
        <w:t xml:space="preserve"> и перс. daş </w:t>
      </w:r>
      <w:r w:rsidRPr="006E6064">
        <w:rPr>
          <w:i/>
          <w:szCs w:val="28"/>
          <w:lang w:val="bg-BG"/>
        </w:rPr>
        <w:t>‘другар’</w:t>
      </w:r>
      <w:r w:rsidRPr="00D85910">
        <w:rPr>
          <w:szCs w:val="28"/>
          <w:lang w:val="bg-BG"/>
        </w:rPr>
        <w:t>) Съименник.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(тур. adaş от тур. ad </w:t>
      </w:r>
      <w:r w:rsidRPr="006E6064">
        <w:rPr>
          <w:i/>
          <w:szCs w:val="28"/>
          <w:lang w:val="bg-BG"/>
        </w:rPr>
        <w:t>‘име’</w:t>
      </w:r>
      <w:r w:rsidRPr="00D85910">
        <w:rPr>
          <w:szCs w:val="28"/>
          <w:lang w:val="bg-BG"/>
        </w:rPr>
        <w:t xml:space="preserve"> и перс. daş </w:t>
      </w:r>
      <w:r w:rsidRPr="006E6064">
        <w:rPr>
          <w:i/>
          <w:szCs w:val="28"/>
          <w:lang w:val="bg-BG"/>
        </w:rPr>
        <w:t>‘другар’</w:t>
      </w:r>
      <w:r w:rsidRPr="00D85910">
        <w:rPr>
          <w:szCs w:val="28"/>
          <w:lang w:val="bg-BG"/>
        </w:rPr>
        <w:t>) Съименница.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adet от ар.) Навик, обичай, нрав, характер.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аджами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ъжъми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acemi от ар.) Неопитност, необузданост.</w:t>
      </w:r>
      <w:r w:rsidRPr="00D85910">
        <w:rPr>
          <w:b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аджами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ъжъми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ace</w:t>
      </w:r>
      <w:r w:rsidRPr="00D85910">
        <w:rPr>
          <w:szCs w:val="28"/>
          <w:lang w:val="bg-BG"/>
        </w:rPr>
        <w:softHyphen/>
        <w:t>mi от ар.) 1. Младо, буйно, необяздено животно (кон, магаре). 2. Неопитен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джеба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жибъ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acaba от перс.) Дали, наистина, чудно.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b/>
          <w:szCs w:val="28"/>
          <w:vertAlign w:val="superscript"/>
          <w:lang w:val="bg-BG"/>
        </w:rPr>
        <w:t>1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jour </w:t>
      </w:r>
      <w:r w:rsidRPr="006E6064">
        <w:rPr>
          <w:i/>
          <w:szCs w:val="28"/>
          <w:lang w:val="bg-BG"/>
        </w:rPr>
        <w:t>‘на ден’</w:t>
      </w:r>
      <w:r w:rsidRPr="00D85910">
        <w:rPr>
          <w:szCs w:val="28"/>
          <w:lang w:val="bg-BG"/>
        </w:rPr>
        <w:t xml:space="preserve">) Добре и навреме свършена работа.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b/>
          <w:szCs w:val="28"/>
          <w:vertAlign w:val="superscript"/>
          <w:lang w:val="bg-BG"/>
        </w:rPr>
        <w:t xml:space="preserve">2 </w:t>
      </w:r>
      <w:r w:rsidRPr="00D85910">
        <w:rPr>
          <w:szCs w:val="28"/>
          <w:vertAlign w:val="superscript"/>
          <w:lang w:val="bg-BG"/>
        </w:rPr>
        <w:t xml:space="preserve"> </w:t>
      </w:r>
      <w:r w:rsidRPr="00D85910">
        <w:rPr>
          <w:i/>
          <w:szCs w:val="28"/>
          <w:lang w:val="bg-BG"/>
        </w:rPr>
        <w:t>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jour </w:t>
      </w:r>
      <w:r w:rsidRPr="006E6064">
        <w:rPr>
          <w:i/>
          <w:szCs w:val="28"/>
          <w:lang w:val="bg-BG"/>
        </w:rPr>
        <w:t>‘на дупчици’</w:t>
      </w:r>
      <w:r w:rsidRPr="00D85910">
        <w:rPr>
          <w:szCs w:val="28"/>
          <w:lang w:val="bg-BG"/>
        </w:rPr>
        <w:t>) Вид дантела или плетка на дупки.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азъ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ъзъ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Сега.</w:t>
      </w:r>
    </w:p>
    <w:p w:rsidR="008B1F42" w:rsidRPr="00F1194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 xml:space="preserve">йде 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 xml:space="preserve">йди </w:t>
      </w:r>
      <w:r>
        <w:rPr>
          <w:szCs w:val="28"/>
          <w:lang w:val="bg-BG"/>
        </w:rPr>
        <w:t>Хайде.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йля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йл’ъ</w:t>
      </w:r>
      <w:r w:rsidRPr="00D85910">
        <w:rPr>
          <w:szCs w:val="28"/>
          <w:vertAlign w:val="superscript"/>
          <w:lang w:val="bg-BG"/>
        </w:rPr>
        <w:t xml:space="preserve"> </w:t>
      </w:r>
      <w:r w:rsidRPr="00D85910">
        <w:rPr>
          <w:szCs w:val="28"/>
          <w:lang w:val="bg-BG"/>
        </w:rPr>
        <w:t xml:space="preserve">Много, в голямо количество. </w:t>
      </w:r>
      <w:r w:rsidRPr="00D85910">
        <w:rPr>
          <w:i/>
          <w:szCs w:val="28"/>
          <w:lang w:val="bg-BG"/>
        </w:rPr>
        <w:t>Дяд Петър айля кладеше огньовете.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айл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aylak) Безработен, свободен; безделник, мързеливец. </w:t>
      </w:r>
    </w:p>
    <w:p w:rsidR="008B1F42" w:rsidRDefault="008B1F42" w:rsidP="004C262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йол</w:t>
      </w:r>
      <w:r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йул</w:t>
      </w:r>
      <w:r w:rsidRPr="00D85910">
        <w:rPr>
          <w:szCs w:val="28"/>
          <w:lang w:val="bg-BG"/>
        </w:rPr>
        <w:t xml:space="preserve"> (тур. ayol </w:t>
      </w:r>
      <w:r w:rsidRPr="006E6064">
        <w:rPr>
          <w:i/>
          <w:szCs w:val="28"/>
          <w:lang w:val="bg-BG"/>
        </w:rPr>
        <w:t>‘ей ти’</w:t>
      </w:r>
      <w:r w:rsidRPr="00D85910">
        <w:rPr>
          <w:szCs w:val="28"/>
          <w:lang w:val="bg-BG"/>
        </w:rPr>
        <w:t xml:space="preserve">, </w:t>
      </w:r>
      <w:r w:rsidRPr="006E6064">
        <w:rPr>
          <w:i/>
          <w:szCs w:val="28"/>
          <w:lang w:val="bg-BG"/>
        </w:rPr>
        <w:t>‘слушай’</w:t>
      </w:r>
      <w:r w:rsidRPr="00D85910">
        <w:rPr>
          <w:szCs w:val="28"/>
          <w:lang w:val="bg-BG"/>
        </w:rPr>
        <w:t>) Синко, драги мой, драга моя.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акълли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ъкълли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aki</w:t>
      </w:r>
      <w:r w:rsidRPr="00D85910">
        <w:rPr>
          <w:szCs w:val="28"/>
          <w:lang w:val="bg-BG"/>
        </w:rPr>
        <w:softHyphen/>
        <w:t xml:space="preserve">lli от ар.) Умен, разсъдлив.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alişik) </w:t>
      </w:r>
      <w:r w:rsidRPr="00AA5709">
        <w:rPr>
          <w:szCs w:val="28"/>
          <w:lang w:val="bg-BG"/>
        </w:rPr>
        <w:t>П</w:t>
      </w:r>
      <w:r w:rsidRPr="00D85910">
        <w:rPr>
          <w:szCs w:val="28"/>
          <w:lang w:val="bg-BG"/>
        </w:rPr>
        <w:t>ривикнал</w:t>
      </w:r>
      <w:r>
        <w:rPr>
          <w:szCs w:val="28"/>
          <w:lang w:val="bg-BG"/>
        </w:rPr>
        <w:t>, свикнал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алащи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ълъшти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alişmak) </w:t>
      </w:r>
      <w:r>
        <w:rPr>
          <w:szCs w:val="28"/>
          <w:lang w:val="bg-BG"/>
        </w:rPr>
        <w:t>При</w:t>
      </w:r>
      <w:r w:rsidRPr="00D85910">
        <w:rPr>
          <w:szCs w:val="28"/>
          <w:lang w:val="bg-BG"/>
        </w:rPr>
        <w:t>виквам, свиквам.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лест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al) Червеникав</w:t>
      </w:r>
      <w:r>
        <w:rPr>
          <w:szCs w:val="28"/>
          <w:lang w:val="bg-BG"/>
        </w:rPr>
        <w:t xml:space="preserve">, </w:t>
      </w:r>
      <w:r w:rsidRPr="00D85910">
        <w:rPr>
          <w:szCs w:val="28"/>
          <w:lang w:val="bg-BG"/>
        </w:rPr>
        <w:t xml:space="preserve">предимно за кон.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В топонимията: ниско място.</w:t>
      </w:r>
    </w:p>
    <w:p w:rsidR="008B1F42" w:rsidRPr="00A756C9" w:rsidRDefault="008B1F42" w:rsidP="00AA5709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 xml:space="preserve">лтав 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 xml:space="preserve">лтъф </w:t>
      </w:r>
      <w:r>
        <w:rPr>
          <w:szCs w:val="28"/>
          <w:lang w:val="bg-BG"/>
        </w:rPr>
        <w:t xml:space="preserve">Халтав – който не е стегнат, не е прилепнал добре; отпуснат, хлабав. 2. </w:t>
      </w:r>
      <w:r w:rsidRPr="00D85910">
        <w:rPr>
          <w:szCs w:val="28"/>
          <w:lang w:val="bg-BG"/>
        </w:rPr>
        <w:t xml:space="preserve">Недисциплиниран, разпуснат. </w:t>
      </w:r>
      <w:r>
        <w:rPr>
          <w:i/>
          <w:szCs w:val="28"/>
          <w:lang w:val="bg-BG"/>
        </w:rPr>
        <w:t>Алтава работа.</w:t>
      </w:r>
    </w:p>
    <w:p w:rsidR="008B1F42" w:rsidRPr="006434D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алтъ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ълтъ</w:t>
      </w:r>
      <w:r>
        <w:rPr>
          <w:i/>
          <w:szCs w:val="28"/>
          <w:lang w:val="bg-BG"/>
        </w:rPr>
        <w:t xml:space="preserve">н </w:t>
      </w:r>
      <w:r w:rsidRPr="006434DE">
        <w:rPr>
          <w:szCs w:val="28"/>
          <w:lang w:val="bg-BG"/>
        </w:rPr>
        <w:t>(</w:t>
      </w:r>
      <w:r>
        <w:rPr>
          <w:szCs w:val="28"/>
          <w:lang w:val="bg-BG"/>
        </w:rPr>
        <w:t>тур. a</w:t>
      </w:r>
      <w:r>
        <w:rPr>
          <w:szCs w:val="28"/>
          <w:lang w:val="en-US"/>
        </w:rPr>
        <w:t>ltin</w:t>
      </w:r>
      <w:r w:rsidRPr="006434DE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Злато, жълтица.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ш-вери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ш-вири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alişveriş) </w:t>
      </w:r>
      <w:r>
        <w:rPr>
          <w:szCs w:val="28"/>
          <w:lang w:val="bg-BG"/>
        </w:rPr>
        <w:t>Вземане-даване, ку</w:t>
      </w:r>
      <w:r>
        <w:rPr>
          <w:szCs w:val="28"/>
          <w:lang w:val="bg-BG"/>
        </w:rPr>
        <w:softHyphen/>
        <w:t>пуване-прода</w:t>
      </w:r>
      <w:r w:rsidRPr="00D85910">
        <w:rPr>
          <w:szCs w:val="28"/>
          <w:lang w:val="bg-BG"/>
        </w:rPr>
        <w:t>ва</w:t>
      </w:r>
      <w:r w:rsidRPr="00D85910">
        <w:rPr>
          <w:szCs w:val="28"/>
          <w:lang w:val="bg-BG"/>
        </w:rPr>
        <w:softHyphen/>
        <w:t xml:space="preserve">не, търговия.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aman от ар.) Омръзна ми, дотегна ми; пази боже.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амб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ambar от ар.)</w:t>
      </w:r>
      <w:r>
        <w:rPr>
          <w:szCs w:val="28"/>
          <w:lang w:val="bg-BG"/>
        </w:rPr>
        <w:t xml:space="preserve"> Хамбар</w:t>
      </w:r>
      <w:r w:rsidRPr="00D85910">
        <w:rPr>
          <w:szCs w:val="28"/>
          <w:lang w:val="bg-BG"/>
        </w:rPr>
        <w:t xml:space="preserve"> 1. Помещение за зърнени хра</w:t>
      </w:r>
      <w:r w:rsidRPr="00D85910">
        <w:rPr>
          <w:szCs w:val="28"/>
          <w:lang w:val="bg-BG"/>
        </w:rPr>
        <w:softHyphen/>
        <w:t>ни, склад. 2. Голяма ракла за съхранение на зърнени храни. 3. Голямо, студено, неприветливо помещение.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амбол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амбол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ъмбул’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ъмбул’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(a)mpoli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dro </w:t>
      </w:r>
      <w:r w:rsidRPr="00AA5709">
        <w:rPr>
          <w:i/>
          <w:szCs w:val="28"/>
          <w:lang w:val="bg-BG"/>
        </w:rPr>
        <w:t>‘инжектирам’</w:t>
      </w:r>
      <w:r w:rsidRPr="00D85910">
        <w:rPr>
          <w:szCs w:val="28"/>
          <w:lang w:val="bg-BG"/>
        </w:rPr>
        <w:t>) Ваксинирам.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амбол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ска </w:t>
      </w:r>
      <w:r w:rsidRPr="00D85910">
        <w:rPr>
          <w:i/>
          <w:szCs w:val="28"/>
          <w:lang w:val="bg-BG"/>
        </w:rPr>
        <w:t>ъмбул’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(a)mpoli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d</w:t>
      </w:r>
      <w:r w:rsidRPr="00D85910">
        <w:rPr>
          <w:szCs w:val="28"/>
          <w:lang w:val="bg-BG"/>
        </w:rPr>
        <w:softHyphen/>
        <w:t xml:space="preserve">ro </w:t>
      </w:r>
      <w:r w:rsidRPr="00AA5709">
        <w:rPr>
          <w:i/>
          <w:szCs w:val="28"/>
          <w:lang w:val="bg-BG"/>
        </w:rPr>
        <w:t>‘инжектирам’</w:t>
      </w:r>
      <w:r w:rsidRPr="00D85910">
        <w:rPr>
          <w:szCs w:val="28"/>
          <w:lang w:val="bg-BG"/>
        </w:rPr>
        <w:t>) Ваксина.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ам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hemen от перс.)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Почти. </w:t>
      </w:r>
      <w:r w:rsidRPr="00D85910">
        <w:rPr>
          <w:i/>
          <w:szCs w:val="28"/>
          <w:lang w:val="bg-BG"/>
        </w:rPr>
        <w:t>Гозбата амен готова.</w:t>
      </w:r>
      <w:r>
        <w:rPr>
          <w:i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америк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ъмирик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(от соб. Amerika) Фабрично платно от американски памук.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ангьо</w:t>
      </w:r>
      <w:r>
        <w:rPr>
          <w:b/>
          <w:szCs w:val="28"/>
          <w:lang w:val="bg-BG"/>
        </w:rPr>
        <w:t xml:space="preserve">зест </w:t>
      </w:r>
      <w:r>
        <w:rPr>
          <w:i/>
          <w:szCs w:val="28"/>
          <w:lang w:val="bg-BG"/>
        </w:rPr>
        <w:t>ънг</w:t>
      </w:r>
      <w:r w:rsidRPr="0025323E">
        <w:rPr>
          <w:i/>
          <w:szCs w:val="28"/>
          <w:lang w:val="bg-BG"/>
        </w:rPr>
        <w:t>’о</w:t>
      </w:r>
      <w:r>
        <w:rPr>
          <w:i/>
          <w:szCs w:val="28"/>
          <w:lang w:val="en-US"/>
        </w:rPr>
        <w:t></w:t>
      </w:r>
      <w:r>
        <w:rPr>
          <w:i/>
          <w:szCs w:val="28"/>
          <w:lang w:val="bg-BG"/>
        </w:rPr>
        <w:t>з</w:t>
      </w:r>
      <w:r w:rsidRPr="00DC5602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 xml:space="preserve">ъс </w:t>
      </w:r>
      <w:r w:rsidRPr="0025323E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yan</w:t>
      </w:r>
      <w:r w:rsidRPr="0025323E">
        <w:rPr>
          <w:szCs w:val="28"/>
          <w:lang w:val="bg-BG"/>
        </w:rPr>
        <w:t xml:space="preserve">- </w:t>
      </w:r>
      <w:r>
        <w:rPr>
          <w:szCs w:val="28"/>
          <w:lang w:val="en-US"/>
        </w:rPr>
        <w:t>g</w:t>
      </w:r>
      <w:r w:rsidRPr="0025323E">
        <w:rPr>
          <w:szCs w:val="28"/>
          <w:lang w:val="bg-BG"/>
        </w:rPr>
        <w:t>ő</w:t>
      </w:r>
      <w:r>
        <w:rPr>
          <w:szCs w:val="28"/>
          <w:lang w:val="en-US"/>
        </w:rPr>
        <w:t>z</w:t>
      </w:r>
      <w:r w:rsidRPr="0025323E">
        <w:rPr>
          <w:szCs w:val="28"/>
          <w:lang w:val="bg-BG"/>
        </w:rPr>
        <w:t xml:space="preserve"> от </w:t>
      </w:r>
      <w:r>
        <w:rPr>
          <w:szCs w:val="28"/>
          <w:lang w:val="en-US"/>
        </w:rPr>
        <w:t>yan</w:t>
      </w:r>
      <w:r w:rsidRPr="00612D0A">
        <w:rPr>
          <w:i/>
          <w:szCs w:val="28"/>
          <w:lang w:val="bg-BG"/>
        </w:rPr>
        <w:t xml:space="preserve"> ‘страна’</w:t>
      </w:r>
      <w:r>
        <w:rPr>
          <w:szCs w:val="28"/>
          <w:lang w:val="bg-BG"/>
        </w:rPr>
        <w:t xml:space="preserve"> и </w:t>
      </w:r>
      <w:r>
        <w:rPr>
          <w:szCs w:val="28"/>
          <w:lang w:val="en-US"/>
        </w:rPr>
        <w:t>g</w:t>
      </w:r>
      <w:r w:rsidRPr="0025323E">
        <w:rPr>
          <w:szCs w:val="28"/>
          <w:lang w:val="bg-BG"/>
        </w:rPr>
        <w:t>ő</w:t>
      </w:r>
      <w:r>
        <w:rPr>
          <w:szCs w:val="28"/>
          <w:lang w:val="en-US"/>
        </w:rPr>
        <w:t>z</w:t>
      </w:r>
      <w:r>
        <w:rPr>
          <w:szCs w:val="28"/>
          <w:lang w:val="bg-BG"/>
        </w:rPr>
        <w:t xml:space="preserve"> </w:t>
      </w:r>
      <w:r w:rsidRPr="00612D0A">
        <w:rPr>
          <w:i/>
          <w:szCs w:val="28"/>
          <w:lang w:val="bg-BG"/>
        </w:rPr>
        <w:t>‘око’</w:t>
      </w:r>
      <w:r w:rsidRPr="0025323E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Кривоглед.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нджак</w:t>
      </w:r>
      <w:r w:rsidRPr="00D85910">
        <w:rPr>
          <w:szCs w:val="28"/>
          <w:lang w:val="bg-BG"/>
        </w:rPr>
        <w:t xml:space="preserve"> 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нжък</w:t>
      </w:r>
      <w:r w:rsidRPr="00D85910">
        <w:rPr>
          <w:szCs w:val="28"/>
          <w:lang w:val="bg-BG"/>
        </w:rPr>
        <w:t xml:space="preserve"> (тур. ancak) Именно, точно</w:t>
      </w:r>
      <w:r w:rsidRPr="008A3240">
        <w:rPr>
          <w:szCs w:val="28"/>
        </w:rPr>
        <w:t>, тъкмо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антери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t>тири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enta</w:t>
      </w:r>
      <w:r w:rsidRPr="00D85910">
        <w:rPr>
          <w:szCs w:val="28"/>
          <w:lang w:val="bg-BG"/>
        </w:rPr>
        <w:softHyphen/>
        <w:t>ri) Топла горна дреха, подплатена с дебел слой памук; памуклийка</w:t>
      </w:r>
      <w:r>
        <w:rPr>
          <w:szCs w:val="28"/>
          <w:lang w:val="bg-BG"/>
        </w:rPr>
        <w:t>, ватенка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(фр. apache) Ули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чен крадец, джебчия.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апашл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ъпъшл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apache) Кражба, джебчийство. </w:t>
      </w:r>
    </w:p>
    <w:p w:rsidR="008B1F42" w:rsidRPr="00FD5A1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пачик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пъчик</w:t>
      </w:r>
      <w:r w:rsidRPr="00D85910">
        <w:rPr>
          <w:szCs w:val="28"/>
          <w:lang w:val="bg-BG"/>
        </w:rPr>
        <w:t xml:space="preserve"> (тур. apaçik) Широко отворен, до краен предел. </w:t>
      </w:r>
      <w:r>
        <w:rPr>
          <w:i/>
          <w:szCs w:val="28"/>
          <w:lang w:val="bg-BG"/>
        </w:rPr>
        <w:t>Вратата апачик отворена.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 </w:t>
      </w:r>
      <w:r w:rsidRPr="00D85910">
        <w:rPr>
          <w:i/>
          <w:szCs w:val="28"/>
          <w:lang w:val="bg-BG"/>
        </w:rPr>
        <w:t>ър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бъжи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araba</w:t>
      </w:r>
      <w:r w:rsidRPr="00D85910">
        <w:rPr>
          <w:szCs w:val="28"/>
          <w:lang w:val="bg-BG"/>
        </w:rPr>
        <w:softHyphen/>
        <w:t xml:space="preserve">ci) Съпруга на арабаджия </w:t>
      </w:r>
      <w:r w:rsidRPr="00615A5A">
        <w:rPr>
          <w:i/>
          <w:szCs w:val="28"/>
          <w:lang w:val="bg-BG"/>
        </w:rPr>
        <w:t>‘колар’.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бъжи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arabaci) Лице, което прекарва стоки с кола с животинска тяга; колар.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араби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ъръби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 xml:space="preserve">rabe </w:t>
      </w:r>
      <w:r w:rsidRPr="006E6064">
        <w:rPr>
          <w:i/>
          <w:szCs w:val="28"/>
          <w:lang w:val="bg-BG"/>
        </w:rPr>
        <w:t>‘разрушен’, ‘разтурен’,</w:t>
      </w:r>
      <w:r w:rsidRPr="00D85910">
        <w:rPr>
          <w:szCs w:val="28"/>
          <w:lang w:val="bg-BG"/>
        </w:rPr>
        <w:t xml:space="preserve"> hara</w:t>
      </w:r>
      <w:r w:rsidRPr="00D85910">
        <w:rPr>
          <w:szCs w:val="28"/>
          <w:lang w:val="bg-BG"/>
        </w:rPr>
        <w:softHyphen/>
        <w:t>ba</w:t>
      </w:r>
      <w:r w:rsidRPr="00D85910">
        <w:rPr>
          <w:szCs w:val="28"/>
          <w:lang w:val="bg-BG"/>
        </w:rPr>
        <w:softHyphen/>
        <w:t xml:space="preserve">ti </w:t>
      </w:r>
      <w:r w:rsidRPr="006E6064">
        <w:rPr>
          <w:i/>
          <w:szCs w:val="28"/>
          <w:lang w:val="bg-BG"/>
        </w:rPr>
        <w:t>‘гуляйджия’, ‘разпуснат’</w:t>
      </w:r>
      <w:r w:rsidRPr="00D85910">
        <w:rPr>
          <w:szCs w:val="28"/>
          <w:lang w:val="bg-BG"/>
        </w:rPr>
        <w:t xml:space="preserve"> от ар.) Добрячка, щедра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harabe </w:t>
      </w:r>
      <w:r w:rsidRPr="006E6064">
        <w:rPr>
          <w:i/>
          <w:szCs w:val="28"/>
          <w:lang w:val="bg-BG"/>
        </w:rPr>
        <w:t>‘разрушен’, ‘разтурен’,</w:t>
      </w:r>
      <w:r w:rsidRPr="00D85910">
        <w:rPr>
          <w:szCs w:val="28"/>
          <w:lang w:val="bg-BG"/>
        </w:rPr>
        <w:t xml:space="preserve"> harabati </w:t>
      </w:r>
      <w:r w:rsidRPr="006E6064">
        <w:rPr>
          <w:i/>
          <w:szCs w:val="28"/>
          <w:lang w:val="bg-BG"/>
        </w:rPr>
        <w:t>‘гуляйджия’, ‘разпуснат’</w:t>
      </w:r>
      <w:r w:rsidRPr="00D85910">
        <w:rPr>
          <w:szCs w:val="28"/>
          <w:lang w:val="bg-BG"/>
        </w:rPr>
        <w:t xml:space="preserve"> от ар.) Добряк, щедър човек.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аради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сва, да аради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свъ, дъ ъръди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</w:t>
      </w:r>
      <w:r w:rsidRPr="00D85910">
        <w:rPr>
          <w:szCs w:val="28"/>
          <w:lang w:val="bg-BG"/>
        </w:rPr>
        <w:t xml:space="preserve"> Допада ми, харесва ми. </w:t>
      </w:r>
      <w:r w:rsidRPr="00D85910">
        <w:rPr>
          <w:i/>
          <w:szCs w:val="28"/>
          <w:lang w:val="bg-BG"/>
        </w:rPr>
        <w:t>Предложението май не ти арадисва.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ъръл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aralik) Цепнатина, пукнатина, промеждутък.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арани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(тюрк.) Голям меден котел, отвън черен, опушен от огъня, с обем около 20-30 литра.</w:t>
      </w:r>
      <w:r w:rsidRPr="00D85910">
        <w:rPr>
          <w:b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 </w:t>
      </w:r>
      <w:r w:rsidRPr="00D85910">
        <w:rPr>
          <w:i/>
          <w:szCs w:val="28"/>
          <w:lang w:val="bg-BG"/>
        </w:rPr>
        <w:t>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(ар. arap) Арабин</w:t>
      </w:r>
      <w:r>
        <w:rPr>
          <w:szCs w:val="28"/>
          <w:lang w:val="bg-BG"/>
        </w:rPr>
        <w:t>, арапин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пин </w:t>
      </w:r>
      <w:r w:rsidRPr="00D85910">
        <w:rPr>
          <w:i/>
          <w:szCs w:val="28"/>
          <w:lang w:val="bg-BG"/>
        </w:rPr>
        <w:t>ъра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пин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(ар. arap) Арабин</w:t>
      </w:r>
      <w:r>
        <w:rPr>
          <w:szCs w:val="28"/>
          <w:lang w:val="bg-BG"/>
        </w:rPr>
        <w:t>, арап</w:t>
      </w:r>
      <w:r w:rsidRPr="00D85910">
        <w:rPr>
          <w:szCs w:val="28"/>
          <w:lang w:val="bg-BG"/>
        </w:rPr>
        <w:t xml:space="preserve">. 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арг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свам, да арг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ърг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ърг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erg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zo) 1. Щавя </w:t>
      </w:r>
      <w:r>
        <w:rPr>
          <w:szCs w:val="28"/>
          <w:lang w:val="bg-BG"/>
        </w:rPr>
        <w:t xml:space="preserve">– </w:t>
      </w:r>
      <w:r w:rsidRPr="00D85910">
        <w:rPr>
          <w:szCs w:val="28"/>
          <w:lang w:val="bg-BG"/>
        </w:rPr>
        <w:t>обработвам кожи с варна вода. 2. Зацапвам, захабявам. 3. Удрям</w:t>
      </w:r>
      <w:r>
        <w:rPr>
          <w:szCs w:val="28"/>
          <w:lang w:val="bg-BG"/>
        </w:rPr>
        <w:t>, бия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Млъквай, че да не те аргасам.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(грц. erg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 xml:space="preserve">tes </w:t>
      </w:r>
      <w:r>
        <w:rPr>
          <w:szCs w:val="28"/>
          <w:lang w:val="bg-BG"/>
        </w:rPr>
        <w:t>от</w:t>
      </w:r>
      <w:r w:rsidRPr="00D85910">
        <w:rPr>
          <w:szCs w:val="28"/>
          <w:lang w:val="bg-BG"/>
        </w:rPr>
        <w:t xml:space="preserve"> тур.) Наемен земеделски работник, ратай.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(грц. erg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 xml:space="preserve">tes </w:t>
      </w:r>
      <w:r>
        <w:rPr>
          <w:szCs w:val="28"/>
          <w:lang w:val="bg-BG"/>
        </w:rPr>
        <w:t xml:space="preserve">от </w:t>
      </w:r>
      <w:r w:rsidRPr="00D85910">
        <w:rPr>
          <w:szCs w:val="28"/>
          <w:lang w:val="bg-BG"/>
        </w:rPr>
        <w:t>тур.) Наемна земеделска работничка, ратайкиня.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аркад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ъркъд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</w:t>
      </w:r>
      <w:r w:rsidRPr="00D85910">
        <w:rPr>
          <w:szCs w:val="28"/>
          <w:lang w:val="bg-BG"/>
        </w:rPr>
        <w:softHyphen/>
        <w:t>ka</w:t>
      </w:r>
      <w:r w:rsidRPr="00D85910">
        <w:rPr>
          <w:szCs w:val="28"/>
          <w:lang w:val="bg-BG"/>
        </w:rPr>
        <w:softHyphen/>
        <w:t xml:space="preserve">daş) Приятел, другар.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армаг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Дълбок глинен съд с дълга дръжка за пренасяне на храна; котелка.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армаг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ar</w:t>
      </w:r>
      <w:r w:rsidRPr="00D85910">
        <w:rPr>
          <w:szCs w:val="28"/>
          <w:lang w:val="bg-BG"/>
        </w:rPr>
        <w:softHyphen/>
        <w:t>ma</w:t>
      </w:r>
      <w:r w:rsidRPr="00D85910">
        <w:rPr>
          <w:szCs w:val="28"/>
          <w:lang w:val="bg-BG"/>
        </w:rPr>
        <w:softHyphen/>
        <w:t>ğan) Подарък, донесен отдалеч от екскурзия, почивка, гостуване и др.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ъръм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(нгр. armi </w:t>
      </w:r>
      <w:r w:rsidRPr="006E6064">
        <w:rPr>
          <w:i/>
          <w:szCs w:val="28"/>
          <w:lang w:val="bg-BG"/>
        </w:rPr>
        <w:t>‘саламура’</w:t>
      </w:r>
      <w:r w:rsidRPr="00D85910">
        <w:rPr>
          <w:szCs w:val="28"/>
          <w:lang w:val="bg-BG"/>
        </w:rPr>
        <w:t>) Сок от кисело зеле, зелева чорба.</w:t>
      </w:r>
    </w:p>
    <w:p w:rsidR="008B1F42" w:rsidRDefault="008B1F42" w:rsidP="00E2356A">
      <w:pPr>
        <w:ind w:firstLine="720"/>
        <w:jc w:val="both"/>
        <w:rPr>
          <w:szCs w:val="28"/>
          <w:lang w:val="bg-BG"/>
        </w:rPr>
      </w:pP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арнау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ърнъу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arnavut от грц.) Упорит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инат</w:t>
      </w:r>
      <w:r w:rsidRPr="00D85910">
        <w:rPr>
          <w:szCs w:val="28"/>
          <w:lang w:val="bg-BG"/>
        </w:rPr>
        <w:t>, лют човек</w:t>
      </w:r>
      <w:r>
        <w:rPr>
          <w:szCs w:val="28"/>
          <w:lang w:val="bg-BG"/>
        </w:rPr>
        <w:t>, арнаутин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E2356A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арнау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ърнъу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тин</w:t>
      </w:r>
      <w:r w:rsidRPr="00D85910">
        <w:rPr>
          <w:szCs w:val="28"/>
          <w:lang w:val="bg-BG"/>
        </w:rPr>
        <w:t xml:space="preserve"> (тур. arnavut от грц.) Упорит</w:t>
      </w:r>
      <w:r>
        <w:rPr>
          <w:szCs w:val="28"/>
          <w:lang w:val="bg-BG"/>
        </w:rPr>
        <w:t>, инат</w:t>
      </w:r>
      <w:r w:rsidRPr="00D85910">
        <w:rPr>
          <w:szCs w:val="28"/>
          <w:lang w:val="bg-BG"/>
        </w:rPr>
        <w:t>, лют човек</w:t>
      </w:r>
      <w:r>
        <w:rPr>
          <w:szCs w:val="28"/>
          <w:lang w:val="bg-BG"/>
        </w:rPr>
        <w:t>, арнаут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арнау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ърнъу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(тур. arnavut от грц.) Упорита жена, люта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арпаджи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ърпъжи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ar</w:t>
      </w:r>
      <w:r w:rsidRPr="00D85910">
        <w:rPr>
          <w:szCs w:val="28"/>
          <w:lang w:val="bg-BG"/>
        </w:rPr>
        <w:softHyphen/>
        <w:t>pa</w:t>
      </w:r>
      <w:r w:rsidRPr="00D85910">
        <w:rPr>
          <w:szCs w:val="28"/>
          <w:lang w:val="bg-BG"/>
        </w:rPr>
        <w:softHyphen/>
        <w:t>çik so</w:t>
      </w:r>
      <w:r w:rsidRPr="00D85910">
        <w:rPr>
          <w:szCs w:val="28"/>
          <w:lang w:val="bg-BG"/>
        </w:rPr>
        <w:softHyphen/>
        <w:t>ğa</w:t>
      </w:r>
      <w:r w:rsidRPr="00D85910">
        <w:rPr>
          <w:szCs w:val="28"/>
          <w:lang w:val="bg-BG"/>
        </w:rPr>
        <w:softHyphen/>
        <w:t>ni)</w:t>
      </w:r>
      <w:r w:rsidRPr="003F786B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Дребен кромид лук за засяване, произведен от семе.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арти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арти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ърти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artmak) 1. Оставам в повече, в излишък. 2. Изпускам транспорт</w:t>
      </w:r>
      <w:r>
        <w:rPr>
          <w:szCs w:val="28"/>
          <w:lang w:val="bg-BG"/>
        </w:rPr>
        <w:t>но средство</w:t>
      </w:r>
      <w:r w:rsidRPr="00D85910">
        <w:rPr>
          <w:szCs w:val="28"/>
          <w:lang w:val="bg-BG"/>
        </w:rPr>
        <w:t xml:space="preserve">. </w:t>
      </w:r>
      <w:r>
        <w:rPr>
          <w:i/>
          <w:szCs w:val="28"/>
          <w:lang w:val="bg-BG"/>
        </w:rPr>
        <w:t>Една паница чорба артиса.</w:t>
      </w:r>
      <w:r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Бързай, че да не артисаш на влака.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arşin от перс. arš </w:t>
      </w:r>
      <w:r w:rsidRPr="00C9506B">
        <w:rPr>
          <w:i/>
          <w:szCs w:val="28"/>
          <w:lang w:val="bg-BG"/>
        </w:rPr>
        <w:t>‘лакът’</w:t>
      </w:r>
      <w:r w:rsidRPr="00D85910">
        <w:rPr>
          <w:szCs w:val="28"/>
          <w:lang w:val="bg-BG"/>
        </w:rPr>
        <w:t xml:space="preserve">) Турска мярка за дължина, равна на 68,58 см. </w:t>
      </w:r>
      <w:r w:rsidRPr="00FA7B72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Аршин дълъг, два широк. </w:t>
      </w:r>
      <w:r>
        <w:rPr>
          <w:szCs w:val="28"/>
          <w:lang w:val="bg-BG"/>
        </w:rPr>
        <w:t>Пълен, д</w:t>
      </w:r>
      <w:r w:rsidRPr="00D85910">
        <w:rPr>
          <w:szCs w:val="28"/>
          <w:lang w:val="bg-BG"/>
        </w:rPr>
        <w:t>ебел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асл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asli </w:t>
      </w:r>
      <w:r w:rsidRPr="00C9506B">
        <w:rPr>
          <w:i/>
          <w:szCs w:val="28"/>
          <w:lang w:val="bg-BG"/>
        </w:rPr>
        <w:t>‘същност, основание’</w:t>
      </w:r>
      <w:r w:rsidRPr="00D85910">
        <w:rPr>
          <w:szCs w:val="28"/>
          <w:lang w:val="bg-BG"/>
        </w:rPr>
        <w:t xml:space="preserve"> от ар.) Наистина, действително; асъл.</w:t>
      </w:r>
    </w:p>
    <w:p w:rsidR="008B1F42" w:rsidRPr="0096424A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асм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asma) Лоза, която расте нависоко върху подпори.</w:t>
      </w:r>
    </w:p>
    <w:p w:rsidR="008B1F42" w:rsidRDefault="008B1F42" w:rsidP="0025237A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асмалъ</w:t>
      </w:r>
      <w:r w:rsidRPr="00840AA8">
        <w:rPr>
          <w:b/>
          <w:szCs w:val="28"/>
          <w:lang w:val="bg-BG"/>
        </w:rPr>
        <w:t xml:space="preserve">к </w:t>
      </w:r>
      <w:r w:rsidRPr="00840AA8">
        <w:rPr>
          <w:i/>
          <w:szCs w:val="28"/>
          <w:lang w:val="bg-BG"/>
        </w:rPr>
        <w:t>ъсмълъ</w:t>
      </w:r>
      <w:r w:rsidRPr="00840AA8">
        <w:rPr>
          <w:i/>
          <w:szCs w:val="28"/>
          <w:lang w:val="bg-BG"/>
        </w:rPr>
        <w:t xml:space="preserve">к </w:t>
      </w:r>
      <w:r w:rsidRPr="00840AA8">
        <w:rPr>
          <w:szCs w:val="28"/>
          <w:lang w:val="bg-BG"/>
        </w:rPr>
        <w:t xml:space="preserve">(тур. asma) Чардак </w:t>
      </w:r>
      <w:r>
        <w:rPr>
          <w:szCs w:val="28"/>
          <w:lang w:val="bg-BG"/>
        </w:rPr>
        <w:t>– в</w:t>
      </w:r>
      <w:r w:rsidRPr="00D85910">
        <w:rPr>
          <w:szCs w:val="28"/>
          <w:lang w:val="bg-BG"/>
        </w:rPr>
        <w:t>исоко скеле, по което се разклонява лоза</w:t>
      </w:r>
      <w:r>
        <w:rPr>
          <w:szCs w:val="28"/>
          <w:lang w:val="bg-BG"/>
        </w:rPr>
        <w:t xml:space="preserve"> в двор или градина</w:t>
      </w:r>
      <w:r w:rsidRPr="00840AA8">
        <w:rPr>
          <w:szCs w:val="28"/>
          <w:lang w:val="bg-BG"/>
        </w:rPr>
        <w:t>.</w:t>
      </w:r>
    </w:p>
    <w:p w:rsidR="008B1F42" w:rsidRDefault="008B1F42" w:rsidP="0025237A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астарджи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1E18D7">
        <w:rPr>
          <w:szCs w:val="28"/>
          <w:lang w:val="bg-BG"/>
        </w:rPr>
        <w:t xml:space="preserve"> </w:t>
      </w:r>
      <w:r w:rsidRPr="001E18D7">
        <w:rPr>
          <w:i/>
          <w:szCs w:val="28"/>
          <w:lang w:val="bg-BG"/>
        </w:rPr>
        <w:t>ъстържѝйъ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astarci) Тъкач на тънки платове.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астраг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ъстръг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astragan по соб. Астрахан, град в Южна Русия) Вид скъпа обработена агнешка кожа с къдрав черен или сив косъм.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съл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съл</w:t>
      </w:r>
      <w:r w:rsidRPr="00D85910">
        <w:rPr>
          <w:szCs w:val="28"/>
          <w:lang w:val="bg-BG"/>
        </w:rPr>
        <w:t xml:space="preserve"> (тур. asli </w:t>
      </w:r>
      <w:r w:rsidRPr="00615A5A">
        <w:rPr>
          <w:i/>
          <w:szCs w:val="28"/>
        </w:rPr>
        <w:t>‘</w:t>
      </w:r>
      <w:r w:rsidRPr="00615A5A">
        <w:rPr>
          <w:i/>
          <w:szCs w:val="28"/>
          <w:lang w:val="bg-BG"/>
        </w:rPr>
        <w:t>същност</w:t>
      </w:r>
      <w:r w:rsidRPr="00615A5A">
        <w:rPr>
          <w:i/>
          <w:szCs w:val="28"/>
        </w:rPr>
        <w:t>’</w:t>
      </w:r>
      <w:r w:rsidRPr="00615A5A">
        <w:rPr>
          <w:i/>
          <w:szCs w:val="28"/>
          <w:lang w:val="bg-BG"/>
        </w:rPr>
        <w:t xml:space="preserve">, </w:t>
      </w:r>
      <w:r w:rsidRPr="00615A5A">
        <w:rPr>
          <w:i/>
          <w:szCs w:val="28"/>
        </w:rPr>
        <w:t>‘</w:t>
      </w:r>
      <w:r w:rsidRPr="00615A5A">
        <w:rPr>
          <w:i/>
          <w:szCs w:val="28"/>
          <w:lang w:val="bg-BG"/>
        </w:rPr>
        <w:t>основание</w:t>
      </w:r>
      <w:r w:rsidRPr="00615A5A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от ар.) 1. Същински, истински. 2. Наистина, дей</w:t>
      </w:r>
      <w:r w:rsidRPr="00D85910">
        <w:rPr>
          <w:szCs w:val="28"/>
          <w:lang w:val="bg-BG"/>
        </w:rPr>
        <w:softHyphen/>
        <w:t>ствително, точно; аслъ.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ат </w:t>
      </w:r>
      <w:r w:rsidRPr="00D85910">
        <w:rPr>
          <w:i/>
          <w:szCs w:val="28"/>
          <w:lang w:val="bg-BG"/>
        </w:rPr>
        <w:t>ат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at) Охранен и як кон; жребец.</w:t>
      </w:r>
    </w:p>
    <w:p w:rsidR="008B1F42" w:rsidRPr="002847B4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ферим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1E18D7">
        <w:rPr>
          <w:i/>
          <w:szCs w:val="28"/>
          <w:lang w:val="bg-BG"/>
        </w:rPr>
        <w:t>’ъ</w:t>
      </w:r>
      <w:r w:rsidRPr="00D85910">
        <w:rPr>
          <w:i/>
          <w:szCs w:val="28"/>
          <w:lang w:val="bg-BG"/>
        </w:rPr>
        <w:t>рим</w:t>
      </w:r>
      <w:r w:rsidRPr="00D85910">
        <w:rPr>
          <w:szCs w:val="28"/>
          <w:lang w:val="bg-BG"/>
        </w:rPr>
        <w:t xml:space="preserve"> (тур. afe</w:t>
      </w:r>
      <w:r w:rsidRPr="00D85910">
        <w:rPr>
          <w:szCs w:val="28"/>
          <w:lang w:val="bg-BG"/>
        </w:rPr>
        <w:softHyphen/>
        <w:t>rim)</w:t>
      </w:r>
      <w:r>
        <w:rPr>
          <w:szCs w:val="28"/>
          <w:lang w:val="bg-BG"/>
        </w:rPr>
        <w:t xml:space="preserve"> Межд. за похвала.</w:t>
      </w:r>
      <w:r w:rsidRPr="00D85910">
        <w:rPr>
          <w:szCs w:val="28"/>
          <w:lang w:val="bg-BG"/>
        </w:rPr>
        <w:t xml:space="preserve"> Браво! Отлично! </w:t>
      </w:r>
    </w:p>
    <w:p w:rsidR="008B1F42" w:rsidRPr="00B02741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афи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hafif от ар.) Несигурен, несериозен, лекомислен. </w:t>
      </w:r>
      <w:r w:rsidRPr="00D85910">
        <w:rPr>
          <w:i/>
          <w:szCs w:val="28"/>
          <w:lang w:val="bg-BG"/>
        </w:rPr>
        <w:t>Хич не му вярвай, това е</w:t>
      </w:r>
      <w:r w:rsidRPr="00B02741">
        <w:rPr>
          <w:i/>
          <w:szCs w:val="28"/>
        </w:rPr>
        <w:t xml:space="preserve"> </w:t>
      </w:r>
      <w:r w:rsidRPr="00D85910">
        <w:rPr>
          <w:i/>
          <w:szCs w:val="28"/>
          <w:lang w:val="bg-BG"/>
        </w:rPr>
        <w:t>афиф работа.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257DDB">
        <w:rPr>
          <w:b/>
          <w:szCs w:val="28"/>
          <w:lang w:val="bg-BG"/>
        </w:rPr>
        <w:t>афу̀з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(от афузали по тур. соб</w:t>
      </w:r>
      <w:r w:rsidRPr="00D85910">
        <w:rPr>
          <w:szCs w:val="28"/>
          <w:lang w:val="bg-BG"/>
        </w:rPr>
        <w:softHyphen/>
        <w:t xml:space="preserve">. име Hafiz Ali) Сорт едро бяло десертно грозде; болгар.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ахм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ъхм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ahmak от ар.) Глупав, недодялан човек; дръвник. </w:t>
      </w:r>
      <w:r w:rsidRPr="00D85910">
        <w:rPr>
          <w:i/>
          <w:szCs w:val="28"/>
          <w:lang w:val="bg-BG"/>
        </w:rPr>
        <w:t>Ахмак лозе копае, юнак вино пие.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ED084A">
        <w:rPr>
          <w:b/>
          <w:szCs w:val="28"/>
          <w:lang w:val="bg-BG"/>
        </w:rPr>
        <w:t>ачигь</w:t>
      </w:r>
      <w:r>
        <w:rPr>
          <w:b/>
          <w:szCs w:val="28"/>
          <w:lang w:val="bg-BG"/>
        </w:rPr>
        <w:t>о̀</w:t>
      </w:r>
      <w:r w:rsidRPr="00ED084A">
        <w:rPr>
          <w:b/>
          <w:szCs w:val="28"/>
          <w:lang w:val="bg-BG"/>
        </w:rPr>
        <w:t>з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ъчиг’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açik</w:t>
      </w:r>
      <w:r w:rsidRPr="00D85910">
        <w:rPr>
          <w:szCs w:val="28"/>
          <w:lang w:val="bg-BG"/>
        </w:rPr>
        <w:softHyphen/>
        <w:t xml:space="preserve">gőz </w:t>
      </w:r>
      <w:r w:rsidRPr="00615A5A">
        <w:rPr>
          <w:i/>
          <w:szCs w:val="28"/>
          <w:lang w:val="bg-BG"/>
        </w:rPr>
        <w:t>‘с отворени очи’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>правен, отракан, отворен</w:t>
      </w:r>
      <w:r>
        <w:rPr>
          <w:szCs w:val="28"/>
          <w:lang w:val="bg-BG"/>
        </w:rPr>
        <w:t xml:space="preserve">, </w:t>
      </w:r>
      <w:r w:rsidRPr="00D85910">
        <w:rPr>
          <w:szCs w:val="28"/>
          <w:lang w:val="bg-BG"/>
        </w:rPr>
        <w:t xml:space="preserve"> окумуш</w:t>
      </w:r>
      <w:r>
        <w:rPr>
          <w:szCs w:val="28"/>
          <w:lang w:val="bg-BG"/>
        </w:rPr>
        <w:t xml:space="preserve"> човек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257DDB">
        <w:rPr>
          <w:b/>
          <w:szCs w:val="28"/>
          <w:lang w:val="bg-BG"/>
        </w:rPr>
        <w:t>ачѝк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açik) Открит, явен; открито, явно.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aşik) Кокалче за игра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от заден агнешки крак.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школсун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шкулсун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aşcolsun)</w:t>
      </w:r>
      <w:r>
        <w:rPr>
          <w:szCs w:val="28"/>
          <w:lang w:val="bg-BG"/>
        </w:rPr>
        <w:t xml:space="preserve"> Межд. за похвала. Браво! Отлично! Прекрасно</w:t>
      </w:r>
      <w:r w:rsidRPr="00531973">
        <w:rPr>
          <w:szCs w:val="28"/>
        </w:rPr>
        <w:t>!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ашлади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ашлади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ъшлъди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>
        <w:rPr>
          <w:szCs w:val="28"/>
          <w:lang w:val="bg-BG"/>
        </w:rPr>
        <w:t xml:space="preserve"> (тур. aşlamak) Прикрепвам клонче върху друго дърво, за да продължи да расте там;</w:t>
      </w:r>
      <w:r w:rsidRPr="00495231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облагородявам, п</w:t>
      </w:r>
      <w:r w:rsidRPr="00D85910">
        <w:rPr>
          <w:szCs w:val="28"/>
          <w:lang w:val="bg-BG"/>
        </w:rPr>
        <w:t>рисаждам.</w:t>
      </w:r>
      <w:r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Ашладисах дивата круша.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ашлам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ъшлъм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aşi</w:t>
      </w:r>
      <w:r w:rsidRPr="00D85910">
        <w:rPr>
          <w:szCs w:val="28"/>
          <w:lang w:val="bg-BG"/>
        </w:rPr>
        <w:softHyphen/>
        <w:t>la</w:t>
      </w:r>
      <w:r w:rsidRPr="00D85910">
        <w:rPr>
          <w:szCs w:val="28"/>
          <w:lang w:val="bg-BG"/>
        </w:rPr>
        <w:softHyphen/>
        <w:t>mak) 1. Клонче за присаждане. 2. Присадено</w:t>
      </w:r>
      <w:r>
        <w:rPr>
          <w:szCs w:val="28"/>
          <w:lang w:val="bg-BG"/>
        </w:rPr>
        <w:t>, облагородено</w:t>
      </w:r>
      <w:r w:rsidRPr="00D85910">
        <w:rPr>
          <w:szCs w:val="28"/>
          <w:lang w:val="bg-BG"/>
        </w:rPr>
        <w:t xml:space="preserve"> дърво или плод от</w:t>
      </w:r>
      <w:r>
        <w:rPr>
          <w:szCs w:val="28"/>
          <w:lang w:val="bg-BG"/>
        </w:rPr>
        <w:t xml:space="preserve"> него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Сливата е ашлама.</w:t>
      </w:r>
    </w:p>
    <w:p w:rsidR="008B1F42" w:rsidRPr="00531973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Откършвам, откъсвам листа от лозата, за да огрява слънцето чепките грозде; просветлявам.</w:t>
      </w:r>
    </w:p>
    <w:p w:rsidR="008B1F42" w:rsidRPr="00531973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Б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6E0375" w:rsidRDefault="008B1F42" w:rsidP="006D38E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ба </w:t>
      </w:r>
      <w:r>
        <w:rPr>
          <w:i/>
          <w:szCs w:val="28"/>
          <w:lang w:val="bg-BG"/>
        </w:rPr>
        <w:t xml:space="preserve">ба </w:t>
      </w:r>
      <w:r>
        <w:rPr>
          <w:szCs w:val="28"/>
          <w:lang w:val="bg-BG"/>
        </w:rPr>
        <w:t xml:space="preserve">Съкратена форма от </w:t>
      </w:r>
      <w:r>
        <w:rPr>
          <w:i/>
          <w:szCs w:val="28"/>
          <w:lang w:val="bg-BG"/>
        </w:rPr>
        <w:t>баба.</w:t>
      </w:r>
      <w:r>
        <w:rPr>
          <w:szCs w:val="28"/>
          <w:lang w:val="bg-BG"/>
        </w:rPr>
        <w:t xml:space="preserve"> Частица за изразяване на по-голяма интимност при обръщение към възрастно лице от женски пол или на баба към внуче, а също на дете към възрастна жена. </w:t>
      </w:r>
      <w:r>
        <w:rPr>
          <w:i/>
          <w:szCs w:val="28"/>
          <w:lang w:val="bg-BG"/>
        </w:rPr>
        <w:t>Кажи, ба, огладня ли? Прочети ми приказка, ба.</w:t>
      </w:r>
    </w:p>
    <w:p w:rsidR="008B1F42" w:rsidRDefault="008B1F42" w:rsidP="00615A5A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ба̀</w:t>
      </w:r>
      <w:r w:rsidRPr="00D85910">
        <w:rPr>
          <w:b/>
          <w:szCs w:val="28"/>
          <w:lang w:val="bg-BG"/>
        </w:rPr>
        <w:t>ах</w:t>
      </w:r>
      <w:r>
        <w:rPr>
          <w:b/>
          <w:szCs w:val="28"/>
          <w:lang w:val="bg-BG"/>
        </w:rPr>
        <w:t>а̀</w:t>
      </w:r>
      <w:r w:rsidRPr="00615A5A">
        <w:rPr>
          <w:b/>
          <w:szCs w:val="28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ъх</w:t>
      </w:r>
      <w:r>
        <w:rPr>
          <w:i/>
          <w:szCs w:val="28"/>
          <w:lang w:val="bg-BG"/>
        </w:rPr>
        <w:t xml:space="preserve">а̀ </w:t>
      </w:r>
      <w:r w:rsidRPr="00DA7D7D">
        <w:rPr>
          <w:szCs w:val="28"/>
          <w:lang w:val="bg-BG"/>
        </w:rPr>
        <w:t>Межд.</w:t>
      </w:r>
      <w:r>
        <w:rPr>
          <w:szCs w:val="28"/>
          <w:lang w:val="bg-BG"/>
        </w:rPr>
        <w:t xml:space="preserve"> за спиране на </w:t>
      </w:r>
      <w:r w:rsidRPr="00D85910">
        <w:rPr>
          <w:szCs w:val="28"/>
          <w:lang w:val="bg-BG"/>
        </w:rPr>
        <w:t>вол, крава</w:t>
      </w:r>
      <w:r>
        <w:rPr>
          <w:szCs w:val="28"/>
          <w:lang w:val="bg-BG"/>
        </w:rPr>
        <w:t xml:space="preserve"> и др. животни.</w:t>
      </w:r>
      <w:r w:rsidRPr="00D85910">
        <w:rPr>
          <w:szCs w:val="28"/>
          <w:lang w:val="bg-BG"/>
        </w:rPr>
        <w:t xml:space="preserve"> Стой!</w:t>
      </w:r>
    </w:p>
    <w:p w:rsidR="008B1F42" w:rsidRDefault="008B1F42" w:rsidP="005A5CB0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бъбъи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ba</w:t>
      </w:r>
      <w:r w:rsidRPr="00D85910">
        <w:rPr>
          <w:szCs w:val="28"/>
          <w:lang w:val="bg-BG"/>
        </w:rPr>
        <w:softHyphen/>
        <w:t>bayiğit) Едър, силен, здрав човек; юначага</w:t>
      </w:r>
      <w:r>
        <w:rPr>
          <w:szCs w:val="28"/>
          <w:lang w:val="bg-BG"/>
        </w:rPr>
        <w:t>, бабаитин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5A5CB0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бъбъи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(тур. ba</w:t>
      </w:r>
      <w:r w:rsidRPr="00D85910">
        <w:rPr>
          <w:szCs w:val="28"/>
          <w:lang w:val="bg-BG"/>
        </w:rPr>
        <w:softHyphen/>
        <w:t>bayiğit) Едър, силен, здрав човек; юначага</w:t>
      </w:r>
      <w:r>
        <w:rPr>
          <w:szCs w:val="28"/>
          <w:lang w:val="bg-BG"/>
        </w:rPr>
        <w:t>, бабаит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бабаитл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бъбъитл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babayiğit</w:t>
      </w:r>
      <w:r w:rsidRPr="00D85910">
        <w:rPr>
          <w:szCs w:val="28"/>
          <w:lang w:val="bg-BG"/>
        </w:rPr>
        <w:softHyphen/>
        <w:t xml:space="preserve">lik) Сила, дързост, юначество.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бъбъл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baba</w:t>
      </w:r>
      <w:r w:rsidRPr="00D85910">
        <w:rPr>
          <w:szCs w:val="28"/>
          <w:lang w:val="bg-BG"/>
        </w:rPr>
        <w:softHyphen/>
        <w:t>lik) Тъст</w:t>
      </w:r>
      <w:r>
        <w:rPr>
          <w:szCs w:val="28"/>
          <w:lang w:val="bg-BG"/>
        </w:rPr>
        <w:t xml:space="preserve"> – баща на съпругата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baba</w:t>
      </w:r>
      <w:r w:rsidRPr="00D85910">
        <w:rPr>
          <w:szCs w:val="28"/>
          <w:lang w:val="bg-BG"/>
        </w:rPr>
        <w:softHyphen/>
        <w:t>can) Юначага, мъжага, юнак, хра</w:t>
      </w:r>
      <w:r w:rsidRPr="00D85910">
        <w:rPr>
          <w:szCs w:val="28"/>
          <w:lang w:val="bg-BG"/>
        </w:rPr>
        <w:softHyphen/>
        <w:t>брец.</w:t>
      </w:r>
    </w:p>
    <w:p w:rsidR="008B1F42" w:rsidRPr="0022441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</w:t>
      </w:r>
      <w:r>
        <w:rPr>
          <w:b/>
          <w:szCs w:val="28"/>
          <w:lang w:val="bg-BG"/>
        </w:rPr>
        <w:t xml:space="preserve">бе </w:t>
      </w:r>
      <w:r>
        <w:rPr>
          <w:i/>
          <w:szCs w:val="28"/>
          <w:lang w:val="bg-BG"/>
        </w:rPr>
        <w:t>ба</w:t>
      </w:r>
      <w:r>
        <w:rPr>
          <w:i/>
          <w:szCs w:val="28"/>
          <w:lang w:val="bg-BG"/>
        </w:rPr>
        <w:t xml:space="preserve">би </w:t>
      </w:r>
      <w:r>
        <w:rPr>
          <w:szCs w:val="28"/>
          <w:lang w:val="bg-BG"/>
        </w:rPr>
        <w:t>Стомах на прасе, пълнен с кълцано месо с подправки.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берка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б’ъркъ</w:t>
      </w:r>
      <w:r w:rsidRPr="00D85910">
        <w:rPr>
          <w:szCs w:val="28"/>
          <w:lang w:val="bg-BG"/>
        </w:rPr>
        <w:t xml:space="preserve"> Последни</w:t>
      </w:r>
      <w:r w:rsidRPr="00D85910">
        <w:rPr>
          <w:szCs w:val="28"/>
          <w:lang w:val="bg-BG"/>
        </w:rPr>
        <w:softHyphen/>
        <w:t>те дребни чепки грозде, кочани царевица и др., останали незабелязани при брането или оставени нарочно, за да узреят.</w:t>
      </w:r>
    </w:p>
    <w:p w:rsidR="008B1F42" w:rsidRDefault="008B1F42" w:rsidP="00AE64A6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бабишке</w:t>
      </w:r>
      <w:r w:rsidRPr="00840AA8">
        <w:rPr>
          <w:b/>
          <w:szCs w:val="28"/>
          <w:lang w:val="bg-BG"/>
        </w:rPr>
        <w:t></w:t>
      </w:r>
      <w:r>
        <w:rPr>
          <w:b/>
          <w:szCs w:val="28"/>
          <w:lang w:val="bg-BG"/>
        </w:rPr>
        <w:t>р</w:t>
      </w:r>
      <w:r w:rsidRPr="00840AA8"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бъбишке</w:t>
      </w:r>
      <w:r>
        <w:rPr>
          <w:i/>
          <w:szCs w:val="28"/>
          <w:lang w:val="bg-BG"/>
        </w:rPr>
        <w:t>р</w:t>
      </w:r>
      <w:r w:rsidRPr="00840AA8">
        <w:rPr>
          <w:i/>
          <w:szCs w:val="28"/>
          <w:lang w:val="bg-BG"/>
        </w:rPr>
        <w:t xml:space="preserve"> </w:t>
      </w:r>
      <w:r w:rsidRPr="00840AA8">
        <w:rPr>
          <w:szCs w:val="28"/>
          <w:lang w:val="bg-BG"/>
        </w:rPr>
        <w:t>Пренебрежително обръщение към баба</w:t>
      </w:r>
      <w:r>
        <w:rPr>
          <w:szCs w:val="28"/>
          <w:lang w:val="bg-BG"/>
        </w:rPr>
        <w:t>, стара жена</w:t>
      </w:r>
      <w:r w:rsidRPr="00840AA8">
        <w:rPr>
          <w:szCs w:val="28"/>
          <w:lang w:val="bg-BG"/>
        </w:rPr>
        <w:t>.</w:t>
      </w:r>
    </w:p>
    <w:p w:rsidR="008B1F42" w:rsidRDefault="008B1F42" w:rsidP="00AE64A6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бабу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бъбу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>Помагам при раждане, акуширам.</w:t>
      </w:r>
    </w:p>
    <w:p w:rsidR="008B1F42" w:rsidRPr="001D4E4E" w:rsidRDefault="008B1F42" w:rsidP="00AE64A6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бабу</w:t>
      </w:r>
      <w:r>
        <w:rPr>
          <w:b/>
          <w:szCs w:val="28"/>
          <w:lang w:val="bg-BG"/>
        </w:rPr>
        <w:t xml:space="preserve">ване </w:t>
      </w:r>
      <w:r>
        <w:rPr>
          <w:i/>
          <w:szCs w:val="28"/>
          <w:lang w:val="bg-BG"/>
        </w:rPr>
        <w:t>бъбу</w:t>
      </w:r>
      <w:r>
        <w:rPr>
          <w:i/>
          <w:szCs w:val="28"/>
          <w:lang w:val="bg-BG"/>
        </w:rPr>
        <w:t xml:space="preserve">въни </w:t>
      </w:r>
      <w:r>
        <w:rPr>
          <w:szCs w:val="28"/>
          <w:lang w:val="bg-BG"/>
        </w:rPr>
        <w:t>Оказване на помощ при раждане от възрастни жени на село, когато не е имало акушерки.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багаб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нтин </w:t>
      </w:r>
      <w:r w:rsidRPr="00D85910">
        <w:rPr>
          <w:szCs w:val="28"/>
          <w:lang w:val="bg-BG"/>
        </w:rPr>
        <w:t xml:space="preserve">от </w:t>
      </w:r>
      <w:r w:rsidRPr="00D85910">
        <w:rPr>
          <w:i/>
          <w:szCs w:val="28"/>
          <w:lang w:val="bg-BG"/>
        </w:rPr>
        <w:t>бъгъб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нтин</w:t>
      </w:r>
      <w:r w:rsidRPr="00D85910">
        <w:rPr>
          <w:szCs w:val="28"/>
          <w:lang w:val="bg-BG"/>
        </w:rPr>
        <w:t xml:space="preserve"> (ит. vagabon</w:t>
      </w:r>
      <w:r w:rsidRPr="00D85910">
        <w:rPr>
          <w:szCs w:val="28"/>
          <w:lang w:val="bg-BG"/>
        </w:rPr>
        <w:softHyphen/>
        <w:t xml:space="preserve">do от лат.) </w:t>
      </w:r>
      <w:r>
        <w:rPr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агабонтин </w:t>
      </w:r>
      <w:r>
        <w:rPr>
          <w:szCs w:val="28"/>
          <w:lang w:val="bg-BG"/>
        </w:rPr>
        <w:t>– безделник, скитник, нехранимайко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гна се, да се об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гна</w:t>
      </w:r>
      <w:r w:rsidRPr="00D85910">
        <w:rPr>
          <w:i/>
          <w:szCs w:val="28"/>
          <w:lang w:val="bg-BG"/>
        </w:rPr>
        <w:t xml:space="preserve"> 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гнъ съ, дъ съ уб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гнъ</w:t>
      </w:r>
      <w:r w:rsidRPr="00D85910">
        <w:rPr>
          <w:szCs w:val="28"/>
          <w:lang w:val="bg-BG"/>
        </w:rPr>
        <w:t xml:space="preserve"> За овца: агня се, раждам агне.</w:t>
      </w:r>
    </w:p>
    <w:p w:rsidR="008B1F42" w:rsidRPr="00120FD2" w:rsidRDefault="008B1F42" w:rsidP="00AE64A6">
      <w:pPr>
        <w:ind w:firstLine="720"/>
        <w:jc w:val="both"/>
        <w:rPr>
          <w:i/>
          <w:szCs w:val="28"/>
          <w:lang w:val="bg-BG"/>
        </w:rPr>
      </w:pPr>
      <w:r w:rsidRPr="00840AA8">
        <w:rPr>
          <w:b/>
          <w:szCs w:val="28"/>
          <w:lang w:val="bg-BG"/>
        </w:rPr>
        <w:t>бада</w:t>
      </w:r>
      <w:r w:rsidRPr="00840AA8">
        <w:rPr>
          <w:b/>
          <w:szCs w:val="28"/>
          <w:lang w:val="bg-BG"/>
        </w:rPr>
        <w:t>кам, да избада</w:t>
      </w:r>
      <w:r w:rsidRPr="00840AA8">
        <w:rPr>
          <w:b/>
          <w:szCs w:val="28"/>
          <w:lang w:val="bg-BG"/>
        </w:rPr>
        <w:t xml:space="preserve">кам </w:t>
      </w:r>
      <w:r w:rsidRPr="00840AA8">
        <w:rPr>
          <w:i/>
          <w:szCs w:val="28"/>
          <w:lang w:val="bg-BG"/>
        </w:rPr>
        <w:t>бъда</w:t>
      </w:r>
      <w:r w:rsidRPr="00840AA8">
        <w:rPr>
          <w:i/>
          <w:szCs w:val="28"/>
          <w:lang w:val="bg-BG"/>
        </w:rPr>
        <w:t>към, дъ избъда</w:t>
      </w:r>
      <w:r w:rsidRPr="00840AA8">
        <w:rPr>
          <w:i/>
          <w:szCs w:val="28"/>
          <w:lang w:val="bg-BG"/>
        </w:rPr>
        <w:t xml:space="preserve">към </w:t>
      </w:r>
      <w:r w:rsidRPr="00840AA8">
        <w:rPr>
          <w:szCs w:val="28"/>
          <w:lang w:val="bg-BG"/>
        </w:rPr>
        <w:t>Работя бавно, пипкаво, неспорно.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Цял ден бадакам вълната, много трудно се чепка.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бадан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бъдън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badana) Варов разтвор за измазване на стена.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бъдън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(тур. badana) Четка, с която </w:t>
      </w:r>
      <w:r>
        <w:rPr>
          <w:szCs w:val="28"/>
          <w:lang w:val="bg-BG"/>
        </w:rPr>
        <w:t xml:space="preserve">стените </w:t>
      </w:r>
      <w:r w:rsidRPr="00D85910">
        <w:rPr>
          <w:szCs w:val="28"/>
          <w:lang w:val="bg-BG"/>
        </w:rPr>
        <w:t xml:space="preserve">се </w:t>
      </w:r>
      <w:r>
        <w:rPr>
          <w:szCs w:val="28"/>
          <w:lang w:val="bg-BG"/>
        </w:rPr>
        <w:t xml:space="preserve">баданосват </w:t>
      </w:r>
      <w:r w:rsidRPr="00506224">
        <w:rPr>
          <w:i/>
          <w:szCs w:val="28"/>
        </w:rPr>
        <w:t>‘</w:t>
      </w:r>
      <w:r w:rsidRPr="00506224">
        <w:rPr>
          <w:i/>
          <w:szCs w:val="28"/>
          <w:lang w:val="bg-BG"/>
        </w:rPr>
        <w:t>измазват с варов разтвор</w:t>
      </w:r>
      <w:r w:rsidRPr="00506224">
        <w:rPr>
          <w:i/>
          <w:szCs w:val="28"/>
        </w:rPr>
        <w:t>’</w:t>
      </w:r>
      <w:r w:rsidRPr="00506224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бадан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бадан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бъдън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бъдън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badana) Измазвам стена с бадана</w:t>
      </w:r>
      <w:r>
        <w:rPr>
          <w:szCs w:val="28"/>
          <w:lang w:val="bg-BG"/>
        </w:rPr>
        <w:t xml:space="preserve"> </w:t>
      </w:r>
      <w:r w:rsidRPr="00C9506B">
        <w:rPr>
          <w:i/>
          <w:szCs w:val="28"/>
          <w:lang w:val="bg-BG"/>
        </w:rPr>
        <w:t>‘варов разтвор’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бадж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бъж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baca) Домашно огнище на пода в кухнята с комин за готвене.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bacak) Бедро.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баджан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бъжън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</w:t>
      </w:r>
      <w:r w:rsidRPr="00D85910">
        <w:rPr>
          <w:szCs w:val="28"/>
          <w:lang w:val="bg-BG"/>
        </w:rPr>
        <w:softHyphen/>
        <w:t xml:space="preserve">canak) Съпруг на балдъзата </w:t>
      </w:r>
      <w:r w:rsidRPr="00C9506B">
        <w:rPr>
          <w:i/>
          <w:szCs w:val="28"/>
        </w:rPr>
        <w:t>‘</w:t>
      </w:r>
      <w:r w:rsidRPr="00C9506B">
        <w:rPr>
          <w:i/>
          <w:szCs w:val="28"/>
          <w:lang w:val="bg-BG"/>
        </w:rPr>
        <w:t>сестрата на съпругата</w:t>
      </w:r>
      <w:r w:rsidRPr="00C9506B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бадяв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бъд’ъв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badâva от перс. bâd </w:t>
      </w:r>
      <w:r w:rsidRPr="00C9506B">
        <w:rPr>
          <w:i/>
          <w:szCs w:val="28"/>
          <w:lang w:val="bg-BG"/>
        </w:rPr>
        <w:t>‘време’</w:t>
      </w:r>
      <w:r w:rsidRPr="00D85910">
        <w:rPr>
          <w:szCs w:val="28"/>
          <w:lang w:val="bg-BG"/>
        </w:rPr>
        <w:t xml:space="preserve"> и ар. hava </w:t>
      </w:r>
      <w:r w:rsidRPr="00C9506B">
        <w:rPr>
          <w:i/>
          <w:szCs w:val="28"/>
          <w:lang w:val="bg-BG"/>
        </w:rPr>
        <w:t>‘време’</w:t>
      </w:r>
      <w:r w:rsidRPr="00D85910">
        <w:rPr>
          <w:szCs w:val="28"/>
          <w:lang w:val="bg-BG"/>
        </w:rPr>
        <w:t>) Напразно, безполезно, на</w:t>
      </w:r>
      <w:r w:rsidRPr="00D85910">
        <w:rPr>
          <w:szCs w:val="28"/>
          <w:lang w:val="bg-BG"/>
        </w:rPr>
        <w:softHyphen/>
        <w:t>пусто, на вятъра.</w:t>
      </w:r>
    </w:p>
    <w:p w:rsidR="008B1F42" w:rsidRPr="007672F9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 </w:t>
      </w:r>
      <w:r w:rsidRPr="00D85910">
        <w:rPr>
          <w:szCs w:val="28"/>
          <w:lang w:val="bg-BG"/>
        </w:rPr>
        <w:t>(тур. bayir) В топо</w:t>
      </w:r>
      <w:r w:rsidRPr="00D85910">
        <w:rPr>
          <w:szCs w:val="28"/>
          <w:lang w:val="bg-BG"/>
        </w:rPr>
        <w:softHyphen/>
        <w:t>нимията: хълм, възвишение, ви</w:t>
      </w:r>
      <w:r w:rsidRPr="00D85910">
        <w:rPr>
          <w:szCs w:val="28"/>
          <w:lang w:val="bg-BG"/>
        </w:rPr>
        <w:softHyphen/>
        <w:t>со</w:t>
      </w:r>
      <w:r w:rsidRPr="00D85910">
        <w:rPr>
          <w:szCs w:val="28"/>
          <w:lang w:val="bg-BG"/>
        </w:rPr>
        <w:softHyphen/>
        <w:t>чина, стръмнина, склон.</w:t>
      </w:r>
      <w:r w:rsidRPr="007672F9">
        <w:rPr>
          <w:szCs w:val="28"/>
        </w:rPr>
        <w:t xml:space="preserve"> </w:t>
      </w:r>
      <w:r>
        <w:rPr>
          <w:i/>
          <w:szCs w:val="28"/>
          <w:lang w:val="bg-BG"/>
        </w:rPr>
        <w:t>Кольов баир.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байг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baygin) Прилошаване, припадък. </w:t>
      </w:r>
      <w:r w:rsidRPr="00D85910">
        <w:rPr>
          <w:i/>
          <w:szCs w:val="28"/>
          <w:lang w:val="bg-BG"/>
        </w:rPr>
        <w:t>Байгън ми стана от теб.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байр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bay</w:t>
      </w:r>
      <w:r w:rsidRPr="00D85910">
        <w:rPr>
          <w:szCs w:val="28"/>
          <w:lang w:val="bg-BG"/>
        </w:rPr>
        <w:softHyphen/>
        <w:t xml:space="preserve">rak) Знаме.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байрякт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бъйр’ъкт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bayraktar от перс.) Знаменосец.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(тур. bak</w:t>
      </w:r>
      <w:r w:rsidRPr="00D85910">
        <w:rPr>
          <w:szCs w:val="28"/>
          <w:lang w:val="bg-BG"/>
        </w:rPr>
        <w:softHyphen/>
        <w:t xml:space="preserve">kal от ар.) Продавач в бакалия </w:t>
      </w:r>
      <w:r w:rsidRPr="00C9506B">
        <w:rPr>
          <w:i/>
          <w:szCs w:val="28"/>
        </w:rPr>
        <w:t>‘</w:t>
      </w:r>
      <w:r w:rsidRPr="00C9506B">
        <w:rPr>
          <w:i/>
          <w:szCs w:val="28"/>
          <w:lang w:val="bg-BG"/>
        </w:rPr>
        <w:t>магазин за хранителни стоки</w:t>
      </w:r>
      <w:r w:rsidRPr="00C9506B">
        <w:rPr>
          <w:i/>
          <w:szCs w:val="28"/>
        </w:rPr>
        <w:t>’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bak</w:t>
      </w:r>
      <w:r w:rsidRPr="00D85910">
        <w:rPr>
          <w:szCs w:val="28"/>
          <w:lang w:val="bg-BG"/>
        </w:rPr>
        <w:softHyphen/>
        <w:t xml:space="preserve">kal от ар.) Магазин за дребни стоки, предимно хранителни продукти; бакалница.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лница </w:t>
      </w:r>
      <w:r w:rsidRPr="00D85910">
        <w:rPr>
          <w:i/>
          <w:szCs w:val="28"/>
          <w:lang w:val="bg-BG"/>
        </w:rPr>
        <w:t>бък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bakkalye от ар.) </w:t>
      </w:r>
      <w:r>
        <w:rPr>
          <w:szCs w:val="28"/>
          <w:lang w:val="bg-BG"/>
        </w:rPr>
        <w:t>Б</w:t>
      </w:r>
      <w:r w:rsidRPr="00D85910">
        <w:rPr>
          <w:szCs w:val="28"/>
          <w:lang w:val="bg-BG"/>
        </w:rPr>
        <w:t xml:space="preserve">акалия </w:t>
      </w:r>
      <w:r>
        <w:rPr>
          <w:szCs w:val="28"/>
          <w:lang w:val="bg-BG"/>
        </w:rPr>
        <w:t>– м</w:t>
      </w:r>
      <w:r w:rsidRPr="00D85910">
        <w:rPr>
          <w:szCs w:val="28"/>
          <w:lang w:val="bg-BG"/>
        </w:rPr>
        <w:t>агазин за дребни сток</w:t>
      </w:r>
      <w:r>
        <w:rPr>
          <w:szCs w:val="28"/>
          <w:lang w:val="bg-BG"/>
        </w:rPr>
        <w:t>и, предимно хранителни продукти.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</w:t>
      </w:r>
      <w:r>
        <w:rPr>
          <w:szCs w:val="28"/>
          <w:lang w:val="bg-BG"/>
        </w:rPr>
        <w:t xml:space="preserve"> bakiye) Неуредена сметка, дълг; бъркотия.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bakla от ар.)</w:t>
      </w:r>
      <w:r w:rsidRPr="00D85910">
        <w:rPr>
          <w:rFonts w:ascii="Arial" w:hAnsi="Arial" w:cs="Arial"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Vicia faba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Вид бобово растение.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(тур. bak</w:t>
      </w:r>
      <w:r w:rsidRPr="00D85910">
        <w:rPr>
          <w:szCs w:val="28"/>
          <w:lang w:val="bg-BG"/>
        </w:rPr>
        <w:softHyphen/>
        <w:t xml:space="preserve">raç) Медно котле.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bik</w:t>
      </w:r>
      <w:r w:rsidRPr="00D85910">
        <w:rPr>
          <w:szCs w:val="28"/>
          <w:lang w:val="bg-BG"/>
        </w:rPr>
        <w:softHyphen/>
        <w:t>mak)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Дотяга ми, омръзва ми. </w:t>
      </w:r>
      <w:r w:rsidRPr="00D85910">
        <w:rPr>
          <w:i/>
          <w:szCs w:val="28"/>
          <w:lang w:val="bg-BG"/>
        </w:rPr>
        <w:t>Бактиса ми от кокошките, все вардят на портичката да влязат в градината.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бактъ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бъктъ</w:t>
      </w:r>
      <w:r>
        <w:rPr>
          <w:i/>
          <w:szCs w:val="28"/>
          <w:lang w:val="bg-BG"/>
        </w:rPr>
        <w:t xml:space="preserve">н </w:t>
      </w:r>
      <w:r w:rsidRPr="00D85910">
        <w:rPr>
          <w:szCs w:val="28"/>
          <w:lang w:val="bg-BG"/>
        </w:rPr>
        <w:t>(тур. bik</w:t>
      </w:r>
      <w:r w:rsidRPr="00D85910">
        <w:rPr>
          <w:szCs w:val="28"/>
          <w:lang w:val="bg-BG"/>
        </w:rPr>
        <w:softHyphen/>
        <w:t>mak)</w:t>
      </w:r>
      <w:r>
        <w:rPr>
          <w:szCs w:val="28"/>
          <w:lang w:val="bg-BG"/>
        </w:rPr>
        <w:t xml:space="preserve"> Омръзва ми, досажда ми. </w:t>
      </w:r>
      <w:r>
        <w:rPr>
          <w:i/>
          <w:szCs w:val="28"/>
          <w:lang w:val="bg-BG"/>
        </w:rPr>
        <w:t>Бактън от теб, иди да си играеш.</w:t>
      </w:r>
    </w:p>
    <w:p w:rsidR="008B1F42" w:rsidRPr="00C61C42" w:rsidRDefault="008B1F42" w:rsidP="00A446DA">
      <w:pPr>
        <w:ind w:firstLine="720"/>
        <w:jc w:val="both"/>
        <w:rPr>
          <w:i/>
          <w:szCs w:val="28"/>
          <w:lang w:val="bg-BG"/>
        </w:rPr>
      </w:pPr>
      <w:r w:rsidRPr="00840AA8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</w:t>
      </w:r>
      <w:r w:rsidRPr="00840AA8">
        <w:rPr>
          <w:b/>
          <w:szCs w:val="28"/>
          <w:lang w:val="bg-BG"/>
        </w:rPr>
        <w:t>кълче</w:t>
      </w:r>
      <w:r w:rsidRPr="00840AA8">
        <w:rPr>
          <w:b/>
          <w:szCs w:val="28"/>
          <w:lang w:val="bg-BG"/>
        </w:rPr>
        <w:t xml:space="preserve">ц </w:t>
      </w:r>
      <w:r w:rsidRPr="00840AA8">
        <w:rPr>
          <w:i/>
          <w:szCs w:val="28"/>
          <w:lang w:val="bg-BG"/>
        </w:rPr>
        <w:t>бъкълче</w:t>
      </w:r>
      <w:r w:rsidRPr="00840AA8">
        <w:rPr>
          <w:i/>
          <w:szCs w:val="28"/>
          <w:lang w:val="bg-BG"/>
        </w:rPr>
        <w:t xml:space="preserve">ц </w:t>
      </w:r>
      <w:r w:rsidRPr="00F44E93">
        <w:rPr>
          <w:szCs w:val="28"/>
          <w:lang w:val="bg-BG"/>
        </w:rPr>
        <w:t>(</w:t>
      </w:r>
      <w:r>
        <w:rPr>
          <w:szCs w:val="28"/>
          <w:lang w:val="en-US"/>
        </w:rPr>
        <w:t>Scilla</w:t>
      </w:r>
      <w:r w:rsidRPr="00F44E93">
        <w:rPr>
          <w:szCs w:val="28"/>
          <w:lang w:val="bg-BG"/>
        </w:rPr>
        <w:t xml:space="preserve"> </w:t>
      </w:r>
      <w:r>
        <w:rPr>
          <w:szCs w:val="28"/>
          <w:lang w:val="en-US"/>
        </w:rPr>
        <w:t>bifolia</w:t>
      </w:r>
      <w:r w:rsidRPr="00F44E93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 w:rsidRPr="00F44E93">
        <w:rPr>
          <w:szCs w:val="28"/>
          <w:lang w:val="bg-BG"/>
        </w:rPr>
        <w:t>С</w:t>
      </w:r>
      <w:r w:rsidRPr="00840AA8">
        <w:rPr>
          <w:szCs w:val="28"/>
          <w:lang w:val="bg-BG"/>
        </w:rPr>
        <w:t>инчец</w:t>
      </w:r>
      <w:r>
        <w:rPr>
          <w:szCs w:val="28"/>
          <w:lang w:val="bg-BG"/>
        </w:rPr>
        <w:t xml:space="preserve">, </w:t>
      </w:r>
      <w:r w:rsidRPr="00A446DA">
        <w:rPr>
          <w:szCs w:val="28"/>
          <w:lang w:val="bg-BG"/>
        </w:rPr>
        <w:t>син бабин б</w:t>
      </w:r>
      <w:r>
        <w:rPr>
          <w:szCs w:val="28"/>
          <w:lang w:val="bg-BG"/>
        </w:rPr>
        <w:t>а</w:t>
      </w:r>
      <w:r w:rsidRPr="00A446DA">
        <w:rPr>
          <w:szCs w:val="28"/>
          <w:lang w:val="bg-BG"/>
        </w:rPr>
        <w:t>кълчец.</w:t>
      </w:r>
    </w:p>
    <w:p w:rsidR="008B1F42" w:rsidRPr="00D85910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лъм </w:t>
      </w:r>
      <w:r w:rsidRPr="00D85910">
        <w:rPr>
          <w:i/>
          <w:szCs w:val="28"/>
          <w:lang w:val="bg-BG"/>
        </w:rPr>
        <w:t>бък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</w:t>
      </w:r>
      <w:r w:rsidRPr="00D85910">
        <w:rPr>
          <w:szCs w:val="28"/>
          <w:lang w:val="bg-BG"/>
        </w:rPr>
        <w:softHyphen/>
        <w:t>ka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lim) Да видим, хайде сега. </w:t>
      </w:r>
      <w:r w:rsidRPr="00D85910">
        <w:rPr>
          <w:i/>
          <w:szCs w:val="28"/>
          <w:lang w:val="bg-BG"/>
        </w:rPr>
        <w:t xml:space="preserve">Хайде бакълъм </w:t>
      </w:r>
      <w:r>
        <w:rPr>
          <w:i/>
          <w:szCs w:val="28"/>
          <w:lang w:val="bg-BG"/>
        </w:rPr>
        <w:t xml:space="preserve">да </w:t>
      </w:r>
      <w:r w:rsidRPr="00D85910">
        <w:rPr>
          <w:i/>
          <w:szCs w:val="28"/>
          <w:lang w:val="bg-BG"/>
        </w:rPr>
        <w:t>окос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те ливадата.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bakir) Ме</w:t>
      </w:r>
      <w:r w:rsidRPr="00D85910">
        <w:rPr>
          <w:szCs w:val="28"/>
          <w:lang w:val="bg-BG"/>
        </w:rPr>
        <w:softHyphen/>
        <w:t>ден котел.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бакърджи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бъкържи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bakir-ci) Занятие на бакърджия</w:t>
      </w:r>
      <w:r>
        <w:rPr>
          <w:szCs w:val="28"/>
          <w:lang w:val="bg-BG"/>
        </w:rPr>
        <w:t xml:space="preserve"> </w:t>
      </w:r>
      <w:r w:rsidRPr="00D429CE">
        <w:rPr>
          <w:i/>
          <w:szCs w:val="28"/>
        </w:rPr>
        <w:t>‘</w:t>
      </w:r>
      <w:r w:rsidRPr="00D429CE">
        <w:rPr>
          <w:i/>
          <w:szCs w:val="28"/>
          <w:lang w:val="bg-BG"/>
        </w:rPr>
        <w:t>медникар</w:t>
      </w:r>
      <w:r w:rsidRPr="00D429CE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– производство на медни съдове; медникарство.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бакърджи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бъкържи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bakirci) Лице, което произвежда или търгува с медни изделия; мед</w:t>
      </w:r>
      <w:r w:rsidRPr="00D85910">
        <w:rPr>
          <w:szCs w:val="28"/>
          <w:lang w:val="bg-BG"/>
        </w:rPr>
        <w:softHyphen/>
        <w:t>никар.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(ит. balla) Голям вързоп, денк. </w:t>
      </w:r>
      <w:r w:rsidRPr="00D85910">
        <w:rPr>
          <w:i/>
          <w:szCs w:val="28"/>
          <w:lang w:val="bg-BG"/>
        </w:rPr>
        <w:t>Донеси една бала слама.</w:t>
      </w:r>
    </w:p>
    <w:p w:rsidR="008B1F42" w:rsidRPr="00840AA8" w:rsidRDefault="008B1F42" w:rsidP="006E65D8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бала</w:t>
      </w:r>
      <w:r w:rsidRPr="00840AA8">
        <w:rPr>
          <w:b/>
          <w:szCs w:val="28"/>
          <w:lang w:val="bg-BG"/>
        </w:rPr>
        <w:t>кам, да избала</w:t>
      </w:r>
      <w:r w:rsidRPr="00840AA8">
        <w:rPr>
          <w:b/>
          <w:szCs w:val="28"/>
          <w:lang w:val="bg-BG"/>
        </w:rPr>
        <w:t xml:space="preserve">кам </w:t>
      </w:r>
      <w:r w:rsidRPr="00840AA8">
        <w:rPr>
          <w:i/>
          <w:szCs w:val="28"/>
          <w:lang w:val="bg-BG"/>
        </w:rPr>
        <w:t>бъла</w:t>
      </w:r>
      <w:r w:rsidRPr="00840AA8">
        <w:rPr>
          <w:i/>
          <w:szCs w:val="28"/>
          <w:lang w:val="bg-BG"/>
        </w:rPr>
        <w:t>към, дъ избъла</w:t>
      </w:r>
      <w:r w:rsidRPr="00840AA8">
        <w:rPr>
          <w:i/>
          <w:szCs w:val="28"/>
          <w:lang w:val="bg-BG"/>
        </w:rPr>
        <w:t xml:space="preserve">към </w:t>
      </w:r>
      <w:r w:rsidRPr="00840AA8">
        <w:rPr>
          <w:szCs w:val="28"/>
          <w:lang w:val="bg-BG"/>
        </w:rPr>
        <w:t>Плакна, изплак</w:t>
      </w:r>
      <w:r>
        <w:rPr>
          <w:szCs w:val="28"/>
          <w:lang w:val="bg-BG"/>
        </w:rPr>
        <w:t>в</w:t>
      </w:r>
      <w:r w:rsidRPr="00840AA8">
        <w:rPr>
          <w:szCs w:val="28"/>
          <w:lang w:val="bg-BG"/>
        </w:rPr>
        <w:t>а</w:t>
      </w:r>
      <w:r>
        <w:rPr>
          <w:szCs w:val="28"/>
          <w:lang w:val="bg-BG"/>
        </w:rPr>
        <w:t>м</w:t>
      </w:r>
      <w:r w:rsidRPr="00840AA8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лъмъ</w:t>
      </w:r>
      <w:r w:rsidRPr="00D85910">
        <w:rPr>
          <w:szCs w:val="28"/>
          <w:lang w:val="bg-BG"/>
        </w:rPr>
        <w:t xml:space="preserve"> (циг. balamo </w:t>
      </w:r>
      <w:r w:rsidRPr="00C9506B">
        <w:rPr>
          <w:i/>
          <w:szCs w:val="28"/>
          <w:lang w:val="bg-BG"/>
        </w:rPr>
        <w:t>‘грък, наивен човек’</w:t>
      </w:r>
      <w:r w:rsidRPr="00D85910">
        <w:rPr>
          <w:szCs w:val="28"/>
          <w:lang w:val="bg-BG"/>
        </w:rPr>
        <w:t>) Глупак, будала, наивен човек.</w:t>
      </w:r>
    </w:p>
    <w:p w:rsidR="008B1F42" w:rsidRPr="00E83C8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баламу</w:t>
      </w:r>
      <w:r>
        <w:rPr>
          <w:b/>
          <w:szCs w:val="28"/>
          <w:lang w:val="bg-BG"/>
        </w:rPr>
        <w:t xml:space="preserve">рник </w:t>
      </w:r>
      <w:r>
        <w:rPr>
          <w:i/>
          <w:szCs w:val="28"/>
          <w:lang w:val="bg-BG"/>
        </w:rPr>
        <w:t>бълъму</w:t>
      </w:r>
      <w:r>
        <w:rPr>
          <w:i/>
          <w:szCs w:val="28"/>
          <w:lang w:val="bg-BG"/>
        </w:rPr>
        <w:t xml:space="preserve">рник </w:t>
      </w:r>
      <w:r>
        <w:rPr>
          <w:szCs w:val="28"/>
          <w:lang w:val="bg-BG"/>
        </w:rPr>
        <w:t>Будала, глупак.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стра </w:t>
      </w:r>
      <w:r w:rsidRPr="00D85910">
        <w:rPr>
          <w:i/>
          <w:szCs w:val="28"/>
          <w:lang w:val="bg-BG"/>
        </w:rPr>
        <w:t>бъл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стръ</w:t>
      </w:r>
      <w:r w:rsidRPr="00D85910">
        <w:rPr>
          <w:b/>
          <w:szCs w:val="28"/>
          <w:lang w:val="bg-BG"/>
        </w:rPr>
        <w:t xml:space="preserve"> </w:t>
      </w:r>
      <w:r>
        <w:rPr>
          <w:szCs w:val="28"/>
          <w:lang w:val="bg-BG"/>
        </w:rPr>
        <w:t>(ит. ba</w:t>
      </w:r>
      <w:r>
        <w:rPr>
          <w:szCs w:val="28"/>
          <w:lang w:val="bg-BG"/>
        </w:rPr>
        <w:softHyphen/>
        <w:t>laustra) Д</w:t>
      </w:r>
      <w:r w:rsidRPr="00D85910">
        <w:rPr>
          <w:szCs w:val="28"/>
          <w:lang w:val="bg-BG"/>
        </w:rPr>
        <w:t>реб</w:t>
      </w:r>
      <w:r w:rsidRPr="00D85910">
        <w:rPr>
          <w:szCs w:val="28"/>
          <w:lang w:val="bg-BG"/>
        </w:rPr>
        <w:softHyphen/>
        <w:t>ни речни камъни с раз</w:t>
      </w:r>
      <w:r w:rsidRPr="00D85910">
        <w:rPr>
          <w:szCs w:val="28"/>
          <w:lang w:val="bg-BG"/>
        </w:rPr>
        <w:softHyphen/>
        <w:t>лична големина, примесени с пя</w:t>
      </w:r>
      <w:r w:rsidRPr="00D85910">
        <w:rPr>
          <w:szCs w:val="28"/>
          <w:lang w:val="bg-BG"/>
        </w:rPr>
        <w:softHyphen/>
        <w:t>сък, които се употребяват в строителството</w:t>
      </w:r>
      <w:r>
        <w:rPr>
          <w:szCs w:val="28"/>
          <w:lang w:val="bg-BG"/>
        </w:rPr>
        <w:t xml:space="preserve"> при отливане на бетон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зъ</w:t>
      </w:r>
      <w:r w:rsidRPr="00D85910">
        <w:rPr>
          <w:szCs w:val="28"/>
          <w:lang w:val="bg-BG"/>
        </w:rPr>
        <w:t xml:space="preserve"> (тур. bal</w:t>
      </w:r>
      <w:r w:rsidRPr="00D85910">
        <w:rPr>
          <w:szCs w:val="28"/>
          <w:lang w:val="bg-BG"/>
        </w:rPr>
        <w:softHyphen/>
        <w:t>diz) Сестра на съпругата.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(тур. bal ka</w:t>
      </w:r>
      <w:r w:rsidRPr="00D85910">
        <w:rPr>
          <w:szCs w:val="28"/>
          <w:lang w:val="bg-BG"/>
        </w:rPr>
        <w:softHyphen/>
        <w:t>baği) Едра сладка бяла тиква.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лта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лтъ </w:t>
      </w:r>
      <w:r w:rsidRPr="00D85910">
        <w:rPr>
          <w:szCs w:val="28"/>
          <w:lang w:val="bg-BG"/>
        </w:rPr>
        <w:t>(рум. baltă)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 топонимията: блато, блатисто мяс</w:t>
      </w:r>
      <w:r w:rsidRPr="00D85910">
        <w:rPr>
          <w:szCs w:val="28"/>
          <w:lang w:val="bg-BG"/>
        </w:rPr>
        <w:softHyphen/>
        <w:t>то.</w:t>
      </w:r>
      <w:r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balta) Малка </w:t>
      </w:r>
      <w:r>
        <w:rPr>
          <w:szCs w:val="28"/>
          <w:lang w:val="bg-BG"/>
        </w:rPr>
        <w:t>балтия</w:t>
      </w:r>
      <w:r w:rsidRPr="00D9095D">
        <w:rPr>
          <w:i/>
          <w:szCs w:val="28"/>
          <w:lang w:val="bg-BG"/>
        </w:rPr>
        <w:t xml:space="preserve"> ‘брадвичка’, ‘секира’.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balta) Малка брадва, секира.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paletot) Горна дълга зимна дреха, предимно мъжка, </w:t>
      </w:r>
      <w:r>
        <w:rPr>
          <w:szCs w:val="28"/>
          <w:lang w:val="bg-BG"/>
        </w:rPr>
        <w:t>ушита</w:t>
      </w:r>
      <w:r w:rsidRPr="00D85910">
        <w:rPr>
          <w:szCs w:val="28"/>
          <w:lang w:val="bg-BG"/>
        </w:rPr>
        <w:t xml:space="preserve"> от дебел плат. </w:t>
      </w:r>
    </w:p>
    <w:p w:rsidR="008B1F42" w:rsidRPr="003E567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балу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бълу</w:t>
      </w:r>
      <w:r>
        <w:rPr>
          <w:i/>
          <w:szCs w:val="28"/>
          <w:lang w:val="bg-BG"/>
        </w:rPr>
        <w:t xml:space="preserve">р </w:t>
      </w:r>
      <w:r w:rsidRPr="003E567F">
        <w:rPr>
          <w:shd w:val="clear" w:color="auto" w:fill="FFFFFF"/>
          <w:lang w:val="bg-BG"/>
        </w:rPr>
        <w:t>(</w:t>
      </w:r>
      <w:r w:rsidRPr="003E567F">
        <w:rPr>
          <w:iCs/>
          <w:shd w:val="clear" w:color="auto" w:fill="FFFFFF"/>
        </w:rPr>
        <w:t>Sorghum</w:t>
      </w:r>
      <w:r w:rsidRPr="003E567F">
        <w:rPr>
          <w:iCs/>
          <w:shd w:val="clear" w:color="auto" w:fill="FFFFFF"/>
          <w:lang w:val="bg-BG"/>
        </w:rPr>
        <w:t xml:space="preserve"> </w:t>
      </w:r>
      <w:r w:rsidRPr="003E567F">
        <w:rPr>
          <w:iCs/>
          <w:shd w:val="clear" w:color="auto" w:fill="FFFFFF"/>
        </w:rPr>
        <w:t>halepense</w:t>
      </w:r>
      <w:r w:rsidRPr="003E567F">
        <w:rPr>
          <w:shd w:val="clear" w:color="auto" w:fill="FFFFFF"/>
          <w:lang w:val="bg-BG"/>
        </w:rPr>
        <w:t>)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  <w:lang w:val="bg-BG"/>
        </w:rPr>
        <w:t xml:space="preserve"> </w:t>
      </w:r>
      <w:r>
        <w:rPr>
          <w:szCs w:val="28"/>
          <w:lang w:val="bg-BG"/>
        </w:rPr>
        <w:t>Многогодишно плевелно растение.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1. Скилидка чесън. 2. Едри глави арпаджик</w:t>
      </w:r>
      <w:r>
        <w:rPr>
          <w:szCs w:val="28"/>
          <w:lang w:val="bg-BG"/>
        </w:rPr>
        <w:t xml:space="preserve"> </w:t>
      </w:r>
      <w:r w:rsidRPr="00193A64">
        <w:rPr>
          <w:i/>
          <w:szCs w:val="28"/>
        </w:rPr>
        <w:t>‘</w:t>
      </w:r>
      <w:r w:rsidRPr="00193A64">
        <w:rPr>
          <w:i/>
          <w:szCs w:val="28"/>
          <w:lang w:val="bg-BG"/>
        </w:rPr>
        <w:t>дребен кромид лук за засяване, произведен от семе</w:t>
      </w:r>
      <w:r w:rsidRPr="00193A64">
        <w:rPr>
          <w:i/>
          <w:szCs w:val="28"/>
        </w:rPr>
        <w:t>’</w:t>
      </w:r>
      <w:r w:rsidRPr="00193A64">
        <w:rPr>
          <w:i/>
          <w:szCs w:val="28"/>
          <w:lang w:val="bg-BG"/>
        </w:rPr>
        <w:t>.</w:t>
      </w:r>
    </w:p>
    <w:p w:rsidR="008B1F42" w:rsidRPr="008A324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балъ</w:t>
      </w:r>
      <w:r>
        <w:rPr>
          <w:b/>
          <w:szCs w:val="28"/>
          <w:lang w:val="bg-BG"/>
        </w:rPr>
        <w:t xml:space="preserve">к </w:t>
      </w:r>
      <w:r w:rsidRPr="008A3240">
        <w:rPr>
          <w:i/>
          <w:szCs w:val="28"/>
          <w:lang w:val="bg-BG"/>
        </w:rPr>
        <w:t>бълъ</w:t>
      </w:r>
      <w:r w:rsidRPr="008A3240">
        <w:rPr>
          <w:i/>
          <w:szCs w:val="28"/>
          <w:lang w:val="bg-BG"/>
        </w:rPr>
        <w:t>к</w:t>
      </w:r>
      <w:r>
        <w:rPr>
          <w:szCs w:val="28"/>
          <w:lang w:val="bg-BG"/>
        </w:rPr>
        <w:t xml:space="preserve"> 1. Риба. 2. Глупав, наивен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мбадев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мбъд’ъв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badâva) Напразно, съвсем безполезно, напусто.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мбашка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мбъшкъ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bam</w:t>
      </w:r>
      <w:r w:rsidRPr="00D85910">
        <w:rPr>
          <w:szCs w:val="28"/>
          <w:lang w:val="bg-BG"/>
        </w:rPr>
        <w:softHyphen/>
        <w:t>başka) Своенравен, особен, не</w:t>
      </w:r>
      <w:r w:rsidRPr="00D85910">
        <w:rPr>
          <w:szCs w:val="28"/>
          <w:lang w:val="bg-BG"/>
        </w:rPr>
        <w:softHyphen/>
        <w:t xml:space="preserve">обикновен, различен. </w:t>
      </w:r>
      <w:r w:rsidRPr="00D85910">
        <w:rPr>
          <w:i/>
          <w:szCs w:val="28"/>
          <w:lang w:val="bg-BG"/>
        </w:rPr>
        <w:t>Чичо ти е бамбашка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мбашката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мбъшкътъ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bambaşka) Как да е, през куп за грош.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банз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бънз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Уважавам, признавам</w:t>
      </w:r>
      <w:r>
        <w:rPr>
          <w:szCs w:val="28"/>
          <w:lang w:val="bg-BG"/>
        </w:rPr>
        <w:t>, ценя, слушам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Хич не те банзарам, правя каквото си ща.</w:t>
      </w:r>
    </w:p>
    <w:p w:rsidR="008B1F42" w:rsidRPr="00840AA8" w:rsidRDefault="008B1F42" w:rsidP="00DB3F3D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ба</w:t>
      </w:r>
      <w:r w:rsidRPr="00840AA8">
        <w:rPr>
          <w:b/>
          <w:szCs w:val="28"/>
          <w:lang w:val="bg-BG"/>
        </w:rPr>
        <w:t xml:space="preserve">ра </w:t>
      </w:r>
      <w:r w:rsidRPr="00840AA8">
        <w:rPr>
          <w:i/>
          <w:szCs w:val="28"/>
          <w:lang w:val="bg-BG"/>
        </w:rPr>
        <w:t>ба</w:t>
      </w:r>
      <w:r w:rsidRPr="00840AA8">
        <w:rPr>
          <w:i/>
          <w:szCs w:val="28"/>
          <w:lang w:val="bg-BG"/>
        </w:rPr>
        <w:t xml:space="preserve">ръ </w:t>
      </w:r>
      <w:r w:rsidRPr="00840AA8">
        <w:rPr>
          <w:szCs w:val="28"/>
          <w:lang w:val="bg-BG"/>
        </w:rPr>
        <w:t>(тур. bara) Локва.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ба </w:t>
      </w:r>
      <w:r w:rsidRPr="00D85910">
        <w:rPr>
          <w:i/>
          <w:szCs w:val="28"/>
          <w:lang w:val="bg-BG"/>
        </w:rPr>
        <w:t>бър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baraba) Трошач на камъни за настилка на шосета.</w:t>
      </w:r>
    </w:p>
    <w:p w:rsidR="008B1F42" w:rsidRPr="009A1769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бараб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бъръб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bera</w:t>
      </w:r>
      <w:r w:rsidRPr="00D85910">
        <w:rPr>
          <w:szCs w:val="28"/>
          <w:lang w:val="bg-BG"/>
        </w:rPr>
        <w:softHyphen/>
        <w:t xml:space="preserve">ber) Заедно, наравно. </w:t>
      </w:r>
      <w:r w:rsidRPr="009A1769">
        <w:rPr>
          <w:szCs w:val="28"/>
        </w:rPr>
        <w:t>*</w:t>
      </w:r>
      <w:r w:rsidRPr="00D85910">
        <w:rPr>
          <w:i/>
          <w:szCs w:val="28"/>
          <w:lang w:val="bg-BG"/>
        </w:rPr>
        <w:t>Барабар Петко с мъжете.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Някой се опитва да извърши нещо заедно с другите, но това не е по силите му.</w:t>
      </w:r>
    </w:p>
    <w:p w:rsidR="008B1F42" w:rsidRPr="003F786B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бър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(ит. barraca) Лека дъсчена постройка.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Прибери дървата в бараката.</w:t>
      </w:r>
    </w:p>
    <w:p w:rsidR="008B1F42" w:rsidRPr="003F786B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баращи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 </w:t>
      </w:r>
      <w:r w:rsidRPr="00D85910">
        <w:rPr>
          <w:i/>
          <w:szCs w:val="28"/>
          <w:lang w:val="bg-BG"/>
        </w:rPr>
        <w:t>бъръшти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бъръшти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barişmak </w:t>
      </w:r>
      <w:r w:rsidRPr="00C9506B">
        <w:rPr>
          <w:i/>
          <w:szCs w:val="28"/>
          <w:lang w:val="bg-BG"/>
        </w:rPr>
        <w:t>‘помирявам’</w:t>
      </w:r>
      <w:r w:rsidRPr="00D85910">
        <w:rPr>
          <w:szCs w:val="28"/>
          <w:lang w:val="bg-BG"/>
        </w:rPr>
        <w:t>) Помирявам се, сдобрявам се.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Баращисваме се с комшийката.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барбол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скам, да набарбол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бърбул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скъм, дъ нъбърбул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Слагам, пълня, наливам голямо количество.</w:t>
      </w:r>
      <w:r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Набарболесках тенджерата с бобена чорба.</w:t>
      </w:r>
    </w:p>
    <w:p w:rsidR="008B1F42" w:rsidRPr="006F019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барбу</w:t>
      </w:r>
      <w:r>
        <w:rPr>
          <w:b/>
          <w:szCs w:val="28"/>
          <w:lang w:val="bg-BG"/>
        </w:rPr>
        <w:t>квам, да барбу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бърбу</w:t>
      </w:r>
      <w:r>
        <w:rPr>
          <w:i/>
          <w:szCs w:val="28"/>
          <w:lang w:val="bg-BG"/>
        </w:rPr>
        <w:t>квъм, дъ бърбу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Падам във вода с плясък. </w:t>
      </w:r>
      <w:r>
        <w:rPr>
          <w:i/>
          <w:szCs w:val="28"/>
          <w:lang w:val="bg-BG"/>
        </w:rPr>
        <w:t>Гледай да не барбукнеш в гьола.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бърд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(рус.) Публичен дом.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бърд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Сорт ед</w:t>
      </w:r>
      <w:r w:rsidRPr="00D85910">
        <w:rPr>
          <w:szCs w:val="28"/>
          <w:lang w:val="bg-BG"/>
        </w:rPr>
        <w:softHyphen/>
        <w:t>ри сини сливи с леко горчив вкус, които рано зреят и костилките им трудно се отделят; гърлестица.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бърду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(тур. bar</w:t>
      </w:r>
      <w:r w:rsidRPr="00D85910">
        <w:rPr>
          <w:szCs w:val="28"/>
          <w:lang w:val="bg-BG"/>
        </w:rPr>
        <w:softHyphen/>
        <w:t xml:space="preserve">dak) Глинен съд за вода с издута форма, тясно гърло и допълнително чучурче към гьрлото, с дупка на извитата дръжка за пиене на вода.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че </w:t>
      </w:r>
      <w:r w:rsidRPr="00D85910">
        <w:rPr>
          <w:i/>
          <w:szCs w:val="28"/>
          <w:lang w:val="bg-BG"/>
        </w:rPr>
        <w:t>бърду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чи  </w:t>
      </w:r>
      <w:r>
        <w:rPr>
          <w:szCs w:val="28"/>
          <w:lang w:val="bg-BG"/>
        </w:rPr>
        <w:t>(тур. bar</w:t>
      </w:r>
      <w:r>
        <w:rPr>
          <w:szCs w:val="28"/>
          <w:lang w:val="bg-BG"/>
        </w:rPr>
        <w:softHyphen/>
        <w:t>dak) Малък барду</w:t>
      </w:r>
      <w:r w:rsidRPr="00D85910">
        <w:rPr>
          <w:szCs w:val="28"/>
          <w:lang w:val="bg-BG"/>
        </w:rPr>
        <w:t xml:space="preserve">к </w:t>
      </w:r>
      <w:r w:rsidRPr="00DC60C9">
        <w:rPr>
          <w:i/>
          <w:szCs w:val="28"/>
        </w:rPr>
        <w:t>‘</w:t>
      </w:r>
      <w:r w:rsidRPr="00DC60C9">
        <w:rPr>
          <w:i/>
          <w:szCs w:val="28"/>
          <w:lang w:val="bg-BG"/>
        </w:rPr>
        <w:t>глинен съд за вода с издута форма, тясно гърло и допълнително чучурче към гьрлото, с дупка на извитата дръжка за пиене на вода</w:t>
      </w:r>
      <w:r w:rsidRPr="00DC60C9">
        <w:rPr>
          <w:i/>
          <w:szCs w:val="28"/>
        </w:rPr>
        <w:t>’</w:t>
      </w:r>
      <w:r w:rsidRPr="00DC60C9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та </w:t>
      </w:r>
      <w:r w:rsidRPr="00D85910">
        <w:rPr>
          <w:i/>
          <w:szCs w:val="28"/>
          <w:lang w:val="bg-BG"/>
        </w:rPr>
        <w:t>бър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barette от ит. baretta) Кръгла мека шапка без периферия, с широко, плитко дъно, която беше задължителен елемент от ученическата </w:t>
      </w:r>
      <w:r>
        <w:rPr>
          <w:szCs w:val="28"/>
          <w:lang w:val="bg-BG"/>
        </w:rPr>
        <w:t>у</w:t>
      </w:r>
      <w:r w:rsidRPr="00D85910">
        <w:rPr>
          <w:szCs w:val="28"/>
          <w:lang w:val="bg-BG"/>
        </w:rPr>
        <w:t xml:space="preserve">ниформа за момичета. </w:t>
      </w:r>
      <w:r w:rsidRPr="00D85910">
        <w:rPr>
          <w:i/>
          <w:szCs w:val="28"/>
          <w:lang w:val="bg-BG"/>
        </w:rPr>
        <w:t>Ученическа барета.</w:t>
      </w:r>
    </w:p>
    <w:p w:rsidR="008B1F42" w:rsidRPr="00D85910" w:rsidRDefault="008B1F42" w:rsidP="00D429CE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</w:t>
      </w:r>
      <w:r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м 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ри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м </w:t>
      </w:r>
      <w:r w:rsidRPr="00D85910">
        <w:rPr>
          <w:szCs w:val="28"/>
          <w:lang w:val="bg-BG"/>
        </w:rPr>
        <w:t>(тур. bari) По</w:t>
      </w:r>
      <w:r w:rsidRPr="00D85910">
        <w:rPr>
          <w:szCs w:val="28"/>
          <w:lang w:val="bg-BG"/>
        </w:rPr>
        <w:softHyphen/>
        <w:t xml:space="preserve">не, най-малко, колкото да. </w:t>
      </w:r>
      <w:r w:rsidRPr="00D85910">
        <w:rPr>
          <w:i/>
          <w:szCs w:val="28"/>
          <w:lang w:val="bg-BG"/>
        </w:rPr>
        <w:t>Барим да беше казал къде отива.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рхет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рхит</w:t>
      </w:r>
      <w:r w:rsidRPr="00D85910">
        <w:rPr>
          <w:szCs w:val="28"/>
          <w:lang w:val="bg-BG"/>
        </w:rPr>
        <w:t xml:space="preserve"> Вид памучен плат с мъхеста повърхност.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басм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бъсм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basma </w:t>
      </w:r>
      <w:r w:rsidRPr="00C9506B">
        <w:rPr>
          <w:i/>
          <w:szCs w:val="28"/>
          <w:lang w:val="bg-BG"/>
        </w:rPr>
        <w:t>‘на</w:t>
      </w:r>
      <w:r w:rsidRPr="00C9506B">
        <w:rPr>
          <w:i/>
          <w:szCs w:val="28"/>
          <w:lang w:val="bg-BG"/>
        </w:rPr>
        <w:softHyphen/>
        <w:t>тискане, отпечатване’</w:t>
      </w:r>
      <w:r w:rsidRPr="00D85910">
        <w:rPr>
          <w:szCs w:val="28"/>
          <w:lang w:val="bg-BG"/>
        </w:rPr>
        <w:t>) Тънък па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мучен плат с отпечатани шарки. </w:t>
      </w:r>
      <w:r w:rsidRPr="00531973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Не цепя басма никому. </w:t>
      </w:r>
      <w:r w:rsidRPr="00D85910">
        <w:rPr>
          <w:szCs w:val="28"/>
          <w:lang w:val="bg-BG"/>
        </w:rPr>
        <w:t>Не се съобразявам с чуждото мнение. (Басмата не се режеше с ножица, а се цепеше).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bas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mak) 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>грабвам</w:t>
      </w:r>
      <w:r>
        <w:rPr>
          <w:szCs w:val="28"/>
          <w:lang w:val="bg-BG"/>
        </w:rPr>
        <w:t>, разрушавам, съсипвам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сване </w:t>
      </w:r>
      <w:r w:rsidRPr="00D85910">
        <w:rPr>
          <w:i/>
          <w:szCs w:val="28"/>
          <w:lang w:val="bg-BG"/>
        </w:rPr>
        <w:t>бъсти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свъни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basmak) Ограбване, разграбване</w:t>
      </w:r>
      <w:r>
        <w:rPr>
          <w:szCs w:val="28"/>
          <w:lang w:val="bg-BG"/>
        </w:rPr>
        <w:t>, разрушаване, съсипване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бат</w:t>
      </w:r>
      <w:r w:rsidRPr="00D85910">
        <w:rPr>
          <w:szCs w:val="28"/>
          <w:lang w:val="bg-BG"/>
        </w:rPr>
        <w:t xml:space="preserve"> По-възрастен мъж; бате, батко.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batak) 1. Хаос, бъркотия. 2. Занемарена работа. 3. В топонимията: блатисто място, мочурливо място.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те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ти </w:t>
      </w:r>
      <w:r w:rsidRPr="00D85910">
        <w:rPr>
          <w:szCs w:val="28"/>
          <w:lang w:val="bg-BG"/>
        </w:rPr>
        <w:t>Обръщение към по-голям брат или към по-въз</w:t>
      </w:r>
      <w:r w:rsidRPr="00D85910">
        <w:rPr>
          <w:szCs w:val="28"/>
          <w:lang w:val="bg-BG"/>
        </w:rPr>
        <w:softHyphen/>
        <w:t>ра</w:t>
      </w:r>
      <w:r w:rsidRPr="00D85910">
        <w:rPr>
          <w:szCs w:val="28"/>
          <w:lang w:val="bg-BG"/>
        </w:rPr>
        <w:softHyphen/>
        <w:t>стен мъж</w:t>
      </w:r>
      <w:r>
        <w:rPr>
          <w:szCs w:val="28"/>
          <w:lang w:val="bg-BG"/>
        </w:rPr>
        <w:t>; батко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тко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тку </w:t>
      </w:r>
      <w:r w:rsidRPr="00D85910">
        <w:rPr>
          <w:szCs w:val="28"/>
          <w:lang w:val="bg-BG"/>
        </w:rPr>
        <w:t>1. По-голям брат. 2. Обръщение към по-голям брат</w:t>
      </w:r>
      <w:r>
        <w:rPr>
          <w:szCs w:val="28"/>
          <w:lang w:val="bg-BG"/>
        </w:rPr>
        <w:t>; бате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</w:t>
      </w:r>
      <w:r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1. За куче: ским</w:t>
      </w:r>
      <w:r w:rsidRPr="00D85910">
        <w:rPr>
          <w:szCs w:val="28"/>
          <w:lang w:val="bg-BG"/>
        </w:rPr>
        <w:softHyphen/>
        <w:t xml:space="preserve">тя, лая, вия. 2. Издавам звуци, подобни на кучешки. 3. Скитам бездомен. </w:t>
      </w:r>
      <w:r w:rsidRPr="00D85910">
        <w:rPr>
          <w:i/>
          <w:szCs w:val="28"/>
          <w:lang w:val="bg-BG"/>
        </w:rPr>
        <w:t>Слушай родителите си, че да не баучиш по пътищата.</w:t>
      </w:r>
    </w:p>
    <w:p w:rsidR="008B1F42" w:rsidRPr="00840AA8" w:rsidRDefault="008B1F42" w:rsidP="00CF7763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ба</w:t>
      </w:r>
      <w:r w:rsidRPr="00840AA8">
        <w:rPr>
          <w:b/>
          <w:szCs w:val="28"/>
          <w:lang w:val="bg-BG"/>
        </w:rPr>
        <w:t xml:space="preserve">хур </w:t>
      </w:r>
      <w:r w:rsidRPr="00840AA8">
        <w:rPr>
          <w:i/>
          <w:szCs w:val="28"/>
          <w:lang w:val="bg-BG"/>
        </w:rPr>
        <w:t>ба</w:t>
      </w:r>
      <w:r w:rsidRPr="00840AA8">
        <w:rPr>
          <w:i/>
          <w:szCs w:val="28"/>
          <w:lang w:val="bg-BG"/>
        </w:rPr>
        <w:t xml:space="preserve">хур </w:t>
      </w:r>
      <w:r w:rsidRPr="00840AA8">
        <w:rPr>
          <w:szCs w:val="28"/>
          <w:lang w:val="bg-BG"/>
        </w:rPr>
        <w:t>(тур. bağir) Нарязани свински вътрешности с подправки, натъпкани в дебелите свински черва.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бъшчъ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bahçe от перс.) Зеленчукова градина.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бахчов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бъшчув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 xml:space="preserve">(тур. bahçivan) Градинар, производител на зеленчуци.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бахчов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бъшчув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bahçivan) Градинарка, производителка на зеленчуци.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бахчованл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бъшчувънл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bahçivan</w:t>
      </w:r>
      <w:r w:rsidRPr="00D85910">
        <w:rPr>
          <w:szCs w:val="28"/>
          <w:lang w:val="bg-BG"/>
        </w:rPr>
        <w:softHyphen/>
        <w:t xml:space="preserve">lik) Градинарство, зеленчукопроизводство.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баш</w:t>
      </w:r>
      <w:r w:rsidRPr="00D85910">
        <w:rPr>
          <w:szCs w:val="28"/>
          <w:lang w:val="bg-BG"/>
        </w:rPr>
        <w:t xml:space="preserve"> (тур. baš </w:t>
      </w:r>
      <w:r w:rsidRPr="00C9506B">
        <w:rPr>
          <w:i/>
          <w:szCs w:val="28"/>
          <w:lang w:val="bg-BG"/>
        </w:rPr>
        <w:t>‘глава’</w:t>
      </w:r>
      <w:r w:rsidRPr="00D85910">
        <w:rPr>
          <w:szCs w:val="28"/>
          <w:lang w:val="bg-BG"/>
        </w:rPr>
        <w:t xml:space="preserve">) 1. Пръв, главен. 2. Тъкмо, точно.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башк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başka </w:t>
      </w:r>
      <w:r w:rsidRPr="00DC60C9">
        <w:rPr>
          <w:i/>
          <w:szCs w:val="28"/>
        </w:rPr>
        <w:t>‘</w:t>
      </w:r>
      <w:r w:rsidRPr="00C9506B">
        <w:rPr>
          <w:i/>
          <w:szCs w:val="28"/>
          <w:lang w:val="bg-BG"/>
        </w:rPr>
        <w:t>друг</w:t>
      </w:r>
      <w:r w:rsidRPr="00DC60C9">
        <w:rPr>
          <w:i/>
          <w:szCs w:val="28"/>
        </w:rPr>
        <w:t>’</w:t>
      </w:r>
      <w:r w:rsidRPr="00C9506B">
        <w:rPr>
          <w:i/>
          <w:szCs w:val="28"/>
          <w:lang w:val="bg-BG"/>
        </w:rPr>
        <w:t xml:space="preserve">, </w:t>
      </w:r>
      <w:r w:rsidRPr="00DC60C9">
        <w:rPr>
          <w:i/>
          <w:szCs w:val="28"/>
        </w:rPr>
        <w:t>‘</w:t>
      </w:r>
      <w:r w:rsidRPr="00C9506B">
        <w:rPr>
          <w:i/>
          <w:szCs w:val="28"/>
          <w:lang w:val="bg-BG"/>
        </w:rPr>
        <w:t>различен</w:t>
      </w:r>
      <w:r w:rsidRPr="00DC60C9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) Отделно, </w:t>
      </w:r>
      <w:r>
        <w:rPr>
          <w:szCs w:val="28"/>
          <w:lang w:val="bg-BG"/>
        </w:rPr>
        <w:t xml:space="preserve">настрана, </w:t>
      </w:r>
      <w:r w:rsidRPr="00D85910">
        <w:rPr>
          <w:szCs w:val="28"/>
          <w:lang w:val="bg-BG"/>
        </w:rPr>
        <w:t>сам за себе си.</w:t>
      </w:r>
      <w:r>
        <w:rPr>
          <w:szCs w:val="28"/>
          <w:lang w:val="bg-BG"/>
        </w:rPr>
        <w:t xml:space="preserve"> </w:t>
      </w:r>
      <w:r w:rsidRPr="00372D97">
        <w:rPr>
          <w:szCs w:val="28"/>
        </w:rPr>
        <w:t>*</w:t>
      </w:r>
      <w:r>
        <w:rPr>
          <w:i/>
          <w:szCs w:val="28"/>
          <w:lang w:val="bg-BG"/>
        </w:rPr>
        <w:t xml:space="preserve">Всеки си е башка луд. </w:t>
      </w:r>
      <w:r>
        <w:rPr>
          <w:szCs w:val="28"/>
          <w:lang w:val="bg-BG"/>
        </w:rPr>
        <w:t xml:space="preserve">Всеки е различен, своенравен, особняк. </w:t>
      </w:r>
      <w:r w:rsidRPr="00394B89">
        <w:rPr>
          <w:szCs w:val="28"/>
        </w:rPr>
        <w:t>*</w:t>
      </w:r>
      <w:r>
        <w:rPr>
          <w:i/>
          <w:szCs w:val="28"/>
          <w:lang w:val="bg-BG"/>
        </w:rPr>
        <w:t xml:space="preserve">Ще му сипя башка. </w:t>
      </w:r>
      <w:r>
        <w:rPr>
          <w:szCs w:val="28"/>
          <w:lang w:val="bg-BG"/>
        </w:rPr>
        <w:t>Ще му дам да разбере, ще го науча аз.</w:t>
      </w:r>
    </w:p>
    <w:p w:rsidR="008B1F42" w:rsidRPr="00372D9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бащини</w:t>
      </w:r>
      <w:r>
        <w:rPr>
          <w:b/>
          <w:szCs w:val="28"/>
          <w:lang w:val="bg-BG"/>
        </w:rPr>
        <w:t xml:space="preserve">я </w:t>
      </w:r>
      <w:r w:rsidRPr="006675F0">
        <w:rPr>
          <w:i/>
          <w:szCs w:val="28"/>
          <w:lang w:val="bg-BG"/>
        </w:rPr>
        <w:t>бъштини</w:t>
      </w:r>
      <w:r w:rsidRPr="006675F0">
        <w:rPr>
          <w:i/>
          <w:szCs w:val="28"/>
          <w:lang w:val="bg-BG"/>
        </w:rPr>
        <w:t>йъ</w:t>
      </w:r>
      <w:r>
        <w:rPr>
          <w:szCs w:val="28"/>
          <w:lang w:val="bg-BG"/>
        </w:rPr>
        <w:t xml:space="preserve"> Наследствен имот от баща.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bayaği </w:t>
      </w:r>
      <w:r w:rsidRPr="00193A64">
        <w:rPr>
          <w:i/>
          <w:szCs w:val="28"/>
          <w:lang w:val="bg-BG"/>
        </w:rPr>
        <w:t>‘доста’</w:t>
      </w:r>
      <w:r w:rsidRPr="00D85910">
        <w:rPr>
          <w:szCs w:val="28"/>
          <w:lang w:val="bg-BG"/>
        </w:rPr>
        <w:t xml:space="preserve">) Много, доста, твърде. </w:t>
      </w:r>
      <w:r w:rsidRPr="00D85910">
        <w:rPr>
          <w:i/>
          <w:szCs w:val="28"/>
          <w:lang w:val="bg-BG"/>
        </w:rPr>
        <w:t>Тревата бая</w:t>
      </w:r>
      <w:r>
        <w:rPr>
          <w:i/>
          <w:szCs w:val="28"/>
          <w:lang w:val="bg-BG"/>
        </w:rPr>
        <w:t xml:space="preserve"> израснала, трябва да се окоси.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bayilmak) Изнемогвам, прималявам, припадам от жега, от рев.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бъй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bayat) Отдавнашен, остарял, непресен. </w:t>
      </w:r>
    </w:p>
    <w:p w:rsidR="008B1F42" w:rsidRPr="00FD673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бебешо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бибишо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Бебе.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беджерм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бижърм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becermek) Късмет, съдба.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збели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зб’ъли</w:t>
      </w:r>
      <w:r w:rsidRPr="00D85910">
        <w:rPr>
          <w:szCs w:val="28"/>
          <w:lang w:val="bg-BG"/>
        </w:rPr>
        <w:t xml:space="preserve"> (тур. bes</w:t>
      </w:r>
      <w:r w:rsidRPr="00D85910">
        <w:rPr>
          <w:szCs w:val="28"/>
          <w:lang w:val="bg-BG"/>
        </w:rPr>
        <w:softHyphen/>
        <w:t>be</w:t>
      </w:r>
      <w:r w:rsidRPr="00D85910">
        <w:rPr>
          <w:szCs w:val="28"/>
          <w:lang w:val="bg-BG"/>
        </w:rPr>
        <w:softHyphen/>
        <w:t>lli) Навярно, може би, види се.</w:t>
      </w:r>
    </w:p>
    <w:p w:rsidR="008B1F42" w:rsidRPr="00840AA8" w:rsidRDefault="008B1F42" w:rsidP="00BC79B7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бе</w:t>
      </w:r>
      <w:r w:rsidRPr="00840AA8">
        <w:rPr>
          <w:b/>
          <w:szCs w:val="28"/>
          <w:lang w:val="bg-BG"/>
        </w:rPr>
        <w:t xml:space="preserve">йка </w:t>
      </w:r>
      <w:r w:rsidRPr="00840AA8">
        <w:rPr>
          <w:i/>
          <w:szCs w:val="28"/>
          <w:lang w:val="bg-BG"/>
        </w:rPr>
        <w:t>бе</w:t>
      </w:r>
      <w:r w:rsidRPr="00840AA8">
        <w:rPr>
          <w:i/>
          <w:szCs w:val="28"/>
          <w:lang w:val="bg-BG"/>
        </w:rPr>
        <w:t xml:space="preserve">йкъ </w:t>
      </w:r>
      <w:r>
        <w:rPr>
          <w:szCs w:val="28"/>
          <w:lang w:val="bg-BG"/>
        </w:rPr>
        <w:t>В детската реч: о</w:t>
      </w:r>
      <w:r w:rsidRPr="00840AA8">
        <w:rPr>
          <w:szCs w:val="28"/>
          <w:lang w:val="bg-BG"/>
        </w:rPr>
        <w:t>вца.</w:t>
      </w:r>
    </w:p>
    <w:p w:rsidR="008B1F42" w:rsidRPr="00B15554" w:rsidRDefault="008B1F42" w:rsidP="00BC79B7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 xml:space="preserve">бек </w:t>
      </w:r>
      <w:r w:rsidRPr="00840AA8">
        <w:rPr>
          <w:i/>
          <w:szCs w:val="28"/>
          <w:lang w:val="bg-BG"/>
        </w:rPr>
        <w:t xml:space="preserve">бек </w:t>
      </w:r>
      <w:r w:rsidRPr="00840AA8">
        <w:rPr>
          <w:szCs w:val="28"/>
          <w:lang w:val="bg-BG"/>
        </w:rPr>
        <w:t>Нима, наистина ли, възможно ли 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Бек тъй? </w:t>
      </w:r>
      <w:r>
        <w:rPr>
          <w:szCs w:val="28"/>
          <w:lang w:val="bg-BG"/>
        </w:rPr>
        <w:t>Така ли</w:t>
      </w:r>
      <w:r w:rsidRPr="008E7C3B">
        <w:rPr>
          <w:szCs w:val="28"/>
        </w:rPr>
        <w:t>?</w:t>
      </w:r>
      <w:r>
        <w:rPr>
          <w:szCs w:val="28"/>
          <w:lang w:val="bg-BG"/>
        </w:rPr>
        <w:t xml:space="preserve"> Наистина ли?</w:t>
      </w:r>
    </w:p>
    <w:p w:rsidR="008B1F42" w:rsidRPr="006856FC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бек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бик’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bekâr) Човек, който живее без семейство; ерген</w:t>
      </w:r>
      <w:r>
        <w:rPr>
          <w:szCs w:val="28"/>
          <w:lang w:val="bg-BG"/>
        </w:rPr>
        <w:t>, бекярин</w:t>
      </w:r>
      <w:r w:rsidRPr="00D85910">
        <w:rPr>
          <w:szCs w:val="28"/>
          <w:lang w:val="bg-BG"/>
        </w:rPr>
        <w:t>.</w:t>
      </w:r>
    </w:p>
    <w:p w:rsidR="008B1F42" w:rsidRPr="006856FC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бек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рин </w:t>
      </w:r>
      <w:r w:rsidRPr="00D85910">
        <w:rPr>
          <w:i/>
          <w:szCs w:val="28"/>
          <w:lang w:val="bg-BG"/>
        </w:rPr>
        <w:t>би</w:t>
      </w:r>
      <w:r w:rsidRPr="00D85910">
        <w:rPr>
          <w:i/>
          <w:szCs w:val="28"/>
          <w:lang w:val="bg-BG"/>
        </w:rPr>
        <w:softHyphen/>
        <w:t>к’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bekâr) Човек, който живее без семейство; ерген</w:t>
      </w:r>
      <w:r>
        <w:rPr>
          <w:szCs w:val="28"/>
          <w:lang w:val="bg-BG"/>
        </w:rPr>
        <w:t>, бекяр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бекярл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бик’ърл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(тур. be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kârlik </w:t>
      </w:r>
      <w:r w:rsidRPr="00DC60C9">
        <w:rPr>
          <w:i/>
          <w:szCs w:val="28"/>
          <w:lang w:val="bg-BG"/>
        </w:rPr>
        <w:t>‘ергенуване’</w:t>
      </w:r>
      <w:r w:rsidRPr="00D85910">
        <w:rPr>
          <w:szCs w:val="28"/>
          <w:lang w:val="bg-BG"/>
        </w:rPr>
        <w:t>) Ергенски живот, ергенлък.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белали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Pr="00BC79B7">
        <w:rPr>
          <w:i/>
          <w:szCs w:val="28"/>
        </w:rPr>
        <w:t>’ъ</w:t>
      </w:r>
      <w:r w:rsidRPr="00D85910">
        <w:rPr>
          <w:i/>
          <w:szCs w:val="28"/>
          <w:lang w:val="bg-BG"/>
        </w:rPr>
        <w:t>лъли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be</w:t>
      </w:r>
      <w:r w:rsidRPr="00D85910">
        <w:rPr>
          <w:szCs w:val="28"/>
          <w:lang w:val="bg-BG"/>
        </w:rPr>
        <w:softHyphen/>
        <w:t>lâli) Който прави бели, пакости.</w:t>
      </w:r>
    </w:p>
    <w:p w:rsidR="008B1F42" w:rsidRPr="00D85910" w:rsidRDefault="008B1F42" w:rsidP="00BC79B7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л’ънцъ</w:t>
      </w:r>
      <w:r w:rsidRPr="00D85910">
        <w:rPr>
          <w:szCs w:val="28"/>
          <w:lang w:val="bg-BG"/>
        </w:rPr>
        <w:t xml:space="preserve"> Обелени листа от царевични кочани, които се използват за плетене на рогозки и кошници.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ленка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л’ънкъ</w:t>
      </w:r>
      <w:r w:rsidRPr="00D85910">
        <w:rPr>
          <w:szCs w:val="28"/>
          <w:lang w:val="bg-BG"/>
        </w:rPr>
        <w:t xml:space="preserve"> Седянка за белене на царевица. </w:t>
      </w:r>
      <w:r w:rsidRPr="00D85910">
        <w:rPr>
          <w:i/>
          <w:szCs w:val="28"/>
          <w:lang w:val="bg-BG"/>
        </w:rPr>
        <w:t>Довечера каня на беленка.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лким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ким</w:t>
      </w:r>
      <w:r w:rsidRPr="00D85910">
        <w:rPr>
          <w:szCs w:val="28"/>
          <w:lang w:val="bg-BG"/>
        </w:rPr>
        <w:t xml:space="preserve"> (тур. belki) Може би, възможно е, дано.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белопр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стница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Pr="00BC79B7">
        <w:rPr>
          <w:i/>
          <w:szCs w:val="28"/>
        </w:rPr>
        <w:t>’ъ</w:t>
      </w:r>
      <w:r w:rsidRPr="00D85910">
        <w:rPr>
          <w:i/>
          <w:szCs w:val="28"/>
          <w:lang w:val="bg-BG"/>
        </w:rPr>
        <w:t>лупр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szCs w:val="28"/>
          <w:lang w:val="bg-BG"/>
        </w:rPr>
        <w:t xml:space="preserve"> </w:t>
      </w:r>
      <w:r w:rsidRPr="00602F41">
        <w:rPr>
          <w:szCs w:val="28"/>
        </w:rPr>
        <w:t>П</w:t>
      </w:r>
      <w:r w:rsidRPr="00D85910">
        <w:rPr>
          <w:szCs w:val="28"/>
          <w:lang w:val="bg-BG"/>
        </w:rPr>
        <w:t>оч</w:t>
      </w:r>
      <w:r w:rsidRPr="00D85910">
        <w:rPr>
          <w:szCs w:val="28"/>
          <w:lang w:val="bg-BG"/>
        </w:rPr>
        <w:softHyphen/>
        <w:t>ва, примесена с бяла глина.</w:t>
      </w:r>
    </w:p>
    <w:p w:rsidR="008B1F42" w:rsidRPr="00840AA8" w:rsidRDefault="008B1F42" w:rsidP="008658E2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бе</w:t>
      </w:r>
      <w:r w:rsidRPr="00840AA8">
        <w:rPr>
          <w:b/>
          <w:szCs w:val="28"/>
          <w:lang w:val="bg-BG"/>
        </w:rPr>
        <w:t xml:space="preserve">ра </w:t>
      </w:r>
      <w:r w:rsidRPr="00840AA8">
        <w:rPr>
          <w:i/>
          <w:szCs w:val="28"/>
          <w:lang w:val="bg-BG"/>
        </w:rPr>
        <w:t>бе</w:t>
      </w:r>
      <w:r w:rsidRPr="00840AA8">
        <w:rPr>
          <w:i/>
          <w:szCs w:val="28"/>
          <w:lang w:val="bg-BG"/>
        </w:rPr>
        <w:t xml:space="preserve">ръ </w:t>
      </w:r>
      <w:r w:rsidRPr="00840AA8">
        <w:rPr>
          <w:szCs w:val="28"/>
          <w:lang w:val="bg-BG"/>
        </w:rPr>
        <w:t>(рум. bere) Бира.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berbat от перс.) Мръсно, нечисто.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berber от ит. barbiere от barba </w:t>
      </w:r>
      <w:r w:rsidRPr="00C9506B">
        <w:rPr>
          <w:i/>
          <w:szCs w:val="28"/>
          <w:lang w:val="bg-BG"/>
        </w:rPr>
        <w:t>‘брада’</w:t>
      </w:r>
      <w:r w:rsidRPr="00D85910">
        <w:rPr>
          <w:szCs w:val="28"/>
          <w:lang w:val="bg-BG"/>
        </w:rPr>
        <w:t xml:space="preserve">) Бръснар.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bere</w:t>
      </w:r>
      <w:r w:rsidRPr="00D85910">
        <w:rPr>
          <w:szCs w:val="28"/>
          <w:lang w:val="bg-BG"/>
        </w:rPr>
        <w:softHyphen/>
        <w:t xml:space="preserve">ket от ар. baraha, barahat </w:t>
      </w:r>
      <w:r w:rsidRPr="005B5CF4">
        <w:rPr>
          <w:i/>
          <w:szCs w:val="28"/>
          <w:lang w:val="bg-BG"/>
        </w:rPr>
        <w:t>‘благословия на бога’</w:t>
      </w:r>
      <w:r w:rsidRPr="00D85910">
        <w:rPr>
          <w:szCs w:val="28"/>
          <w:lang w:val="bg-BG"/>
        </w:rPr>
        <w:t>) Реколта, плодородие, изобилие.</w:t>
      </w:r>
    </w:p>
    <w:p w:rsidR="008B1F42" w:rsidRPr="00D85910" w:rsidRDefault="008B1F42" w:rsidP="008658E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 верси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 в’ъ</w:t>
      </w:r>
      <w:r w:rsidRPr="00D85910">
        <w:rPr>
          <w:i/>
          <w:szCs w:val="28"/>
          <w:lang w:val="bg-BG"/>
        </w:rPr>
        <w:softHyphen/>
        <w:t>рси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Благодаря; сполай ти!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берекетли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бирикитли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bereketli) Плодороден.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б’ът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beter от перс.) По-лошо, по-зле.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бер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Biber)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Мек плат, подобен на кадифе.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волско ок</w:t>
      </w:r>
      <w:r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вулску ук</w:t>
      </w:r>
      <w:r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Vicia faba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 xml:space="preserve"> Зимзелен – вечнозелено многогодишно тревисто растение с разклонени стелещи се стъбла и големи сини цветове.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биз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биз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(ит. pissello от лат. pisum </w:t>
      </w:r>
      <w:r w:rsidRPr="00C9506B">
        <w:rPr>
          <w:i/>
          <w:szCs w:val="28"/>
          <w:lang w:val="bg-BG"/>
        </w:rPr>
        <w:t>‘грах’</w:t>
      </w:r>
      <w:r w:rsidRPr="00D85910">
        <w:rPr>
          <w:szCs w:val="28"/>
          <w:lang w:val="bg-BG"/>
        </w:rPr>
        <w:t xml:space="preserve">) Вид грах, който се яде със зелените шушулки.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билни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binlik) Стъклен съд за вода, вино, ракия и други течности, обикновено с плетена обвивка от повет и с дръжка; дамаджана.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бил’у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lőlűk) Стадо животни.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бил’у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bilűr) Стъклено топче за игра.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бил’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bile</w:t>
      </w:r>
      <w:r>
        <w:rPr>
          <w:szCs w:val="28"/>
          <w:lang w:val="bg-BG"/>
        </w:rPr>
        <w:t xml:space="preserve"> от перс.</w:t>
      </w:r>
      <w:r w:rsidRPr="00D85910">
        <w:rPr>
          <w:szCs w:val="28"/>
          <w:lang w:val="bg-BG"/>
        </w:rPr>
        <w:t xml:space="preserve">) Даже, дори.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бимб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бимб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йън</w:t>
      </w:r>
      <w:r w:rsidRPr="00D85910">
        <w:rPr>
          <w:szCs w:val="28"/>
          <w:lang w:val="bg-BG"/>
        </w:rPr>
        <w:t xml:space="preserve"> (тур. pem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be) Пембен, яркорозов. </w:t>
      </w:r>
      <w:r w:rsidRPr="00D85910">
        <w:rPr>
          <w:i/>
          <w:szCs w:val="28"/>
          <w:lang w:val="bg-BG"/>
        </w:rPr>
        <w:t>Бимбеяна прежда.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тник 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beatnik от анг. beat </w:t>
      </w:r>
      <w:r w:rsidRPr="00E44D9C">
        <w:rPr>
          <w:i/>
          <w:szCs w:val="28"/>
          <w:lang w:val="bg-BG"/>
        </w:rPr>
        <w:t>‘безделник', ‘пропаднал’</w:t>
      </w:r>
      <w:r w:rsidRPr="00D85910">
        <w:rPr>
          <w:szCs w:val="28"/>
          <w:lang w:val="bg-BG"/>
        </w:rPr>
        <w:t>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Безделник, скитник.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тпаз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тпъз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but</w:t>
      </w:r>
      <w:r w:rsidRPr="00D85910">
        <w:rPr>
          <w:szCs w:val="28"/>
          <w:lang w:val="bg-BG"/>
        </w:rPr>
        <w:softHyphen/>
        <w:t>pazari) 1. Пазар за стари вещи. 2 Безредие, безпорядък.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ча, да наби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чъ, дъ нъби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biç</w:t>
      </w:r>
      <w:r w:rsidRPr="00D85910">
        <w:rPr>
          <w:szCs w:val="28"/>
          <w:lang w:val="bg-BG"/>
        </w:rPr>
        <w:softHyphen/>
        <w:t>mek)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Режа дървени трупи на дъски, греди и др.</w:t>
      </w:r>
    </w:p>
    <w:p w:rsidR="008B1F42" w:rsidRPr="00B75234" w:rsidRDefault="008B1F42" w:rsidP="003A58D2">
      <w:pPr>
        <w:ind w:firstLine="720"/>
        <w:jc w:val="both"/>
        <w:rPr>
          <w:i/>
          <w:szCs w:val="28"/>
        </w:rPr>
      </w:pPr>
      <w:r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чкам, да разби</w:t>
      </w:r>
      <w:r>
        <w:rPr>
          <w:b/>
          <w:szCs w:val="28"/>
          <w:lang w:val="bg-BG"/>
        </w:rPr>
        <w:t xml:space="preserve">чкам </w:t>
      </w:r>
      <w:r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чкъм, дъ ръзби</w:t>
      </w:r>
      <w:r>
        <w:rPr>
          <w:i/>
          <w:szCs w:val="28"/>
          <w:lang w:val="bg-BG"/>
        </w:rPr>
        <w:t xml:space="preserve">чкъм </w:t>
      </w:r>
      <w:r>
        <w:rPr>
          <w:szCs w:val="28"/>
          <w:lang w:val="bg-BG"/>
        </w:rPr>
        <w:t xml:space="preserve">Бутам, събарям, разхвърлям. </w:t>
      </w:r>
      <w:r>
        <w:rPr>
          <w:i/>
          <w:szCs w:val="28"/>
          <w:lang w:val="bg-BG"/>
        </w:rPr>
        <w:t>Пак си разбичкала одаята</w:t>
      </w:r>
      <w:r w:rsidRPr="00DC60C9">
        <w:rPr>
          <w:szCs w:val="28"/>
          <w:lang w:val="bg-BG"/>
        </w:rPr>
        <w:t xml:space="preserve"> </w:t>
      </w:r>
      <w:r w:rsidRPr="00DC60C9">
        <w:rPr>
          <w:szCs w:val="28"/>
        </w:rPr>
        <w:t>‘</w:t>
      </w:r>
      <w:r w:rsidRPr="00DC60C9">
        <w:rPr>
          <w:szCs w:val="28"/>
          <w:lang w:val="bg-BG"/>
        </w:rPr>
        <w:t>дрешник</w:t>
      </w:r>
      <w:r w:rsidRPr="00DC60C9">
        <w:rPr>
          <w:szCs w:val="28"/>
        </w:rPr>
        <w:t>’</w:t>
      </w:r>
      <w:r w:rsidRPr="00DC60C9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бички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бички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>
        <w:rPr>
          <w:szCs w:val="28"/>
          <w:lang w:val="bg-BG"/>
        </w:rPr>
        <w:t xml:space="preserve"> (тур. biçki) Р</w:t>
      </w:r>
      <w:r w:rsidRPr="00D85910">
        <w:rPr>
          <w:szCs w:val="28"/>
          <w:lang w:val="bg-BG"/>
        </w:rPr>
        <w:t>ъчен трион за рязане на дърва, дъски и др.</w:t>
      </w:r>
      <w:r>
        <w:rPr>
          <w:szCs w:val="28"/>
          <w:lang w:val="bg-BG"/>
        </w:rPr>
        <w:t>, опънат на рамка с осукана връв.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бичм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бичм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biç</w:t>
      </w:r>
      <w:r w:rsidRPr="00D85910">
        <w:rPr>
          <w:szCs w:val="28"/>
          <w:lang w:val="bg-BG"/>
        </w:rPr>
        <w:softHyphen/>
        <w:t>me) Дълга и тънка дървена греда, която се употребява при строежи.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Благовещен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Блъгувиштин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Религиозен празник Благовещение</w:t>
      </w:r>
      <w:r w:rsidRPr="00E44D9C">
        <w:rPr>
          <w:szCs w:val="28"/>
        </w:rPr>
        <w:t>, който се о</w:t>
      </w:r>
      <w:r>
        <w:rPr>
          <w:szCs w:val="28"/>
          <w:lang w:val="bg-BG"/>
        </w:rPr>
        <w:t>тбелязва на 25 март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жън</w:t>
      </w:r>
      <w:r w:rsidRPr="00D85910">
        <w:rPr>
          <w:szCs w:val="28"/>
          <w:lang w:val="bg-BG"/>
        </w:rPr>
        <w:t xml:space="preserve"> Мазен, тлъст. </w:t>
      </w:r>
      <w:r w:rsidRPr="00D85910">
        <w:rPr>
          <w:i/>
          <w:szCs w:val="28"/>
          <w:lang w:val="bg-BG"/>
        </w:rPr>
        <w:t>Блажна чорба.</w:t>
      </w:r>
    </w:p>
    <w:p w:rsidR="008B1F42" w:rsidRPr="00765E9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бла</w:t>
      </w:r>
      <w:r>
        <w:rPr>
          <w:b/>
          <w:szCs w:val="28"/>
          <w:lang w:val="bg-BG"/>
        </w:rPr>
        <w:t xml:space="preserve">тски </w:t>
      </w:r>
      <w:r>
        <w:rPr>
          <w:i/>
          <w:szCs w:val="28"/>
          <w:lang w:val="bg-BG"/>
        </w:rPr>
        <w:t>бла</w:t>
      </w:r>
      <w:r>
        <w:rPr>
          <w:i/>
          <w:szCs w:val="28"/>
          <w:lang w:val="bg-BG"/>
        </w:rPr>
        <w:t xml:space="preserve">цки </w:t>
      </w:r>
      <w:r>
        <w:rPr>
          <w:szCs w:val="28"/>
          <w:lang w:val="bg-BG"/>
        </w:rPr>
        <w:t xml:space="preserve">Блатен. </w:t>
      </w:r>
      <w:r>
        <w:rPr>
          <w:i/>
          <w:szCs w:val="28"/>
          <w:lang w:val="bg-BG"/>
        </w:rPr>
        <w:t>Свиня блатска.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щя се, да се обл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щя </w:t>
      </w:r>
      <w:r w:rsidRPr="00D85910">
        <w:rPr>
          <w:i/>
          <w:szCs w:val="28"/>
          <w:lang w:val="bg-BG"/>
        </w:rPr>
        <w:t>бл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шт’ъ съ, дъ съ убле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шт’ъ </w:t>
      </w:r>
      <w:r>
        <w:rPr>
          <w:szCs w:val="28"/>
          <w:lang w:val="bg-BG"/>
        </w:rPr>
        <w:t>Разтва</w:t>
      </w:r>
      <w:r w:rsidRPr="00D85910">
        <w:rPr>
          <w:szCs w:val="28"/>
          <w:lang w:val="bg-BG"/>
        </w:rPr>
        <w:t>рям широко очи, като правя гримаса на учуден, гневен, сърдит.</w:t>
      </w:r>
    </w:p>
    <w:p w:rsidR="008B1F42" w:rsidRPr="00626A7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блу</w:t>
      </w:r>
      <w:r>
        <w:rPr>
          <w:b/>
          <w:szCs w:val="28"/>
          <w:lang w:val="bg-BG"/>
        </w:rPr>
        <w:t xml:space="preserve">дкав </w:t>
      </w:r>
      <w:r>
        <w:rPr>
          <w:i/>
          <w:szCs w:val="28"/>
          <w:lang w:val="bg-BG"/>
        </w:rPr>
        <w:t>блу</w:t>
      </w:r>
      <w:r>
        <w:rPr>
          <w:i/>
          <w:szCs w:val="28"/>
          <w:lang w:val="bg-BG"/>
        </w:rPr>
        <w:t xml:space="preserve">ткъф </w:t>
      </w:r>
      <w:r>
        <w:rPr>
          <w:szCs w:val="28"/>
          <w:lang w:val="bg-BG"/>
        </w:rPr>
        <w:t xml:space="preserve">Безвкусен. </w:t>
      </w:r>
      <w:r>
        <w:rPr>
          <w:i/>
          <w:szCs w:val="28"/>
          <w:lang w:val="bg-BG"/>
        </w:rPr>
        <w:t>Блудкава вода.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блъф </w:t>
      </w:r>
      <w:r w:rsidRPr="00D85910">
        <w:rPr>
          <w:i/>
          <w:szCs w:val="28"/>
          <w:lang w:val="bg-BG"/>
        </w:rPr>
        <w:t xml:space="preserve">блъф </w:t>
      </w:r>
      <w:r w:rsidRPr="00D85910">
        <w:rPr>
          <w:szCs w:val="28"/>
          <w:lang w:val="bg-BG"/>
        </w:rPr>
        <w:t>(анг. bluff) Лъж</w:t>
      </w:r>
      <w:r w:rsidRPr="00D85910">
        <w:rPr>
          <w:szCs w:val="28"/>
          <w:lang w:val="bg-BG"/>
        </w:rPr>
        <w:softHyphen/>
        <w:t>лив слух</w:t>
      </w:r>
      <w:r>
        <w:rPr>
          <w:szCs w:val="28"/>
          <w:lang w:val="bg-BG"/>
        </w:rPr>
        <w:t xml:space="preserve">, </w:t>
      </w:r>
      <w:r w:rsidRPr="00D85910">
        <w:rPr>
          <w:szCs w:val="28"/>
          <w:lang w:val="bg-BG"/>
        </w:rPr>
        <w:t>фалшива новина.</w:t>
      </w:r>
    </w:p>
    <w:p w:rsidR="008B1F42" w:rsidRPr="00BC1B60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>
        <w:rPr>
          <w:b/>
          <w:szCs w:val="28"/>
          <w:lang w:val="bg-BG"/>
        </w:rPr>
        <w:t>блю</w:t>
      </w:r>
      <w:r>
        <w:rPr>
          <w:b/>
          <w:szCs w:val="28"/>
          <w:lang w:val="bg-BG"/>
        </w:rPr>
        <w:t>вам, да наблю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бл</w:t>
      </w:r>
      <w:r w:rsidRPr="00BC1B60">
        <w:rPr>
          <w:i/>
          <w:szCs w:val="28"/>
        </w:rPr>
        <w:t>’у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въм, дъ нъбл</w:t>
      </w:r>
      <w:r w:rsidRPr="00BC1B60">
        <w:rPr>
          <w:i/>
          <w:szCs w:val="28"/>
        </w:rPr>
        <w:t>’у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Слагам, пълня, наливам голямо количество.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Наблювах чувена </w:t>
      </w:r>
      <w:r w:rsidRPr="00531973">
        <w:rPr>
          <w:szCs w:val="28"/>
        </w:rPr>
        <w:t>‘</w:t>
      </w:r>
      <w:r>
        <w:rPr>
          <w:szCs w:val="28"/>
          <w:lang w:val="bg-BG"/>
        </w:rPr>
        <w:t>тенджера</w:t>
      </w:r>
      <w:r w:rsidRPr="00531973">
        <w:rPr>
          <w:szCs w:val="28"/>
        </w:rPr>
        <w:t>’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 боб.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блях </w:t>
      </w:r>
      <w:r w:rsidRPr="00D85910">
        <w:rPr>
          <w:i/>
          <w:szCs w:val="28"/>
          <w:lang w:val="bg-BG"/>
        </w:rPr>
        <w:t xml:space="preserve">бл’ах </w:t>
      </w:r>
      <w:r w:rsidRPr="00D85910">
        <w:rPr>
          <w:szCs w:val="28"/>
          <w:lang w:val="bg-BG"/>
        </w:rPr>
        <w:t xml:space="preserve">(нем. Blech) Ламарина. </w:t>
      </w:r>
      <w:r w:rsidRPr="00E44D9C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За какъв блях ми е? </w:t>
      </w:r>
      <w:r w:rsidRPr="00D85910">
        <w:rPr>
          <w:szCs w:val="28"/>
          <w:lang w:val="bg-BG"/>
        </w:rPr>
        <w:t>За какво ми е? Изобщо не ми е нужен</w:t>
      </w:r>
      <w:r>
        <w:rPr>
          <w:szCs w:val="28"/>
          <w:lang w:val="bg-BG"/>
        </w:rPr>
        <w:t>, за нищо не става.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boğaz) Планински проход, дефиле, пролом.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бинъ</w:t>
      </w:r>
      <w:r w:rsidRPr="00C247AA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Дървен кол, който се забива до стъблото на боба, за да се увие растението около него; вършина.</w:t>
      </w:r>
    </w:p>
    <w:p w:rsidR="008B1F42" w:rsidRPr="00332AC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бо</w:t>
      </w:r>
      <w:r>
        <w:rPr>
          <w:b/>
          <w:szCs w:val="28"/>
          <w:lang w:val="bg-BG"/>
        </w:rPr>
        <w:t xml:space="preserve">жек </w:t>
      </w:r>
      <w:r>
        <w:rPr>
          <w:i/>
          <w:szCs w:val="28"/>
          <w:lang w:val="bg-BG"/>
        </w:rPr>
        <w:t>бо</w:t>
      </w:r>
      <w:r>
        <w:rPr>
          <w:i/>
          <w:szCs w:val="28"/>
          <w:lang w:val="bg-BG"/>
        </w:rPr>
        <w:t xml:space="preserve">жък </w:t>
      </w:r>
      <w:r>
        <w:rPr>
          <w:szCs w:val="28"/>
          <w:lang w:val="bg-BG"/>
        </w:rPr>
        <w:t>Просяк.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зъф</w:t>
      </w:r>
      <w:r w:rsidRPr="00D85910">
        <w:rPr>
          <w:szCs w:val="28"/>
          <w:lang w:val="bg-BG"/>
        </w:rPr>
        <w:t xml:space="preserve"> (тур. boz </w:t>
      </w:r>
      <w:r w:rsidRPr="00C61C42">
        <w:rPr>
          <w:i/>
          <w:szCs w:val="28"/>
          <w:lang w:val="bg-BG"/>
        </w:rPr>
        <w:t>‘сив’</w:t>
      </w:r>
      <w:r w:rsidRPr="00D85910">
        <w:rPr>
          <w:szCs w:val="28"/>
          <w:lang w:val="bg-BG"/>
        </w:rPr>
        <w:t>) Светлокафяв с пепеляв оттенък.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бозал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бузъл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buza</w:t>
      </w:r>
      <w:r w:rsidRPr="00D85910">
        <w:rPr>
          <w:szCs w:val="28"/>
          <w:lang w:val="bg-BG"/>
        </w:rPr>
        <w:softHyphen/>
        <w:t xml:space="preserve">lik </w:t>
      </w:r>
      <w:r w:rsidRPr="00DC60C9">
        <w:rPr>
          <w:i/>
          <w:szCs w:val="28"/>
          <w:lang w:val="bg-BG"/>
        </w:rPr>
        <w:t>‘необработена земя’</w:t>
      </w:r>
      <w:r w:rsidRPr="00D85910">
        <w:rPr>
          <w:szCs w:val="28"/>
          <w:lang w:val="bg-BG"/>
        </w:rPr>
        <w:t>) Садина – многогодишно тревисто пасищно растение с остри листа и класове като метличина.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бозди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бозди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бузди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бузди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(тур. boz</w:t>
      </w:r>
      <w:r w:rsidRPr="00D85910">
        <w:rPr>
          <w:szCs w:val="28"/>
          <w:lang w:val="bg-BG"/>
        </w:rPr>
        <w:softHyphen/>
        <w:t>mak) Повреждам, съсипвам, раз</w:t>
      </w:r>
      <w:r w:rsidRPr="00D85910">
        <w:rPr>
          <w:szCs w:val="28"/>
          <w:lang w:val="bg-BG"/>
        </w:rPr>
        <w:softHyphen/>
        <w:t>валям, похабявам.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бой</w:t>
      </w:r>
      <w:r w:rsidRPr="00D85910">
        <w:rPr>
          <w:szCs w:val="28"/>
          <w:lang w:val="bg-BG"/>
        </w:rPr>
        <w:t xml:space="preserve"> (тур. boy) Ръст, височина, големина.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бойли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буйли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boy) Дълъг, висок.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бол</w:t>
      </w:r>
      <w:r w:rsidRPr="00D85910">
        <w:rPr>
          <w:szCs w:val="28"/>
          <w:lang w:val="bg-BG"/>
        </w:rPr>
        <w:t xml:space="preserve"> (тур. bol) Много, в голямо количество. </w:t>
      </w:r>
      <w:r w:rsidRPr="00D85910">
        <w:rPr>
          <w:i/>
          <w:szCs w:val="28"/>
          <w:lang w:val="bg-BG"/>
        </w:rPr>
        <w:t>Вода бол.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болади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булъди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булъди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bollanmak) Ражда се много, в голямо количество. </w:t>
      </w:r>
      <w:r w:rsidRPr="00D85910">
        <w:rPr>
          <w:i/>
          <w:szCs w:val="28"/>
          <w:lang w:val="bg-BG"/>
        </w:rPr>
        <w:t>Дините боладисаха.</w:t>
      </w:r>
    </w:p>
    <w:p w:rsidR="008B1F42" w:rsidRPr="00C7375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болаши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булъши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Смесени, разбъркани остатъци от храна, ядене, които дават на прасето.</w:t>
      </w:r>
    </w:p>
    <w:p w:rsidR="008B1F42" w:rsidRPr="00940E23" w:rsidRDefault="008B1F42" w:rsidP="00F0574C">
      <w:pPr>
        <w:ind w:firstLine="720"/>
        <w:jc w:val="both"/>
        <w:rPr>
          <w:i/>
          <w:szCs w:val="28"/>
          <w:lang w:val="bg-BG"/>
        </w:rPr>
      </w:pPr>
      <w:r w:rsidRPr="00840AA8">
        <w:rPr>
          <w:b/>
          <w:szCs w:val="28"/>
          <w:lang w:val="bg-BG"/>
        </w:rPr>
        <w:t>болеро</w:t>
      </w:r>
      <w:r w:rsidRPr="00840AA8">
        <w:rPr>
          <w:b/>
          <w:szCs w:val="28"/>
          <w:lang w:val="bg-BG"/>
        </w:rPr>
        <w:t xml:space="preserve"> </w:t>
      </w:r>
      <w:r w:rsidRPr="00840AA8">
        <w:rPr>
          <w:i/>
          <w:szCs w:val="28"/>
          <w:lang w:val="bg-BG"/>
        </w:rPr>
        <w:t>бул’ъро</w:t>
      </w:r>
      <w:r w:rsidRPr="00840AA8">
        <w:rPr>
          <w:i/>
          <w:szCs w:val="28"/>
          <w:lang w:val="bg-BG"/>
        </w:rPr>
        <w:t xml:space="preserve"> </w:t>
      </w:r>
      <w:r w:rsidRPr="00840AA8">
        <w:rPr>
          <w:szCs w:val="28"/>
          <w:lang w:val="bg-BG"/>
        </w:rPr>
        <w:t>(фр. bolе</w:t>
      </w:r>
      <w:r w:rsidRPr="00840AA8">
        <w:rPr>
          <w:szCs w:val="28"/>
          <w:lang w:val="bg-BG"/>
        </w:rPr>
        <w:t>ro от исп. bolero)</w:t>
      </w:r>
      <w:r w:rsidRPr="00840AA8">
        <w:rPr>
          <w:i/>
          <w:szCs w:val="28"/>
          <w:lang w:val="bg-BG"/>
        </w:rPr>
        <w:t xml:space="preserve"> </w:t>
      </w:r>
      <w:r w:rsidRPr="00840AA8">
        <w:rPr>
          <w:szCs w:val="28"/>
          <w:lang w:val="bg-BG"/>
        </w:rPr>
        <w:t>Женско елече.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Рокля с болеро.</w:t>
      </w:r>
    </w:p>
    <w:p w:rsidR="008B1F42" w:rsidRPr="00E44D9C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лест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л’ъс</w:t>
      </w:r>
      <w:r w:rsidRPr="00D85910">
        <w:rPr>
          <w:szCs w:val="28"/>
          <w:lang w:val="bg-BG"/>
        </w:rPr>
        <w:t xml:space="preserve"> Болка. </w:t>
      </w:r>
      <w:r w:rsidRPr="00D85910">
        <w:rPr>
          <w:i/>
          <w:szCs w:val="28"/>
          <w:lang w:val="bg-BG"/>
        </w:rPr>
        <w:t>Голяма болест ме боли ръката.</w:t>
      </w:r>
      <w:r>
        <w:rPr>
          <w:i/>
          <w:szCs w:val="28"/>
          <w:lang w:val="bg-BG"/>
        </w:rPr>
        <w:t xml:space="preserve"> *Болест да те изяде! </w:t>
      </w:r>
      <w:r w:rsidRPr="00E44D9C">
        <w:rPr>
          <w:szCs w:val="28"/>
          <w:lang w:val="bg-BG"/>
        </w:rPr>
        <w:t>Проклятие.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борсу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porsuk) 1. Язовец. 2. Намръщен, начумерен, сърдит човек.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борсу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 се, да се наборсу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бурсу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 съ, дъ съ нъбурсу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porsuk) Мръщя се, чумеря се, сърдя се.</w:t>
      </w:r>
      <w:r w:rsidRPr="00D85910">
        <w:rPr>
          <w:b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борч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борч</w:t>
      </w:r>
      <w:r w:rsidRPr="00D85910">
        <w:rPr>
          <w:szCs w:val="28"/>
          <w:lang w:val="bg-BG"/>
        </w:rPr>
        <w:t xml:space="preserve"> (тур. borç) Паричен заем, дълг.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борчли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бурчли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borçlu) Жена, която има паричен дълг, заем; длъжница.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борчли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бурчли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bor</w:t>
      </w:r>
      <w:r w:rsidRPr="00D85910">
        <w:rPr>
          <w:szCs w:val="28"/>
          <w:lang w:val="bg-BG"/>
        </w:rPr>
        <w:softHyphen/>
        <w:t xml:space="preserve">çlu) Човек, който има паричен дълг, заем; длъжник. </w:t>
      </w:r>
      <w:r w:rsidRPr="00D85910">
        <w:rPr>
          <w:i/>
          <w:szCs w:val="28"/>
          <w:lang w:val="bg-BG"/>
        </w:rPr>
        <w:t>Борчлия съм ти.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bostan) Градина или нива</w:t>
      </w:r>
      <w:r>
        <w:rPr>
          <w:szCs w:val="28"/>
          <w:lang w:val="bg-BG"/>
        </w:rPr>
        <w:t xml:space="preserve">, засята </w:t>
      </w:r>
      <w:r w:rsidRPr="00D85910">
        <w:rPr>
          <w:szCs w:val="28"/>
          <w:lang w:val="bg-BG"/>
        </w:rPr>
        <w:t xml:space="preserve"> с дини и пъпеши.</w:t>
      </w:r>
    </w:p>
    <w:p w:rsidR="008B1F42" w:rsidRPr="00C61C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бо</w:t>
      </w:r>
      <w:r>
        <w:rPr>
          <w:b/>
          <w:szCs w:val="28"/>
          <w:lang w:val="bg-BG"/>
        </w:rPr>
        <w:t xml:space="preserve">сян </w:t>
      </w:r>
      <w:r>
        <w:rPr>
          <w:i/>
          <w:szCs w:val="28"/>
          <w:lang w:val="bg-BG"/>
        </w:rPr>
        <w:t>бо</w:t>
      </w:r>
      <w:r>
        <w:rPr>
          <w:i/>
          <w:szCs w:val="28"/>
          <w:lang w:val="bg-BG"/>
        </w:rPr>
        <w:t>с</w:t>
      </w:r>
      <w:r w:rsidRPr="00C61C42">
        <w:rPr>
          <w:i/>
          <w:szCs w:val="28"/>
        </w:rPr>
        <w:t xml:space="preserve">’ън </w:t>
      </w:r>
      <w:r>
        <w:rPr>
          <w:szCs w:val="28"/>
          <w:lang w:val="bg-BG"/>
        </w:rPr>
        <w:t>С телесен цвят.</w:t>
      </w:r>
      <w:r w:rsidRPr="00C61C42">
        <w:rPr>
          <w:i/>
          <w:szCs w:val="28"/>
          <w:lang w:val="bg-BG"/>
        </w:rPr>
        <w:t xml:space="preserve"> Мари Недо, ти си с босяни чорапи.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шчи</w:t>
      </w:r>
      <w:r w:rsidRPr="00D85910">
        <w:rPr>
          <w:szCs w:val="28"/>
          <w:lang w:val="bg-BG"/>
        </w:rPr>
        <w:t xml:space="preserve"> (рум. bo</w:t>
      </w:r>
      <w:r w:rsidRPr="00D85910">
        <w:rPr>
          <w:szCs w:val="28"/>
          <w:lang w:val="bg-BG"/>
        </w:rPr>
        <w:softHyphen/>
        <w:t xml:space="preserve">tuş от фр. botte) Див гладиол, който се среща в ливадите и нивите.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бохч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буш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bohça) 1. Правоъгълно или квадратно парче плат за носене на различни вещи. 2. Покривка за маса.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бохчал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буш</w:t>
      </w:r>
      <w:r w:rsidRPr="00D85910">
        <w:rPr>
          <w:i/>
          <w:szCs w:val="28"/>
          <w:lang w:val="bg-BG"/>
        </w:rPr>
        <w:t>чъл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boh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ça) Комплект сватбени дарове за едно лице, които се завъ</w:t>
      </w:r>
      <w:r>
        <w:rPr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зват в бохча.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шлаф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шлаф</w:t>
      </w:r>
      <w:r w:rsidRPr="00D85910">
        <w:rPr>
          <w:szCs w:val="28"/>
          <w:lang w:val="bg-BG"/>
        </w:rPr>
        <w:t xml:space="preserve"> (тур. boş lâf от перс.) Празни приказки, празна работа</w:t>
      </w:r>
      <w:r>
        <w:rPr>
          <w:szCs w:val="28"/>
          <w:lang w:val="bg-BG"/>
        </w:rPr>
        <w:t>, глупости, измислици; тинтири-минтири.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бощ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бушт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1. Свободно, без опаковка. 2. Свободно, без пастир. </w:t>
      </w:r>
      <w:r w:rsidRPr="008B143F">
        <w:rPr>
          <w:i/>
          <w:szCs w:val="28"/>
          <w:lang w:val="bg-BG"/>
        </w:rPr>
        <w:t xml:space="preserve">Пуснах ножицата в карзината </w:t>
      </w:r>
      <w:r w:rsidRPr="00DC60C9">
        <w:rPr>
          <w:szCs w:val="28"/>
        </w:rPr>
        <w:t>‘</w:t>
      </w:r>
      <w:r w:rsidRPr="00DC60C9">
        <w:rPr>
          <w:szCs w:val="28"/>
          <w:lang w:val="bg-BG"/>
        </w:rPr>
        <w:t>чанта, изплетена от обелки от царевични кочани</w:t>
      </w:r>
      <w:r w:rsidRPr="00DC60C9">
        <w:rPr>
          <w:szCs w:val="28"/>
        </w:rPr>
        <w:t>’</w:t>
      </w:r>
      <w:r w:rsidRPr="008B143F">
        <w:rPr>
          <w:i/>
          <w:szCs w:val="28"/>
          <w:lang w:val="bg-BG"/>
        </w:rPr>
        <w:t xml:space="preserve"> боща.</w:t>
      </w:r>
      <w:r w:rsidRPr="00D85910">
        <w:rPr>
          <w:i/>
          <w:szCs w:val="28"/>
          <w:lang w:val="bg-BG"/>
        </w:rPr>
        <w:t xml:space="preserve"> Магарето пасе на поляната боща.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бояли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буйли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boyali </w:t>
      </w:r>
      <w:r w:rsidRPr="00AE6D94">
        <w:rPr>
          <w:i/>
          <w:szCs w:val="28"/>
          <w:lang w:val="bg-BG"/>
        </w:rPr>
        <w:t>‘оцветен’</w:t>
      </w:r>
      <w:r w:rsidRPr="00D85910">
        <w:rPr>
          <w:szCs w:val="28"/>
          <w:lang w:val="bg-BG"/>
        </w:rPr>
        <w:t xml:space="preserve">) Материя, която пуска боя и оцветява водата при пране.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бракм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бръкм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birak</w:t>
      </w:r>
      <w:r w:rsidRPr="00D85910">
        <w:rPr>
          <w:szCs w:val="28"/>
          <w:lang w:val="bg-BG"/>
        </w:rPr>
        <w:softHyphen/>
        <w:t xml:space="preserve">ma) Нещо износено, остаряло, негодно за употреба, обикновено техника.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бран </w:t>
      </w:r>
      <w:r>
        <w:rPr>
          <w:i/>
          <w:szCs w:val="28"/>
          <w:lang w:val="bg-BG"/>
        </w:rPr>
        <w:t xml:space="preserve">бран </w:t>
      </w:r>
      <w:r>
        <w:rPr>
          <w:szCs w:val="28"/>
          <w:lang w:val="bg-BG"/>
        </w:rPr>
        <w:t>Битка, война, бой.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бра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бра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 xml:space="preserve">Земеделско сечиво за разбиване на буците пръст в изорана земя.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нище </w:t>
      </w:r>
      <w:r w:rsidRPr="00D85910">
        <w:rPr>
          <w:i/>
          <w:szCs w:val="28"/>
          <w:lang w:val="bg-BG"/>
        </w:rPr>
        <w:t>бр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ништи </w:t>
      </w:r>
      <w:r w:rsidRPr="00D85910">
        <w:rPr>
          <w:szCs w:val="28"/>
          <w:lang w:val="bg-BG"/>
        </w:rPr>
        <w:t>Гора, за</w:t>
      </w:r>
      <w:r w:rsidRPr="00D85910">
        <w:rPr>
          <w:szCs w:val="28"/>
          <w:lang w:val="bg-BG"/>
        </w:rPr>
        <w:softHyphen/>
        <w:t>бра</w:t>
      </w:r>
      <w:r w:rsidRPr="00D85910">
        <w:rPr>
          <w:szCs w:val="28"/>
          <w:lang w:val="bg-BG"/>
        </w:rPr>
        <w:softHyphen/>
        <w:t>нена за сечене.</w:t>
      </w:r>
    </w:p>
    <w:p w:rsidR="008B1F42" w:rsidRDefault="008B1F42" w:rsidP="00AB3602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бранти</w:t>
      </w:r>
      <w:r w:rsidRPr="00840AA8">
        <w:rPr>
          <w:b/>
          <w:szCs w:val="28"/>
          <w:lang w:val="bg-BG"/>
        </w:rPr>
        <w:t xml:space="preserve">я </w:t>
      </w:r>
      <w:r w:rsidRPr="00840AA8">
        <w:rPr>
          <w:i/>
          <w:szCs w:val="28"/>
          <w:lang w:val="bg-BG"/>
        </w:rPr>
        <w:t>брънти</w:t>
      </w:r>
      <w:r w:rsidRPr="00840AA8">
        <w:rPr>
          <w:i/>
          <w:szCs w:val="28"/>
          <w:lang w:val="bg-BG"/>
        </w:rPr>
        <w:t xml:space="preserve">йъ </w:t>
      </w:r>
      <w:r w:rsidRPr="00840AA8">
        <w:rPr>
          <w:szCs w:val="28"/>
          <w:lang w:val="bg-BG"/>
        </w:rPr>
        <w:t>Стара и грозна жена.</w:t>
      </w:r>
    </w:p>
    <w:p w:rsidR="008B1F42" w:rsidRPr="00656BC9" w:rsidRDefault="008B1F42" w:rsidP="00AB360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брану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бръну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 xml:space="preserve">Разбивам буците пръст с брана </w:t>
      </w:r>
      <w:r w:rsidRPr="00656BC9">
        <w:rPr>
          <w:i/>
          <w:szCs w:val="28"/>
        </w:rPr>
        <w:t>‘</w:t>
      </w:r>
      <w:r w:rsidRPr="00656BC9">
        <w:rPr>
          <w:i/>
          <w:szCs w:val="28"/>
          <w:lang w:val="bg-BG"/>
        </w:rPr>
        <w:t>земеделско сечиво</w:t>
      </w:r>
      <w:r w:rsidRPr="00656BC9">
        <w:rPr>
          <w:i/>
          <w:szCs w:val="28"/>
        </w:rPr>
        <w:t>’</w:t>
      </w:r>
      <w:r>
        <w:rPr>
          <w:szCs w:val="28"/>
          <w:lang w:val="bg-BG"/>
        </w:rPr>
        <w:t>.</w:t>
      </w:r>
    </w:p>
    <w:p w:rsidR="008B1F42" w:rsidRDefault="008B1F42" w:rsidP="007F7CB5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бра</w:t>
      </w:r>
      <w:r w:rsidRPr="00840AA8">
        <w:rPr>
          <w:b/>
          <w:szCs w:val="28"/>
          <w:lang w:val="bg-BG"/>
        </w:rPr>
        <w:t xml:space="preserve">ня </w:t>
      </w:r>
      <w:r w:rsidRPr="00840AA8">
        <w:rPr>
          <w:i/>
          <w:szCs w:val="28"/>
          <w:lang w:val="bg-BG"/>
        </w:rPr>
        <w:t>бра</w:t>
      </w:r>
      <w:r w:rsidRPr="00840AA8">
        <w:rPr>
          <w:i/>
          <w:szCs w:val="28"/>
          <w:lang w:val="bg-BG"/>
        </w:rPr>
        <w:t xml:space="preserve">н’ъ </w:t>
      </w:r>
      <w:r>
        <w:rPr>
          <w:szCs w:val="28"/>
          <w:lang w:val="bg-BG"/>
        </w:rPr>
        <w:t>Пазя, пред</w:t>
      </w:r>
      <w:r w:rsidRPr="00840AA8">
        <w:rPr>
          <w:szCs w:val="28"/>
          <w:lang w:val="bg-BG"/>
        </w:rPr>
        <w:t>пазвам, защитавам.</w:t>
      </w:r>
    </w:p>
    <w:p w:rsidR="008B1F42" w:rsidRPr="00174A4D" w:rsidRDefault="008B1F42" w:rsidP="007F7CB5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братя</w:t>
      </w:r>
      <w:r>
        <w:rPr>
          <w:b/>
          <w:szCs w:val="28"/>
          <w:lang w:val="bg-BG"/>
        </w:rPr>
        <w:t>вам, да братя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брът</w:t>
      </w:r>
      <w:r w:rsidRPr="00174A4D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брът</w:t>
      </w:r>
      <w:r w:rsidRPr="00174A4D">
        <w:rPr>
          <w:i/>
          <w:szCs w:val="28"/>
        </w:rPr>
        <w:t>’ъ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За растение: разклонявам от едно семе или от един корен няколко стъбла. </w:t>
      </w:r>
      <w:r>
        <w:rPr>
          <w:i/>
          <w:szCs w:val="28"/>
          <w:lang w:val="bg-BG"/>
        </w:rPr>
        <w:t>Житото братило.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бриб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Изпражнения от овце.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брезн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бр‘ъзн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Бразда, синор.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брезн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набрезн</w:t>
      </w:r>
      <w:r>
        <w:rPr>
          <w:b/>
          <w:szCs w:val="28"/>
          <w:lang w:val="bg-BG"/>
        </w:rPr>
        <w:t>я̀</w:t>
      </w:r>
      <w:r w:rsidRPr="00D85910">
        <w:rPr>
          <w:i/>
          <w:szCs w:val="28"/>
          <w:lang w:val="bg-BG"/>
        </w:rPr>
        <w:t xml:space="preserve"> бр’ъз</w:t>
      </w:r>
      <w:r w:rsidRPr="00D85910">
        <w:rPr>
          <w:i/>
          <w:szCs w:val="28"/>
          <w:lang w:val="bg-BG"/>
        </w:rPr>
        <w:softHyphen/>
        <w:t>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нъбр’ъзн’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Правя бразди с рало, мотика, чапа; браздя.</w:t>
      </w:r>
    </w:p>
    <w:p w:rsidR="008B1F42" w:rsidRPr="00CF52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брей </w:t>
      </w:r>
      <w:r>
        <w:rPr>
          <w:i/>
          <w:szCs w:val="28"/>
          <w:lang w:val="bg-BG"/>
        </w:rPr>
        <w:t xml:space="preserve">брей </w:t>
      </w:r>
      <w:r w:rsidRPr="00CF5242">
        <w:rPr>
          <w:shd w:val="clear" w:color="auto" w:fill="FFFFFF"/>
        </w:rPr>
        <w:t>(Dioscorea communis)</w:t>
      </w:r>
      <w:r>
        <w:rPr>
          <w:shd w:val="clear" w:color="auto" w:fill="FFFFFF"/>
          <w:lang w:val="bg-BG"/>
        </w:rPr>
        <w:t xml:space="preserve"> Тревисто многогодишно растение с месесто грудесто коренище.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брест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вка </w:t>
      </w:r>
      <w:r w:rsidRPr="00D85910">
        <w:rPr>
          <w:i/>
          <w:szCs w:val="28"/>
          <w:lang w:val="bg-BG"/>
        </w:rPr>
        <w:t>бр’ъст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фкъ </w:t>
      </w:r>
      <w:r w:rsidRPr="00D85910">
        <w:rPr>
          <w:szCs w:val="28"/>
          <w:lang w:val="bg-BG"/>
        </w:rPr>
        <w:t>Ядлива гъба, която расте върху загниващи брястове.</w:t>
      </w:r>
    </w:p>
    <w:p w:rsidR="008B1F42" w:rsidRPr="00210AA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бри</w:t>
      </w:r>
      <w:r>
        <w:rPr>
          <w:b/>
          <w:szCs w:val="28"/>
          <w:lang w:val="bg-BG"/>
        </w:rPr>
        <w:t>мча, да набри</w:t>
      </w:r>
      <w:r>
        <w:rPr>
          <w:b/>
          <w:szCs w:val="28"/>
          <w:lang w:val="bg-BG"/>
        </w:rPr>
        <w:t xml:space="preserve">мча </w:t>
      </w:r>
      <w:r>
        <w:rPr>
          <w:i/>
          <w:szCs w:val="28"/>
          <w:lang w:val="bg-BG"/>
        </w:rPr>
        <w:t>бри</w:t>
      </w:r>
      <w:r>
        <w:rPr>
          <w:i/>
          <w:szCs w:val="28"/>
          <w:lang w:val="bg-BG"/>
        </w:rPr>
        <w:t>мчъ, дъ нъбри</w:t>
      </w:r>
      <w:r>
        <w:rPr>
          <w:i/>
          <w:szCs w:val="28"/>
          <w:lang w:val="bg-BG"/>
        </w:rPr>
        <w:t xml:space="preserve">мчъ </w:t>
      </w:r>
      <w:r>
        <w:rPr>
          <w:szCs w:val="28"/>
          <w:lang w:val="bg-BG"/>
        </w:rPr>
        <w:t>Правя бримка като я нанизвам на игла за плетене.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броб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1. Плод от черница; бобонка. 2. Черничево дърво.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брод </w:t>
      </w:r>
      <w:r w:rsidRPr="00D85910">
        <w:rPr>
          <w:i/>
          <w:szCs w:val="28"/>
          <w:lang w:val="bg-BG"/>
        </w:rPr>
        <w:t>бро</w:t>
      </w:r>
      <w:r>
        <w:rPr>
          <w:i/>
          <w:szCs w:val="28"/>
          <w:lang w:val="bg-BG"/>
        </w:rPr>
        <w:t>т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 топонимията: плитко място в река или дере за преминаване</w:t>
      </w:r>
      <w:r>
        <w:rPr>
          <w:szCs w:val="28"/>
          <w:lang w:val="bg-BG"/>
        </w:rPr>
        <w:t xml:space="preserve"> пеш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брод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(рус. бродяга) Скитник, бездомник.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Малка подутина, цицина.</w:t>
      </w:r>
    </w:p>
    <w:p w:rsidR="008B1F42" w:rsidRPr="00840AA8" w:rsidRDefault="008B1F42" w:rsidP="0099213E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бру</w:t>
      </w:r>
      <w:r w:rsidRPr="00840AA8">
        <w:rPr>
          <w:b/>
          <w:szCs w:val="28"/>
          <w:lang w:val="bg-BG"/>
        </w:rPr>
        <w:t>ля, да обру</w:t>
      </w:r>
      <w:r w:rsidRPr="00840AA8">
        <w:rPr>
          <w:b/>
          <w:szCs w:val="28"/>
          <w:lang w:val="bg-BG"/>
        </w:rPr>
        <w:t xml:space="preserve">ля </w:t>
      </w:r>
      <w:r w:rsidRPr="00840AA8">
        <w:rPr>
          <w:i/>
          <w:szCs w:val="28"/>
          <w:lang w:val="bg-BG"/>
        </w:rPr>
        <w:t>бру</w:t>
      </w:r>
      <w:r w:rsidRPr="00840AA8">
        <w:rPr>
          <w:i/>
          <w:szCs w:val="28"/>
          <w:lang w:val="bg-BG"/>
        </w:rPr>
        <w:t>л’ъ, дъ убру</w:t>
      </w:r>
      <w:r w:rsidRPr="00840AA8">
        <w:rPr>
          <w:i/>
          <w:szCs w:val="28"/>
          <w:lang w:val="bg-BG"/>
        </w:rPr>
        <w:t xml:space="preserve">л’ъ </w:t>
      </w:r>
      <w:r w:rsidRPr="00840AA8">
        <w:rPr>
          <w:szCs w:val="28"/>
          <w:lang w:val="bg-BG"/>
        </w:rPr>
        <w:t>1. Удрям с прът, за да сваля плодове от дърво. 2. За вятър: духам силно.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мбал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мбъл</w:t>
      </w:r>
      <w:r w:rsidRPr="00D85910">
        <w:rPr>
          <w:szCs w:val="28"/>
          <w:lang w:val="bg-BG"/>
        </w:rPr>
        <w:t xml:space="preserve"> Възел. </w:t>
      </w:r>
      <w:r w:rsidRPr="00D85910">
        <w:rPr>
          <w:i/>
          <w:szCs w:val="28"/>
          <w:lang w:val="bg-BG"/>
        </w:rPr>
        <w:t>Плетка на брумбали.</w:t>
      </w:r>
    </w:p>
    <w:p w:rsidR="008B1F42" w:rsidRDefault="008B1F42" w:rsidP="0099213E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 xml:space="preserve">брус </w:t>
      </w:r>
      <w:r w:rsidRPr="00840AA8">
        <w:rPr>
          <w:i/>
          <w:szCs w:val="28"/>
          <w:lang w:val="bg-BG"/>
        </w:rPr>
        <w:t xml:space="preserve">брус </w:t>
      </w:r>
      <w:r w:rsidRPr="00840AA8">
        <w:rPr>
          <w:szCs w:val="28"/>
          <w:lang w:val="bg-BG"/>
        </w:rPr>
        <w:t>Специален камък за точене на ножове</w:t>
      </w:r>
      <w:r>
        <w:rPr>
          <w:szCs w:val="28"/>
          <w:lang w:val="bg-BG"/>
        </w:rPr>
        <w:t>, коси</w:t>
      </w:r>
      <w:r w:rsidRPr="00840AA8">
        <w:rPr>
          <w:szCs w:val="28"/>
          <w:lang w:val="bg-BG"/>
        </w:rPr>
        <w:t xml:space="preserve"> и други инструменти и земеделски сечива.</w:t>
      </w:r>
    </w:p>
    <w:p w:rsidR="008B1F42" w:rsidRPr="00346517" w:rsidRDefault="008B1F42" w:rsidP="0099213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бру</w:t>
      </w:r>
      <w:r>
        <w:rPr>
          <w:b/>
          <w:szCs w:val="28"/>
          <w:lang w:val="bg-BG"/>
        </w:rPr>
        <w:t>ся да обру</w:t>
      </w:r>
      <w:r>
        <w:rPr>
          <w:b/>
          <w:szCs w:val="28"/>
          <w:lang w:val="bg-BG"/>
        </w:rPr>
        <w:t xml:space="preserve">ся </w:t>
      </w:r>
      <w:r>
        <w:rPr>
          <w:i/>
          <w:szCs w:val="28"/>
          <w:lang w:val="bg-BG"/>
        </w:rPr>
        <w:t>бру</w:t>
      </w:r>
      <w:r>
        <w:rPr>
          <w:i/>
          <w:szCs w:val="28"/>
          <w:lang w:val="bg-BG"/>
        </w:rPr>
        <w:t>с</w:t>
      </w:r>
      <w:r w:rsidRPr="00346517">
        <w:rPr>
          <w:i/>
          <w:szCs w:val="28"/>
          <w:lang w:val="bg-BG"/>
        </w:rPr>
        <w:t>’ъ, дъ убру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</w:t>
      </w:r>
      <w:r w:rsidRPr="00346517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Бруля – у</w:t>
      </w:r>
      <w:r w:rsidRPr="00840AA8">
        <w:rPr>
          <w:szCs w:val="28"/>
          <w:lang w:val="bg-BG"/>
        </w:rPr>
        <w:t>дрям с прът, за да сваля плодове от дърво.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бръмб</w:t>
      </w:r>
      <w:r>
        <w:rPr>
          <w:b/>
          <w:szCs w:val="28"/>
          <w:lang w:val="bg-BG"/>
        </w:rPr>
        <w:t>а</w:t>
      </w: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бръмбъз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Дребосък</w:t>
      </w:r>
      <w:r>
        <w:rPr>
          <w:szCs w:val="28"/>
          <w:lang w:val="bg-BG"/>
        </w:rPr>
        <w:t>, малко дете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бръск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бръск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Метла от драка </w:t>
      </w:r>
      <w:r w:rsidRPr="00DC60C9">
        <w:rPr>
          <w:i/>
          <w:szCs w:val="28"/>
        </w:rPr>
        <w:t>‘</w:t>
      </w:r>
      <w:r w:rsidRPr="00DC60C9">
        <w:rPr>
          <w:i/>
          <w:szCs w:val="28"/>
          <w:lang w:val="bg-BG"/>
        </w:rPr>
        <w:t>вид храст</w:t>
      </w:r>
      <w:r w:rsidRPr="00DC60C9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или от градинска метла</w:t>
      </w:r>
      <w:r>
        <w:rPr>
          <w:szCs w:val="28"/>
          <w:lang w:val="bg-BG"/>
        </w:rPr>
        <w:t xml:space="preserve"> </w:t>
      </w:r>
      <w:r w:rsidRPr="00DC60C9">
        <w:rPr>
          <w:i/>
          <w:szCs w:val="28"/>
        </w:rPr>
        <w:t>‘</w:t>
      </w:r>
      <w:r w:rsidRPr="00DF54FF">
        <w:rPr>
          <w:i/>
          <w:szCs w:val="28"/>
        </w:rPr>
        <w:t>вид кохия</w:t>
      </w:r>
      <w:r w:rsidRPr="00DC60C9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за </w:t>
      </w:r>
      <w:r>
        <w:rPr>
          <w:szCs w:val="28"/>
          <w:lang w:val="bg-BG"/>
        </w:rPr>
        <w:t>по</w:t>
      </w:r>
      <w:r w:rsidRPr="00D85910">
        <w:rPr>
          <w:szCs w:val="28"/>
          <w:lang w:val="bg-BG"/>
        </w:rPr>
        <w:t>чист</w:t>
      </w:r>
      <w:r>
        <w:rPr>
          <w:szCs w:val="28"/>
          <w:lang w:val="bg-BG"/>
        </w:rPr>
        <w:t>ване</w:t>
      </w:r>
      <w:r w:rsidRPr="00D85910">
        <w:rPr>
          <w:szCs w:val="28"/>
          <w:lang w:val="bg-BG"/>
        </w:rPr>
        <w:t xml:space="preserve"> на двора или помещенията за животни.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1. Мета с бръскалка</w:t>
      </w:r>
      <w:r>
        <w:rPr>
          <w:szCs w:val="28"/>
          <w:lang w:val="bg-BG"/>
        </w:rPr>
        <w:t xml:space="preserve"> </w:t>
      </w:r>
      <w:r w:rsidRPr="00DF54FF">
        <w:rPr>
          <w:i/>
          <w:szCs w:val="28"/>
        </w:rPr>
        <w:t>‘</w:t>
      </w:r>
      <w:r w:rsidRPr="00DF54FF">
        <w:rPr>
          <w:i/>
          <w:szCs w:val="28"/>
          <w:lang w:val="bg-BG"/>
        </w:rPr>
        <w:t>метла от драка или кохия</w:t>
      </w:r>
      <w:r w:rsidRPr="00DF54FF">
        <w:rPr>
          <w:i/>
          <w:szCs w:val="28"/>
        </w:rPr>
        <w:t>’</w:t>
      </w:r>
      <w:r w:rsidRPr="00DF54FF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2. Мета небрежно.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бу </w:t>
      </w:r>
      <w:r>
        <w:rPr>
          <w:i/>
          <w:szCs w:val="28"/>
          <w:lang w:val="bg-BG"/>
        </w:rPr>
        <w:t xml:space="preserve">бу </w:t>
      </w:r>
      <w:r>
        <w:rPr>
          <w:szCs w:val="28"/>
          <w:lang w:val="bg-BG"/>
        </w:rPr>
        <w:t>Съкратена форма от</w:t>
      </w:r>
      <w:r w:rsidRPr="00C61C42">
        <w:rPr>
          <w:szCs w:val="28"/>
          <w:lang w:val="bg-BG"/>
        </w:rPr>
        <w:t xml:space="preserve"> буля</w:t>
      </w:r>
      <w:r>
        <w:rPr>
          <w:i/>
          <w:szCs w:val="28"/>
          <w:lang w:val="bg-BG"/>
        </w:rPr>
        <w:t xml:space="preserve"> </w:t>
      </w:r>
      <w:r w:rsidRPr="00C61C42">
        <w:rPr>
          <w:i/>
          <w:szCs w:val="28"/>
        </w:rPr>
        <w:t>‘</w:t>
      </w:r>
      <w:r w:rsidRPr="00C61C42">
        <w:rPr>
          <w:i/>
          <w:szCs w:val="28"/>
          <w:lang w:val="bg-BG"/>
        </w:rPr>
        <w:t>по-възрастна омъжена жена</w:t>
      </w:r>
      <w:r w:rsidRPr="00C61C42">
        <w:rPr>
          <w:i/>
          <w:szCs w:val="28"/>
        </w:rPr>
        <w:t>’</w:t>
      </w:r>
      <w:r>
        <w:rPr>
          <w:i/>
          <w:szCs w:val="28"/>
          <w:lang w:val="bg-BG"/>
        </w:rPr>
        <w:t>.</w:t>
      </w:r>
      <w:r>
        <w:rPr>
          <w:szCs w:val="28"/>
          <w:lang w:val="bg-BG"/>
        </w:rPr>
        <w:t xml:space="preserve"> Частица за изразяване на по-голяма интимност при обръщение към по-възрастна омъжена жена. </w:t>
      </w:r>
      <w:r>
        <w:rPr>
          <w:i/>
          <w:szCs w:val="28"/>
          <w:lang w:val="bg-BG"/>
        </w:rPr>
        <w:t>Кажи, бу, къде си одила?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будал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будъл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budala от ар.) Глупак, глупачка.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</w:t>
      </w:r>
      <w:r w:rsidRPr="00D85910">
        <w:rPr>
          <w:b/>
          <w:szCs w:val="28"/>
          <w:lang w:val="bg-BG"/>
        </w:rPr>
        <w:t>уд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лкам</w:t>
      </w:r>
      <w:r>
        <w:rPr>
          <w:b/>
          <w:szCs w:val="28"/>
          <w:lang w:val="bg-BG"/>
        </w:rPr>
        <w:t>, да избуда</w:t>
      </w:r>
      <w:r>
        <w:rPr>
          <w:b/>
          <w:szCs w:val="28"/>
          <w:lang w:val="bg-BG"/>
        </w:rPr>
        <w:t xml:space="preserve">лкам </w:t>
      </w:r>
      <w:r w:rsidRPr="00D85910">
        <w:rPr>
          <w:i/>
          <w:szCs w:val="28"/>
          <w:lang w:val="bg-BG"/>
        </w:rPr>
        <w:t>буд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лкъм</w:t>
      </w:r>
      <w:r>
        <w:rPr>
          <w:i/>
          <w:szCs w:val="28"/>
          <w:lang w:val="bg-BG"/>
        </w:rPr>
        <w:t>,дъ избуда</w:t>
      </w:r>
      <w:r>
        <w:rPr>
          <w:i/>
          <w:szCs w:val="28"/>
          <w:lang w:val="bg-BG"/>
        </w:rPr>
        <w:t xml:space="preserve">лкъм  </w:t>
      </w:r>
      <w:r w:rsidRPr="00D85910">
        <w:rPr>
          <w:szCs w:val="28"/>
          <w:lang w:val="bg-BG"/>
        </w:rPr>
        <w:t>(тур. bu</w:t>
      </w:r>
      <w:r w:rsidRPr="00D85910">
        <w:rPr>
          <w:szCs w:val="28"/>
          <w:lang w:val="bg-BG"/>
        </w:rPr>
        <w:softHyphen/>
        <w:t>dala от ар.) Залъгвам, подигравам.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будал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будъл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 съ</w:t>
      </w:r>
      <w:r w:rsidRPr="00D85910">
        <w:rPr>
          <w:szCs w:val="28"/>
          <w:lang w:val="bg-BG"/>
        </w:rPr>
        <w:t xml:space="preserve"> (тур. budala от ар.) Правя се, преструвам се на будала. </w:t>
      </w:r>
    </w:p>
    <w:p w:rsidR="008B1F42" w:rsidRDefault="008B1F42" w:rsidP="00A23D25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бу</w:t>
      </w:r>
      <w:r w:rsidRPr="00840AA8">
        <w:rPr>
          <w:b/>
          <w:szCs w:val="28"/>
          <w:lang w:val="bg-BG"/>
        </w:rPr>
        <w:t xml:space="preserve">здра </w:t>
      </w:r>
      <w:r w:rsidRPr="00840AA8">
        <w:rPr>
          <w:i/>
          <w:szCs w:val="28"/>
          <w:lang w:val="bg-BG"/>
        </w:rPr>
        <w:t>бу</w:t>
      </w:r>
      <w:r w:rsidRPr="00840AA8">
        <w:rPr>
          <w:i/>
          <w:szCs w:val="28"/>
          <w:lang w:val="bg-BG"/>
        </w:rPr>
        <w:t xml:space="preserve">здръ </w:t>
      </w:r>
      <w:r w:rsidRPr="00840AA8">
        <w:rPr>
          <w:szCs w:val="28"/>
          <w:lang w:val="bg-BG"/>
        </w:rPr>
        <w:t>Жилесто свинско месо, разположено непосредствено под слоя сланина.</w:t>
      </w:r>
    </w:p>
    <w:p w:rsidR="008B1F42" w:rsidRPr="005339EC" w:rsidRDefault="008B1F42" w:rsidP="00A23D2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 xml:space="preserve">йки </w:t>
      </w:r>
      <w:r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 xml:space="preserve">йки </w:t>
      </w:r>
      <w:r>
        <w:rPr>
          <w:szCs w:val="28"/>
          <w:lang w:val="bg-BG"/>
        </w:rPr>
        <w:t>Обувки за малки деца.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букаи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букъи</w:t>
      </w:r>
      <w:r>
        <w:rPr>
          <w:i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bucaği) Стоманена верига за спъване на кон.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клъ</w:t>
      </w:r>
      <w:r w:rsidRPr="00D85910">
        <w:rPr>
          <w:szCs w:val="28"/>
          <w:lang w:val="bg-BG"/>
        </w:rPr>
        <w:t xml:space="preserve"> (фр. boucle) Къдрица, кичур коса.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булам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булъм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bula</w:t>
      </w:r>
      <w:r w:rsidRPr="00D85910">
        <w:rPr>
          <w:szCs w:val="28"/>
          <w:lang w:val="bg-BG"/>
        </w:rPr>
        <w:softHyphen/>
        <w:t xml:space="preserve">maç) Безвкусно ястие.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булгу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булгу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bulgur) Счукано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или натрошено на едро жито, т.е. прибито.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Чичова жена, стринка. 2. По-възрастна омъжена жена.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 xml:space="preserve">ляк </w:t>
      </w:r>
      <w:r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л</w:t>
      </w:r>
      <w:r w:rsidRPr="00150C22">
        <w:rPr>
          <w:i/>
          <w:szCs w:val="28"/>
        </w:rPr>
        <w:t xml:space="preserve">’ък </w:t>
      </w:r>
      <w:r>
        <w:rPr>
          <w:szCs w:val="28"/>
          <w:lang w:val="bg-BG"/>
        </w:rPr>
        <w:t xml:space="preserve">Младоженец. </w:t>
      </w:r>
      <w:r>
        <w:rPr>
          <w:i/>
          <w:szCs w:val="28"/>
          <w:lang w:val="bg-BG"/>
        </w:rPr>
        <w:t>Булка и буляк.</w:t>
      </w:r>
    </w:p>
    <w:p w:rsidR="008B1F42" w:rsidRPr="00E94F2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бумба</w:t>
      </w:r>
      <w:r>
        <w:rPr>
          <w:b/>
          <w:szCs w:val="28"/>
          <w:lang w:val="bg-BG"/>
        </w:rPr>
        <w:t xml:space="preserve">й </w:t>
      </w:r>
      <w:r>
        <w:rPr>
          <w:i/>
          <w:szCs w:val="28"/>
          <w:lang w:val="bg-BG"/>
        </w:rPr>
        <w:t>бумба</w:t>
      </w:r>
      <w:r>
        <w:rPr>
          <w:i/>
          <w:szCs w:val="28"/>
          <w:lang w:val="bg-BG"/>
        </w:rPr>
        <w:t xml:space="preserve">й </w:t>
      </w:r>
      <w:r>
        <w:rPr>
          <w:szCs w:val="28"/>
          <w:lang w:val="bg-BG"/>
        </w:rPr>
        <w:t xml:space="preserve">Комбайн. </w:t>
      </w:r>
      <w:r>
        <w:rPr>
          <w:i/>
          <w:szCs w:val="28"/>
          <w:lang w:val="bg-BG"/>
        </w:rPr>
        <w:t>Бумбай жъне и вършее, трупа слама на купи</w:t>
      </w:r>
      <w:r>
        <w:rPr>
          <w:i/>
          <w:szCs w:val="28"/>
          <w:lang w:val="bg-BG"/>
        </w:rPr>
        <w:t>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bunak) Ог</w:t>
      </w:r>
      <w:r w:rsidRPr="00D85910">
        <w:rPr>
          <w:szCs w:val="28"/>
          <w:lang w:val="bg-BG"/>
        </w:rPr>
        <w:softHyphen/>
        <w:t>лупял човек, глупак.</w:t>
      </w:r>
    </w:p>
    <w:p w:rsidR="008B1F42" w:rsidRPr="00840AA8" w:rsidRDefault="008B1F42" w:rsidP="00A23D25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бу</w:t>
      </w:r>
      <w:r w:rsidRPr="00840AA8">
        <w:rPr>
          <w:b/>
          <w:szCs w:val="28"/>
          <w:lang w:val="bg-BG"/>
        </w:rPr>
        <w:t xml:space="preserve">ра </w:t>
      </w:r>
      <w:r w:rsidRPr="00840AA8">
        <w:rPr>
          <w:i/>
          <w:szCs w:val="28"/>
          <w:lang w:val="bg-BG"/>
        </w:rPr>
        <w:t>бу</w:t>
      </w:r>
      <w:r w:rsidRPr="00840AA8">
        <w:rPr>
          <w:i/>
          <w:szCs w:val="28"/>
          <w:lang w:val="bg-BG"/>
        </w:rPr>
        <w:t xml:space="preserve">ръ </w:t>
      </w:r>
      <w:r w:rsidRPr="00840AA8">
        <w:rPr>
          <w:szCs w:val="28"/>
          <w:lang w:val="bg-BG"/>
        </w:rPr>
        <w:t>(рум. bură от ит. bora) Силен вятър, буря.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Буря, ураган.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бурги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bugu) Свредел.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boru) Дървена бъчва за вино, ракия. </w:t>
      </w:r>
      <w:r w:rsidRPr="00235690">
        <w:rPr>
          <w:szCs w:val="28"/>
        </w:rPr>
        <w:t>*</w:t>
      </w:r>
      <w:r w:rsidRPr="00D85910">
        <w:rPr>
          <w:i/>
          <w:szCs w:val="28"/>
          <w:lang w:val="bg-BG"/>
        </w:rPr>
        <w:t>Дядо Бож</w:t>
      </w:r>
      <w:r>
        <w:rPr>
          <w:i/>
          <w:szCs w:val="28"/>
          <w:lang w:val="bg-BG"/>
        </w:rPr>
        <w:t>е</w:t>
      </w:r>
      <w:r w:rsidRPr="00D85910">
        <w:rPr>
          <w:i/>
          <w:szCs w:val="28"/>
          <w:lang w:val="bg-BG"/>
        </w:rPr>
        <w:t xml:space="preserve"> мести буриите от зимната маза в лятната.</w:t>
      </w:r>
      <w:r w:rsidRPr="00D85910">
        <w:rPr>
          <w:szCs w:val="28"/>
          <w:lang w:val="bg-BG"/>
        </w:rPr>
        <w:t xml:space="preserve"> Лятна буря с гръмотевици и светкавици.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burma) Винт.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т’ъл</w:t>
      </w:r>
      <w:r w:rsidRPr="00D85910">
        <w:rPr>
          <w:szCs w:val="28"/>
          <w:lang w:val="bg-BG"/>
        </w:rPr>
        <w:t xml:space="preserve"> Развален, изгнил плод или зеленчук. </w:t>
      </w:r>
      <w:r w:rsidRPr="00D85910">
        <w:rPr>
          <w:i/>
          <w:szCs w:val="28"/>
          <w:lang w:val="bg-BG"/>
        </w:rPr>
        <w:t>Бутело грозде.</w:t>
      </w:r>
    </w:p>
    <w:p w:rsidR="008B1F42" w:rsidRPr="00D85910" w:rsidRDefault="008B1F42" w:rsidP="00C7375D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у</w:t>
      </w:r>
      <w:r w:rsidRPr="00840AA8">
        <w:rPr>
          <w:b/>
          <w:szCs w:val="28"/>
          <w:lang w:val="bg-BG"/>
        </w:rPr>
        <w:t>туря</w:t>
      </w:r>
      <w:r w:rsidRPr="00840AA8">
        <w:rPr>
          <w:b/>
          <w:szCs w:val="28"/>
          <w:lang w:val="bg-BG"/>
        </w:rPr>
        <w:t>свам, да б</w:t>
      </w:r>
      <w:r>
        <w:rPr>
          <w:b/>
          <w:szCs w:val="28"/>
          <w:lang w:val="bg-BG"/>
        </w:rPr>
        <w:t>у</w:t>
      </w:r>
      <w:r w:rsidRPr="00840AA8">
        <w:rPr>
          <w:b/>
          <w:szCs w:val="28"/>
          <w:lang w:val="bg-BG"/>
        </w:rPr>
        <w:t xml:space="preserve">турясам </w:t>
      </w:r>
      <w:r w:rsidRPr="00840AA8">
        <w:rPr>
          <w:i/>
          <w:szCs w:val="28"/>
          <w:lang w:val="bg-BG"/>
        </w:rPr>
        <w:t>бутур</w:t>
      </w:r>
      <w:r w:rsidRPr="00C7375D">
        <w:rPr>
          <w:i/>
          <w:szCs w:val="28"/>
          <w:lang w:val="bg-BG"/>
        </w:rPr>
        <w:t>’</w:t>
      </w:r>
      <w:r w:rsidRPr="00840AA8">
        <w:rPr>
          <w:i/>
          <w:szCs w:val="28"/>
          <w:lang w:val="bg-BG"/>
        </w:rPr>
        <w:t>а</w:t>
      </w:r>
      <w:r w:rsidRPr="00840AA8">
        <w:rPr>
          <w:i/>
          <w:szCs w:val="28"/>
          <w:lang w:val="bg-BG"/>
        </w:rPr>
        <w:t>свъм, дъ бутур</w:t>
      </w:r>
      <w:r w:rsidRPr="00C7375D">
        <w:rPr>
          <w:i/>
          <w:szCs w:val="28"/>
          <w:lang w:val="bg-BG"/>
        </w:rPr>
        <w:t>’</w:t>
      </w:r>
      <w:r w:rsidRPr="00840AA8">
        <w:rPr>
          <w:i/>
          <w:szCs w:val="28"/>
          <w:lang w:val="bg-BG"/>
        </w:rPr>
        <w:t>а</w:t>
      </w:r>
      <w:r w:rsidRPr="00840AA8">
        <w:rPr>
          <w:i/>
          <w:szCs w:val="28"/>
          <w:lang w:val="bg-BG"/>
        </w:rPr>
        <w:t xml:space="preserve">съм </w:t>
      </w:r>
      <w:r w:rsidRPr="00840AA8">
        <w:rPr>
          <w:szCs w:val="28"/>
          <w:lang w:val="bg-BG"/>
        </w:rPr>
        <w:t>Бутам, блъскам</w:t>
      </w:r>
      <w:r>
        <w:rPr>
          <w:szCs w:val="28"/>
          <w:lang w:val="bg-BG"/>
        </w:rPr>
        <w:t>, удрям, събарям</w:t>
      </w:r>
      <w:r w:rsidRPr="00840AA8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Отмести се да не те бу</w:t>
      </w:r>
      <w:r w:rsidRPr="00D85910">
        <w:rPr>
          <w:i/>
          <w:szCs w:val="28"/>
          <w:lang w:val="bg-BG"/>
        </w:rPr>
        <w:t>турясам.</w:t>
      </w:r>
    </w:p>
    <w:p w:rsidR="008B1F42" w:rsidRPr="00D85910" w:rsidRDefault="008B1F42" w:rsidP="001435A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буф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буф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(фр. bouffant) Много набрани и бухнали женски ръкави.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фет </w:t>
      </w:r>
      <w:r w:rsidRPr="00D85910">
        <w:rPr>
          <w:i/>
          <w:szCs w:val="28"/>
          <w:lang w:val="bg-BG"/>
        </w:rPr>
        <w:t>буф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buffet) 1. Шкаф за съдове и прибори за хранене; бюфет. 2. Място в учреждение, обикновено на гара, където се продават напитки и закуски; бюфет.</w:t>
      </w:r>
    </w:p>
    <w:p w:rsidR="008B1F42" w:rsidRPr="00C75D0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ча, да набу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чъ, дъ нъбу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 xml:space="preserve">Зсаждам като слагам в пробити в почвата дупки и заривам с пръст. </w:t>
      </w:r>
    </w:p>
    <w:p w:rsidR="008B1F42" w:rsidRDefault="008B1F42" w:rsidP="0014366E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бъз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szCs w:val="28"/>
          <w:shd w:val="clear" w:color="auto" w:fill="FFFFFF"/>
          <w:lang w:val="bg-BG"/>
        </w:rPr>
        <w:t>Sambucus ebu</w:t>
      </w:r>
      <w:r w:rsidRPr="00D85910">
        <w:rPr>
          <w:iCs/>
          <w:szCs w:val="28"/>
          <w:shd w:val="clear" w:color="auto" w:fill="FFFFFF"/>
          <w:lang w:val="bg-BG"/>
        </w:rPr>
        <w:softHyphen/>
        <w:t>lus</w:t>
      </w:r>
      <w:r w:rsidRPr="00D85910">
        <w:rPr>
          <w:szCs w:val="28"/>
          <w:lang w:val="bg-BG"/>
        </w:rPr>
        <w:t>) Едногодишно тре</w:t>
      </w:r>
      <w:r w:rsidRPr="00D85910">
        <w:rPr>
          <w:szCs w:val="28"/>
          <w:lang w:val="bg-BG"/>
        </w:rPr>
        <w:softHyphen/>
        <w:t xml:space="preserve">висто растение с перести листа и черни зърнести плодове, които се употребяват в народната медицина; </w:t>
      </w:r>
      <w:r>
        <w:rPr>
          <w:szCs w:val="28"/>
          <w:lang w:val="bg-BG"/>
        </w:rPr>
        <w:t xml:space="preserve">тревист </w:t>
      </w:r>
      <w:r w:rsidRPr="00D85910">
        <w:rPr>
          <w:szCs w:val="28"/>
          <w:lang w:val="bg-BG"/>
        </w:rPr>
        <w:t>бъз, бъзе.</w:t>
      </w:r>
    </w:p>
    <w:p w:rsidR="008B1F42" w:rsidRDefault="008B1F42" w:rsidP="0014366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бъ</w:t>
      </w:r>
      <w:r>
        <w:rPr>
          <w:b/>
          <w:szCs w:val="28"/>
          <w:lang w:val="bg-BG"/>
        </w:rPr>
        <w:t xml:space="preserve">зе </w:t>
      </w:r>
      <w:r>
        <w:rPr>
          <w:i/>
          <w:szCs w:val="28"/>
          <w:lang w:val="bg-BG"/>
        </w:rPr>
        <w:t>бъ</w:t>
      </w:r>
      <w:r>
        <w:rPr>
          <w:i/>
          <w:szCs w:val="28"/>
          <w:lang w:val="bg-BG"/>
        </w:rPr>
        <w:t xml:space="preserve">зи </w:t>
      </w:r>
      <w:r w:rsidRPr="00D85910">
        <w:rPr>
          <w:szCs w:val="28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Sambucus ebu</w:t>
      </w:r>
      <w:r w:rsidRPr="00D85910">
        <w:rPr>
          <w:iCs/>
          <w:szCs w:val="28"/>
          <w:shd w:val="clear" w:color="auto" w:fill="FFFFFF"/>
          <w:lang w:val="bg-BG"/>
        </w:rPr>
        <w:softHyphen/>
        <w:t>lus</w:t>
      </w:r>
      <w:r w:rsidRPr="00D85910">
        <w:rPr>
          <w:szCs w:val="28"/>
          <w:lang w:val="bg-BG"/>
        </w:rPr>
        <w:t>) Едногодишно тре</w:t>
      </w:r>
      <w:r w:rsidRPr="00D85910">
        <w:rPr>
          <w:szCs w:val="28"/>
          <w:lang w:val="bg-BG"/>
        </w:rPr>
        <w:softHyphen/>
        <w:t xml:space="preserve">висто растение с перести листа и черни зърнести плодове, които се употребяват в народната медицина; </w:t>
      </w:r>
      <w:r>
        <w:rPr>
          <w:szCs w:val="28"/>
          <w:lang w:val="bg-BG"/>
        </w:rPr>
        <w:t xml:space="preserve">бъзак, тревист </w:t>
      </w:r>
      <w:r w:rsidRPr="00D85910">
        <w:rPr>
          <w:szCs w:val="28"/>
          <w:lang w:val="bg-BG"/>
        </w:rPr>
        <w:t>бъз.</w:t>
      </w:r>
    </w:p>
    <w:p w:rsidR="008B1F42" w:rsidRPr="00581559" w:rsidRDefault="008B1F42" w:rsidP="003A58D2">
      <w:pPr>
        <w:ind w:firstLine="720"/>
        <w:jc w:val="both"/>
        <w:rPr>
          <w:szCs w:val="28"/>
          <w:lang w:val="bg-BG"/>
        </w:rPr>
      </w:pPr>
      <w:r w:rsidRPr="00581559">
        <w:rPr>
          <w:b/>
          <w:szCs w:val="28"/>
          <w:lang w:val="bg-BG"/>
        </w:rPr>
        <w:t>бъ</w:t>
      </w:r>
      <w:r w:rsidRPr="00581559">
        <w:rPr>
          <w:b/>
          <w:szCs w:val="28"/>
          <w:lang w:val="bg-BG"/>
        </w:rPr>
        <w:t>зла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бъ</w:t>
      </w:r>
      <w:r>
        <w:rPr>
          <w:i/>
          <w:szCs w:val="28"/>
          <w:lang w:val="bg-BG"/>
        </w:rPr>
        <w:t xml:space="preserve">злъ </w:t>
      </w:r>
      <w:r>
        <w:rPr>
          <w:szCs w:val="28"/>
          <w:lang w:val="bg-BG"/>
        </w:rPr>
        <w:t>Страхливка.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зльо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зл’у</w:t>
      </w:r>
      <w:r w:rsidRPr="00D85910">
        <w:rPr>
          <w:szCs w:val="28"/>
          <w:lang w:val="bg-BG"/>
        </w:rPr>
        <w:t xml:space="preserve"> Страхливец.</w:t>
      </w:r>
    </w:p>
    <w:p w:rsidR="008B1F42" w:rsidRPr="000415E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бъ</w:t>
      </w:r>
      <w:r>
        <w:rPr>
          <w:b/>
          <w:szCs w:val="28"/>
          <w:lang w:val="bg-BG"/>
        </w:rPr>
        <w:t>кам, да възбъ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бъ</w:t>
      </w:r>
      <w:r>
        <w:rPr>
          <w:i/>
          <w:szCs w:val="28"/>
          <w:lang w:val="bg-BG"/>
        </w:rPr>
        <w:t>към, дъ възбъ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Вря, завирм.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к’ъл</w:t>
      </w:r>
      <w:r w:rsidRPr="00D85910">
        <w:rPr>
          <w:szCs w:val="28"/>
          <w:lang w:val="bg-BG"/>
        </w:rPr>
        <w:t xml:space="preserve"> (ит. boccale </w:t>
      </w:r>
      <w:r w:rsidRPr="00C61C42">
        <w:rPr>
          <w:i/>
          <w:szCs w:val="28"/>
          <w:lang w:val="bg-BG"/>
        </w:rPr>
        <w:t>‘бур</w:t>
      </w:r>
      <w:r w:rsidRPr="00C61C42">
        <w:rPr>
          <w:i/>
          <w:szCs w:val="28"/>
          <w:lang w:val="bg-BG"/>
        </w:rPr>
        <w:softHyphen/>
        <w:t>кан, стъкленица’</w:t>
      </w:r>
      <w:r w:rsidRPr="00D85910">
        <w:rPr>
          <w:szCs w:val="28"/>
          <w:lang w:val="bg-BG"/>
        </w:rPr>
        <w:t xml:space="preserve">) Голям дървен съд за разнасяне на вода с две дупки. </w:t>
      </w:r>
      <w:r w:rsidRPr="00D85910">
        <w:rPr>
          <w:i/>
          <w:szCs w:val="28"/>
          <w:lang w:val="bg-BG"/>
        </w:rPr>
        <w:t xml:space="preserve">Докараха бъкел с вода на нивата. </w:t>
      </w:r>
      <w:r w:rsidRPr="00FA7B72">
        <w:rPr>
          <w:i/>
          <w:szCs w:val="28"/>
        </w:rPr>
        <w:t>*</w:t>
      </w:r>
      <w:r w:rsidRPr="00D85910">
        <w:rPr>
          <w:i/>
          <w:szCs w:val="28"/>
          <w:lang w:val="bg-BG"/>
        </w:rPr>
        <w:t xml:space="preserve">Бъкел не знае. </w:t>
      </w:r>
      <w:r w:rsidRPr="00D85910">
        <w:rPr>
          <w:szCs w:val="28"/>
          <w:lang w:val="bg-BG"/>
        </w:rPr>
        <w:t>Нищо не знае.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клицъ</w:t>
      </w:r>
      <w:r w:rsidRPr="00D85910">
        <w:rPr>
          <w:szCs w:val="28"/>
          <w:lang w:val="bg-BG"/>
        </w:rPr>
        <w:t xml:space="preserve"> (ит. boc</w:t>
      </w:r>
      <w:r w:rsidRPr="00D85910">
        <w:rPr>
          <w:szCs w:val="28"/>
          <w:lang w:val="bg-BG"/>
        </w:rPr>
        <w:softHyphen/>
        <w:t xml:space="preserve">cale </w:t>
      </w:r>
      <w:r w:rsidRPr="00C61C42">
        <w:rPr>
          <w:i/>
          <w:szCs w:val="28"/>
          <w:lang w:val="bg-BG"/>
        </w:rPr>
        <w:t>’буркан, стъкленица’</w:t>
      </w:r>
      <w:r w:rsidRPr="00D85910">
        <w:rPr>
          <w:szCs w:val="28"/>
          <w:lang w:val="bg-BG"/>
        </w:rPr>
        <w:t xml:space="preserve">) Малък плосък дървен съд с кръгла форма за вино, ракия. </w:t>
      </w:r>
      <w:r>
        <w:rPr>
          <w:szCs w:val="28"/>
          <w:lang w:val="bg-BG"/>
        </w:rPr>
        <w:t>*</w:t>
      </w:r>
      <w:r w:rsidRPr="00D85910">
        <w:rPr>
          <w:i/>
          <w:szCs w:val="28"/>
          <w:lang w:val="bg-BG"/>
        </w:rPr>
        <w:t>Калесвам с бъклица.</w:t>
      </w:r>
      <w:r w:rsidRPr="00D85910">
        <w:rPr>
          <w:szCs w:val="28"/>
          <w:lang w:val="bg-BG"/>
        </w:rPr>
        <w:t xml:space="preserve"> Каня официално. (Младоженците канели на сватба кумовете с бъклица, пълна с вино или ракия).</w:t>
      </w:r>
    </w:p>
    <w:p w:rsidR="008B1F42" w:rsidRPr="005D55FD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лвам</w:t>
      </w:r>
      <w:r w:rsidRPr="00D85910">
        <w:rPr>
          <w:szCs w:val="28"/>
          <w:lang w:val="bg-BG"/>
        </w:rPr>
        <w:t xml:space="preserve">, </w:t>
      </w:r>
      <w:r w:rsidRPr="00D85910">
        <w:rPr>
          <w:b/>
          <w:szCs w:val="28"/>
          <w:lang w:val="bg-BG"/>
        </w:rPr>
        <w:t>да избъ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лвам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въм, дъ изб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лвъм</w:t>
      </w:r>
      <w:r w:rsidRPr="00D85910">
        <w:rPr>
          <w:szCs w:val="28"/>
          <w:lang w:val="bg-BG"/>
        </w:rPr>
        <w:t xml:space="preserve"> 1. Повръщам. 2. Изхвърлям голямо количество навън, изригвам. 3. Изричам грубости, обиди, лъжи. </w:t>
      </w:r>
      <w:r w:rsidRPr="00D85910">
        <w:rPr>
          <w:i/>
          <w:szCs w:val="28"/>
          <w:lang w:val="bg-BG"/>
        </w:rPr>
        <w:t xml:space="preserve">Коминът бълва черен дим. Пена </w:t>
      </w:r>
      <w:r w:rsidRPr="005D55FD">
        <w:rPr>
          <w:i/>
          <w:szCs w:val="28"/>
        </w:rPr>
        <w:t>*</w:t>
      </w:r>
      <w:r w:rsidRPr="00D85910">
        <w:rPr>
          <w:i/>
          <w:szCs w:val="28"/>
          <w:lang w:val="bg-BG"/>
        </w:rPr>
        <w:t>бълва змии и гущери.</w:t>
      </w:r>
      <w:r>
        <w:rPr>
          <w:i/>
          <w:szCs w:val="28"/>
          <w:lang w:val="bg-BG"/>
        </w:rPr>
        <w:t xml:space="preserve"> </w:t>
      </w:r>
      <w:r w:rsidRPr="005D55FD">
        <w:rPr>
          <w:szCs w:val="28"/>
        </w:rPr>
        <w:t>Изрича с омраза грубости, обиди, лъжи.</w:t>
      </w:r>
    </w:p>
    <w:p w:rsidR="008B1F42" w:rsidRDefault="008B1F42" w:rsidP="006B5487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бълни</w:t>
      </w:r>
      <w:r w:rsidRPr="00840AA8">
        <w:rPr>
          <w:b/>
          <w:szCs w:val="28"/>
          <w:lang w:val="bg-BG"/>
        </w:rPr>
        <w:t xml:space="preserve">кам </w:t>
      </w:r>
      <w:r w:rsidRPr="00840AA8">
        <w:rPr>
          <w:i/>
          <w:szCs w:val="28"/>
          <w:lang w:val="bg-BG"/>
        </w:rPr>
        <w:t>бълни</w:t>
      </w:r>
      <w:r w:rsidRPr="00840AA8">
        <w:rPr>
          <w:i/>
          <w:szCs w:val="28"/>
          <w:lang w:val="bg-BG"/>
        </w:rPr>
        <w:t xml:space="preserve">към </w:t>
      </w:r>
      <w:r w:rsidRPr="00840AA8">
        <w:rPr>
          <w:szCs w:val="28"/>
          <w:lang w:val="bg-BG"/>
        </w:rPr>
        <w:t>Клатя съд с течност.</w:t>
      </w:r>
    </w:p>
    <w:p w:rsidR="008B1F42" w:rsidRPr="00E51DF4" w:rsidRDefault="008B1F42" w:rsidP="006B548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бъ</w:t>
      </w:r>
      <w:r>
        <w:rPr>
          <w:b/>
          <w:szCs w:val="28"/>
          <w:lang w:val="bg-BG"/>
        </w:rPr>
        <w:t xml:space="preserve">рже </w:t>
      </w:r>
      <w:r>
        <w:rPr>
          <w:i/>
          <w:szCs w:val="28"/>
          <w:lang w:val="bg-BG"/>
        </w:rPr>
        <w:t>бъ</w:t>
      </w:r>
      <w:r>
        <w:rPr>
          <w:i/>
          <w:szCs w:val="28"/>
          <w:lang w:val="bg-BG"/>
        </w:rPr>
        <w:t xml:space="preserve">ржи </w:t>
      </w:r>
      <w:r>
        <w:rPr>
          <w:szCs w:val="28"/>
          <w:lang w:val="bg-BG"/>
        </w:rPr>
        <w:t>Бързо.</w:t>
      </w:r>
    </w:p>
    <w:p w:rsidR="008B1F42" w:rsidRPr="0056593F" w:rsidRDefault="008B1F42" w:rsidP="006B5487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бъркани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бъркъни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>1. Храна за прасета,</w:t>
      </w:r>
      <w:r w:rsidRPr="0056593F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приготвена чрез разбъркване на смляна зърнена храна с гореща вода. 2. Храна за домашни птици, приготвена чрез разбъркване на смляна зърнена храна и накълцана коприва, репей или друга трева с гореща вода.</w:t>
      </w:r>
    </w:p>
    <w:p w:rsidR="008B1F42" w:rsidRPr="00840AA8" w:rsidRDefault="008B1F42" w:rsidP="00586DD6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бъ</w:t>
      </w:r>
      <w:r w:rsidRPr="00840AA8">
        <w:rPr>
          <w:b/>
          <w:szCs w:val="28"/>
          <w:lang w:val="bg-BG"/>
        </w:rPr>
        <w:t xml:space="preserve">рна </w:t>
      </w:r>
      <w:r w:rsidRPr="00840AA8">
        <w:rPr>
          <w:i/>
          <w:szCs w:val="28"/>
          <w:lang w:val="bg-BG"/>
        </w:rPr>
        <w:t>бъ</w:t>
      </w:r>
      <w:r w:rsidRPr="00840AA8">
        <w:rPr>
          <w:i/>
          <w:szCs w:val="28"/>
          <w:lang w:val="bg-BG"/>
        </w:rPr>
        <w:t xml:space="preserve">рнъ </w:t>
      </w:r>
      <w:r w:rsidRPr="00840AA8">
        <w:rPr>
          <w:szCs w:val="28"/>
          <w:lang w:val="bg-BG"/>
        </w:rPr>
        <w:t>Устна.</w:t>
      </w:r>
    </w:p>
    <w:p w:rsidR="008B1F42" w:rsidRDefault="008B1F42" w:rsidP="00586DD6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бърни</w:t>
      </w:r>
      <w:r w:rsidRPr="00840AA8">
        <w:rPr>
          <w:b/>
          <w:szCs w:val="28"/>
          <w:lang w:val="bg-BG"/>
        </w:rPr>
        <w:t xml:space="preserve">кам </w:t>
      </w:r>
      <w:r w:rsidRPr="00840AA8">
        <w:rPr>
          <w:i/>
          <w:szCs w:val="28"/>
          <w:lang w:val="bg-BG"/>
        </w:rPr>
        <w:t>бърни</w:t>
      </w:r>
      <w:r w:rsidRPr="00840AA8">
        <w:rPr>
          <w:i/>
          <w:szCs w:val="28"/>
          <w:lang w:val="bg-BG"/>
        </w:rPr>
        <w:t xml:space="preserve">към </w:t>
      </w:r>
      <w:r w:rsidRPr="00840AA8">
        <w:rPr>
          <w:szCs w:val="28"/>
          <w:lang w:val="bg-BG"/>
        </w:rPr>
        <w:t>1. Бъркам в нещо, ровя, тършувам. 2. Човъркам, опитвам се да ремонтирам апарат, машина.</w:t>
      </w:r>
    </w:p>
    <w:p w:rsidR="008B1F42" w:rsidRPr="00D85910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хтя, да наб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хтя</w:t>
      </w:r>
      <w:r w:rsidRPr="00D85910">
        <w:rPr>
          <w:i/>
          <w:szCs w:val="28"/>
          <w:lang w:val="bg-BG"/>
        </w:rPr>
        <w:t xml:space="preserve"> 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хт’ъ, дъ нъб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хт’ъ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Бия</w:t>
      </w:r>
      <w:r>
        <w:rPr>
          <w:szCs w:val="28"/>
          <w:lang w:val="bg-BG"/>
        </w:rPr>
        <w:t>, удрям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Да слушаш майка си, че ще те набъхтя.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хтя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хт’ъ съ</w:t>
      </w:r>
      <w:r w:rsidRPr="00D85910">
        <w:rPr>
          <w:szCs w:val="28"/>
          <w:lang w:val="bg-BG"/>
        </w:rPr>
        <w:t xml:space="preserve"> Работя</w:t>
      </w:r>
      <w:r>
        <w:rPr>
          <w:szCs w:val="28"/>
          <w:lang w:val="bg-BG"/>
        </w:rPr>
        <w:t xml:space="preserve"> усилено</w:t>
      </w:r>
      <w:r w:rsidRPr="00D85910">
        <w:rPr>
          <w:szCs w:val="28"/>
          <w:lang w:val="bg-BG"/>
        </w:rPr>
        <w:t xml:space="preserve">, трепя се. </w:t>
      </w:r>
      <w:r w:rsidRPr="00D85910">
        <w:rPr>
          <w:i/>
          <w:szCs w:val="28"/>
          <w:lang w:val="bg-BG"/>
        </w:rPr>
        <w:t>По цял ден се бъхтя на нивата.</w:t>
      </w:r>
    </w:p>
    <w:p w:rsidR="008B1F42" w:rsidRPr="00D85910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чкам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чкъм</w:t>
      </w:r>
      <w:r w:rsidRPr="00D85910">
        <w:rPr>
          <w:szCs w:val="28"/>
          <w:lang w:val="bg-BG"/>
        </w:rPr>
        <w:t xml:space="preserve"> 1. Тикам, събирам с вила сено, слама. 2. Разбърквам, тикам с вилица. </w:t>
      </w:r>
      <w:r w:rsidRPr="00D85910">
        <w:rPr>
          <w:i/>
          <w:szCs w:val="28"/>
          <w:lang w:val="bg-BG"/>
        </w:rPr>
        <w:t>Не бъчкай салатата, а яж.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бял мъж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б’ал мъш</w:t>
      </w:r>
      <w:r w:rsidRPr="00D85910">
        <w:rPr>
          <w:szCs w:val="28"/>
          <w:lang w:val="bg-BG"/>
        </w:rPr>
        <w:t xml:space="preserve"> Ястие от прясно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сирене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пържено със захар.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В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Default="008B1F42" w:rsidP="00615A5A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ах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ъх</w:t>
      </w:r>
      <w:r>
        <w:rPr>
          <w:i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A7D7D">
        <w:rPr>
          <w:szCs w:val="28"/>
          <w:lang w:val="bg-BG"/>
        </w:rPr>
        <w:t>Межд.</w:t>
      </w:r>
      <w:r>
        <w:rPr>
          <w:szCs w:val="28"/>
          <w:lang w:val="bg-BG"/>
        </w:rPr>
        <w:t xml:space="preserve"> за спиране на </w:t>
      </w:r>
      <w:r w:rsidRPr="00D85910">
        <w:rPr>
          <w:szCs w:val="28"/>
          <w:lang w:val="bg-BG"/>
        </w:rPr>
        <w:t>вол, крава</w:t>
      </w:r>
      <w:r>
        <w:rPr>
          <w:szCs w:val="28"/>
          <w:lang w:val="bg-BG"/>
        </w:rPr>
        <w:t xml:space="preserve"> и др. животни.</w:t>
      </w:r>
      <w:r w:rsidRPr="00D85910">
        <w:rPr>
          <w:szCs w:val="28"/>
          <w:lang w:val="bg-BG"/>
        </w:rPr>
        <w:t xml:space="preserve"> Стой!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да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дъ </w:t>
      </w:r>
      <w:r w:rsidRPr="00D85910">
        <w:rPr>
          <w:szCs w:val="28"/>
          <w:lang w:val="bg-BG"/>
        </w:rPr>
        <w:t>Изкуствено прокопан тесен и плитък канал, по който се пуска вода за поливане на зеленчукови градини, ниви, овощни градини и др.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9D12E4">
        <w:rPr>
          <w:b/>
          <w:szCs w:val="28"/>
          <w:lang w:val="bg-BG"/>
        </w:rPr>
        <w:t>ваджѝшки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Пуст, проклет, лош. </w:t>
      </w:r>
      <w:r>
        <w:rPr>
          <w:i/>
          <w:szCs w:val="28"/>
          <w:lang w:val="bg-BG"/>
        </w:rPr>
        <w:t>В</w:t>
      </w:r>
      <w:r w:rsidRPr="00D85910">
        <w:rPr>
          <w:i/>
          <w:szCs w:val="28"/>
          <w:lang w:val="bg-BG"/>
        </w:rPr>
        <w:t>аджишки огън, не гори, а пуши.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дичка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дичкъ </w:t>
      </w:r>
      <w:r w:rsidRPr="00D85910">
        <w:rPr>
          <w:szCs w:val="28"/>
          <w:lang w:val="bg-BG"/>
        </w:rPr>
        <w:t xml:space="preserve">Малка вада </w:t>
      </w:r>
      <w:r w:rsidRPr="00620A13">
        <w:rPr>
          <w:i/>
          <w:szCs w:val="28"/>
        </w:rPr>
        <w:t>‘</w:t>
      </w:r>
      <w:r w:rsidRPr="00620A13">
        <w:rPr>
          <w:i/>
          <w:szCs w:val="28"/>
          <w:lang w:val="bg-BG"/>
        </w:rPr>
        <w:t>изкуствено прокопан тесен и плитък канал</w:t>
      </w:r>
      <w:r w:rsidRPr="00620A13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между редовете</w:t>
      </w:r>
      <w:r>
        <w:rPr>
          <w:szCs w:val="28"/>
          <w:lang w:val="bg-BG"/>
        </w:rPr>
        <w:t>, засадени със зеленчуци, по ко</w:t>
      </w:r>
      <w:r w:rsidRPr="00CB33A3">
        <w:rPr>
          <w:szCs w:val="28"/>
        </w:rPr>
        <w:t>я</w:t>
      </w:r>
      <w:r w:rsidRPr="00D85910">
        <w:rPr>
          <w:szCs w:val="28"/>
          <w:lang w:val="bg-BG"/>
        </w:rPr>
        <w:t>то се пуска вода за поливане, обикновено от маркуч.</w:t>
      </w:r>
    </w:p>
    <w:p w:rsidR="008B1F42" w:rsidRPr="00840AA8" w:rsidRDefault="008B1F42" w:rsidP="005E4026">
      <w:pPr>
        <w:ind w:firstLine="720"/>
        <w:jc w:val="both"/>
        <w:rPr>
          <w:i/>
          <w:szCs w:val="28"/>
          <w:lang w:val="bg-BG"/>
        </w:rPr>
      </w:pPr>
      <w:r w:rsidRPr="00840AA8">
        <w:rPr>
          <w:b/>
          <w:szCs w:val="28"/>
          <w:lang w:val="bg-BG"/>
        </w:rPr>
        <w:t>ва</w:t>
      </w:r>
      <w:r w:rsidRPr="00840AA8">
        <w:rPr>
          <w:b/>
          <w:szCs w:val="28"/>
          <w:lang w:val="bg-BG"/>
        </w:rPr>
        <w:t xml:space="preserve">жа </w:t>
      </w:r>
      <w:r w:rsidRPr="00840AA8">
        <w:rPr>
          <w:i/>
          <w:szCs w:val="28"/>
          <w:lang w:val="bg-BG"/>
        </w:rPr>
        <w:t>ва</w:t>
      </w:r>
      <w:r w:rsidRPr="00840AA8">
        <w:rPr>
          <w:i/>
          <w:szCs w:val="28"/>
          <w:lang w:val="bg-BG"/>
        </w:rPr>
        <w:t xml:space="preserve">жъ </w:t>
      </w:r>
      <w:r w:rsidRPr="00840AA8">
        <w:rPr>
          <w:szCs w:val="28"/>
          <w:lang w:val="bg-BG"/>
        </w:rPr>
        <w:t xml:space="preserve">Имам значение, важен съм за някого. </w:t>
      </w:r>
      <w:r w:rsidRPr="00840AA8">
        <w:rPr>
          <w:i/>
          <w:szCs w:val="28"/>
          <w:lang w:val="bg-BG"/>
        </w:rPr>
        <w:t>Важа пред баща ти.</w:t>
      </w:r>
    </w:p>
    <w:p w:rsidR="008B1F42" w:rsidRDefault="008B1F42" w:rsidP="00CB33A3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йкам се, да се ов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йкам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йкъм съ, дъ съ 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йкъм</w:t>
      </w:r>
      <w:r w:rsidRPr="00D85910">
        <w:rPr>
          <w:szCs w:val="28"/>
          <w:lang w:val="bg-BG"/>
        </w:rPr>
        <w:t xml:space="preserve"> Оплаквам се, окайвам се, тюхкам се.</w:t>
      </w:r>
    </w:p>
    <w:p w:rsidR="008B1F42" w:rsidRPr="00840AA8" w:rsidRDefault="008B1F42" w:rsidP="005E4026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ва</w:t>
      </w:r>
      <w:r w:rsidRPr="00840AA8">
        <w:rPr>
          <w:b/>
          <w:szCs w:val="28"/>
          <w:lang w:val="bg-BG"/>
        </w:rPr>
        <w:t xml:space="preserve">кса </w:t>
      </w:r>
      <w:r w:rsidRPr="00840AA8">
        <w:rPr>
          <w:i/>
          <w:szCs w:val="28"/>
          <w:lang w:val="bg-BG"/>
        </w:rPr>
        <w:t>ва</w:t>
      </w:r>
      <w:r w:rsidRPr="00840AA8">
        <w:rPr>
          <w:i/>
          <w:szCs w:val="28"/>
          <w:lang w:val="bg-BG"/>
        </w:rPr>
        <w:t xml:space="preserve">ксъ </w:t>
      </w:r>
      <w:r w:rsidRPr="00840AA8">
        <w:rPr>
          <w:szCs w:val="28"/>
          <w:lang w:val="bg-BG"/>
        </w:rPr>
        <w:t xml:space="preserve">(рус. вакса от нем. Wachs </w:t>
      </w:r>
      <w:r w:rsidRPr="00C61C42">
        <w:rPr>
          <w:i/>
          <w:szCs w:val="28"/>
          <w:lang w:val="bg-BG"/>
        </w:rPr>
        <w:t>‘восък’</w:t>
      </w:r>
      <w:r w:rsidRPr="00840AA8">
        <w:rPr>
          <w:szCs w:val="28"/>
          <w:lang w:val="bg-BG"/>
        </w:rPr>
        <w:t>)</w:t>
      </w:r>
      <w:r w:rsidRPr="00840AA8">
        <w:rPr>
          <w:i/>
          <w:szCs w:val="28"/>
          <w:lang w:val="bg-BG"/>
        </w:rPr>
        <w:t xml:space="preserve"> </w:t>
      </w:r>
      <w:r w:rsidRPr="00840AA8">
        <w:rPr>
          <w:szCs w:val="28"/>
          <w:lang w:val="bg-BG"/>
        </w:rPr>
        <w:t>Боя за обувки.</w:t>
      </w:r>
    </w:p>
    <w:p w:rsidR="008B1F42" w:rsidRPr="00840AA8" w:rsidRDefault="008B1F42" w:rsidP="005E4026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ва</w:t>
      </w:r>
      <w:r>
        <w:rPr>
          <w:b/>
          <w:szCs w:val="28"/>
          <w:lang w:val="bg-BG"/>
        </w:rPr>
        <w:t></w:t>
      </w:r>
      <w:r w:rsidRPr="00840AA8">
        <w:rPr>
          <w:b/>
          <w:szCs w:val="28"/>
          <w:lang w:val="bg-BG"/>
        </w:rPr>
        <w:t xml:space="preserve">ксаджия </w:t>
      </w:r>
      <w:r w:rsidRPr="00840AA8">
        <w:rPr>
          <w:i/>
          <w:szCs w:val="28"/>
          <w:lang w:val="bg-BG"/>
        </w:rPr>
        <w:t>ва</w:t>
      </w:r>
      <w:r w:rsidRPr="00840AA8">
        <w:rPr>
          <w:i/>
          <w:szCs w:val="28"/>
          <w:lang w:val="bg-BG"/>
        </w:rPr>
        <w:t></w:t>
      </w:r>
      <w:r>
        <w:rPr>
          <w:i/>
          <w:szCs w:val="28"/>
          <w:lang w:val="bg-BG"/>
        </w:rPr>
        <w:t>к</w:t>
      </w:r>
      <w:r w:rsidRPr="00840AA8">
        <w:rPr>
          <w:i/>
          <w:szCs w:val="28"/>
          <w:lang w:val="bg-BG"/>
        </w:rPr>
        <w:t xml:space="preserve">съжийъ </w:t>
      </w:r>
      <w:r w:rsidRPr="00840AA8">
        <w:rPr>
          <w:szCs w:val="28"/>
          <w:lang w:val="bg-BG"/>
        </w:rPr>
        <w:t xml:space="preserve">(рус. вакса от нем. Wachs </w:t>
      </w:r>
      <w:r w:rsidRPr="00C61C42">
        <w:rPr>
          <w:i/>
          <w:szCs w:val="28"/>
          <w:lang w:val="bg-BG"/>
        </w:rPr>
        <w:t>‘восък’</w:t>
      </w:r>
      <w:r w:rsidRPr="00840AA8">
        <w:rPr>
          <w:szCs w:val="28"/>
          <w:lang w:val="bg-BG"/>
        </w:rPr>
        <w:t>) Лице, което почиства и боядисва с вакса обувките.</w:t>
      </w:r>
    </w:p>
    <w:p w:rsidR="008B1F42" w:rsidRPr="00840AA8" w:rsidRDefault="008B1F42" w:rsidP="005E4026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ва</w:t>
      </w:r>
      <w:r w:rsidRPr="00840AA8">
        <w:rPr>
          <w:b/>
          <w:szCs w:val="28"/>
          <w:lang w:val="bg-BG"/>
        </w:rPr>
        <w:t xml:space="preserve">ксам </w:t>
      </w:r>
      <w:r w:rsidRPr="00840AA8">
        <w:rPr>
          <w:i/>
          <w:szCs w:val="28"/>
          <w:lang w:val="bg-BG"/>
        </w:rPr>
        <w:t>ва</w:t>
      </w:r>
      <w:r w:rsidRPr="00840AA8">
        <w:rPr>
          <w:i/>
          <w:szCs w:val="28"/>
          <w:lang w:val="bg-BG"/>
        </w:rPr>
        <w:t xml:space="preserve">ксъм </w:t>
      </w:r>
      <w:r w:rsidRPr="00840AA8">
        <w:rPr>
          <w:szCs w:val="28"/>
          <w:lang w:val="bg-BG"/>
        </w:rPr>
        <w:t xml:space="preserve">(рус. вакса от нем. Wachs </w:t>
      </w:r>
      <w:r w:rsidRPr="00E159A3">
        <w:rPr>
          <w:i/>
          <w:szCs w:val="28"/>
          <w:lang w:val="bg-BG"/>
        </w:rPr>
        <w:t>‘восък’</w:t>
      </w:r>
      <w:r w:rsidRPr="00840AA8">
        <w:rPr>
          <w:szCs w:val="28"/>
          <w:lang w:val="bg-BG"/>
        </w:rPr>
        <w:t xml:space="preserve">) Почиствам и боядисвам с вакса </w:t>
      </w:r>
      <w:r>
        <w:rPr>
          <w:szCs w:val="28"/>
          <w:lang w:val="bg-BG"/>
        </w:rPr>
        <w:t xml:space="preserve"> </w:t>
      </w:r>
      <w:r w:rsidRPr="00E159A3">
        <w:rPr>
          <w:i/>
          <w:szCs w:val="28"/>
        </w:rPr>
        <w:t>‘</w:t>
      </w:r>
      <w:r w:rsidRPr="00E159A3">
        <w:rPr>
          <w:i/>
          <w:szCs w:val="28"/>
          <w:lang w:val="bg-BG"/>
        </w:rPr>
        <w:t>боя</w:t>
      </w:r>
      <w:r w:rsidRPr="00E159A3">
        <w:rPr>
          <w:i/>
          <w:szCs w:val="28"/>
        </w:rPr>
        <w:t>’</w:t>
      </w:r>
      <w:r>
        <w:rPr>
          <w:szCs w:val="28"/>
          <w:lang w:val="bg-BG"/>
        </w:rPr>
        <w:t xml:space="preserve"> </w:t>
      </w:r>
      <w:r w:rsidRPr="00840AA8">
        <w:rPr>
          <w:szCs w:val="28"/>
          <w:lang w:val="bg-BG"/>
        </w:rPr>
        <w:t>обувките.</w:t>
      </w:r>
    </w:p>
    <w:p w:rsidR="008B1F42" w:rsidRPr="00F84B8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къл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Животно с черно около очите.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Вакло агънце.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ло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v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lo) Воал, було.</w:t>
      </w:r>
    </w:p>
    <w:p w:rsidR="008B1F42" w:rsidRPr="00F84B8E" w:rsidRDefault="008B1F42" w:rsidP="00930FA2">
      <w:pPr>
        <w:ind w:firstLine="720"/>
        <w:jc w:val="both"/>
        <w:rPr>
          <w:b/>
          <w:i/>
          <w:szCs w:val="28"/>
          <w:lang w:val="bg-BG"/>
        </w:rPr>
      </w:pPr>
      <w:r w:rsidRPr="00840AA8">
        <w:rPr>
          <w:b/>
          <w:szCs w:val="28"/>
          <w:lang w:val="bg-BG"/>
        </w:rPr>
        <w:t>ва</w:t>
      </w:r>
      <w:r w:rsidRPr="00840AA8">
        <w:rPr>
          <w:b/>
          <w:szCs w:val="28"/>
          <w:lang w:val="bg-BG"/>
        </w:rPr>
        <w:t xml:space="preserve">лчест </w:t>
      </w:r>
      <w:r w:rsidRPr="00840AA8">
        <w:rPr>
          <w:i/>
          <w:szCs w:val="28"/>
          <w:lang w:val="bg-BG"/>
        </w:rPr>
        <w:t>ва</w:t>
      </w:r>
      <w:r w:rsidRPr="00840AA8">
        <w:rPr>
          <w:i/>
          <w:szCs w:val="28"/>
          <w:lang w:val="bg-BG"/>
        </w:rPr>
        <w:t xml:space="preserve">лчъс </w:t>
      </w:r>
      <w:r w:rsidRPr="00840AA8">
        <w:rPr>
          <w:szCs w:val="28"/>
          <w:lang w:val="bg-BG"/>
        </w:rPr>
        <w:t>Объл, кръгъл, кълбовиден.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Валчест камък.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вал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въл’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нкъ </w:t>
      </w:r>
      <w:r w:rsidRPr="00D85910">
        <w:rPr>
          <w:szCs w:val="28"/>
          <w:lang w:val="bg-BG"/>
        </w:rPr>
        <w:t xml:space="preserve">Караница, разправия, гюрултия. </w:t>
      </w:r>
      <w:r w:rsidRPr="00D85910">
        <w:rPr>
          <w:i/>
          <w:szCs w:val="28"/>
          <w:lang w:val="bg-BG"/>
        </w:rPr>
        <w:t>Снощи у ком</w:t>
      </w:r>
      <w:r w:rsidRPr="00D85910">
        <w:rPr>
          <w:i/>
          <w:szCs w:val="28"/>
          <w:lang w:val="bg-BG"/>
        </w:rPr>
        <w:softHyphen/>
        <w:t>шиите се вдигна голяма валянка.</w:t>
      </w:r>
    </w:p>
    <w:p w:rsidR="008B1F42" w:rsidRPr="00DA0B9E" w:rsidRDefault="008B1F42" w:rsidP="00296A11">
      <w:pPr>
        <w:ind w:firstLine="720"/>
        <w:jc w:val="both"/>
        <w:rPr>
          <w:i/>
          <w:szCs w:val="28"/>
          <w:lang w:val="bg-BG"/>
        </w:rPr>
      </w:pPr>
      <w:r w:rsidRPr="00840AA8">
        <w:rPr>
          <w:b/>
          <w:szCs w:val="28"/>
          <w:lang w:val="bg-BG"/>
        </w:rPr>
        <w:t>ванда</w:t>
      </w:r>
      <w:r w:rsidRPr="00840AA8">
        <w:rPr>
          <w:b/>
          <w:szCs w:val="28"/>
          <w:lang w:val="bg-BG"/>
        </w:rPr>
        <w:t xml:space="preserve">к </w:t>
      </w:r>
      <w:r w:rsidRPr="00840AA8">
        <w:rPr>
          <w:i/>
          <w:szCs w:val="28"/>
          <w:lang w:val="bg-BG"/>
        </w:rPr>
        <w:t>вънда</w:t>
      </w:r>
      <w:r w:rsidRPr="00840AA8">
        <w:rPr>
          <w:i/>
          <w:szCs w:val="28"/>
          <w:lang w:val="bg-BG"/>
        </w:rPr>
        <w:t xml:space="preserve">к </w:t>
      </w:r>
      <w:r w:rsidRPr="00840AA8">
        <w:rPr>
          <w:szCs w:val="28"/>
          <w:lang w:val="bg-BG"/>
        </w:rPr>
        <w:t>Кичур вълна, ф</w:t>
      </w:r>
      <w:r>
        <w:rPr>
          <w:szCs w:val="28"/>
          <w:lang w:val="bg-BG"/>
        </w:rPr>
        <w:t>ъ</w:t>
      </w:r>
      <w:r w:rsidRPr="00840AA8">
        <w:rPr>
          <w:szCs w:val="28"/>
          <w:lang w:val="bg-BG"/>
        </w:rPr>
        <w:t>нд</w:t>
      </w:r>
      <w:r>
        <w:rPr>
          <w:szCs w:val="28"/>
          <w:lang w:val="bg-BG"/>
        </w:rPr>
        <w:t>ъ</w:t>
      </w:r>
      <w:r w:rsidRPr="00840AA8">
        <w:rPr>
          <w:szCs w:val="28"/>
          <w:lang w:val="bg-BG"/>
        </w:rPr>
        <w:t>к.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По пътеката са минали овце и са оставили вандаци вълна по трънките.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ц</w:t>
      </w:r>
      <w:r w:rsidRPr="00D85910">
        <w:rPr>
          <w:b/>
          <w:szCs w:val="28"/>
          <w:lang w:val="bg-BG"/>
        </w:rPr>
        <w:t xml:space="preserve">ам, да 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ц</w:t>
      </w:r>
      <w:r w:rsidRPr="00D85910">
        <w:rPr>
          <w:b/>
          <w:szCs w:val="28"/>
          <w:lang w:val="bg-BG"/>
        </w:rPr>
        <w:t xml:space="preserve">ам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цъм, дъ 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пцъм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b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pto) Боядисвам. </w:t>
      </w:r>
      <w:r w:rsidRPr="00FA7B72">
        <w:rPr>
          <w:szCs w:val="28"/>
        </w:rPr>
        <w:t>*</w:t>
      </w:r>
      <w:r>
        <w:rPr>
          <w:i/>
          <w:szCs w:val="28"/>
          <w:lang w:val="bg-BG"/>
        </w:rPr>
        <w:t>В</w:t>
      </w:r>
      <w:r w:rsidRPr="00D85910">
        <w:rPr>
          <w:i/>
          <w:szCs w:val="28"/>
          <w:lang w:val="bg-BG"/>
        </w:rPr>
        <w:t xml:space="preserve">апсахме я. </w:t>
      </w:r>
      <w:r w:rsidRPr="00D85910">
        <w:rPr>
          <w:szCs w:val="28"/>
          <w:lang w:val="bg-BG"/>
        </w:rPr>
        <w:t>Объркахме работата, оплескахме 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рда</w:t>
      </w:r>
      <w:r w:rsidRPr="00D85910">
        <w:rPr>
          <w:szCs w:val="28"/>
          <w:lang w:val="bg-BG"/>
        </w:rPr>
        <w:t xml:space="preserve"> (тур. varda от ит. guardare)</w:t>
      </w:r>
      <w:r>
        <w:rPr>
          <w:szCs w:val="28"/>
          <w:lang w:val="bg-BG"/>
        </w:rPr>
        <w:t xml:space="preserve"> Межд. за предупреждение.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Пази се! </w:t>
      </w:r>
      <w:r w:rsidRPr="00D85910">
        <w:rPr>
          <w:szCs w:val="28"/>
          <w:lang w:val="bg-BG"/>
        </w:rPr>
        <w:t>Дай път! Настрана!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рдя, да </w:t>
      </w:r>
      <w:r>
        <w:rPr>
          <w:b/>
          <w:szCs w:val="28"/>
          <w:lang w:val="bg-BG"/>
        </w:rPr>
        <w:t>из</w:t>
      </w:r>
      <w:r w:rsidRPr="00D85910">
        <w:rPr>
          <w:b/>
          <w:szCs w:val="28"/>
          <w:lang w:val="bg-BG"/>
        </w:rPr>
        <w:t>ва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рд’ъ, дъ 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зв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рд’ъ</w:t>
      </w:r>
      <w:r w:rsidRPr="00D85910">
        <w:rPr>
          <w:szCs w:val="28"/>
          <w:lang w:val="bg-BG"/>
        </w:rPr>
        <w:t xml:space="preserve"> 1. Пазя, охранявам. 2. Дебна, причаквам, следя. </w:t>
      </w:r>
      <w:r>
        <w:rPr>
          <w:i/>
          <w:szCs w:val="28"/>
          <w:lang w:val="bg-BG"/>
        </w:rPr>
        <w:t>Вардя сляпото куче.</w:t>
      </w:r>
    </w:p>
    <w:p w:rsidR="008B1F42" w:rsidRPr="00DF51E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ва</w:t>
      </w:r>
      <w:r>
        <w:rPr>
          <w:b/>
          <w:szCs w:val="28"/>
          <w:lang w:val="bg-BG"/>
        </w:rPr>
        <w:t xml:space="preserve">ри кой </w:t>
      </w:r>
      <w:r>
        <w:rPr>
          <w:i/>
          <w:szCs w:val="28"/>
          <w:lang w:val="bg-BG"/>
        </w:rPr>
        <w:t>ва</w:t>
      </w:r>
      <w:r>
        <w:rPr>
          <w:i/>
          <w:szCs w:val="28"/>
          <w:lang w:val="bg-BG"/>
        </w:rPr>
        <w:t xml:space="preserve">ри кой </w:t>
      </w:r>
      <w:r>
        <w:rPr>
          <w:szCs w:val="28"/>
          <w:lang w:val="bg-BG"/>
        </w:rPr>
        <w:t>Някой, неизвестно кой, който и да е.</w:t>
      </w:r>
    </w:p>
    <w:p w:rsidR="008B1F42" w:rsidRPr="00D03B2B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вашади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вашади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въшъди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въшъди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Намалявам огъня, пламъка в пещ, печка, огнище.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Вашадисай огъня в пещта, че да слагаме хляба да се пече.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вдетен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вдетен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вдитин’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вдитин’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Правя се на дете, държа се като дете.</w:t>
      </w:r>
    </w:p>
    <w:p w:rsidR="008B1F42" w:rsidRDefault="008B1F42" w:rsidP="00296A11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ве</w:t>
      </w:r>
      <w:r w:rsidRPr="00840AA8">
        <w:rPr>
          <w:b/>
          <w:szCs w:val="28"/>
          <w:lang w:val="bg-BG"/>
        </w:rPr>
        <w:t xml:space="preserve">йка </w:t>
      </w:r>
      <w:r w:rsidRPr="00840AA8">
        <w:rPr>
          <w:i/>
          <w:szCs w:val="28"/>
          <w:lang w:val="bg-BG"/>
        </w:rPr>
        <w:t>ве</w:t>
      </w:r>
      <w:r w:rsidRPr="00840AA8">
        <w:rPr>
          <w:i/>
          <w:szCs w:val="28"/>
          <w:lang w:val="bg-BG"/>
        </w:rPr>
        <w:t xml:space="preserve">йкъ </w:t>
      </w:r>
      <w:r w:rsidRPr="00840AA8">
        <w:rPr>
          <w:szCs w:val="28"/>
          <w:lang w:val="bg-BG"/>
        </w:rPr>
        <w:t>Тънко клонче с листата</w:t>
      </w:r>
      <w:r>
        <w:rPr>
          <w:szCs w:val="28"/>
          <w:lang w:val="bg-BG"/>
        </w:rPr>
        <w:t>.</w:t>
      </w:r>
    </w:p>
    <w:p w:rsidR="008B1F42" w:rsidRDefault="008B1F42" w:rsidP="008B494D">
      <w:pPr>
        <w:ind w:firstLine="720"/>
        <w:jc w:val="both"/>
        <w:rPr>
          <w:szCs w:val="28"/>
          <w:lang w:val="bg-BG"/>
        </w:rPr>
      </w:pPr>
      <w:r w:rsidRPr="00840AA8">
        <w:rPr>
          <w:b/>
          <w:szCs w:val="28"/>
          <w:lang w:val="bg-BG"/>
        </w:rPr>
        <w:t>ве</w:t>
      </w:r>
      <w:r w:rsidRPr="00840AA8">
        <w:rPr>
          <w:b/>
          <w:szCs w:val="28"/>
          <w:lang w:val="bg-BG"/>
        </w:rPr>
        <w:t xml:space="preserve">ки </w:t>
      </w:r>
      <w:r w:rsidRPr="00840AA8">
        <w:rPr>
          <w:i/>
          <w:szCs w:val="28"/>
          <w:lang w:val="bg-BG"/>
        </w:rPr>
        <w:t>ве</w:t>
      </w:r>
      <w:r w:rsidRPr="00840AA8">
        <w:rPr>
          <w:i/>
          <w:szCs w:val="28"/>
          <w:lang w:val="bg-BG"/>
        </w:rPr>
        <w:t xml:space="preserve">ки </w:t>
      </w:r>
      <w:r w:rsidRPr="00840AA8">
        <w:rPr>
          <w:szCs w:val="28"/>
          <w:lang w:val="bg-BG"/>
        </w:rPr>
        <w:t>Вече.</w:t>
      </w:r>
    </w:p>
    <w:p w:rsidR="008B1F42" w:rsidRPr="00461D76" w:rsidRDefault="008B1F42" w:rsidP="008B494D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вене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в</w:t>
      </w:r>
      <w:r w:rsidRPr="00461D76">
        <w:rPr>
          <w:i/>
          <w:szCs w:val="28"/>
        </w:rPr>
        <w:t>’ъне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ц </w:t>
      </w:r>
      <w:r>
        <w:rPr>
          <w:szCs w:val="28"/>
          <w:lang w:val="bg-BG"/>
        </w:rPr>
        <w:t xml:space="preserve">За лук и чесън: плитка, изплетена от лук и чесън със стъблата, която се окачва да виси на дървен прът за по-добро съхранение. </w:t>
      </w:r>
      <w:r>
        <w:rPr>
          <w:i/>
          <w:szCs w:val="28"/>
          <w:lang w:val="bg-BG"/>
        </w:rPr>
        <w:t>Изплетох пет венеца лук и два венеца чесън.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вер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</w:t>
      </w:r>
      <w:r w:rsidRPr="00625FD0">
        <w:rPr>
          <w:i/>
          <w:szCs w:val="28"/>
        </w:rPr>
        <w:t>’ъ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verve) </w:t>
      </w:r>
      <w:r>
        <w:rPr>
          <w:szCs w:val="28"/>
          <w:lang w:val="bg-BG"/>
        </w:rPr>
        <w:t>Наклонен</w:t>
      </w:r>
      <w:r w:rsidRPr="00D85910">
        <w:rPr>
          <w:szCs w:val="28"/>
          <w:lang w:val="bg-BG"/>
        </w:rPr>
        <w:t xml:space="preserve">, по диагонал. </w:t>
      </w:r>
      <w:r w:rsidRPr="00D85910">
        <w:rPr>
          <w:i/>
          <w:szCs w:val="28"/>
          <w:lang w:val="bg-BG"/>
        </w:rPr>
        <w:t>Пола на верев.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вереси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вирси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vere</w:t>
      </w:r>
      <w:r w:rsidRPr="00D85910">
        <w:rPr>
          <w:szCs w:val="28"/>
          <w:lang w:val="bg-BG"/>
        </w:rPr>
        <w:softHyphen/>
        <w:t xml:space="preserve">siye </w:t>
      </w:r>
      <w:r w:rsidRPr="00C61C42">
        <w:rPr>
          <w:i/>
          <w:szCs w:val="28"/>
          <w:lang w:val="bg-BG"/>
        </w:rPr>
        <w:t>‘купуване на кредит’</w:t>
      </w:r>
      <w:r w:rsidRPr="00D85910">
        <w:rPr>
          <w:szCs w:val="28"/>
          <w:lang w:val="bg-BG"/>
        </w:rPr>
        <w:t>) Купуване и продаване на изплащане.</w:t>
      </w:r>
    </w:p>
    <w:p w:rsidR="008B1F42" w:rsidRDefault="008B1F42" w:rsidP="008D5A3B">
      <w:pPr>
        <w:ind w:firstLine="720"/>
        <w:jc w:val="both"/>
        <w:rPr>
          <w:i/>
          <w:szCs w:val="28"/>
          <w:lang w:val="bg-BG"/>
        </w:rPr>
      </w:pPr>
      <w:r w:rsidRPr="00840AA8">
        <w:rPr>
          <w:b/>
          <w:szCs w:val="28"/>
          <w:lang w:val="bg-BG"/>
        </w:rPr>
        <w:t>ви</w:t>
      </w:r>
      <w:r w:rsidRPr="00840AA8">
        <w:rPr>
          <w:b/>
          <w:szCs w:val="28"/>
          <w:lang w:val="bg-BG"/>
        </w:rPr>
        <w:t xml:space="preserve">дело </w:t>
      </w:r>
      <w:r w:rsidRPr="00840AA8">
        <w:rPr>
          <w:i/>
          <w:szCs w:val="28"/>
          <w:lang w:val="bg-BG"/>
        </w:rPr>
        <w:t>ви</w:t>
      </w:r>
      <w:r>
        <w:rPr>
          <w:i/>
          <w:szCs w:val="28"/>
          <w:lang w:val="bg-BG"/>
        </w:rPr>
        <w:t></w:t>
      </w:r>
      <w:r w:rsidRPr="00840AA8">
        <w:rPr>
          <w:i/>
          <w:szCs w:val="28"/>
          <w:lang w:val="bg-BG"/>
        </w:rPr>
        <w:t xml:space="preserve">д’ълу </w:t>
      </w:r>
      <w:r w:rsidRPr="00840AA8">
        <w:rPr>
          <w:szCs w:val="28"/>
          <w:lang w:val="bg-BG"/>
        </w:rPr>
        <w:t>Светлина, светло</w:t>
      </w:r>
      <w:r>
        <w:rPr>
          <w:szCs w:val="28"/>
          <w:lang w:val="bg-BG"/>
        </w:rPr>
        <w:t>, разсъмване; съмнало</w:t>
      </w:r>
      <w:r w:rsidRPr="00840AA8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Станах по видело.</w:t>
      </w:r>
    </w:p>
    <w:p w:rsidR="008B1F42" w:rsidRPr="00991AED" w:rsidRDefault="008B1F42" w:rsidP="00273F3C">
      <w:pPr>
        <w:ind w:firstLine="720"/>
        <w:jc w:val="both"/>
        <w:rPr>
          <w:lang w:val="bg-BG"/>
        </w:rPr>
      </w:pPr>
      <w:r>
        <w:rPr>
          <w:b/>
          <w:szCs w:val="28"/>
          <w:lang w:val="bg-BG"/>
        </w:rPr>
        <w:t>ви</w:t>
      </w:r>
      <w:r>
        <w:rPr>
          <w:b/>
          <w:szCs w:val="28"/>
          <w:lang w:val="bg-BG"/>
        </w:rPr>
        <w:t xml:space="preserve">ненка </w:t>
      </w:r>
      <w:r>
        <w:rPr>
          <w:i/>
          <w:szCs w:val="28"/>
          <w:lang w:val="bg-BG"/>
        </w:rPr>
        <w:t>ви</w:t>
      </w:r>
      <w:r>
        <w:rPr>
          <w:i/>
          <w:szCs w:val="28"/>
          <w:lang w:val="bg-BG"/>
        </w:rPr>
        <w:t>н</w:t>
      </w:r>
      <w:r w:rsidRPr="00991AED">
        <w:rPr>
          <w:i/>
          <w:szCs w:val="28"/>
          <w:lang w:val="bg-BG"/>
        </w:rPr>
        <w:t xml:space="preserve">’ънкъ </w:t>
      </w:r>
      <w:r w:rsidRPr="00991AED">
        <w:rPr>
          <w:shd w:val="clear" w:color="auto" w:fill="FFFFFF"/>
          <w:lang w:val="bg-BG"/>
        </w:rPr>
        <w:t>(</w:t>
      </w:r>
      <w:r w:rsidRPr="00991AED">
        <w:rPr>
          <w:i/>
          <w:iCs/>
          <w:shd w:val="clear" w:color="auto" w:fill="FFFFFF"/>
          <w:lang w:val="en-GB"/>
        </w:rPr>
        <w:t>Drosophila</w:t>
      </w:r>
      <w:r w:rsidRPr="00991AED">
        <w:rPr>
          <w:i/>
          <w:iCs/>
          <w:shd w:val="clear" w:color="auto" w:fill="FFFFFF"/>
          <w:lang w:val="bg-BG"/>
        </w:rPr>
        <w:t xml:space="preserve"> </w:t>
      </w:r>
      <w:r w:rsidRPr="00991AED">
        <w:rPr>
          <w:i/>
          <w:iCs/>
          <w:shd w:val="clear" w:color="auto" w:fill="FFFFFF"/>
          <w:lang w:val="en-GB"/>
        </w:rPr>
        <w:t>melanogaster</w:t>
      </w:r>
      <w:r w:rsidRPr="00991AED">
        <w:rPr>
          <w:shd w:val="clear" w:color="auto" w:fill="FFFFFF"/>
          <w:lang w:val="bg-BG"/>
        </w:rPr>
        <w:t xml:space="preserve">) </w:t>
      </w:r>
      <w:r>
        <w:rPr>
          <w:shd w:val="clear" w:color="auto" w:fill="FFFFFF"/>
          <w:lang w:val="bg-BG"/>
        </w:rPr>
        <w:t>Д</w:t>
      </w:r>
      <w:r w:rsidRPr="00991AED">
        <w:rPr>
          <w:shd w:val="clear" w:color="auto" w:fill="FFFFFF"/>
          <w:lang w:val="bg-BG"/>
        </w:rPr>
        <w:t xml:space="preserve">розофила </w:t>
      </w:r>
      <w:r>
        <w:rPr>
          <w:shd w:val="clear" w:color="auto" w:fill="FFFFFF"/>
          <w:lang w:val="bg-BG"/>
        </w:rPr>
        <w:t>– плодова мушица при ферментация</w:t>
      </w:r>
      <w:r w:rsidRPr="00991AED">
        <w:rPr>
          <w:shd w:val="clear" w:color="auto" w:fill="FFFFFF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винт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винт’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(нем. Wi</w:t>
      </w:r>
      <w:r w:rsidRPr="00D85910">
        <w:rPr>
          <w:szCs w:val="28"/>
          <w:lang w:val="bg-BG"/>
        </w:rPr>
        <w:softHyphen/>
        <w:t>d</w:t>
      </w:r>
      <w:r w:rsidRPr="00D85910">
        <w:rPr>
          <w:szCs w:val="28"/>
          <w:lang w:val="bg-BG"/>
        </w:rPr>
        <w:softHyphen/>
        <w:t xml:space="preserve">jacke) Къса горна туристическа дреха, обикновено от непромокаем плат; яке.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вир </w:t>
      </w:r>
      <w:r w:rsidRPr="00D85910">
        <w:rPr>
          <w:i/>
          <w:szCs w:val="28"/>
          <w:lang w:val="bg-BG"/>
        </w:rPr>
        <w:t>вир</w:t>
      </w:r>
      <w:r w:rsidRPr="00D85910">
        <w:rPr>
          <w:szCs w:val="28"/>
          <w:lang w:val="bg-BG"/>
        </w:rPr>
        <w:t xml:space="preserve"> В топонимията: яма, изпълнена с вода, най-често в речно корито или дере.</w:t>
      </w:r>
      <w:r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Станчов вир.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вир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вир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viran от перс.) Болен, болнав. </w:t>
      </w:r>
    </w:p>
    <w:p w:rsidR="008B1F42" w:rsidRPr="0078101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вирогла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виругла</w:t>
      </w:r>
      <w:r>
        <w:rPr>
          <w:i/>
          <w:szCs w:val="28"/>
          <w:lang w:val="bg-BG"/>
        </w:rPr>
        <w:t xml:space="preserve">ф </w:t>
      </w:r>
      <w:r>
        <w:rPr>
          <w:szCs w:val="28"/>
          <w:lang w:val="bg-BG"/>
        </w:rPr>
        <w:t>Непокорен, непослушен, твърдоглав, необуздан, дързък, своенравен.</w:t>
      </w:r>
    </w:p>
    <w:p w:rsidR="008B1F42" w:rsidRDefault="008B1F42" w:rsidP="009E3D8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ви</w:t>
      </w:r>
      <w:r>
        <w:rPr>
          <w:b/>
          <w:szCs w:val="28"/>
          <w:lang w:val="bg-BG"/>
        </w:rPr>
        <w:t>ря, да нави</w:t>
      </w:r>
      <w:r>
        <w:rPr>
          <w:b/>
          <w:szCs w:val="28"/>
          <w:lang w:val="bg-BG"/>
        </w:rPr>
        <w:t>ря</w:t>
      </w:r>
      <w:r>
        <w:rPr>
          <w:szCs w:val="28"/>
          <w:lang w:val="bg-BG"/>
        </w:rPr>
        <w:t xml:space="preserve"> </w:t>
      </w:r>
      <w:r w:rsidRPr="006E27F6">
        <w:rPr>
          <w:i/>
          <w:szCs w:val="28"/>
          <w:lang w:val="bg-BG"/>
        </w:rPr>
        <w:t>ви</w:t>
      </w:r>
      <w:r w:rsidRPr="006E27F6">
        <w:rPr>
          <w:i/>
          <w:szCs w:val="28"/>
          <w:lang w:val="bg-BG"/>
        </w:rPr>
        <w:t>р’ъ</w:t>
      </w:r>
      <w:r>
        <w:rPr>
          <w:i/>
          <w:szCs w:val="28"/>
          <w:lang w:val="bg-BG"/>
        </w:rPr>
        <w:t>, дъ нъви</w:t>
      </w:r>
      <w:r>
        <w:rPr>
          <w:i/>
          <w:szCs w:val="28"/>
          <w:lang w:val="bg-BG"/>
        </w:rPr>
        <w:t>р</w:t>
      </w:r>
      <w:r w:rsidRPr="006E27F6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 xml:space="preserve">ъ </w:t>
      </w:r>
      <w:r>
        <w:rPr>
          <w:szCs w:val="28"/>
          <w:lang w:val="bg-BG"/>
        </w:rPr>
        <w:t xml:space="preserve">Издигам, изправям, държа в изправено положение. </w:t>
      </w:r>
      <w:r w:rsidRPr="00531973">
        <w:rPr>
          <w:szCs w:val="28"/>
        </w:rPr>
        <w:t>*</w:t>
      </w:r>
      <w:r>
        <w:rPr>
          <w:i/>
          <w:szCs w:val="28"/>
          <w:lang w:val="bg-BG"/>
        </w:rPr>
        <w:t xml:space="preserve">Виря глава. </w:t>
      </w:r>
      <w:r w:rsidRPr="00531973">
        <w:rPr>
          <w:i/>
          <w:szCs w:val="28"/>
        </w:rPr>
        <w:t>*</w:t>
      </w:r>
      <w:r>
        <w:rPr>
          <w:i/>
          <w:szCs w:val="28"/>
          <w:lang w:val="bg-BG"/>
        </w:rPr>
        <w:t xml:space="preserve">Виря нос. </w:t>
      </w:r>
      <w:r>
        <w:rPr>
          <w:szCs w:val="28"/>
          <w:lang w:val="bg-BG"/>
        </w:rPr>
        <w:t>Правя се на важен, надувам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вишн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 </w:t>
      </w:r>
      <w:r>
        <w:rPr>
          <w:i/>
          <w:szCs w:val="28"/>
          <w:lang w:val="bg-BG"/>
        </w:rPr>
        <w:t>ви</w:t>
      </w:r>
      <w:r w:rsidRPr="00D85910">
        <w:rPr>
          <w:i/>
          <w:szCs w:val="28"/>
          <w:lang w:val="bg-BG"/>
        </w:rPr>
        <w:t>шн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viş</w:t>
      </w:r>
      <w:r w:rsidRPr="00D85910">
        <w:rPr>
          <w:szCs w:val="28"/>
          <w:lang w:val="bg-BG"/>
        </w:rPr>
        <w:softHyphen/>
        <w:t xml:space="preserve">nap от vişnе </w:t>
      </w:r>
      <w:r w:rsidRPr="00E159A3">
        <w:rPr>
          <w:i/>
          <w:szCs w:val="28"/>
          <w:lang w:val="bg-BG"/>
        </w:rPr>
        <w:t>‘вишна’</w:t>
      </w:r>
      <w:r w:rsidRPr="00D85910">
        <w:rPr>
          <w:szCs w:val="28"/>
          <w:lang w:val="bg-BG"/>
        </w:rPr>
        <w:t xml:space="preserve"> + ab </w:t>
      </w:r>
      <w:r w:rsidRPr="00E159A3">
        <w:rPr>
          <w:i/>
          <w:szCs w:val="28"/>
          <w:lang w:val="bg-BG"/>
        </w:rPr>
        <w:t>‘сок’, ‘вода’</w:t>
      </w:r>
      <w:r w:rsidRPr="00D85910">
        <w:rPr>
          <w:szCs w:val="28"/>
          <w:lang w:val="bg-BG"/>
        </w:rPr>
        <w:t xml:space="preserve"> от перс.) Сорт сочна сладка вишна.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вла</w:t>
      </w:r>
      <w:r>
        <w:rPr>
          <w:b/>
          <w:szCs w:val="28"/>
          <w:lang w:val="bg-BG"/>
        </w:rPr>
        <w:t>ча, да извла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вла</w:t>
      </w:r>
      <w:r>
        <w:rPr>
          <w:i/>
          <w:szCs w:val="28"/>
          <w:lang w:val="bg-BG"/>
        </w:rPr>
        <w:t>чъ, дъ извла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За вълна: Разчепквам, разнищвам, правя пухкава на специален уред – дарак.</w:t>
      </w:r>
    </w:p>
    <w:p w:rsidR="008B1F42" w:rsidRPr="009D567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вла</w:t>
      </w:r>
      <w:r>
        <w:rPr>
          <w:b/>
          <w:szCs w:val="28"/>
          <w:lang w:val="bg-BG"/>
        </w:rPr>
        <w:t xml:space="preserve">чене </w:t>
      </w:r>
      <w:r>
        <w:rPr>
          <w:i/>
          <w:szCs w:val="28"/>
          <w:lang w:val="bg-BG"/>
        </w:rPr>
        <w:t>вла</w:t>
      </w:r>
      <w:r>
        <w:rPr>
          <w:i/>
          <w:szCs w:val="28"/>
          <w:lang w:val="bg-BG"/>
        </w:rPr>
        <w:t xml:space="preserve">чъни </w:t>
      </w:r>
      <w:r>
        <w:rPr>
          <w:szCs w:val="28"/>
          <w:lang w:val="bg-BG"/>
        </w:rPr>
        <w:t>За вълна: разчепкване, разнищване на специален уред – дарак.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водени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нцъ</w:t>
      </w:r>
      <w:r w:rsidRPr="00D85910">
        <w:rPr>
          <w:szCs w:val="28"/>
          <w:lang w:val="bg-BG"/>
        </w:rPr>
        <w:t xml:space="preserve"> Водна мел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водени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уд’ъни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Мелничка, стомах на птица.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волов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улув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Човек, който пасе волове, крави.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волов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улув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ркъ </w:t>
      </w:r>
      <w:r w:rsidRPr="00D85910">
        <w:rPr>
          <w:szCs w:val="28"/>
          <w:lang w:val="bg-BG"/>
        </w:rPr>
        <w:t>Жена, коя</w:t>
      </w:r>
      <w:r w:rsidRPr="00D85910">
        <w:rPr>
          <w:szCs w:val="28"/>
          <w:lang w:val="bg-BG"/>
        </w:rPr>
        <w:softHyphen/>
        <w:t>то пасе волове, крави.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лски 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лски йъзи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(Epiphyllum)</w:t>
      </w:r>
      <w:r w:rsidRPr="00D85910">
        <w:rPr>
          <w:rFonts w:ascii="Arial" w:hAnsi="Arial" w:cs="Arial"/>
          <w:color w:val="666666"/>
          <w:sz w:val="20"/>
          <w:shd w:val="clear" w:color="auto" w:fill="FFFFFF"/>
          <w:lang w:val="bg-BG"/>
        </w:rPr>
        <w:t> </w:t>
      </w:r>
      <w:r w:rsidRPr="00D85910">
        <w:rPr>
          <w:szCs w:val="28"/>
          <w:lang w:val="bg-BG"/>
        </w:rPr>
        <w:t>Епифилум – саксийно цвете, вид кактус без бодли, чиито дълги листа приличат по форма на език, но краищата им са назъбени като дъбовите листа; лимба, дъбови листа, свекървин език.</w:t>
      </w:r>
    </w:p>
    <w:p w:rsidR="008B1F42" w:rsidRDefault="008B1F42" w:rsidP="005855F8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воня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ун</w:t>
      </w:r>
      <w:r w:rsidRPr="00DB10AC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Неприятна миризма, смрад.</w:t>
      </w:r>
    </w:p>
    <w:p w:rsidR="008B1F42" w:rsidRPr="005855F8" w:rsidRDefault="008B1F42" w:rsidP="005855F8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воня</w:t>
      </w:r>
      <w:r>
        <w:rPr>
          <w:b/>
          <w:szCs w:val="28"/>
          <w:lang w:val="bg-BG"/>
        </w:rPr>
        <w:t>, да развоня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ун</w:t>
      </w:r>
      <w:r w:rsidRPr="005855F8">
        <w:rPr>
          <w:i/>
          <w:szCs w:val="28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, дъ съ ръзвун</w:t>
      </w:r>
      <w:r w:rsidRPr="00DD755D">
        <w:rPr>
          <w:i/>
          <w:szCs w:val="28"/>
        </w:rPr>
        <w:t>’ъ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Издавам</w:t>
      </w:r>
      <w:r w:rsidRPr="00DD755D">
        <w:rPr>
          <w:szCs w:val="28"/>
        </w:rPr>
        <w:t xml:space="preserve"> воня</w:t>
      </w:r>
      <w:r>
        <w:rPr>
          <w:szCs w:val="28"/>
          <w:lang w:val="bg-BG"/>
        </w:rPr>
        <w:t xml:space="preserve"> </w:t>
      </w:r>
      <w:r w:rsidRPr="008E7C3B">
        <w:rPr>
          <w:i/>
          <w:szCs w:val="28"/>
        </w:rPr>
        <w:t>‘</w:t>
      </w:r>
      <w:r w:rsidRPr="008E7C3B">
        <w:rPr>
          <w:i/>
          <w:szCs w:val="28"/>
          <w:lang w:val="bg-BG"/>
        </w:rPr>
        <w:t>неприятна миризма</w:t>
      </w:r>
      <w:r w:rsidRPr="008E7C3B">
        <w:rPr>
          <w:i/>
          <w:szCs w:val="28"/>
        </w:rPr>
        <w:t>’</w:t>
      </w:r>
      <w:r w:rsidRPr="008E7C3B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F63305">
        <w:rPr>
          <w:b/>
          <w:szCs w:val="28"/>
          <w:lang w:val="bg-BG"/>
        </w:rPr>
        <w:t>вощени</w:t>
      </w:r>
      <w:r w:rsidRPr="00F63305">
        <w:rPr>
          <w:b/>
          <w:szCs w:val="28"/>
          <w:lang w:val="bg-BG"/>
        </w:rPr>
        <w:t>ца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вушт</w:t>
      </w:r>
      <w:r w:rsidRPr="0097462A">
        <w:rPr>
          <w:i/>
          <w:szCs w:val="28"/>
          <w:lang w:val="bg-BG"/>
        </w:rPr>
        <w:t>’ъни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цъ </w:t>
      </w:r>
      <w:r>
        <w:rPr>
          <w:szCs w:val="28"/>
          <w:lang w:val="bg-BG"/>
        </w:rPr>
        <w:t>Восъчна свещ.</w:t>
      </w:r>
    </w:p>
    <w:p w:rsidR="008B1F42" w:rsidRDefault="008B1F42" w:rsidP="002E368B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в</w:t>
      </w:r>
      <w:r w:rsidRPr="00D85910">
        <w:rPr>
          <w:b/>
          <w:szCs w:val="28"/>
          <w:lang w:val="bg-BG"/>
        </w:rPr>
        <w:t>ощи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Пчелен восък. </w:t>
      </w:r>
      <w:r w:rsidRPr="00D85910">
        <w:rPr>
          <w:i/>
          <w:szCs w:val="28"/>
          <w:lang w:val="bg-BG"/>
        </w:rPr>
        <w:t xml:space="preserve">Мед с </w:t>
      </w:r>
      <w:r>
        <w:rPr>
          <w:i/>
          <w:szCs w:val="28"/>
          <w:lang w:val="bg-BG"/>
        </w:rPr>
        <w:t>в</w:t>
      </w:r>
      <w:r w:rsidRPr="00D85910">
        <w:rPr>
          <w:i/>
          <w:szCs w:val="28"/>
          <w:lang w:val="bg-BG"/>
        </w:rPr>
        <w:t>ощината.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Голяма дворна порта, плетена от пръти, през която може да се влиза с каруца.</w:t>
      </w:r>
    </w:p>
    <w:p w:rsidR="008B1F42" w:rsidRPr="009C5930" w:rsidRDefault="008B1F42" w:rsidP="009E3D8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вред </w:t>
      </w:r>
      <w:r>
        <w:rPr>
          <w:i/>
          <w:szCs w:val="28"/>
          <w:lang w:val="bg-BG"/>
        </w:rPr>
        <w:t xml:space="preserve">врет </w:t>
      </w:r>
      <w:r>
        <w:rPr>
          <w:szCs w:val="28"/>
          <w:lang w:val="bg-BG"/>
        </w:rPr>
        <w:t>Навред, навсякъде.</w:t>
      </w:r>
    </w:p>
    <w:p w:rsidR="008B1F42" w:rsidRPr="00D42967" w:rsidRDefault="008B1F42" w:rsidP="009E3D8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вре</w:t>
      </w:r>
      <w:r>
        <w:rPr>
          <w:b/>
          <w:szCs w:val="28"/>
          <w:lang w:val="bg-BG"/>
        </w:rPr>
        <w:t>ждам се, да се вредя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вре</w:t>
      </w:r>
      <w:r>
        <w:rPr>
          <w:i/>
          <w:szCs w:val="28"/>
          <w:lang w:val="bg-BG"/>
        </w:rPr>
        <w:t>ждъм съ, дъ съ вр</w:t>
      </w:r>
      <w:r w:rsidRPr="00F603FF">
        <w:rPr>
          <w:i/>
          <w:szCs w:val="28"/>
        </w:rPr>
        <w:t>’ъд’ъ</w:t>
      </w:r>
      <w:r>
        <w:rPr>
          <w:i/>
          <w:szCs w:val="28"/>
        </w:rPr>
        <w:t xml:space="preserve"> </w:t>
      </w:r>
      <w:r>
        <w:rPr>
          <w:szCs w:val="28"/>
        </w:rPr>
        <w:t>Получавам това, което искам; постигам целта си по един или друг начин</w:t>
      </w:r>
      <w:r>
        <w:rPr>
          <w:szCs w:val="28"/>
          <w:lang w:val="bg-BG"/>
        </w:rPr>
        <w:t>; устройвам се, оправям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вреск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вр’ъск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Дете, кое</w:t>
      </w:r>
      <w:r w:rsidRPr="00D85910">
        <w:rPr>
          <w:szCs w:val="28"/>
          <w:lang w:val="bg-BG"/>
        </w:rPr>
        <w:softHyphen/>
        <w:t>то много вика, пищи, крещи; кресльо.</w:t>
      </w:r>
    </w:p>
    <w:p w:rsidR="008B1F42" w:rsidRPr="002D009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врещя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вр</w:t>
      </w:r>
      <w:r w:rsidRPr="002D0091">
        <w:rPr>
          <w:i/>
          <w:szCs w:val="28"/>
          <w:lang w:val="bg-BG"/>
        </w:rPr>
        <w:t>’ъшт’ъ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За коза, козле: реве на висок тон.</w:t>
      </w:r>
    </w:p>
    <w:p w:rsidR="008B1F42" w:rsidRPr="00DD755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кам, да вр</w:t>
      </w:r>
      <w:r>
        <w:rPr>
          <w:b/>
          <w:szCs w:val="28"/>
          <w:lang w:val="bg-BG"/>
        </w:rPr>
        <w:t>я̀к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вр’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към, дъ вр’</w:t>
      </w:r>
      <w:r>
        <w:rPr>
          <w:i/>
          <w:szCs w:val="28"/>
          <w:lang w:val="bg-BG"/>
        </w:rPr>
        <w:t>а̀к</w:t>
      </w:r>
      <w:r w:rsidRPr="00D85910">
        <w:rPr>
          <w:i/>
          <w:szCs w:val="28"/>
          <w:lang w:val="bg-BG"/>
        </w:rPr>
        <w:t>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Пищя, крещя, рева.</w:t>
      </w:r>
      <w:r w:rsidRPr="00DD755D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Бебето вряка.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Досаждам на някого, постоянно и настоятелно искам нещо от него.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врънк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ло </w:t>
      </w:r>
      <w:r w:rsidRPr="00D85910">
        <w:rPr>
          <w:i/>
          <w:szCs w:val="28"/>
          <w:lang w:val="bg-BG"/>
        </w:rPr>
        <w:t>врънк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лу </w:t>
      </w:r>
      <w:r w:rsidRPr="00D85910">
        <w:rPr>
          <w:szCs w:val="28"/>
          <w:lang w:val="bg-BG"/>
        </w:rPr>
        <w:t xml:space="preserve">Досаден човек, който постоянно иска нещо, настоява за нещо. </w:t>
      </w:r>
    </w:p>
    <w:p w:rsidR="008B1F42" w:rsidRDefault="008B1F42" w:rsidP="008A440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връ</w:t>
      </w:r>
      <w:r>
        <w:rPr>
          <w:b/>
          <w:szCs w:val="28"/>
          <w:lang w:val="bg-BG"/>
        </w:rPr>
        <w:t>цкам се, да се връ</w:t>
      </w:r>
      <w:r>
        <w:rPr>
          <w:b/>
          <w:szCs w:val="28"/>
          <w:lang w:val="bg-BG"/>
        </w:rPr>
        <w:t xml:space="preserve">цна </w:t>
      </w:r>
      <w:r>
        <w:rPr>
          <w:i/>
          <w:szCs w:val="28"/>
          <w:lang w:val="bg-BG"/>
        </w:rPr>
        <w:t>връ</w:t>
      </w:r>
      <w:r>
        <w:rPr>
          <w:i/>
          <w:szCs w:val="28"/>
          <w:lang w:val="bg-BG"/>
        </w:rPr>
        <w:t>цкъм съ, дъ съ връ</w:t>
      </w:r>
      <w:r>
        <w:rPr>
          <w:i/>
          <w:szCs w:val="28"/>
          <w:lang w:val="bg-BG"/>
        </w:rPr>
        <w:t xml:space="preserve">цнъ </w:t>
      </w:r>
      <w:r>
        <w:rPr>
          <w:szCs w:val="28"/>
          <w:lang w:val="bg-BG"/>
        </w:rPr>
        <w:t>Ходя насам-натам, въртя се предизвикателно.</w:t>
      </w:r>
    </w:p>
    <w:p w:rsidR="008B1F42" w:rsidRPr="00D85910" w:rsidRDefault="008B1F42" w:rsidP="0030542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вря</w:t>
      </w:r>
      <w:r w:rsidRPr="00D85910">
        <w:rPr>
          <w:b/>
          <w:szCs w:val="28"/>
          <w:lang w:val="bg-BG"/>
        </w:rPr>
        <w:t>скам, да вря</w:t>
      </w:r>
      <w:r w:rsidRPr="00D85910">
        <w:rPr>
          <w:b/>
          <w:szCs w:val="28"/>
          <w:lang w:val="bg-BG"/>
        </w:rPr>
        <w:t xml:space="preserve">сна </w:t>
      </w:r>
      <w:r w:rsidRPr="00D85910">
        <w:rPr>
          <w:i/>
          <w:szCs w:val="28"/>
          <w:lang w:val="bg-BG"/>
        </w:rPr>
        <w:t>вр’а</w:t>
      </w:r>
      <w:r w:rsidRPr="00D85910"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softHyphen/>
        <w:t>с</w:t>
      </w:r>
      <w:r w:rsidRPr="00D85910">
        <w:rPr>
          <w:i/>
          <w:szCs w:val="28"/>
          <w:lang w:val="bg-BG"/>
        </w:rPr>
        <w:softHyphen/>
        <w:t>към, дъ вр’а</w:t>
      </w:r>
      <w:r w:rsidRPr="00D85910">
        <w:rPr>
          <w:i/>
          <w:szCs w:val="28"/>
          <w:lang w:val="bg-BG"/>
        </w:rPr>
        <w:t>снъ</w:t>
      </w:r>
      <w:r w:rsidRPr="00D85910">
        <w:rPr>
          <w:b/>
          <w:szCs w:val="28"/>
          <w:lang w:val="bg-BG"/>
        </w:rPr>
        <w:t xml:space="preserve"> </w:t>
      </w:r>
      <w:r w:rsidRPr="00102033">
        <w:rPr>
          <w:szCs w:val="28"/>
          <w:lang w:val="bg-BG"/>
        </w:rPr>
        <w:t>1.</w:t>
      </w:r>
      <w:r>
        <w:rPr>
          <w:szCs w:val="28"/>
          <w:lang w:val="bg-BG"/>
        </w:rPr>
        <w:t xml:space="preserve"> За коза: издавам специфичен вик. 2. </w:t>
      </w:r>
      <w:r w:rsidRPr="00D85910">
        <w:rPr>
          <w:szCs w:val="28"/>
          <w:lang w:val="bg-BG"/>
        </w:rPr>
        <w:t>Пищя, крещя, рева.</w:t>
      </w:r>
    </w:p>
    <w:p w:rsidR="008B1F42" w:rsidRDefault="008B1F42" w:rsidP="00305429">
      <w:pPr>
        <w:ind w:firstLine="720"/>
        <w:jc w:val="both"/>
        <w:rPr>
          <w:szCs w:val="28"/>
          <w:lang w:val="bg-BG"/>
        </w:rPr>
      </w:pPr>
      <w:r w:rsidRPr="006900EC">
        <w:rPr>
          <w:b/>
          <w:szCs w:val="28"/>
          <w:lang w:val="bg-BG"/>
        </w:rPr>
        <w:t>вря</w:t>
      </w:r>
      <w:r w:rsidRPr="006900EC">
        <w:rPr>
          <w:b/>
          <w:szCs w:val="28"/>
          <w:lang w:val="bg-BG"/>
        </w:rPr>
        <w:t>сък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вр</w:t>
      </w:r>
      <w:r w:rsidRPr="00D66B11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 xml:space="preserve">сък </w:t>
      </w:r>
      <w:r>
        <w:rPr>
          <w:szCs w:val="28"/>
          <w:lang w:val="bg-BG"/>
        </w:rPr>
        <w:t>Писък, крясък.</w:t>
      </w:r>
    </w:p>
    <w:p w:rsidR="008B1F42" w:rsidRPr="00B866D9" w:rsidRDefault="008B1F42" w:rsidP="0030542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вси</w:t>
      </w:r>
      <w:r>
        <w:rPr>
          <w:b/>
          <w:szCs w:val="28"/>
          <w:lang w:val="bg-BG"/>
        </w:rPr>
        <w:t xml:space="preserve">нца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 xml:space="preserve">нцъ </w:t>
      </w:r>
      <w:r>
        <w:rPr>
          <w:szCs w:val="28"/>
          <w:lang w:val="bg-BG"/>
        </w:rPr>
        <w:t>Всички.</w:t>
      </w:r>
    </w:p>
    <w:p w:rsidR="008B1F42" w:rsidRDefault="008B1F42" w:rsidP="00D66B1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вся</w:t>
      </w:r>
      <w:r>
        <w:rPr>
          <w:b/>
          <w:szCs w:val="28"/>
          <w:lang w:val="bg-BG"/>
        </w:rPr>
        <w:t>кой, вся</w:t>
      </w:r>
      <w:r>
        <w:rPr>
          <w:b/>
          <w:szCs w:val="28"/>
          <w:lang w:val="bg-BG"/>
        </w:rPr>
        <w:t>коя, вся</w:t>
      </w:r>
      <w:r>
        <w:rPr>
          <w:b/>
          <w:szCs w:val="28"/>
          <w:lang w:val="bg-BG"/>
        </w:rPr>
        <w:t xml:space="preserve">кое </w:t>
      </w:r>
      <w:r>
        <w:rPr>
          <w:i/>
          <w:szCs w:val="28"/>
          <w:lang w:val="bg-BG"/>
        </w:rPr>
        <w:t>с</w:t>
      </w:r>
      <w:r w:rsidRPr="00270D9A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куй, с</w:t>
      </w:r>
      <w:r w:rsidRPr="00270D9A">
        <w:rPr>
          <w:i/>
          <w:szCs w:val="28"/>
          <w:lang w:val="bg-BG"/>
        </w:rPr>
        <w:t>’а</w:t>
      </w:r>
      <w:r>
        <w:rPr>
          <w:i/>
          <w:szCs w:val="28"/>
          <w:lang w:val="bg-BG"/>
        </w:rPr>
        <w:t>куйа, с</w:t>
      </w:r>
      <w:r w:rsidRPr="00270D9A">
        <w:rPr>
          <w:i/>
          <w:szCs w:val="28"/>
          <w:lang w:val="bg-BG"/>
        </w:rPr>
        <w:t>’а</w:t>
      </w:r>
      <w:r>
        <w:rPr>
          <w:i/>
          <w:szCs w:val="28"/>
          <w:lang w:val="bg-BG"/>
        </w:rPr>
        <w:t xml:space="preserve">куйе </w:t>
      </w:r>
      <w:r>
        <w:rPr>
          <w:szCs w:val="28"/>
          <w:lang w:val="bg-BG"/>
        </w:rPr>
        <w:t>Всеки, всяка, всяко.</w:t>
      </w:r>
    </w:p>
    <w:p w:rsidR="008B1F42" w:rsidRPr="00680A8E" w:rsidRDefault="008B1F42" w:rsidP="00D66B1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вта</w:t>
      </w:r>
      <w:r>
        <w:rPr>
          <w:b/>
          <w:szCs w:val="28"/>
          <w:lang w:val="bg-BG"/>
        </w:rPr>
        <w:t>свам, да вта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фта</w:t>
      </w:r>
      <w:r>
        <w:rPr>
          <w:i/>
          <w:szCs w:val="28"/>
          <w:lang w:val="bg-BG"/>
        </w:rPr>
        <w:t>свъм, дъ фта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 xml:space="preserve">1. За тесто: бухва. 2. За плодове и зеленчуци: ферментират. </w:t>
      </w:r>
      <w:r w:rsidRPr="00531973">
        <w:rPr>
          <w:i/>
          <w:szCs w:val="28"/>
        </w:rPr>
        <w:t>*</w:t>
      </w:r>
      <w:r>
        <w:rPr>
          <w:i/>
          <w:szCs w:val="28"/>
          <w:lang w:val="bg-BG"/>
        </w:rPr>
        <w:t>В</w:t>
      </w:r>
      <w:r w:rsidRPr="00531973">
        <w:rPr>
          <w:i/>
          <w:szCs w:val="28"/>
        </w:rPr>
        <w:t>тасахме</w:t>
      </w:r>
      <w:r>
        <w:rPr>
          <w:i/>
          <w:szCs w:val="28"/>
          <w:lang w:val="bg-BG"/>
        </w:rPr>
        <w:t xml:space="preserve"> я</w:t>
      </w:r>
      <w:r w:rsidRPr="00531973">
        <w:rPr>
          <w:i/>
          <w:szCs w:val="28"/>
        </w:rPr>
        <w:t xml:space="preserve">! </w:t>
      </w:r>
      <w:r>
        <w:rPr>
          <w:szCs w:val="28"/>
          <w:lang w:val="bg-BG"/>
        </w:rPr>
        <w:t>Попаднахме в неприятно положение.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9D12E4">
        <w:rPr>
          <w:b/>
          <w:szCs w:val="28"/>
          <w:lang w:val="bg-BG"/>
        </w:rPr>
        <w:t>втел</w:t>
      </w:r>
      <w:r>
        <w:rPr>
          <w:b/>
          <w:szCs w:val="28"/>
          <w:lang w:val="bg-BG"/>
        </w:rPr>
        <w:t>я</w:t>
      </w:r>
      <w:r>
        <w:rPr>
          <w:b/>
          <w:szCs w:val="28"/>
          <w:lang w:val="bg-BG"/>
        </w:rPr>
        <w:t></w:t>
      </w:r>
      <w:r w:rsidRPr="009D12E4">
        <w:rPr>
          <w:b/>
          <w:szCs w:val="28"/>
          <w:lang w:val="bg-BG"/>
        </w:rPr>
        <w:t>вам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фтил’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</w:t>
      </w:r>
      <w:r w:rsidRPr="00D85910">
        <w:rPr>
          <w:szCs w:val="28"/>
          <w:lang w:val="bg-BG"/>
        </w:rPr>
        <w:t xml:space="preserve"> Упорствам, пра</w:t>
      </w:r>
      <w:r w:rsidRPr="00D85910">
        <w:rPr>
          <w:szCs w:val="28"/>
          <w:lang w:val="bg-BG"/>
        </w:rPr>
        <w:softHyphen/>
        <w:t>вя се, че не разбирам.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втек</w:t>
      </w:r>
      <w:r>
        <w:rPr>
          <w:b/>
          <w:szCs w:val="28"/>
          <w:lang w:val="bg-BG"/>
        </w:rPr>
        <w:t>я̀свам, да втекя̀</w:t>
      </w:r>
      <w:r w:rsidRPr="00D85910">
        <w:rPr>
          <w:b/>
          <w:szCs w:val="28"/>
          <w:lang w:val="bg-BG"/>
        </w:rPr>
        <w:t xml:space="preserve">сам </w:t>
      </w:r>
      <w:r w:rsidRPr="00805BEA">
        <w:rPr>
          <w:i/>
          <w:szCs w:val="28"/>
          <w:lang w:val="bg-BG"/>
        </w:rPr>
        <w:t>фтик’а̀свъм, дъ фтик’а̀съм</w:t>
      </w:r>
      <w:r w:rsidRPr="00D85910">
        <w:rPr>
          <w:szCs w:val="28"/>
          <w:lang w:val="bg-BG"/>
        </w:rPr>
        <w:t xml:space="preserve"> Омръзва ми, писва ми</w:t>
      </w:r>
      <w:r>
        <w:rPr>
          <w:szCs w:val="28"/>
          <w:lang w:val="bg-BG"/>
        </w:rPr>
        <w:t xml:space="preserve"> да чакам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Втекясах да те чакам в кръчмата.</w:t>
      </w:r>
    </w:p>
    <w:p w:rsidR="008B1F42" w:rsidRDefault="008B1F42" w:rsidP="00C5396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втора</w:t>
      </w:r>
      <w:r>
        <w:rPr>
          <w:b/>
          <w:szCs w:val="28"/>
          <w:lang w:val="bg-BG"/>
        </w:rPr>
        <w:t>чвам се, да се втора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фтура</w:t>
      </w:r>
      <w:r>
        <w:rPr>
          <w:i/>
          <w:szCs w:val="28"/>
          <w:lang w:val="bg-BG"/>
        </w:rPr>
        <w:t>чвъм съ, дъ съ фтура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Вглеждам се напрегнато, взирам се.</w:t>
      </w:r>
    </w:p>
    <w:p w:rsidR="008B1F42" w:rsidRPr="00990A2C" w:rsidRDefault="008B1F42" w:rsidP="00C5396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втрапе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фтръпе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В топонимията: вдлъбната земна форма, наподобяваща трап.</w:t>
      </w:r>
    </w:p>
    <w:p w:rsidR="008B1F42" w:rsidRPr="00A344DB" w:rsidRDefault="008B1F42" w:rsidP="00C5396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втре</w:t>
      </w:r>
      <w:r>
        <w:rPr>
          <w:b/>
          <w:szCs w:val="28"/>
          <w:lang w:val="bg-BG"/>
        </w:rPr>
        <w:t>нчвам се, да се втре</w:t>
      </w:r>
      <w:r>
        <w:rPr>
          <w:b/>
          <w:szCs w:val="28"/>
          <w:lang w:val="bg-BG"/>
        </w:rPr>
        <w:t xml:space="preserve">нча </w:t>
      </w:r>
      <w:r>
        <w:rPr>
          <w:i/>
          <w:szCs w:val="28"/>
          <w:lang w:val="bg-BG"/>
        </w:rPr>
        <w:t>фтре</w:t>
      </w:r>
      <w:r>
        <w:rPr>
          <w:i/>
          <w:szCs w:val="28"/>
          <w:lang w:val="bg-BG"/>
        </w:rPr>
        <w:t>нчвъм съ, дъ съ фтре</w:t>
      </w:r>
      <w:r>
        <w:rPr>
          <w:i/>
          <w:szCs w:val="28"/>
          <w:lang w:val="bg-BG"/>
        </w:rPr>
        <w:t xml:space="preserve">нчъ </w:t>
      </w:r>
      <w:r>
        <w:rPr>
          <w:szCs w:val="28"/>
          <w:lang w:val="bg-BG"/>
        </w:rPr>
        <w:t>Напрягам поглед, взирам се.</w:t>
      </w:r>
    </w:p>
    <w:p w:rsidR="008B1F42" w:rsidRPr="00867203" w:rsidRDefault="008B1F42" w:rsidP="00C5396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втрещя</w:t>
      </w:r>
      <w:r>
        <w:rPr>
          <w:b/>
          <w:szCs w:val="28"/>
          <w:lang w:val="bg-BG"/>
        </w:rPr>
        <w:t>вам се, да се втрещя</w:t>
      </w:r>
      <w:r>
        <w:rPr>
          <w:b/>
          <w:szCs w:val="28"/>
          <w:lang w:val="bg-BG"/>
        </w:rPr>
        <w:t xml:space="preserve"> </w:t>
      </w:r>
      <w:r w:rsidRPr="00867203">
        <w:rPr>
          <w:i/>
          <w:szCs w:val="28"/>
          <w:lang w:val="bg-BG"/>
        </w:rPr>
        <w:t>фтр’ъшт’а</w:t>
      </w:r>
      <w:r w:rsidRPr="00867203">
        <w:rPr>
          <w:i/>
          <w:szCs w:val="28"/>
        </w:rPr>
        <w:t></w:t>
      </w:r>
      <w:r w:rsidRPr="00867203">
        <w:rPr>
          <w:i/>
          <w:szCs w:val="28"/>
          <w:lang w:val="bg-BG"/>
        </w:rPr>
        <w:t>въ</w:t>
      </w:r>
      <w:r>
        <w:rPr>
          <w:i/>
          <w:szCs w:val="28"/>
          <w:lang w:val="bg-BG"/>
        </w:rPr>
        <w:t>м</w:t>
      </w:r>
      <w:r w:rsidRPr="00867203">
        <w:rPr>
          <w:i/>
          <w:szCs w:val="28"/>
          <w:lang w:val="bg-BG"/>
        </w:rPr>
        <w:t xml:space="preserve"> съ, дъ съ фтр’ъшт’ъ</w:t>
      </w:r>
      <w:r>
        <w:rPr>
          <w:szCs w:val="28"/>
          <w:lang w:val="bg-BG"/>
        </w:rPr>
        <w:t> Вцепенявам се от изненада, слисвам се.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вул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ж </w:t>
      </w:r>
      <w:r w:rsidRPr="00D85910">
        <w:rPr>
          <w:i/>
          <w:szCs w:val="28"/>
          <w:lang w:val="bg-BG"/>
        </w:rPr>
        <w:t>вул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voilage) </w:t>
      </w:r>
      <w:r>
        <w:rPr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оалаж </w:t>
      </w:r>
      <w:r>
        <w:rPr>
          <w:szCs w:val="28"/>
          <w:lang w:val="bg-BG"/>
        </w:rPr>
        <w:t>– т</w:t>
      </w:r>
      <w:r w:rsidRPr="00D85910">
        <w:rPr>
          <w:szCs w:val="28"/>
          <w:lang w:val="bg-BG"/>
        </w:rPr>
        <w:t xml:space="preserve">ънка прозрачна мрежеста материя за дамски чорапи. </w:t>
      </w:r>
      <w:r w:rsidRPr="00D85910">
        <w:rPr>
          <w:i/>
          <w:szCs w:val="28"/>
          <w:lang w:val="bg-BG"/>
        </w:rPr>
        <w:t>Вулажени чорапи.</w:t>
      </w:r>
    </w:p>
    <w:p w:rsidR="008B1F42" w:rsidRPr="00F0436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вчетворя</w:t>
      </w:r>
      <w:r>
        <w:rPr>
          <w:b/>
          <w:szCs w:val="28"/>
          <w:lang w:val="bg-BG"/>
        </w:rPr>
        <w:t>вам се, да се вчетворя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фчитвур</w:t>
      </w:r>
      <w:r w:rsidRPr="00F04368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фчитвур</w:t>
      </w:r>
      <w:r w:rsidRPr="00F04368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 очи: премрежват се от напрежение. </w:t>
      </w:r>
      <w:r>
        <w:rPr>
          <w:i/>
          <w:szCs w:val="28"/>
          <w:lang w:val="bg-BG"/>
        </w:rPr>
        <w:t xml:space="preserve">Вчетвориха ми се очите да се взирам в дребната панама на покривката. </w:t>
      </w:r>
    </w:p>
    <w:p w:rsidR="008B1F42" w:rsidRPr="00101006" w:rsidRDefault="008B1F42" w:rsidP="00FF496A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въг</w:t>
      </w:r>
      <w:r w:rsidRPr="000F4E45"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>ре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въгъре</w:t>
      </w:r>
      <w:r>
        <w:rPr>
          <w:i/>
          <w:szCs w:val="28"/>
          <w:lang w:val="bg-BG"/>
        </w:rPr>
        <w:t xml:space="preserve">ц </w:t>
      </w:r>
      <w:r w:rsidRPr="009957A2">
        <w:rPr>
          <w:szCs w:val="28"/>
          <w:lang w:val="bg-BG"/>
        </w:rPr>
        <w:t>(</w:t>
      </w:r>
      <w:r>
        <w:rPr>
          <w:szCs w:val="28"/>
          <w:lang w:val="en-US"/>
        </w:rPr>
        <w:t>Hypoderma</w:t>
      </w:r>
      <w:r w:rsidRPr="009957A2">
        <w:rPr>
          <w:szCs w:val="28"/>
          <w:lang w:val="bg-BG"/>
        </w:rPr>
        <w:t xml:space="preserve"> </w:t>
      </w:r>
      <w:r>
        <w:rPr>
          <w:szCs w:val="28"/>
          <w:lang w:val="en-US"/>
        </w:rPr>
        <w:t>bovis</w:t>
      </w:r>
      <w:r w:rsidRPr="009957A2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Подкожна щръклица – вид конска муха, ч</w:t>
      </w:r>
      <w:r w:rsidRPr="00D85910">
        <w:rPr>
          <w:szCs w:val="28"/>
          <w:lang w:val="bg-BG"/>
        </w:rPr>
        <w:t>ервейче, което се развива под кожата на добитъка и причинява сърбеж.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въз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въс</w:t>
      </w:r>
      <w:r w:rsidRPr="00D85910">
        <w:rPr>
          <w:szCs w:val="28"/>
          <w:lang w:val="bg-BG"/>
        </w:rPr>
        <w:t xml:space="preserve"> П</w:t>
      </w:r>
      <w:r>
        <w:rPr>
          <w:szCs w:val="28"/>
          <w:lang w:val="bg-BG"/>
        </w:rPr>
        <w:t>редлог при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Отивам въз кака Пена.</w:t>
      </w:r>
    </w:p>
    <w:p w:rsidR="008B1F42" w:rsidRPr="0042050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възгла</w:t>
      </w:r>
      <w:r>
        <w:rPr>
          <w:b/>
          <w:szCs w:val="28"/>
          <w:lang w:val="bg-BG"/>
        </w:rPr>
        <w:t xml:space="preserve">нца </w:t>
      </w:r>
      <w:r>
        <w:rPr>
          <w:i/>
          <w:szCs w:val="28"/>
          <w:lang w:val="bg-BG"/>
        </w:rPr>
        <w:t>възгла</w:t>
      </w:r>
      <w:r>
        <w:rPr>
          <w:i/>
          <w:szCs w:val="28"/>
          <w:lang w:val="bg-BG"/>
        </w:rPr>
        <w:t xml:space="preserve">нцъ </w:t>
      </w:r>
      <w:r>
        <w:rPr>
          <w:szCs w:val="28"/>
          <w:lang w:val="bg-BG"/>
        </w:rPr>
        <w:t>Възглавница.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знак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знък</w:t>
      </w:r>
      <w:r w:rsidRPr="00D85910">
        <w:rPr>
          <w:szCs w:val="28"/>
          <w:lang w:val="bg-BG"/>
        </w:rPr>
        <w:t xml:space="preserve"> По гръб. </w:t>
      </w:r>
      <w:r w:rsidRPr="00D85910">
        <w:rPr>
          <w:i/>
          <w:szCs w:val="28"/>
          <w:lang w:val="bg-BG"/>
        </w:rPr>
        <w:t>Лежа възнак.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Възнесен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Възнисин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Религиоз</w:t>
      </w:r>
      <w:r>
        <w:rPr>
          <w:szCs w:val="28"/>
          <w:lang w:val="bg-BG"/>
        </w:rPr>
        <w:t>е</w:t>
      </w:r>
      <w:r w:rsidRPr="00D85910">
        <w:rPr>
          <w:szCs w:val="28"/>
          <w:lang w:val="bg-BG"/>
        </w:rPr>
        <w:t>н празник Възнесение Господне.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възки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с’ъл</w:t>
      </w:r>
      <w:r>
        <w:rPr>
          <w:szCs w:val="28"/>
          <w:lang w:val="bg-BG"/>
        </w:rPr>
        <w:t xml:space="preserve"> Леко накиселяващ</w:t>
      </w:r>
      <w:r w:rsidRPr="00D85910">
        <w:rPr>
          <w:szCs w:val="28"/>
          <w:lang w:val="bg-BG"/>
        </w:rPr>
        <w:t xml:space="preserve">, киселичък. </w:t>
      </w:r>
    </w:p>
    <w:p w:rsidR="008B1F42" w:rsidRPr="00FE0DE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вълня</w:t>
      </w:r>
      <w:r>
        <w:rPr>
          <w:b/>
          <w:szCs w:val="28"/>
          <w:lang w:val="bg-BG"/>
        </w:rPr>
        <w:t>свам, да вълня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вълн</w:t>
      </w:r>
      <w:r w:rsidRPr="00FE0DED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свъм </w:t>
      </w:r>
      <w:r>
        <w:rPr>
          <w:szCs w:val="28"/>
          <w:lang w:val="bg-BG"/>
        </w:rPr>
        <w:t xml:space="preserve">Покривам се, обраствам с косми. </w:t>
      </w:r>
      <w:r>
        <w:rPr>
          <w:i/>
          <w:szCs w:val="28"/>
          <w:lang w:val="bg-BG"/>
        </w:rPr>
        <w:t>Вратът ти е вълнясал, трябва да се подстрижеш.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вка </w:t>
      </w:r>
      <w:r w:rsidRPr="00D85910">
        <w:rPr>
          <w:i/>
          <w:szCs w:val="28"/>
          <w:lang w:val="bg-BG"/>
        </w:rPr>
        <w:t>върб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фкъ </w:t>
      </w:r>
      <w:r w:rsidRPr="00D85910">
        <w:rPr>
          <w:szCs w:val="28"/>
          <w:lang w:val="bg-BG"/>
        </w:rPr>
        <w:t>Ядлива гъба, която през пролетта се появява на стари загниващи върби, от която се приготвя салата след сваряване.</w:t>
      </w:r>
    </w:p>
    <w:p w:rsidR="008B1F42" w:rsidRPr="0053197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рвище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рвишти</w:t>
      </w:r>
      <w:r w:rsidRPr="00D85910">
        <w:rPr>
          <w:szCs w:val="28"/>
          <w:lang w:val="bg-BG"/>
        </w:rPr>
        <w:t xml:space="preserve"> В топонимията: място, където преминава, върви добитък.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Вървището.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Дълбокото вървище.</w:t>
      </w:r>
    </w:p>
    <w:p w:rsidR="008B1F42" w:rsidRDefault="008B1F42" w:rsidP="00FF496A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върга</w:t>
      </w:r>
      <w:r>
        <w:rPr>
          <w:b/>
          <w:szCs w:val="28"/>
          <w:lang w:val="bg-BG"/>
        </w:rPr>
        <w:t>лям, да овърга</w:t>
      </w:r>
      <w:r>
        <w:rPr>
          <w:b/>
          <w:szCs w:val="28"/>
          <w:lang w:val="bg-BG"/>
        </w:rPr>
        <w:t xml:space="preserve">лям </w:t>
      </w:r>
      <w:r w:rsidRPr="000963F7">
        <w:rPr>
          <w:i/>
          <w:szCs w:val="28"/>
          <w:lang w:val="bg-BG"/>
        </w:rPr>
        <w:t>върга</w:t>
      </w:r>
      <w:r w:rsidRPr="000963F7">
        <w:rPr>
          <w:i/>
          <w:szCs w:val="28"/>
          <w:lang w:val="bg-BG"/>
        </w:rPr>
        <w:t>л’ъм, дъ увърга</w:t>
      </w:r>
      <w:r w:rsidRPr="000963F7">
        <w:rPr>
          <w:i/>
          <w:szCs w:val="28"/>
          <w:lang w:val="bg-BG"/>
        </w:rPr>
        <w:t>л’ъм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1. </w:t>
      </w:r>
      <w:r w:rsidRPr="000963F7">
        <w:rPr>
          <w:szCs w:val="28"/>
          <w:lang w:val="bg-BG"/>
        </w:rPr>
        <w:t>Търкалям, преобръщам.</w:t>
      </w:r>
      <w:r>
        <w:rPr>
          <w:szCs w:val="28"/>
          <w:lang w:val="bg-BG"/>
        </w:rPr>
        <w:t xml:space="preserve"> 2. Валям в брашно, захар и др.</w:t>
      </w:r>
    </w:p>
    <w:p w:rsidR="008B1F42" w:rsidRPr="00F84679" w:rsidRDefault="008B1F42" w:rsidP="00FF496A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върда</w:t>
      </w:r>
      <w:r>
        <w:rPr>
          <w:b/>
          <w:szCs w:val="28"/>
          <w:lang w:val="bg-BG"/>
        </w:rPr>
        <w:t>лям се, да се овърда</w:t>
      </w:r>
      <w:r>
        <w:rPr>
          <w:b/>
          <w:szCs w:val="28"/>
          <w:lang w:val="bg-BG"/>
        </w:rPr>
        <w:t xml:space="preserve">лям </w:t>
      </w:r>
      <w:r>
        <w:rPr>
          <w:i/>
          <w:szCs w:val="28"/>
          <w:lang w:val="bg-BG"/>
        </w:rPr>
        <w:t>върда</w:t>
      </w:r>
      <w:r>
        <w:rPr>
          <w:i/>
          <w:szCs w:val="28"/>
          <w:lang w:val="bg-BG"/>
        </w:rPr>
        <w:t>л</w:t>
      </w:r>
      <w:r w:rsidRPr="00F84679">
        <w:rPr>
          <w:i/>
          <w:szCs w:val="28"/>
          <w:lang w:val="bg-BG"/>
        </w:rPr>
        <w:t>’ъм съ, дъ съ увърда</w:t>
      </w:r>
      <w:r>
        <w:rPr>
          <w:i/>
          <w:szCs w:val="28"/>
          <w:lang w:val="bg-BG"/>
        </w:rPr>
        <w:t>л</w:t>
      </w:r>
      <w:r w:rsidRPr="00F84679">
        <w:rPr>
          <w:i/>
          <w:szCs w:val="28"/>
          <w:lang w:val="bg-BG"/>
        </w:rPr>
        <w:t xml:space="preserve">’ъм </w:t>
      </w:r>
      <w:r>
        <w:rPr>
          <w:szCs w:val="28"/>
          <w:lang w:val="bg-BG"/>
        </w:rPr>
        <w:t>Търкалям се, преобръщам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1. Връзка на обувка. 2. Усукана връзка от плат.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върк</w:t>
      </w:r>
      <w:r>
        <w:rPr>
          <w:b/>
          <w:szCs w:val="28"/>
          <w:lang w:val="bg-BG"/>
        </w:rPr>
        <w:t>у</w:t>
      </w:r>
      <w:r w:rsidRPr="00D85910">
        <w:rPr>
          <w:b/>
          <w:szCs w:val="28"/>
          <w:lang w:val="bg-BG"/>
        </w:rPr>
        <w:t>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въркузу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(грц. brakoz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na от br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ka </w:t>
      </w:r>
      <w:r w:rsidRPr="006E558A">
        <w:rPr>
          <w:i/>
          <w:szCs w:val="28"/>
          <w:lang w:val="bg-BG"/>
        </w:rPr>
        <w:t>‘гащи’</w:t>
      </w:r>
      <w:r w:rsidRPr="00D85910">
        <w:rPr>
          <w:szCs w:val="28"/>
          <w:lang w:val="bg-BG"/>
        </w:rPr>
        <w:t xml:space="preserve"> и z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ne </w:t>
      </w:r>
      <w:r w:rsidRPr="006E558A">
        <w:rPr>
          <w:i/>
          <w:szCs w:val="28"/>
          <w:lang w:val="bg-BG"/>
        </w:rPr>
        <w:t>‘пояс’</w:t>
      </w:r>
      <w:r w:rsidRPr="00D85910">
        <w:rPr>
          <w:szCs w:val="28"/>
          <w:lang w:val="bg-BG"/>
        </w:rPr>
        <w:t>) Връв, върва, с която се връзват потури около кръста</w:t>
      </w:r>
      <w:r>
        <w:rPr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D50821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Дървен прът, окачен хоризонтално на високо място за окачване на лук, чесън, дрехи и др. </w:t>
      </w:r>
    </w:p>
    <w:p w:rsidR="008B1F42" w:rsidRDefault="008B1F42" w:rsidP="00FF496A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въ</w:t>
      </w:r>
      <w:r>
        <w:rPr>
          <w:b/>
          <w:szCs w:val="28"/>
          <w:lang w:val="bg-BG"/>
        </w:rPr>
        <w:t xml:space="preserve">ртел </w:t>
      </w:r>
      <w:r>
        <w:rPr>
          <w:i/>
          <w:szCs w:val="28"/>
          <w:lang w:val="bg-BG"/>
        </w:rPr>
        <w:t>въ</w:t>
      </w:r>
      <w:r>
        <w:rPr>
          <w:i/>
          <w:szCs w:val="28"/>
          <w:lang w:val="bg-BG"/>
        </w:rPr>
        <w:t>рт</w:t>
      </w:r>
      <w:r w:rsidRPr="00184AB0">
        <w:rPr>
          <w:i/>
          <w:szCs w:val="28"/>
        </w:rPr>
        <w:t xml:space="preserve">’ъл </w:t>
      </w:r>
      <w:r>
        <w:rPr>
          <w:szCs w:val="28"/>
        </w:rPr>
        <w:t>Пречка, с</w:t>
      </w:r>
      <w:r>
        <w:rPr>
          <w:szCs w:val="28"/>
          <w:lang w:val="bg-BG"/>
        </w:rPr>
        <w:t>пънка в работата.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9D12E4">
        <w:rPr>
          <w:b/>
          <w:szCs w:val="28"/>
          <w:lang w:val="bg-BG"/>
        </w:rPr>
        <w:t>върто̀глав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глъф</w:t>
      </w:r>
      <w:r w:rsidRPr="00D85910">
        <w:rPr>
          <w:szCs w:val="28"/>
          <w:lang w:val="bg-BG"/>
        </w:rPr>
        <w:t xml:space="preserve"> Своенравен, налудничав, инат, опак. </w:t>
      </w:r>
      <w:r w:rsidRPr="00D85910">
        <w:rPr>
          <w:i/>
          <w:szCs w:val="28"/>
          <w:lang w:val="bg-BG"/>
        </w:rPr>
        <w:t>Въртоглава овца.</w:t>
      </w:r>
    </w:p>
    <w:p w:rsidR="008B1F42" w:rsidRPr="003E09E6" w:rsidRDefault="008B1F42" w:rsidP="003A58D2">
      <w:pPr>
        <w:ind w:firstLine="720"/>
        <w:jc w:val="both"/>
        <w:rPr>
          <w:szCs w:val="28"/>
          <w:lang w:val="bg-BG"/>
        </w:rPr>
      </w:pPr>
      <w:r w:rsidRPr="003E09E6">
        <w:rPr>
          <w:b/>
          <w:szCs w:val="28"/>
          <w:lang w:val="bg-BG"/>
        </w:rPr>
        <w:t>въртокъ</w:t>
      </w:r>
      <w:r w:rsidRPr="003E09E6">
        <w:rPr>
          <w:b/>
          <w:szCs w:val="28"/>
          <w:lang w:val="bg-BG"/>
        </w:rPr>
        <w:t>щница</w:t>
      </w:r>
      <w:r>
        <w:rPr>
          <w:b/>
          <w:szCs w:val="28"/>
          <w:lang w:val="bg-BG"/>
        </w:rPr>
        <w:t xml:space="preserve"> </w:t>
      </w:r>
      <w:r w:rsidRPr="003E09E6">
        <w:rPr>
          <w:i/>
          <w:szCs w:val="28"/>
          <w:lang w:val="bg-BG"/>
        </w:rPr>
        <w:t>въртукъ</w:t>
      </w:r>
      <w:r w:rsidRPr="003E09E6">
        <w:rPr>
          <w:i/>
          <w:szCs w:val="28"/>
          <w:lang w:val="bg-BG"/>
        </w:rPr>
        <w:t>шницъ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Добра домакиня.</w:t>
      </w:r>
    </w:p>
    <w:p w:rsidR="008B1F42" w:rsidRPr="006E558A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върт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В топони</w:t>
      </w:r>
      <w:r w:rsidRPr="00D85910">
        <w:rPr>
          <w:szCs w:val="28"/>
          <w:lang w:val="bg-BG"/>
        </w:rPr>
        <w:softHyphen/>
        <w:t xml:space="preserve">мията: повърхностна вдлъбнатина, трап с кръгла или елипсовидна форма, обрасъл с гора. </w:t>
      </w:r>
      <w:r>
        <w:rPr>
          <w:i/>
          <w:szCs w:val="28"/>
          <w:lang w:val="bg-BG"/>
        </w:rPr>
        <w:t>Въртопа.</w:t>
      </w:r>
    </w:p>
    <w:p w:rsidR="008B1F42" w:rsidRPr="00CD000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върхо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върхо</w:t>
      </w:r>
      <w:r>
        <w:rPr>
          <w:i/>
          <w:szCs w:val="28"/>
          <w:lang w:val="bg-BG"/>
        </w:rPr>
        <w:t xml:space="preserve">м </w:t>
      </w:r>
      <w:r>
        <w:rPr>
          <w:szCs w:val="28"/>
          <w:lang w:val="bg-BG"/>
        </w:rPr>
        <w:t xml:space="preserve">Догоре, препълнено. </w:t>
      </w:r>
      <w:r>
        <w:rPr>
          <w:i/>
          <w:szCs w:val="28"/>
          <w:lang w:val="bg-BG"/>
        </w:rPr>
        <w:t>Напълних кофата със сливи върхом.</w:t>
      </w:r>
    </w:p>
    <w:p w:rsidR="008B1F42" w:rsidRPr="00D85910" w:rsidRDefault="008B1F42" w:rsidP="003A58D2">
      <w:pPr>
        <w:ind w:firstLine="720"/>
        <w:jc w:val="both"/>
        <w:rPr>
          <w:lang w:val="bg-BG"/>
        </w:rPr>
      </w:pPr>
      <w:r w:rsidRPr="00D85910">
        <w:rPr>
          <w:b/>
          <w:lang w:val="bg-BG"/>
        </w:rPr>
        <w:t>върш</w:t>
      </w:r>
      <w:r>
        <w:rPr>
          <w:b/>
          <w:lang w:val="bg-BG"/>
        </w:rPr>
        <w:t>а̀</w:t>
      </w:r>
      <w:r w:rsidRPr="00D85910">
        <w:rPr>
          <w:b/>
          <w:lang w:val="bg-BG"/>
        </w:rPr>
        <w:t xml:space="preserve">чка </w:t>
      </w:r>
      <w:r w:rsidRPr="00D85910">
        <w:rPr>
          <w:i/>
          <w:lang w:val="bg-BG"/>
        </w:rPr>
        <w:t>върш</w:t>
      </w:r>
      <w:r>
        <w:rPr>
          <w:i/>
          <w:lang w:val="bg-BG"/>
        </w:rPr>
        <w:t>а̀</w:t>
      </w:r>
      <w:r w:rsidRPr="00D85910">
        <w:rPr>
          <w:i/>
          <w:lang w:val="bg-BG"/>
        </w:rPr>
        <w:t xml:space="preserve">чкъ </w:t>
      </w:r>
      <w:r w:rsidRPr="00D85910">
        <w:rPr>
          <w:lang w:val="bg-BG"/>
        </w:rPr>
        <w:t xml:space="preserve">Машина за вършеене </w:t>
      </w:r>
      <w:r w:rsidRPr="00E159A3">
        <w:rPr>
          <w:i/>
        </w:rPr>
        <w:t>‘</w:t>
      </w:r>
      <w:r w:rsidRPr="00E159A3">
        <w:rPr>
          <w:i/>
          <w:lang w:val="bg-BG"/>
        </w:rPr>
        <w:t>отделяне на зърната от класовете на житни растения</w:t>
      </w:r>
      <w:r w:rsidRPr="00E159A3">
        <w:rPr>
          <w:i/>
        </w:rPr>
        <w:t>’</w:t>
      </w:r>
      <w:r w:rsidRPr="00D85910">
        <w:rPr>
          <w:lang w:val="bg-BG"/>
        </w:rPr>
        <w:t xml:space="preserve">. </w:t>
      </w:r>
    </w:p>
    <w:p w:rsidR="008B1F42" w:rsidRPr="009D12E4" w:rsidRDefault="008B1F42" w:rsidP="003A58D2">
      <w:pPr>
        <w:ind w:firstLine="720"/>
        <w:jc w:val="both"/>
        <w:rPr>
          <w:lang w:val="bg-BG"/>
        </w:rPr>
      </w:pPr>
      <w:r w:rsidRPr="009D12E4">
        <w:rPr>
          <w:b/>
          <w:lang w:val="bg-BG"/>
        </w:rPr>
        <w:t>вършѐя, да овършѐя</w:t>
      </w:r>
      <w:r w:rsidRPr="009D12E4">
        <w:rPr>
          <w:lang w:val="bg-BG"/>
        </w:rPr>
        <w:t xml:space="preserve"> </w:t>
      </w:r>
      <w:r w:rsidRPr="009D12E4">
        <w:rPr>
          <w:i/>
          <w:lang w:val="bg-BG"/>
        </w:rPr>
        <w:t>вър</w:t>
      </w:r>
      <w:r w:rsidRPr="009D12E4">
        <w:rPr>
          <w:i/>
          <w:lang w:val="bg-BG"/>
        </w:rPr>
        <w:softHyphen/>
        <w:t xml:space="preserve">шѐйъ, дъ увършѐйъ </w:t>
      </w:r>
      <w:r w:rsidRPr="009D12E4">
        <w:rPr>
          <w:lang w:val="bg-BG"/>
        </w:rPr>
        <w:t>Отделям с вър</w:t>
      </w:r>
      <w:r w:rsidRPr="009D12E4">
        <w:rPr>
          <w:lang w:val="bg-BG"/>
        </w:rPr>
        <w:softHyphen/>
        <w:t xml:space="preserve">шачка зърното от класовете на житни растения. </w:t>
      </w:r>
    </w:p>
    <w:p w:rsidR="008B1F42" w:rsidRDefault="008B1F42" w:rsidP="003A58D2">
      <w:pPr>
        <w:pStyle w:val="NormalWeb"/>
        <w:spacing w:before="0" w:beforeAutospacing="0" w:after="0" w:afterAutospacing="0"/>
        <w:ind w:firstLine="709"/>
        <w:jc w:val="both"/>
        <w:rPr>
          <w:i/>
        </w:rPr>
      </w:pPr>
      <w:r w:rsidRPr="009D12E4">
        <w:rPr>
          <w:b/>
        </w:rPr>
        <w:t>в</w:t>
      </w:r>
      <w:r>
        <w:rPr>
          <w:b/>
        </w:rPr>
        <w:t>ъ</w:t>
      </w:r>
      <w:r>
        <w:rPr>
          <w:b/>
        </w:rPr>
        <w:t></w:t>
      </w:r>
      <w:r w:rsidRPr="009D12E4">
        <w:rPr>
          <w:b/>
        </w:rPr>
        <w:t>ршина</w:t>
      </w:r>
      <w:r w:rsidRPr="009D12E4">
        <w:t xml:space="preserve">  </w:t>
      </w:r>
      <w:r w:rsidRPr="009D12E4">
        <w:rPr>
          <w:i/>
        </w:rPr>
        <w:t>в</w:t>
      </w:r>
      <w:r>
        <w:rPr>
          <w:i/>
        </w:rPr>
        <w:t>ъ</w:t>
      </w:r>
      <w:r>
        <w:rPr>
          <w:i/>
        </w:rPr>
        <w:t></w:t>
      </w:r>
      <w:r w:rsidRPr="009D12E4">
        <w:rPr>
          <w:i/>
        </w:rPr>
        <w:t>ршинъ</w:t>
      </w:r>
      <w:r w:rsidRPr="009D12E4">
        <w:t xml:space="preserve"> 1. Тънък отсечен </w:t>
      </w:r>
      <w:r>
        <w:t xml:space="preserve">и </w:t>
      </w:r>
      <w:r w:rsidRPr="009D12E4">
        <w:t>не</w:t>
      </w:r>
      <w:r w:rsidRPr="009D12E4">
        <w:softHyphen/>
        <w:t xml:space="preserve">окастрен клон. 2. Бо̀бина – дървен </w:t>
      </w:r>
      <w:r>
        <w:t>кол, който се забива до стъблото</w:t>
      </w:r>
      <w:r w:rsidRPr="009D12E4">
        <w:t xml:space="preserve"> на боба, за да се увие растението около него. </w:t>
      </w:r>
      <w:r w:rsidRPr="009D12E4">
        <w:rPr>
          <w:i/>
        </w:rPr>
        <w:t>Боб на вършина.</w:t>
      </w:r>
    </w:p>
    <w:p w:rsidR="008B1F42" w:rsidRPr="00760B72" w:rsidRDefault="008B1F42" w:rsidP="003A58D2">
      <w:pPr>
        <w:pStyle w:val="NormalWeb"/>
        <w:spacing w:before="0" w:beforeAutospacing="0" w:after="0" w:afterAutospacing="0"/>
        <w:ind w:firstLine="709"/>
        <w:jc w:val="both"/>
      </w:pPr>
      <w:r>
        <w:rPr>
          <w:b/>
        </w:rPr>
        <w:t>въ</w:t>
      </w:r>
      <w:r>
        <w:rPr>
          <w:b/>
        </w:rPr>
        <w:t xml:space="preserve">тък </w:t>
      </w:r>
      <w:r>
        <w:rPr>
          <w:i/>
        </w:rPr>
        <w:t>въ</w:t>
      </w:r>
      <w:r>
        <w:rPr>
          <w:i/>
        </w:rPr>
        <w:t xml:space="preserve">тък </w:t>
      </w:r>
      <w:r>
        <w:t>Нишките, които се кръстосват с основата на тъканта, втъкават се в нея.</w:t>
      </w:r>
    </w:p>
    <w:p w:rsidR="008B1F42" w:rsidRDefault="008B1F42" w:rsidP="00FF496A">
      <w:pPr>
        <w:pStyle w:val="NormalWeb"/>
        <w:spacing w:before="0" w:beforeAutospacing="0" w:after="0" w:afterAutospacing="0"/>
        <w:ind w:firstLine="709"/>
        <w:jc w:val="both"/>
      </w:pPr>
      <w:r w:rsidRPr="00805BEA">
        <w:rPr>
          <w:b/>
        </w:rPr>
        <w:t xml:space="preserve">въх </w:t>
      </w:r>
      <w:r w:rsidRPr="00805BEA">
        <w:rPr>
          <w:i/>
        </w:rPr>
        <w:t xml:space="preserve">въх </w:t>
      </w:r>
      <w:r w:rsidRPr="00805BEA">
        <w:t>Межд. за съжаление.</w:t>
      </w:r>
    </w:p>
    <w:p w:rsidR="008B1F42" w:rsidRPr="0025495E" w:rsidRDefault="008B1F42" w:rsidP="00FF496A">
      <w:pPr>
        <w:pStyle w:val="NormalWeb"/>
        <w:spacing w:before="0" w:beforeAutospacing="0" w:after="0" w:afterAutospacing="0"/>
        <w:ind w:firstLine="709"/>
        <w:jc w:val="both"/>
        <w:rPr>
          <w:i/>
        </w:rPr>
      </w:pPr>
      <w:r>
        <w:rPr>
          <w:b/>
        </w:rPr>
        <w:t>вя</w:t>
      </w:r>
      <w:r>
        <w:rPr>
          <w:b/>
        </w:rPr>
        <w:t>свам се, да се вя</w:t>
      </w:r>
      <w:r>
        <w:rPr>
          <w:b/>
        </w:rPr>
        <w:t xml:space="preserve">сна </w:t>
      </w:r>
      <w:r>
        <w:rPr>
          <w:i/>
        </w:rPr>
        <w:t>в</w:t>
      </w:r>
      <w:r w:rsidRPr="0025495E">
        <w:rPr>
          <w:i/>
        </w:rPr>
        <w:t>’а</w:t>
      </w:r>
      <w:r>
        <w:rPr>
          <w:i/>
          <w:lang w:val="ru-RU"/>
        </w:rPr>
        <w:t></w:t>
      </w:r>
      <w:r w:rsidRPr="0025495E">
        <w:rPr>
          <w:i/>
        </w:rPr>
        <w:t>свъм съ, дъ съ в’а</w:t>
      </w:r>
      <w:r>
        <w:rPr>
          <w:i/>
          <w:lang w:val="ru-RU"/>
        </w:rPr>
        <w:t></w:t>
      </w:r>
      <w:r w:rsidRPr="0025495E">
        <w:rPr>
          <w:i/>
        </w:rPr>
        <w:t xml:space="preserve">снъ </w:t>
      </w:r>
      <w:r>
        <w:t xml:space="preserve">Появявам се, наминавам за кратко. </w:t>
      </w:r>
      <w:r>
        <w:rPr>
          <w:i/>
        </w:rPr>
        <w:t>Денчо се вясна в кръчмата и изчезна.</w:t>
      </w:r>
    </w:p>
    <w:p w:rsidR="008B1F42" w:rsidRPr="009D12E4" w:rsidRDefault="008B1F42" w:rsidP="003A58D2">
      <w:pPr>
        <w:pStyle w:val="NormalWeb"/>
        <w:spacing w:before="0" w:beforeAutospacing="0" w:after="0" w:afterAutospacing="0"/>
        <w:ind w:firstLine="709"/>
        <w:jc w:val="both"/>
        <w:rPr>
          <w:i/>
        </w:rPr>
      </w:pP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F37375">
      <w:pPr>
        <w:pStyle w:val="Heading1"/>
      </w:pPr>
      <w:r w:rsidRPr="00D85910">
        <w:t>Г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AB334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га </w:t>
      </w:r>
      <w:r>
        <w:rPr>
          <w:i/>
          <w:szCs w:val="28"/>
          <w:lang w:val="bg-BG"/>
        </w:rPr>
        <w:t xml:space="preserve">га </w:t>
      </w:r>
      <w:r>
        <w:rPr>
          <w:szCs w:val="28"/>
          <w:lang w:val="bg-BG"/>
        </w:rPr>
        <w:t>Кога.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(тур. havaz от ар.) 1. Телохранител. 2. Пазач на сграда.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гъв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gav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na </w:t>
      </w:r>
      <w:r w:rsidRPr="007F018A">
        <w:rPr>
          <w:i/>
          <w:szCs w:val="28"/>
          <w:lang w:val="bg-BG"/>
        </w:rPr>
        <w:t>‘кух’</w:t>
      </w:r>
      <w:r w:rsidRPr="00D85910">
        <w:rPr>
          <w:szCs w:val="28"/>
          <w:lang w:val="bg-BG"/>
        </w:rPr>
        <w:t>) Корито – елипсовиден съд без дръжки, издълбан от цяло парче дърво, който служи за омесване на тесто, за ръчно пране</w:t>
      </w:r>
      <w:r>
        <w:rPr>
          <w:szCs w:val="28"/>
          <w:lang w:val="bg-BG"/>
        </w:rPr>
        <w:t xml:space="preserve"> и др.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(нгр. ga</w:t>
      </w:r>
      <w:r w:rsidRPr="00D85910">
        <w:rPr>
          <w:szCs w:val="28"/>
          <w:lang w:val="bg-BG"/>
        </w:rPr>
        <w:softHyphen/>
        <w:t>v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na </w:t>
      </w:r>
      <w:r w:rsidRPr="00DC4ED0">
        <w:rPr>
          <w:i/>
          <w:szCs w:val="28"/>
          <w:lang w:val="bg-BG"/>
        </w:rPr>
        <w:t>‘кух’</w:t>
      </w:r>
      <w:r w:rsidRPr="00D85910">
        <w:rPr>
          <w:szCs w:val="28"/>
          <w:lang w:val="bg-BG"/>
        </w:rPr>
        <w:t>) М</w:t>
      </w:r>
      <w:r>
        <w:rPr>
          <w:szCs w:val="28"/>
          <w:lang w:val="bg-BG"/>
        </w:rPr>
        <w:t>алка гавана – м</w:t>
      </w:r>
      <w:r w:rsidRPr="00D85910">
        <w:rPr>
          <w:szCs w:val="28"/>
          <w:lang w:val="bg-BG"/>
        </w:rPr>
        <w:t>алко дървено корито за омесване на тесто.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твам, да гавр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гъвр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твъм, дъ гъвр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тнъ</w:t>
      </w:r>
      <w:r w:rsidRPr="00D85910">
        <w:rPr>
          <w:szCs w:val="28"/>
          <w:lang w:val="bg-BG"/>
        </w:rPr>
        <w:t xml:space="preserve"> Глътвам, изпивам на един път.</w:t>
      </w:r>
    </w:p>
    <w:p w:rsidR="008B1F42" w:rsidRPr="00BA26EE" w:rsidRDefault="008B1F42" w:rsidP="00C66E84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</w:t>
      </w:r>
      <w:r w:rsidRPr="00BA26EE"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га </w:t>
      </w:r>
      <w:r>
        <w:rPr>
          <w:szCs w:val="28"/>
          <w:lang w:val="bg-BG"/>
        </w:rPr>
        <w:t>Кога.</w:t>
      </w:r>
    </w:p>
    <w:p w:rsidR="008B1F42" w:rsidRPr="00D71DE8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га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gaga) 1. Човка, клюн. 2. Извит край на кука или игла за плетене. 3. Приспособление за затваряне на врата, направено от тел с извит край. </w:t>
      </w:r>
      <w:r w:rsidRPr="00D71DE8">
        <w:rPr>
          <w:szCs w:val="28"/>
        </w:rPr>
        <w:t>*</w:t>
      </w:r>
      <w:r w:rsidRPr="00D85910">
        <w:rPr>
          <w:i/>
          <w:szCs w:val="28"/>
          <w:lang w:val="bg-BG"/>
        </w:rPr>
        <w:t>Не си пъхай гагата, където не ти е работа.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Не се бъркай в чуждите работи.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гад </w:t>
      </w:r>
      <w:r w:rsidRPr="00D85910">
        <w:rPr>
          <w:i/>
          <w:szCs w:val="28"/>
          <w:lang w:val="bg-BG"/>
        </w:rPr>
        <w:t>гат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1. </w:t>
      </w:r>
      <w:r>
        <w:rPr>
          <w:szCs w:val="28"/>
          <w:lang w:val="bg-BG"/>
        </w:rPr>
        <w:t>П</w:t>
      </w:r>
      <w:r w:rsidRPr="00D85910">
        <w:rPr>
          <w:szCs w:val="28"/>
          <w:lang w:val="bg-BG"/>
        </w:rPr>
        <w:t>тица, животно. 2. Паразити, насекоми. 3. Отвратителен, противен човек.</w:t>
      </w:r>
    </w:p>
    <w:p w:rsidR="008B1F42" w:rsidRPr="00AD77DA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джул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жул</w:t>
      </w:r>
      <w:r w:rsidRPr="00D85910">
        <w:rPr>
          <w:szCs w:val="28"/>
          <w:lang w:val="bg-BG"/>
        </w:rPr>
        <w:t xml:space="preserve"> (циг. гаджо </w:t>
      </w:r>
      <w:r w:rsidRPr="00E159A3">
        <w:rPr>
          <w:i/>
          <w:szCs w:val="28"/>
          <w:lang w:val="bg-BG"/>
        </w:rPr>
        <w:t>‘чужденец’, ‘нециганин’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 xml:space="preserve">Трудолюбив земеделец. </w:t>
      </w:r>
      <w:r>
        <w:rPr>
          <w:i/>
          <w:szCs w:val="28"/>
          <w:lang w:val="bg-BG"/>
        </w:rPr>
        <w:t>Дядо Тотьо Гаджула.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гайл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гъйл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gaile </w:t>
      </w:r>
      <w:r w:rsidRPr="007F018A">
        <w:rPr>
          <w:i/>
          <w:szCs w:val="28"/>
          <w:lang w:val="bg-BG"/>
        </w:rPr>
        <w:t>‘грижа’</w:t>
      </w:r>
      <w:r w:rsidRPr="00D85910">
        <w:rPr>
          <w:szCs w:val="28"/>
          <w:lang w:val="bg-BG"/>
        </w:rPr>
        <w:t xml:space="preserve"> от ар.) Грижа, тегло, мъка, мъ</w:t>
      </w:r>
      <w:r w:rsidRPr="00D85910">
        <w:rPr>
          <w:szCs w:val="28"/>
          <w:lang w:val="bg-BG"/>
        </w:rPr>
        <w:softHyphen/>
        <w:t>чение.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гайрет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изгайрет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гъй</w:t>
      </w:r>
      <w:r w:rsidRPr="00D85910">
        <w:rPr>
          <w:i/>
          <w:szCs w:val="28"/>
          <w:lang w:val="bg-BG"/>
        </w:rPr>
        <w:softHyphen/>
        <w:t>р’ът’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изгъйр’ът’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</w:t>
      </w:r>
      <w:r w:rsidRPr="00D85910">
        <w:rPr>
          <w:szCs w:val="28"/>
          <w:lang w:val="bg-BG"/>
        </w:rPr>
        <w:softHyphen/>
        <w:t xml:space="preserve">ret etmek) Грижа се, оцелявам, изкарвам. </w:t>
      </w:r>
      <w:r w:rsidRPr="00D85910">
        <w:rPr>
          <w:i/>
          <w:szCs w:val="28"/>
          <w:lang w:val="bg-BG"/>
        </w:rPr>
        <w:t>Изгайретихме зимата.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гъйт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gaytan от соб. гр. Гаета в Италия) Плетен шнур от вълна, коприна или памук, който се пришива за украса на народно облекло.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гайтанджи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гъйтънжи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gaytan</w:t>
      </w:r>
      <w:r w:rsidRPr="00D85910">
        <w:rPr>
          <w:szCs w:val="28"/>
          <w:lang w:val="bg-BG"/>
        </w:rPr>
        <w:softHyphen/>
        <w:t>ci) Производителка на гайтани.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гайтанджи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гъйтънжи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gaytanci) Производител на гайтани.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либъ</w:t>
      </w:r>
      <w:r w:rsidRPr="00D85910">
        <w:rPr>
          <w:szCs w:val="28"/>
          <w:lang w:val="bg-BG"/>
        </w:rPr>
        <w:t xml:space="preserve"> (тур. galiba) Вероятно, по всяка вероятност, изглежда.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ши </w:t>
      </w:r>
      <w:r w:rsidRPr="00D85910">
        <w:rPr>
          <w:i/>
          <w:szCs w:val="28"/>
          <w:lang w:val="bg-BG"/>
        </w:rPr>
        <w:t>гъл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ши</w:t>
      </w:r>
      <w:r w:rsidRPr="00D85910">
        <w:rPr>
          <w:szCs w:val="28"/>
          <w:lang w:val="bg-BG"/>
        </w:rPr>
        <w:t xml:space="preserve"> (фр. galoche от грц. kalópous </w:t>
      </w:r>
      <w:r w:rsidRPr="00E159A3">
        <w:rPr>
          <w:i/>
          <w:szCs w:val="28"/>
          <w:lang w:val="bg-BG"/>
        </w:rPr>
        <w:t>‘калъп за обувки’</w:t>
      </w:r>
      <w:r w:rsidRPr="00D85910">
        <w:rPr>
          <w:szCs w:val="28"/>
          <w:lang w:val="bg-BG"/>
        </w:rPr>
        <w:t xml:space="preserve">) Гумени половинки обувки за предпазване от кал, вода и сняг.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гълу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galon) Лъскав ши</w:t>
      </w:r>
      <w:r w:rsidRPr="00D85910">
        <w:rPr>
          <w:szCs w:val="28"/>
          <w:lang w:val="bg-BG"/>
        </w:rPr>
        <w:softHyphen/>
        <w:t>рит за украса на облекло.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мен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gamin </w:t>
      </w:r>
      <w:r w:rsidRPr="00E159A3">
        <w:rPr>
          <w:i/>
          <w:szCs w:val="28"/>
          <w:lang w:val="bg-BG"/>
        </w:rPr>
        <w:t>‘момче’</w:t>
      </w:r>
      <w:r w:rsidRPr="00D85910">
        <w:rPr>
          <w:szCs w:val="28"/>
          <w:lang w:val="bg-BG"/>
        </w:rPr>
        <w:t>) Невъзпитан, безсрамен, уличен хлапак; хулиган.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ган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гън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Покривам медни съдове с калай; калайдисвам.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ганосчи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гънусчи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Специалист по калайдисване.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ран </w:t>
      </w:r>
      <w:r w:rsidRPr="00D85910">
        <w:rPr>
          <w:i/>
          <w:szCs w:val="28"/>
          <w:lang w:val="bg-BG"/>
        </w:rPr>
        <w:t>гърди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card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) Мъхест плат, с космици, получени от развлачване на карда </w:t>
      </w:r>
      <w:r w:rsidRPr="007F018A">
        <w:rPr>
          <w:i/>
          <w:szCs w:val="28"/>
        </w:rPr>
        <w:t>‘</w:t>
      </w:r>
      <w:r w:rsidRPr="007F018A">
        <w:rPr>
          <w:i/>
          <w:szCs w:val="28"/>
          <w:lang w:val="bg-BG"/>
        </w:rPr>
        <w:t>гребен на дарак</w:t>
      </w:r>
      <w:r w:rsidRPr="007F018A">
        <w:rPr>
          <w:i/>
          <w:szCs w:val="28"/>
        </w:rPr>
        <w:t>’,</w:t>
      </w:r>
      <w:r>
        <w:rPr>
          <w:i/>
          <w:szCs w:val="28"/>
          <w:lang w:val="bg-BG"/>
        </w:rPr>
        <w:t xml:space="preserve"> </w:t>
      </w:r>
      <w:r w:rsidRPr="00DC4ED0">
        <w:rPr>
          <w:i/>
          <w:szCs w:val="28"/>
        </w:rPr>
        <w:t>‘</w:t>
      </w:r>
      <w:r w:rsidRPr="00E159A3">
        <w:rPr>
          <w:i/>
          <w:szCs w:val="28"/>
          <w:lang w:val="bg-BG"/>
        </w:rPr>
        <w:t>чесало</w:t>
      </w:r>
      <w:r w:rsidRPr="00DC4ED0">
        <w:rPr>
          <w:i/>
          <w:szCs w:val="28"/>
        </w:rPr>
        <w:t>’</w:t>
      </w:r>
      <w:r w:rsidRPr="00D85910">
        <w:rPr>
          <w:szCs w:val="28"/>
          <w:lang w:val="bg-BG"/>
        </w:rPr>
        <w:t>.</w:t>
      </w:r>
    </w:p>
    <w:p w:rsidR="008B1F42" w:rsidRPr="001D7AFD" w:rsidRDefault="008B1F42" w:rsidP="005A34C8">
      <w:pPr>
        <w:ind w:firstLine="708"/>
        <w:jc w:val="both"/>
        <w:rPr>
          <w:lang w:val="bg-BG"/>
        </w:rPr>
      </w:pPr>
      <w:r w:rsidRPr="001D7AFD">
        <w:rPr>
          <w:b/>
          <w:lang w:val="bg-BG"/>
        </w:rPr>
        <w:t>гар</w:t>
      </w:r>
      <w:r>
        <w:rPr>
          <w:b/>
          <w:szCs w:val="28"/>
          <w:lang w:val="bg-BG"/>
        </w:rPr>
        <w:t>о̀</w:t>
      </w:r>
      <w:r w:rsidRPr="001D7AFD">
        <w:rPr>
          <w:b/>
          <w:lang w:val="bg-BG"/>
        </w:rPr>
        <w:t>вка</w:t>
      </w:r>
      <w:r w:rsidRPr="00D85910">
        <w:rPr>
          <w:b/>
          <w:szCs w:val="28"/>
          <w:lang w:val="bg-BG"/>
        </w:rPr>
        <w:t xml:space="preserve">  </w:t>
      </w:r>
      <w:r w:rsidRPr="001D7AFD">
        <w:rPr>
          <w:i/>
          <w:lang w:val="bg-BG"/>
        </w:rPr>
        <w:t xml:space="preserve">гъро̀фкъ </w:t>
      </w:r>
      <w:r w:rsidRPr="001D7AFD">
        <w:rPr>
          <w:lang w:val="bg-BG"/>
        </w:rPr>
        <w:t>(</w:t>
      </w:r>
      <w:r w:rsidRPr="00D85910">
        <w:rPr>
          <w:bCs/>
          <w:color w:val="000000"/>
        </w:rPr>
        <w:t>Dianthum</w:t>
      </w:r>
      <w:r w:rsidRPr="001D7AFD">
        <w:rPr>
          <w:bCs/>
          <w:color w:val="000000"/>
          <w:lang w:val="bg-BG"/>
        </w:rPr>
        <w:t xml:space="preserve"> </w:t>
      </w:r>
      <w:r w:rsidRPr="00D85910">
        <w:rPr>
          <w:bCs/>
          <w:color w:val="000000"/>
        </w:rPr>
        <w:t>lumaris</w:t>
      </w:r>
      <w:r w:rsidRPr="001D7AFD">
        <w:rPr>
          <w:bCs/>
          <w:color w:val="000000"/>
          <w:lang w:val="bg-BG"/>
        </w:rPr>
        <w:t xml:space="preserve">) </w:t>
      </w:r>
      <w:r>
        <w:rPr>
          <w:lang w:val="bg-BG"/>
        </w:rPr>
        <w:t>П</w:t>
      </w:r>
      <w:r w:rsidRPr="001D7AFD">
        <w:rPr>
          <w:lang w:val="bg-BG"/>
        </w:rPr>
        <w:t xml:space="preserve">ерест карамфил </w:t>
      </w:r>
      <w:r w:rsidRPr="001D7AFD">
        <w:rPr>
          <w:b/>
          <w:lang w:val="bg-BG"/>
        </w:rPr>
        <w:t xml:space="preserve">– </w:t>
      </w:r>
      <w:r w:rsidRPr="001D7AFD">
        <w:rPr>
          <w:lang w:val="bg-BG"/>
        </w:rPr>
        <w:t>вид нисък разклонен карамфил с бели или розови цветове.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тер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Gatter) 1. Машина, обикновено с няколко триона, за бичене на трупи и рязане на дъски и греди от дървени трупи. 2. Дъскорезница, която работи с гатер.</w:t>
      </w:r>
    </w:p>
    <w:p w:rsidR="008B1F42" w:rsidRPr="0032510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га</w:t>
      </w:r>
      <w:r>
        <w:rPr>
          <w:b/>
          <w:szCs w:val="28"/>
          <w:lang w:val="bg-BG"/>
        </w:rPr>
        <w:t xml:space="preserve">че </w:t>
      </w:r>
      <w:r>
        <w:rPr>
          <w:i/>
          <w:szCs w:val="28"/>
          <w:lang w:val="bg-BG"/>
        </w:rPr>
        <w:t>га</w:t>
      </w:r>
      <w:r>
        <w:rPr>
          <w:i/>
          <w:szCs w:val="28"/>
          <w:lang w:val="bg-BG"/>
        </w:rPr>
        <w:t xml:space="preserve">чи </w:t>
      </w:r>
      <w:r>
        <w:rPr>
          <w:szCs w:val="28"/>
          <w:lang w:val="bg-BG"/>
        </w:rPr>
        <w:t>Сякаш, като че ли.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гащ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гъшт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За петел или кокошка с пера по краката, които приличат на гащи.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а</w:t>
      </w:r>
      <w:r w:rsidRPr="00D85910">
        <w:rPr>
          <w:i/>
          <w:szCs w:val="28"/>
          <w:lang w:val="bg-BG"/>
        </w:rPr>
        <w:t>щат петел.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шти</w:t>
      </w:r>
      <w:r w:rsidRPr="00D85910">
        <w:rPr>
          <w:szCs w:val="28"/>
          <w:lang w:val="bg-BG"/>
        </w:rPr>
        <w:t xml:space="preserve"> 1. Бельо с крачоли. 2. Панталони. </w:t>
      </w:r>
    </w:p>
    <w:p w:rsidR="008B1F42" w:rsidRPr="002D470E" w:rsidRDefault="008B1F42" w:rsidP="0042451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гво</w:t>
      </w:r>
      <w:r>
        <w:rPr>
          <w:b/>
          <w:szCs w:val="28"/>
          <w:lang w:val="bg-BG"/>
        </w:rPr>
        <w:t xml:space="preserve">здей </w:t>
      </w:r>
      <w:r>
        <w:rPr>
          <w:i/>
          <w:szCs w:val="28"/>
          <w:lang w:val="bg-BG"/>
        </w:rPr>
        <w:t>го</w:t>
      </w:r>
      <w:r>
        <w:rPr>
          <w:i/>
          <w:szCs w:val="28"/>
          <w:lang w:val="bg-BG"/>
        </w:rPr>
        <w:t>зд</w:t>
      </w:r>
      <w:r w:rsidRPr="009E7D92">
        <w:rPr>
          <w:i/>
          <w:szCs w:val="28"/>
          <w:lang w:val="bg-BG"/>
        </w:rPr>
        <w:t xml:space="preserve">’ъй </w:t>
      </w:r>
      <w:r>
        <w:rPr>
          <w:szCs w:val="28"/>
          <w:lang w:val="bg-BG"/>
        </w:rPr>
        <w:t>Пирон.</w:t>
      </w:r>
      <w:r w:rsidRPr="00D85910">
        <w:rPr>
          <w:szCs w:val="28"/>
          <w:lang w:val="bg-BG"/>
        </w:rPr>
        <w:t xml:space="preserve"> </w:t>
      </w:r>
      <w:r w:rsidRPr="002D470E">
        <w:rPr>
          <w:i/>
          <w:szCs w:val="28"/>
          <w:lang w:val="bg-BG"/>
        </w:rPr>
        <w:t xml:space="preserve">*Сека гвоздеи. </w:t>
      </w:r>
      <w:r>
        <w:rPr>
          <w:szCs w:val="28"/>
          <w:lang w:val="bg-BG"/>
        </w:rPr>
        <w:t>Треперя от студ. Зъбите ми тракат от студ.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гв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здейка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зд’ъйкъ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(Maras</w:t>
      </w:r>
      <w:r w:rsidRPr="00D85910">
        <w:rPr>
          <w:szCs w:val="28"/>
          <w:lang w:val="bg-BG"/>
        </w:rPr>
        <w:softHyphen/>
        <w:t>mius Oreades)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Бледожъл</w:t>
      </w:r>
      <w:r>
        <w:rPr>
          <w:szCs w:val="28"/>
          <w:lang w:val="bg-BG"/>
        </w:rPr>
        <w:t>т</w:t>
      </w:r>
      <w:r w:rsidRPr="00D85910">
        <w:rPr>
          <w:szCs w:val="28"/>
          <w:lang w:val="bg-BG"/>
        </w:rPr>
        <w:t>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ядлива гьба, която по форма прилича на гвоздей, пирон, подходяща за супа; обикновена че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ля</w:t>
      </w:r>
      <w:r w:rsidRPr="00D85910">
        <w:rPr>
          <w:szCs w:val="28"/>
          <w:lang w:val="bg-BG"/>
        </w:rPr>
        <w:softHyphen/>
        <w:t xml:space="preserve">динка, джунджулка, кокошинка. </w:t>
      </w:r>
      <w:r w:rsidRPr="00D85910">
        <w:rPr>
          <w:i/>
          <w:szCs w:val="28"/>
          <w:lang w:val="bg-BG"/>
        </w:rPr>
        <w:t>Супа от гвоздейки.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гебер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гебер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гибир’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гибир’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gebermek) Умирам, пуквам.</w:t>
      </w:r>
    </w:p>
    <w:p w:rsidR="008B1F42" w:rsidRDefault="008B1F42" w:rsidP="00BB587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гевги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гивги</w:t>
      </w:r>
      <w:r>
        <w:rPr>
          <w:i/>
          <w:szCs w:val="28"/>
          <w:lang w:val="bg-BG"/>
        </w:rPr>
        <w:t xml:space="preserve">р </w:t>
      </w:r>
      <w:r w:rsidRPr="006412FD">
        <w:rPr>
          <w:szCs w:val="28"/>
        </w:rPr>
        <w:t>(</w:t>
      </w:r>
      <w:r w:rsidRPr="006412FD">
        <w:rPr>
          <w:szCs w:val="28"/>
          <w:lang w:val="bg-BG"/>
        </w:rPr>
        <w:t>тур.</w:t>
      </w:r>
      <w:r>
        <w:rPr>
          <w:szCs w:val="28"/>
          <w:lang w:val="bg-BG"/>
        </w:rPr>
        <w:t xml:space="preserve"> </w:t>
      </w:r>
      <w:r>
        <w:rPr>
          <w:szCs w:val="28"/>
        </w:rPr>
        <w:t>kevgir</w:t>
      </w:r>
      <w:r w:rsidRPr="006412FD">
        <w:rPr>
          <w:szCs w:val="28"/>
        </w:rPr>
        <w:t xml:space="preserve"> </w:t>
      </w:r>
      <w:r w:rsidRPr="00E159A3">
        <w:rPr>
          <w:i/>
          <w:szCs w:val="28"/>
        </w:rPr>
        <w:t>‘</w:t>
      </w:r>
      <w:r w:rsidRPr="00E159A3">
        <w:rPr>
          <w:i/>
          <w:szCs w:val="28"/>
          <w:lang w:val="bg-BG"/>
        </w:rPr>
        <w:t>голяма цедка</w:t>
      </w:r>
      <w:r w:rsidRPr="00E159A3">
        <w:rPr>
          <w:i/>
          <w:szCs w:val="28"/>
        </w:rPr>
        <w:t>’</w:t>
      </w:r>
      <w:r w:rsidRPr="006412FD">
        <w:rPr>
          <w:szCs w:val="28"/>
        </w:rPr>
        <w:t>)</w:t>
      </w:r>
      <w:r>
        <w:rPr>
          <w:szCs w:val="28"/>
        </w:rPr>
        <w:t xml:space="preserve"> </w:t>
      </w:r>
      <w:r>
        <w:rPr>
          <w:szCs w:val="28"/>
          <w:lang w:val="bg-BG"/>
        </w:rPr>
        <w:t>Кевгир – м</w:t>
      </w:r>
      <w:r>
        <w:rPr>
          <w:szCs w:val="28"/>
        </w:rPr>
        <w:t>етален или пластмасов домакински съд с дупки за отцеждане.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гевез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гивиз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geveze </w:t>
      </w:r>
      <w:r w:rsidRPr="00DC4ED0">
        <w:rPr>
          <w:i/>
          <w:szCs w:val="28"/>
          <w:lang w:val="bg-BG"/>
        </w:rPr>
        <w:t>‘бъбрица’, ‘дърдорко’</w:t>
      </w:r>
      <w:r w:rsidRPr="00D85910">
        <w:rPr>
          <w:szCs w:val="28"/>
          <w:lang w:val="bg-BG"/>
        </w:rPr>
        <w:t>) Глезльо, мър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морко.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гевез</w:t>
      </w:r>
      <w:r>
        <w:rPr>
          <w:b/>
          <w:szCs w:val="28"/>
          <w:lang w:val="bg-BG"/>
        </w:rPr>
        <w:t>е</w:t>
      </w: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гивизил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gevezelik) Глезене, лигавене.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гевез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се, да се разгевез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гивиз’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съ, дъ съ ръзгивиз’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gevezelik etmek) Глезя се, лигавя се.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гезм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г’ъзм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gezme) </w:t>
      </w:r>
      <w:r>
        <w:rPr>
          <w:szCs w:val="28"/>
          <w:lang w:val="bg-BG"/>
        </w:rPr>
        <w:t>Движение – в</w:t>
      </w:r>
      <w:r w:rsidRPr="00D85910">
        <w:rPr>
          <w:szCs w:val="28"/>
          <w:lang w:val="bg-BG"/>
        </w:rPr>
        <w:t>ечерна разходка в центъра на града в определени часове, когато се спира движението на транспортните средства</w:t>
      </w:r>
      <w:r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гем  </w:t>
      </w:r>
      <w:r w:rsidRPr="00D85910">
        <w:rPr>
          <w:i/>
          <w:szCs w:val="28"/>
          <w:lang w:val="bg-BG"/>
        </w:rPr>
        <w:t>гем</w:t>
      </w:r>
      <w:r w:rsidRPr="00D85910">
        <w:rPr>
          <w:szCs w:val="28"/>
          <w:lang w:val="bg-BG"/>
        </w:rPr>
        <w:t xml:space="preserve"> (тур. gem) Юзда</w:t>
      </w:r>
      <w:r>
        <w:rPr>
          <w:szCs w:val="28"/>
          <w:lang w:val="bg-BG"/>
        </w:rPr>
        <w:t xml:space="preserve"> – желязо, което се поставя в устата на коня или магарето, за да се управлява чрез поводите.</w:t>
      </w:r>
      <w:r w:rsidRPr="00D85910">
        <w:rPr>
          <w:szCs w:val="28"/>
          <w:lang w:val="bg-BG"/>
        </w:rPr>
        <w:t xml:space="preserve"> </w:t>
      </w:r>
    </w:p>
    <w:p w:rsidR="008B1F42" w:rsidRPr="00D71DE8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gemi) Неголям кораб с платна. </w:t>
      </w:r>
      <w:r w:rsidRPr="00D85910">
        <w:rPr>
          <w:i/>
          <w:szCs w:val="28"/>
          <w:lang w:val="bg-BG"/>
        </w:rPr>
        <w:t xml:space="preserve">Какво си оклюмал, </w:t>
      </w:r>
      <w:r w:rsidRPr="00D71DE8">
        <w:rPr>
          <w:i/>
          <w:szCs w:val="28"/>
        </w:rPr>
        <w:t>*</w:t>
      </w:r>
      <w:r w:rsidRPr="00D85910">
        <w:rPr>
          <w:i/>
          <w:szCs w:val="28"/>
          <w:lang w:val="bg-BG"/>
        </w:rPr>
        <w:t>да не са ти потънали гемиите.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Какво си се замислил, отчаял, няма сериозна причина за това.</w:t>
      </w:r>
    </w:p>
    <w:p w:rsidR="008B1F42" w:rsidRPr="00DC4ED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гер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(нгр. geran) </w:t>
      </w:r>
      <w:r>
        <w:rPr>
          <w:szCs w:val="28"/>
          <w:lang w:val="bg-BG"/>
        </w:rPr>
        <w:t>В топонимията: и</w:t>
      </w:r>
      <w:r w:rsidRPr="00D85910">
        <w:rPr>
          <w:szCs w:val="28"/>
          <w:lang w:val="bg-BG"/>
        </w:rPr>
        <w:t>зкопан и иззидан с камъни кладенец с изворна вода, която се вади с кофа, закачена на въже или синджир.</w:t>
      </w:r>
      <w:r w:rsidRPr="00DC4ED0">
        <w:rPr>
          <w:szCs w:val="28"/>
        </w:rPr>
        <w:t xml:space="preserve"> </w:t>
      </w:r>
      <w:r>
        <w:rPr>
          <w:i/>
          <w:szCs w:val="28"/>
          <w:lang w:val="bg-BG"/>
        </w:rPr>
        <w:t>Геньовия геран. Поповия геран.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(нгр. geran) Кобилица на геран, на която е закачено въже или синджир с кофа за вадене на вода.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герг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gergef от ар.) Дървен обръч за изпъване на плата при ръчно бродиране. </w:t>
      </w:r>
      <w:r w:rsidRPr="00D85910">
        <w:rPr>
          <w:i/>
          <w:szCs w:val="28"/>
          <w:lang w:val="bg-BG"/>
        </w:rPr>
        <w:t>Шия на гергеф.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гергь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вско коки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 w:rsidRPr="00D85910">
        <w:rPr>
          <w:i/>
          <w:szCs w:val="28"/>
          <w:lang w:val="bg-BG"/>
        </w:rPr>
        <w:softHyphen/>
        <w:t>р</w:t>
      </w:r>
      <w:r w:rsidRPr="00D85910">
        <w:rPr>
          <w:i/>
          <w:szCs w:val="28"/>
          <w:lang w:val="bg-BG"/>
        </w:rPr>
        <w:softHyphen/>
        <w:t>г‘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ф</w:t>
      </w:r>
      <w:r w:rsidRPr="00D85910">
        <w:rPr>
          <w:i/>
          <w:szCs w:val="28"/>
          <w:lang w:val="bg-BG"/>
        </w:rPr>
        <w:softHyphen/>
        <w:t>ску куки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</w:t>
      </w:r>
      <w:r w:rsidRPr="00301DEA">
        <w:rPr>
          <w:szCs w:val="28"/>
          <w:lang w:val="bg-BG"/>
        </w:rPr>
        <w:t>(</w:t>
      </w:r>
      <w:r>
        <w:rPr>
          <w:szCs w:val="28"/>
          <w:lang w:val="en-US"/>
        </w:rPr>
        <w:t>Leucojum</w:t>
      </w:r>
      <w:r w:rsidRPr="00301DEA">
        <w:rPr>
          <w:szCs w:val="28"/>
          <w:lang w:val="bg-BG"/>
        </w:rPr>
        <w:t xml:space="preserve"> </w:t>
      </w:r>
      <w:r>
        <w:rPr>
          <w:szCs w:val="28"/>
          <w:lang w:val="en-US"/>
        </w:rPr>
        <w:t>aestivum</w:t>
      </w:r>
      <w:r w:rsidRPr="00301DEA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</w:t>
      </w:r>
      <w:r w:rsidRPr="00B3569F">
        <w:rPr>
          <w:szCs w:val="28"/>
          <w:lang w:val="bg-BG"/>
        </w:rPr>
        <w:t>Градин</w:t>
      </w:r>
      <w:r>
        <w:rPr>
          <w:szCs w:val="28"/>
          <w:lang w:val="bg-BG"/>
        </w:rPr>
        <w:t>с</w:t>
      </w:r>
      <w:r w:rsidRPr="00B3569F">
        <w:rPr>
          <w:szCs w:val="28"/>
          <w:lang w:val="bg-BG"/>
        </w:rPr>
        <w:t xml:space="preserve">ко цвете – </w:t>
      </w:r>
      <w:r>
        <w:rPr>
          <w:szCs w:val="28"/>
          <w:lang w:val="bg-BG"/>
        </w:rPr>
        <w:t>в</w:t>
      </w:r>
      <w:r w:rsidRPr="00D85910">
        <w:rPr>
          <w:szCs w:val="28"/>
          <w:lang w:val="bg-BG"/>
        </w:rPr>
        <w:t>ид блатно кокиче с много цветове на една дълга дръжка, което цъфти по Гергьовден.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gerdan </w:t>
      </w:r>
      <w:r w:rsidRPr="007D622F">
        <w:rPr>
          <w:i/>
          <w:szCs w:val="28"/>
          <w:lang w:val="bg-BG"/>
        </w:rPr>
        <w:t>‘шия’</w:t>
      </w:r>
      <w:r w:rsidRPr="00D85910">
        <w:rPr>
          <w:szCs w:val="28"/>
          <w:lang w:val="bg-BG"/>
        </w:rPr>
        <w:t xml:space="preserve"> от перс.) Огърлица, наниз.</w:t>
      </w:r>
    </w:p>
    <w:p w:rsidR="008B1F42" w:rsidRPr="002D470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рест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р’ъс</w:t>
      </w:r>
      <w:r w:rsidRPr="00D85910">
        <w:rPr>
          <w:szCs w:val="28"/>
          <w:lang w:val="bg-BG"/>
        </w:rPr>
        <w:t xml:space="preserve"> (тур. gerez </w:t>
      </w:r>
      <w:r w:rsidRPr="007D622F">
        <w:rPr>
          <w:i/>
          <w:szCs w:val="28"/>
          <w:lang w:val="bg-BG"/>
        </w:rPr>
        <w:t>‘ху</w:t>
      </w:r>
      <w:r w:rsidRPr="007D622F">
        <w:rPr>
          <w:i/>
          <w:szCs w:val="28"/>
          <w:lang w:val="bg-BG"/>
        </w:rPr>
        <w:softHyphen/>
      </w:r>
      <w:r w:rsidRPr="007D622F">
        <w:rPr>
          <w:i/>
          <w:szCs w:val="28"/>
          <w:lang w:val="bg-BG"/>
        </w:rPr>
        <w:softHyphen/>
        <w:t>бав, напет’</w:t>
      </w:r>
      <w:r w:rsidRPr="00D85910">
        <w:rPr>
          <w:szCs w:val="28"/>
          <w:lang w:val="bg-BG"/>
        </w:rPr>
        <w:t>) За пет</w:t>
      </w:r>
      <w:r>
        <w:rPr>
          <w:szCs w:val="28"/>
          <w:lang w:val="bg-BG"/>
        </w:rPr>
        <w:t>е</w:t>
      </w:r>
      <w:r w:rsidRPr="00D85910">
        <w:rPr>
          <w:szCs w:val="28"/>
          <w:lang w:val="bg-BG"/>
        </w:rPr>
        <w:t>л: породист, едър и пернат</w:t>
      </w:r>
      <w:r>
        <w:rPr>
          <w:szCs w:val="28"/>
          <w:lang w:val="bg-BG"/>
        </w:rPr>
        <w:t>, с жълта или червена перушина</w:t>
      </w:r>
      <w:r w:rsidRPr="00D85910">
        <w:rPr>
          <w:szCs w:val="28"/>
          <w:lang w:val="bg-BG"/>
        </w:rPr>
        <w:t xml:space="preserve">. </w:t>
      </w:r>
      <w:r>
        <w:rPr>
          <w:i/>
          <w:szCs w:val="28"/>
          <w:lang w:val="bg-BG"/>
        </w:rPr>
        <w:t>Петльо герест, златоперест.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гири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geriz от перс.) Отвор в каменна стена или ограда за изтичане на дъждовна или отпадъчни води.</w:t>
      </w:r>
    </w:p>
    <w:p w:rsidR="008B1F42" w:rsidRDefault="008B1F42" w:rsidP="007A352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герме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г</w:t>
      </w:r>
      <w:r w:rsidRPr="00F4318F">
        <w:rPr>
          <w:i/>
          <w:szCs w:val="28"/>
        </w:rPr>
        <w:t>’ърме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Прът, който се слага напреко на вратата на кошарата, кокошарника, градинската портичка, когато те се затварят.</w:t>
      </w:r>
    </w:p>
    <w:p w:rsidR="008B1F42" w:rsidRPr="00D30D33" w:rsidRDefault="008B1F42" w:rsidP="006140D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гивенди</w:t>
      </w:r>
      <w:r w:rsidRPr="00D85910">
        <w:rPr>
          <w:b/>
          <w:szCs w:val="28"/>
          <w:lang w:val="bg-BG"/>
        </w:rPr>
        <w:t xml:space="preserve">я </w:t>
      </w:r>
      <w:r w:rsidRPr="00D85910">
        <w:rPr>
          <w:i/>
          <w:szCs w:val="28"/>
          <w:lang w:val="bg-BG"/>
        </w:rPr>
        <w:t>гивинди</w:t>
      </w:r>
      <w:r w:rsidRPr="00D85910">
        <w:rPr>
          <w:i/>
          <w:szCs w:val="28"/>
          <w:lang w:val="bg-BG"/>
        </w:rPr>
        <w:t>йъ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gűvende от иран.</w:t>
      </w:r>
      <w:r>
        <w:rPr>
          <w:szCs w:val="28"/>
          <w:lang w:val="bg-BG"/>
        </w:rPr>
        <w:t xml:space="preserve"> </w:t>
      </w:r>
      <w:r>
        <w:rPr>
          <w:szCs w:val="28"/>
        </w:rPr>
        <w:t>guy</w:t>
      </w:r>
      <w:r w:rsidRPr="00607E26">
        <w:rPr>
          <w:szCs w:val="28"/>
          <w:lang w:val="bg-BG"/>
        </w:rPr>
        <w:t>-</w:t>
      </w:r>
      <w:r>
        <w:rPr>
          <w:szCs w:val="28"/>
        </w:rPr>
        <w:t>endi</w:t>
      </w:r>
      <w:r w:rsidRPr="00607E26">
        <w:rPr>
          <w:szCs w:val="28"/>
          <w:lang w:val="bg-BG"/>
        </w:rPr>
        <w:t xml:space="preserve"> </w:t>
      </w:r>
      <w:r w:rsidRPr="00DC4ED0">
        <w:rPr>
          <w:i/>
          <w:szCs w:val="28"/>
          <w:lang w:val="bg-BG"/>
        </w:rPr>
        <w:t>‘разказвач’, ‘певец’</w:t>
      </w:r>
      <w:r w:rsidRPr="00D85910">
        <w:rPr>
          <w:szCs w:val="28"/>
          <w:lang w:val="bg-BG"/>
        </w:rPr>
        <w:t>) Лека жена</w:t>
      </w:r>
      <w:r>
        <w:rPr>
          <w:szCs w:val="28"/>
          <w:lang w:val="bg-BG"/>
        </w:rPr>
        <w:t>, развратница</w:t>
      </w:r>
      <w:r w:rsidRPr="00D85910">
        <w:rPr>
          <w:szCs w:val="28"/>
          <w:lang w:val="bg-BG"/>
        </w:rPr>
        <w:t>.</w:t>
      </w:r>
    </w:p>
    <w:p w:rsidR="008B1F42" w:rsidRPr="00D30D33" w:rsidRDefault="008B1F42" w:rsidP="006140D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гиве</w:t>
      </w:r>
      <w:r>
        <w:rPr>
          <w:b/>
          <w:szCs w:val="28"/>
          <w:lang w:val="bg-BG"/>
        </w:rPr>
        <w:t xml:space="preserve">ч </w:t>
      </w:r>
      <w:r>
        <w:rPr>
          <w:i/>
          <w:szCs w:val="28"/>
          <w:lang w:val="bg-BG"/>
        </w:rPr>
        <w:t>гиве</w:t>
      </w:r>
      <w:r>
        <w:rPr>
          <w:i/>
          <w:szCs w:val="28"/>
          <w:lang w:val="bg-BG"/>
        </w:rPr>
        <w:t xml:space="preserve">ч </w:t>
      </w:r>
      <w:r>
        <w:rPr>
          <w:szCs w:val="28"/>
          <w:lang w:val="bg-BG"/>
        </w:rPr>
        <w:t xml:space="preserve">1. Правоъгълна емайлирана или глинена тава за печене на ястия във фурна. 2. Гювеч – ястие от картофи и зеленчуци с месо или без месо, което се пече в такъв съд.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(тур. gidi </w:t>
      </w:r>
      <w:r w:rsidRPr="00E159A3">
        <w:rPr>
          <w:i/>
          <w:szCs w:val="28"/>
          <w:lang w:val="bg-BG"/>
        </w:rPr>
        <w:t>‘хитрец’</w:t>
      </w:r>
      <w:r w:rsidRPr="00D85910">
        <w:rPr>
          <w:szCs w:val="28"/>
          <w:lang w:val="bg-BG"/>
        </w:rPr>
        <w:t xml:space="preserve"> от перс.) Ах ти, немирнико!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gidi </w:t>
      </w:r>
      <w:r w:rsidRPr="00E159A3">
        <w:rPr>
          <w:i/>
          <w:szCs w:val="28"/>
          <w:lang w:val="bg-BG"/>
        </w:rPr>
        <w:t>‘хитрец’</w:t>
      </w:r>
      <w:r w:rsidRPr="00D85910">
        <w:rPr>
          <w:szCs w:val="28"/>
          <w:lang w:val="bg-BG"/>
        </w:rPr>
        <w:t xml:space="preserve"> от перс.) Смел, решителен и своеволен млад човек.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здав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здъф</w:t>
      </w:r>
      <w:r w:rsidRPr="00D85910">
        <w:rPr>
          <w:szCs w:val="28"/>
          <w:lang w:val="bg-BG"/>
        </w:rPr>
        <w:t xml:space="preserve"> Хубав, хубаво облечен.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здя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зд’ъ съ</w:t>
      </w:r>
      <w:r w:rsidRPr="00D85910">
        <w:rPr>
          <w:szCs w:val="28"/>
          <w:lang w:val="bg-BG"/>
        </w:rPr>
        <w:t xml:space="preserve"> Обличам се красиво</w:t>
      </w:r>
      <w:r>
        <w:rPr>
          <w:szCs w:val="28"/>
          <w:lang w:val="bg-BG"/>
        </w:rPr>
        <w:t>, пременявам се</w:t>
      </w:r>
      <w:r w:rsidRPr="00D85910">
        <w:rPr>
          <w:szCs w:val="28"/>
          <w:lang w:val="bg-BG"/>
        </w:rPr>
        <w:t>.</w:t>
      </w:r>
    </w:p>
    <w:p w:rsidR="008B1F42" w:rsidRPr="00F90FA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глави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глъви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 xml:space="preserve">Лоза, отделно лозово растение. </w:t>
      </w:r>
      <w:r>
        <w:rPr>
          <w:i/>
          <w:szCs w:val="28"/>
          <w:lang w:val="bg-BG"/>
        </w:rPr>
        <w:t>Лозето в двора има 200 главини.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глад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глъд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Точило, шми</w:t>
      </w:r>
      <w:r w:rsidRPr="00D85910">
        <w:rPr>
          <w:szCs w:val="28"/>
          <w:lang w:val="bg-BG"/>
        </w:rPr>
        <w:softHyphen/>
        <w:t>ргел за заглаждане, заточване на инструменти.</w:t>
      </w:r>
    </w:p>
    <w:p w:rsidR="008B1F42" w:rsidRPr="00C71531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дя, да загл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д’ъ, дъ зъгл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</w:t>
      </w:r>
      <w:r w:rsidRPr="00D85910">
        <w:rPr>
          <w:szCs w:val="28"/>
          <w:lang w:val="bg-BG"/>
        </w:rPr>
        <w:t xml:space="preserve"> Точа, остря инструмент. </w:t>
      </w:r>
      <w:r w:rsidRPr="00D85910">
        <w:rPr>
          <w:i/>
          <w:szCs w:val="28"/>
          <w:lang w:val="bg-BG"/>
        </w:rPr>
        <w:t>Загладих мотиката и отивам на лозето.</w:t>
      </w:r>
      <w:r>
        <w:rPr>
          <w:i/>
          <w:szCs w:val="28"/>
          <w:lang w:val="bg-BG"/>
        </w:rPr>
        <w:t xml:space="preserve"> </w:t>
      </w:r>
      <w:r w:rsidRPr="00C71531">
        <w:rPr>
          <w:i/>
          <w:szCs w:val="28"/>
          <w:lang w:val="bg-BG"/>
        </w:rPr>
        <w:t xml:space="preserve">*Заглаждам косъма. </w:t>
      </w:r>
      <w:r>
        <w:rPr>
          <w:szCs w:val="28"/>
          <w:lang w:val="bg-BG"/>
        </w:rPr>
        <w:t>Напълнявам, обикновено след като съм отслабнал по време на боледуване, и изглеждам добре физически.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мав </w:t>
      </w:r>
      <w:r w:rsidRPr="00D85910">
        <w:rPr>
          <w:i/>
          <w:szCs w:val="28"/>
          <w:lang w:val="bg-BG"/>
        </w:rPr>
        <w:t>гл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мъф </w:t>
      </w:r>
      <w:r w:rsidRPr="00D85910">
        <w:rPr>
          <w:szCs w:val="28"/>
          <w:lang w:val="bg-BG"/>
        </w:rPr>
        <w:t>Наивен, глу</w:t>
      </w:r>
      <w:r w:rsidRPr="00D85910">
        <w:rPr>
          <w:szCs w:val="28"/>
          <w:lang w:val="bg-BG"/>
        </w:rPr>
        <w:softHyphen/>
        <w:t>пав, малоумен.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гледе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гл</w:t>
      </w:r>
      <w:r w:rsidRPr="00C71531">
        <w:rPr>
          <w:i/>
          <w:szCs w:val="28"/>
          <w:lang w:val="bg-BG"/>
        </w:rPr>
        <w:t>’ъде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ц </w:t>
      </w:r>
      <w:r>
        <w:rPr>
          <w:szCs w:val="28"/>
          <w:lang w:val="bg-BG"/>
        </w:rPr>
        <w:t>Зеница.</w:t>
      </w:r>
    </w:p>
    <w:p w:rsidR="008B1F42" w:rsidRPr="002E2C0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глезу</w:t>
      </w:r>
      <w:r>
        <w:rPr>
          <w:b/>
          <w:szCs w:val="28"/>
          <w:lang w:val="bg-BG"/>
        </w:rPr>
        <w:t xml:space="preserve">ндря се </w:t>
      </w:r>
      <w:r>
        <w:rPr>
          <w:i/>
          <w:szCs w:val="28"/>
          <w:lang w:val="bg-BG"/>
        </w:rPr>
        <w:t>гл</w:t>
      </w:r>
      <w:r w:rsidRPr="002E2C0D">
        <w:rPr>
          <w:i/>
          <w:szCs w:val="28"/>
          <w:lang w:val="bg-BG"/>
        </w:rPr>
        <w:t>’ъзу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ндр</w:t>
      </w:r>
      <w:r w:rsidRPr="002E2C0D">
        <w:rPr>
          <w:i/>
          <w:szCs w:val="28"/>
          <w:lang w:val="bg-BG"/>
        </w:rPr>
        <w:t xml:space="preserve">’ъ съ </w:t>
      </w:r>
      <w:r>
        <w:rPr>
          <w:szCs w:val="28"/>
          <w:lang w:val="bg-BG"/>
        </w:rPr>
        <w:t>Глезя се, превземам се.</w:t>
      </w:r>
    </w:p>
    <w:p w:rsidR="008B1F42" w:rsidRPr="00D85910" w:rsidRDefault="008B1F42" w:rsidP="00FF317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глеч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глеч </w:t>
      </w:r>
      <w:r w:rsidRPr="00D85910">
        <w:rPr>
          <w:szCs w:val="28"/>
          <w:lang w:val="bg-BG"/>
        </w:rPr>
        <w:t>Глазура за керамични изделия.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глеч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глеч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гл’ъч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гл’ъч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Г</w:t>
      </w:r>
      <w:r w:rsidRPr="00D85910">
        <w:rPr>
          <w:szCs w:val="28"/>
          <w:lang w:val="bg-BG"/>
        </w:rPr>
        <w:t xml:space="preserve">леджосвам </w:t>
      </w:r>
      <w:r>
        <w:rPr>
          <w:szCs w:val="28"/>
          <w:lang w:val="bg-BG"/>
        </w:rPr>
        <w:t>– п</w:t>
      </w:r>
      <w:r w:rsidRPr="00D85910">
        <w:rPr>
          <w:szCs w:val="28"/>
          <w:lang w:val="bg-BG"/>
        </w:rPr>
        <w:t>окрива</w:t>
      </w:r>
      <w:r>
        <w:rPr>
          <w:szCs w:val="28"/>
          <w:lang w:val="bg-BG"/>
        </w:rPr>
        <w:t>м с глазура керамични изделия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глеч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гл’ъч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сън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Г</w:t>
      </w:r>
      <w:r w:rsidRPr="00D85910">
        <w:rPr>
          <w:szCs w:val="28"/>
          <w:lang w:val="bg-BG"/>
        </w:rPr>
        <w:t>леджосан</w:t>
      </w:r>
      <w:r>
        <w:rPr>
          <w:szCs w:val="28"/>
          <w:lang w:val="bg-BG"/>
        </w:rPr>
        <w:t xml:space="preserve"> – </w:t>
      </w:r>
      <w:r w:rsidRPr="00D85910">
        <w:rPr>
          <w:szCs w:val="28"/>
          <w:lang w:val="bg-BG"/>
        </w:rPr>
        <w:t xml:space="preserve"> керамичен съд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окрит с глазура. </w:t>
      </w:r>
      <w:r w:rsidRPr="00D85910">
        <w:rPr>
          <w:i/>
          <w:szCs w:val="28"/>
          <w:lang w:val="bg-BG"/>
        </w:rPr>
        <w:t>Глечосано гърне.</w:t>
      </w:r>
    </w:p>
    <w:p w:rsidR="008B1F42" w:rsidRPr="00514EE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гли</w:t>
      </w:r>
      <w:r>
        <w:rPr>
          <w:b/>
          <w:szCs w:val="28"/>
          <w:lang w:val="bg-BG"/>
        </w:rPr>
        <w:t xml:space="preserve">стей </w:t>
      </w:r>
      <w:r>
        <w:rPr>
          <w:i/>
          <w:szCs w:val="28"/>
          <w:lang w:val="bg-BG"/>
        </w:rPr>
        <w:t>гли</w:t>
      </w:r>
      <w:r>
        <w:rPr>
          <w:i/>
          <w:szCs w:val="28"/>
          <w:lang w:val="bg-BG"/>
        </w:rPr>
        <w:t>ст</w:t>
      </w:r>
      <w:r w:rsidRPr="00514EE5">
        <w:rPr>
          <w:i/>
          <w:szCs w:val="28"/>
          <w:lang w:val="bg-BG"/>
        </w:rPr>
        <w:t xml:space="preserve">’ъй </w:t>
      </w:r>
      <w:r w:rsidRPr="00514EE5">
        <w:rPr>
          <w:shd w:val="clear" w:color="auto" w:fill="FFFFFF"/>
          <w:lang w:val="bg-BG"/>
        </w:rPr>
        <w:t>(</w:t>
      </w:r>
      <w:r w:rsidRPr="00514EE5">
        <w:rPr>
          <w:shd w:val="clear" w:color="auto" w:fill="FFFFFF"/>
          <w:lang w:val="en-GB"/>
        </w:rPr>
        <w:t>Lumbricus</w:t>
      </w:r>
      <w:r w:rsidRPr="00514EE5">
        <w:rPr>
          <w:shd w:val="clear" w:color="auto" w:fill="FFFFFF"/>
          <w:lang w:val="bg-BG"/>
        </w:rPr>
        <w:t xml:space="preserve"> </w:t>
      </w:r>
      <w:r w:rsidRPr="00514EE5">
        <w:rPr>
          <w:shd w:val="clear" w:color="auto" w:fill="FFFFFF"/>
          <w:lang w:val="en-GB"/>
        </w:rPr>
        <w:t>terrestris</w:t>
      </w:r>
      <w:r w:rsidRPr="00514EE5">
        <w:rPr>
          <w:shd w:val="clear" w:color="auto" w:fill="FFFFFF"/>
          <w:lang w:val="bg-BG"/>
        </w:rPr>
        <w:t>)</w:t>
      </w:r>
      <w:r>
        <w:rPr>
          <w:shd w:val="clear" w:color="auto" w:fill="FFFFFF"/>
          <w:lang w:val="bg-BG"/>
        </w:rPr>
        <w:t xml:space="preserve"> Земен червей, дъждовен червей.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гнес </w:t>
      </w:r>
      <w:r>
        <w:rPr>
          <w:i/>
          <w:szCs w:val="28"/>
          <w:lang w:val="bg-BG"/>
        </w:rPr>
        <w:t>гнес</w:t>
      </w:r>
      <w:r>
        <w:rPr>
          <w:b/>
          <w:szCs w:val="28"/>
          <w:lang w:val="bg-BG"/>
        </w:rPr>
        <w:t xml:space="preserve"> </w:t>
      </w:r>
      <w:r w:rsidRPr="0032510A">
        <w:rPr>
          <w:szCs w:val="28"/>
          <w:lang w:val="bg-BG"/>
        </w:rPr>
        <w:t>Днес.</w:t>
      </w:r>
    </w:p>
    <w:p w:rsidR="008B1F42" w:rsidRPr="0032510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гове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гуве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Постя.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годин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годиня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гудин’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гудин’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Забавям</w:t>
      </w:r>
      <w:r>
        <w:rPr>
          <w:szCs w:val="28"/>
          <w:lang w:val="bg-BG"/>
        </w:rPr>
        <w:t xml:space="preserve"> се, оставам някъде дълго време.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Няма да годинясваш на нивата.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Вид елече от естествена овча </w:t>
      </w:r>
      <w:r>
        <w:rPr>
          <w:szCs w:val="28"/>
          <w:lang w:val="bg-BG"/>
        </w:rPr>
        <w:t xml:space="preserve">или </w:t>
      </w:r>
      <w:r w:rsidRPr="00D85910">
        <w:rPr>
          <w:szCs w:val="28"/>
          <w:lang w:val="bg-BG"/>
        </w:rPr>
        <w:t xml:space="preserve">козя кожа с козината отвътре. </w:t>
      </w:r>
      <w:r w:rsidRPr="00D85910">
        <w:rPr>
          <w:i/>
          <w:szCs w:val="28"/>
          <w:lang w:val="bg-BG"/>
        </w:rPr>
        <w:t>Облечи си голака</w:t>
      </w:r>
      <w:r>
        <w:rPr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 да не настинеш.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големе</w:t>
      </w:r>
      <w:r>
        <w:rPr>
          <w:b/>
          <w:szCs w:val="28"/>
          <w:lang w:val="bg-BG"/>
        </w:rPr>
        <w:t xml:space="preserve">я се </w:t>
      </w:r>
      <w:r>
        <w:rPr>
          <w:i/>
          <w:szCs w:val="28"/>
          <w:lang w:val="bg-BG"/>
        </w:rPr>
        <w:t>гул</w:t>
      </w:r>
      <w:r w:rsidRPr="00AC00E5">
        <w:rPr>
          <w:i/>
          <w:szCs w:val="28"/>
          <w:lang w:val="bg-BG"/>
        </w:rPr>
        <w:t>’ъме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йъ съ </w:t>
      </w:r>
      <w:r>
        <w:rPr>
          <w:szCs w:val="28"/>
          <w:lang w:val="bg-BG"/>
        </w:rPr>
        <w:t>Възгордявам се, надувам се.</w:t>
      </w:r>
    </w:p>
    <w:p w:rsidR="008B1F42" w:rsidRPr="00CC53A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големе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гул</w:t>
      </w:r>
      <w:r w:rsidRPr="00CC53A1">
        <w:rPr>
          <w:i/>
          <w:szCs w:val="28"/>
        </w:rPr>
        <w:t>’ъме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ц </w:t>
      </w:r>
      <w:r>
        <w:rPr>
          <w:szCs w:val="28"/>
          <w:lang w:val="bg-BG"/>
        </w:rPr>
        <w:t>Човек с високо обществено или служебно положение.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голог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гулуг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(рум. golo</w:t>
      </w:r>
      <w:r w:rsidRPr="00D85910">
        <w:rPr>
          <w:szCs w:val="28"/>
          <w:lang w:val="bg-BG"/>
        </w:rPr>
        <w:softHyphen/>
        <w:t>gan) Медна монета от 10 стотинки, емисия 1881; пар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. </w:t>
      </w:r>
      <w:r w:rsidRPr="00FA7B72">
        <w:rPr>
          <w:szCs w:val="28"/>
        </w:rPr>
        <w:t>*</w:t>
      </w:r>
      <w:r w:rsidRPr="00D85910">
        <w:rPr>
          <w:i/>
          <w:szCs w:val="28"/>
          <w:lang w:val="bg-BG"/>
        </w:rPr>
        <w:t>Чер гологан не се губи.</w:t>
      </w:r>
      <w:r w:rsidRPr="00D85910">
        <w:rPr>
          <w:szCs w:val="28"/>
          <w:lang w:val="bg-BG"/>
        </w:rPr>
        <w:t xml:space="preserve"> Не се притеснявай, ще се върна.</w:t>
      </w:r>
    </w:p>
    <w:p w:rsidR="008B1F42" w:rsidRPr="002A4235" w:rsidRDefault="008B1F42" w:rsidP="003A58D2">
      <w:pPr>
        <w:ind w:firstLine="720"/>
        <w:jc w:val="both"/>
        <w:rPr>
          <w:szCs w:val="28"/>
          <w:lang w:val="bg-BG"/>
        </w:rPr>
      </w:pPr>
      <w:r w:rsidRPr="002A4235">
        <w:rPr>
          <w:b/>
          <w:szCs w:val="28"/>
          <w:lang w:val="bg-BG"/>
        </w:rPr>
        <w:t>голо</w:t>
      </w:r>
      <w:r w:rsidRPr="002A4235">
        <w:rPr>
          <w:b/>
          <w:szCs w:val="28"/>
          <w:lang w:val="bg-BG"/>
        </w:rPr>
        <w:t xml:space="preserve">глав </w:t>
      </w:r>
      <w:r>
        <w:rPr>
          <w:i/>
          <w:szCs w:val="28"/>
          <w:lang w:val="bg-BG"/>
        </w:rPr>
        <w:t>гуло</w:t>
      </w:r>
      <w:r>
        <w:rPr>
          <w:i/>
          <w:szCs w:val="28"/>
          <w:lang w:val="bg-BG"/>
        </w:rPr>
        <w:t xml:space="preserve">глъф </w:t>
      </w:r>
      <w:r>
        <w:rPr>
          <w:szCs w:val="28"/>
          <w:lang w:val="bg-BG"/>
        </w:rPr>
        <w:t>С непокрита глава, без кърпа, без шапка.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голог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гулуг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з’ъ съ</w:t>
      </w:r>
      <w:r w:rsidRPr="00D85910">
        <w:rPr>
          <w:szCs w:val="28"/>
          <w:lang w:val="bg-BG"/>
        </w:rPr>
        <w:t xml:space="preserve"> Стоя полугол, необлечен.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Много беден човек;  бедняк, сиромах.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Много бедна жена; беднячка.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горн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гурн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Жена, коя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то живее в горната махала на селото.</w:t>
      </w:r>
    </w:p>
    <w:p w:rsidR="008B1F42" w:rsidRPr="0099343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го</w:t>
      </w:r>
      <w:r>
        <w:rPr>
          <w:b/>
          <w:szCs w:val="28"/>
          <w:lang w:val="bg-BG"/>
        </w:rPr>
        <w:t xml:space="preserve">рница </w:t>
      </w:r>
      <w:r>
        <w:rPr>
          <w:i/>
          <w:szCs w:val="28"/>
          <w:lang w:val="bg-BG"/>
        </w:rPr>
        <w:t>го</w:t>
      </w:r>
      <w:r>
        <w:rPr>
          <w:i/>
          <w:szCs w:val="28"/>
          <w:lang w:val="bg-BG"/>
        </w:rPr>
        <w:t xml:space="preserve">рницъ </w:t>
      </w:r>
      <w:r>
        <w:rPr>
          <w:szCs w:val="28"/>
          <w:lang w:val="bg-BG"/>
        </w:rPr>
        <w:t>Горният етаж на селска къща.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рчец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рчиц</w:t>
      </w:r>
      <w:r w:rsidRPr="00D85910">
        <w:rPr>
          <w:szCs w:val="28"/>
          <w:lang w:val="bg-BG"/>
        </w:rPr>
        <w:t xml:space="preserve"> </w:t>
      </w:r>
      <w:r w:rsidRPr="00C05B0F">
        <w:rPr>
          <w:lang w:val="bg-BG"/>
        </w:rPr>
        <w:t>(</w:t>
      </w:r>
      <w:r w:rsidRPr="00C05B0F">
        <w:rPr>
          <w:shd w:val="clear" w:color="auto" w:fill="FFFFFF"/>
        </w:rPr>
        <w:t>Humulus</w:t>
      </w:r>
      <w:r w:rsidRPr="00C05B0F">
        <w:rPr>
          <w:shd w:val="clear" w:color="auto" w:fill="FFFFFF"/>
          <w:lang w:val="bg-BG"/>
        </w:rPr>
        <w:t xml:space="preserve"> </w:t>
      </w:r>
      <w:r w:rsidRPr="00C05B0F">
        <w:rPr>
          <w:shd w:val="clear" w:color="auto" w:fill="FFFFFF"/>
        </w:rPr>
        <w:t>lupulus</w:t>
      </w:r>
      <w:r w:rsidRPr="00C05B0F">
        <w:rPr>
          <w:lang w:val="bg-BG"/>
        </w:rPr>
        <w:t>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Див хмел.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лницъ</w:t>
      </w:r>
      <w:r w:rsidRPr="00D85910">
        <w:rPr>
          <w:szCs w:val="28"/>
          <w:lang w:val="bg-BG"/>
        </w:rPr>
        <w:t xml:space="preserve"> Ре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>торант, заведение за хранене.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град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гръд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В топонимията: полски имот (нива, лозе, овощна градина)</w:t>
      </w:r>
      <w:r>
        <w:rPr>
          <w:szCs w:val="28"/>
          <w:lang w:val="bg-BG"/>
        </w:rPr>
        <w:t xml:space="preserve">, </w:t>
      </w:r>
      <w:r w:rsidRPr="00D85910">
        <w:rPr>
          <w:szCs w:val="28"/>
          <w:lang w:val="bg-BG"/>
        </w:rPr>
        <w:t xml:space="preserve">заграден с каменна ограда. </w:t>
      </w:r>
      <w:r w:rsidRPr="00D85910">
        <w:rPr>
          <w:i/>
          <w:szCs w:val="28"/>
          <w:lang w:val="bg-BG"/>
        </w:rPr>
        <w:t>Цанков градеж.</w:t>
      </w:r>
    </w:p>
    <w:p w:rsidR="008B1F42" w:rsidRPr="00D85910" w:rsidRDefault="008B1F42" w:rsidP="000E7888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дел </w:t>
      </w:r>
      <w:r w:rsidRPr="00D85910">
        <w:rPr>
          <w:i/>
          <w:szCs w:val="28"/>
          <w:lang w:val="bg-BG"/>
        </w:rPr>
        <w:t>гр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Gradel) Вид бя</w:t>
      </w:r>
      <w:r w:rsidRPr="00D85910">
        <w:rPr>
          <w:szCs w:val="28"/>
          <w:lang w:val="bg-BG"/>
        </w:rPr>
        <w:softHyphen/>
        <w:t>ло плътно памучно платно с четворна тъкан.</w:t>
      </w:r>
    </w:p>
    <w:p w:rsidR="008B1F42" w:rsidRPr="00AE64A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гра</w:t>
      </w:r>
      <w:r>
        <w:rPr>
          <w:b/>
          <w:szCs w:val="28"/>
          <w:lang w:val="bg-BG"/>
        </w:rPr>
        <w:t>квам, да гра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гра</w:t>
      </w:r>
      <w:r>
        <w:rPr>
          <w:i/>
          <w:szCs w:val="28"/>
          <w:lang w:val="bg-BG"/>
        </w:rPr>
        <w:t>квъм, дъ гра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>Викам, крещя, карам се, ругая.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ца </w:t>
      </w:r>
      <w:r w:rsidRPr="00D85910">
        <w:rPr>
          <w:i/>
          <w:szCs w:val="28"/>
          <w:lang w:val="bg-BG"/>
        </w:rPr>
        <w:t>гръни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цъ </w:t>
      </w:r>
      <w:r w:rsidRPr="00D85910">
        <w:rPr>
          <w:szCs w:val="28"/>
          <w:lang w:val="bg-BG"/>
        </w:rPr>
        <w:t>(Quercus robur)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Бял дъб, летен дъб, меше. </w:t>
      </w:r>
    </w:p>
    <w:p w:rsidR="008B1F42" w:rsidRPr="006B3E1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гра</w:t>
      </w:r>
      <w:r>
        <w:rPr>
          <w:b/>
          <w:szCs w:val="28"/>
          <w:lang w:val="bg-BG"/>
        </w:rPr>
        <w:t xml:space="preserve">нче </w:t>
      </w:r>
      <w:r>
        <w:rPr>
          <w:i/>
          <w:szCs w:val="28"/>
          <w:lang w:val="bg-BG"/>
        </w:rPr>
        <w:t>гра</w:t>
      </w:r>
      <w:r>
        <w:rPr>
          <w:i/>
          <w:szCs w:val="28"/>
          <w:lang w:val="bg-BG"/>
        </w:rPr>
        <w:t xml:space="preserve">нчи </w:t>
      </w:r>
      <w:r>
        <w:rPr>
          <w:szCs w:val="28"/>
          <w:lang w:val="bg-BG"/>
        </w:rPr>
        <w:t xml:space="preserve">Чиле, връзка прежда. </w:t>
      </w:r>
    </w:p>
    <w:p w:rsidR="008B1F42" w:rsidRDefault="008B1F42" w:rsidP="00373FD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граня</w:t>
      </w:r>
      <w:r>
        <w:rPr>
          <w:b/>
          <w:szCs w:val="28"/>
          <w:lang w:val="bg-BG"/>
        </w:rPr>
        <w:t>свам, да граня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грън</w:t>
      </w:r>
      <w:r w:rsidRPr="00CD71E7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 w:rsidRPr="00CD71E7">
        <w:rPr>
          <w:i/>
          <w:szCs w:val="28"/>
          <w:lang w:val="bg-BG"/>
        </w:rPr>
        <w:t>свъм, дъ грън’а</w:t>
      </w:r>
      <w:r>
        <w:rPr>
          <w:i/>
          <w:szCs w:val="28"/>
        </w:rPr>
        <w:t></w:t>
      </w:r>
      <w:r w:rsidRPr="00CD71E7">
        <w:rPr>
          <w:i/>
          <w:szCs w:val="28"/>
          <w:lang w:val="bg-BG"/>
        </w:rPr>
        <w:t xml:space="preserve">съм </w:t>
      </w:r>
      <w:r>
        <w:rPr>
          <w:szCs w:val="28"/>
          <w:lang w:val="bg-BG"/>
        </w:rPr>
        <w:t>За мазнина и сланина: остарява, разваля се, получава неприятен вкус и миризма.</w:t>
      </w:r>
    </w:p>
    <w:p w:rsidR="008B1F42" w:rsidRPr="00A1497A" w:rsidRDefault="008B1F42" w:rsidP="00FC1DC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гра</w:t>
      </w:r>
      <w:r>
        <w:rPr>
          <w:b/>
          <w:szCs w:val="28"/>
          <w:lang w:val="bg-BG"/>
        </w:rPr>
        <w:t xml:space="preserve">па </w:t>
      </w:r>
      <w:r>
        <w:rPr>
          <w:i/>
          <w:szCs w:val="28"/>
          <w:lang w:val="bg-BG"/>
        </w:rPr>
        <w:t>гра</w:t>
      </w:r>
      <w:r>
        <w:rPr>
          <w:i/>
          <w:szCs w:val="28"/>
          <w:lang w:val="bg-BG"/>
        </w:rPr>
        <w:t xml:space="preserve">пъ </w:t>
      </w:r>
      <w:r>
        <w:rPr>
          <w:szCs w:val="28"/>
          <w:lang w:val="bg-BG"/>
        </w:rPr>
        <w:t>Земеделско сечиво за раздробяване на буци пръст, за подравняване на почвата.</w:t>
      </w:r>
    </w:p>
    <w:p w:rsidR="008B1F42" w:rsidRPr="00A1497A" w:rsidRDefault="008B1F42" w:rsidP="00FC1DCE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гра</w:t>
      </w:r>
      <w:r>
        <w:rPr>
          <w:b/>
          <w:szCs w:val="28"/>
          <w:lang w:val="bg-BG"/>
        </w:rPr>
        <w:t>пя, да огра</w:t>
      </w:r>
      <w:r>
        <w:rPr>
          <w:b/>
          <w:szCs w:val="28"/>
          <w:lang w:val="bg-BG"/>
        </w:rPr>
        <w:t xml:space="preserve">пя </w:t>
      </w:r>
      <w:r>
        <w:rPr>
          <w:i/>
          <w:szCs w:val="28"/>
          <w:lang w:val="bg-BG"/>
        </w:rPr>
        <w:t>гра</w:t>
      </w:r>
      <w:r>
        <w:rPr>
          <w:i/>
          <w:szCs w:val="28"/>
          <w:lang w:val="bg-BG"/>
        </w:rPr>
        <w:t>п</w:t>
      </w:r>
      <w:r w:rsidRPr="00A1497A">
        <w:rPr>
          <w:i/>
          <w:szCs w:val="28"/>
        </w:rPr>
        <w:t>’ъ, дъ угра</w:t>
      </w:r>
      <w:r>
        <w:rPr>
          <w:i/>
          <w:szCs w:val="28"/>
        </w:rPr>
        <w:t>п</w:t>
      </w:r>
      <w:r w:rsidRPr="00A1497A">
        <w:rPr>
          <w:i/>
          <w:szCs w:val="28"/>
        </w:rPr>
        <w:t>’ъ</w:t>
      </w:r>
      <w:r>
        <w:rPr>
          <w:b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Подравняване на почвата с грапа </w:t>
      </w:r>
      <w:r w:rsidRPr="007D622F">
        <w:rPr>
          <w:i/>
          <w:szCs w:val="28"/>
        </w:rPr>
        <w:t xml:space="preserve">‘земеделско </w:t>
      </w:r>
      <w:r w:rsidRPr="007D622F">
        <w:rPr>
          <w:i/>
          <w:szCs w:val="28"/>
          <w:lang w:val="bg-BG"/>
        </w:rPr>
        <w:t>сечиво за раздробяване на буците пръст</w:t>
      </w:r>
      <w:r w:rsidRPr="007D622F">
        <w:rPr>
          <w:i/>
          <w:szCs w:val="28"/>
        </w:rPr>
        <w:t>’</w:t>
      </w:r>
      <w:r>
        <w:rPr>
          <w:szCs w:val="28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гред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гр’ъд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В топонимията: тясна дълга изпъкнала земна форма, напомняща греда. </w:t>
      </w:r>
      <w:r w:rsidRPr="00D85910">
        <w:rPr>
          <w:i/>
          <w:szCs w:val="28"/>
          <w:lang w:val="bg-BG"/>
        </w:rPr>
        <w:t>През гредата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здей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зд’ъй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>Дървена запушалка на каца, бъчва; канелка, щурак.</w:t>
      </w:r>
      <w:r>
        <w:rPr>
          <w:szCs w:val="28"/>
          <w:lang w:val="bg-BG"/>
        </w:rPr>
        <w:t xml:space="preserve"> 2. Мъжки полов член.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Стоян е </w:t>
      </w:r>
      <w:r w:rsidRPr="00FA7B72">
        <w:rPr>
          <w:i/>
          <w:szCs w:val="28"/>
        </w:rPr>
        <w:t>*</w:t>
      </w:r>
      <w:r w:rsidRPr="00D85910">
        <w:rPr>
          <w:i/>
          <w:szCs w:val="28"/>
          <w:lang w:val="bg-BG"/>
        </w:rPr>
        <w:t xml:space="preserve">на каца грездей. </w:t>
      </w:r>
      <w:r>
        <w:rPr>
          <w:szCs w:val="28"/>
          <w:lang w:val="bg-BG"/>
        </w:rPr>
        <w:t>Човек с авторитет, в</w:t>
      </w:r>
      <w:r w:rsidRPr="00D85910">
        <w:rPr>
          <w:szCs w:val="28"/>
          <w:lang w:val="bg-BG"/>
        </w:rPr>
        <w:t>ажен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уважаван</w:t>
      </w:r>
      <w:r>
        <w:rPr>
          <w:szCs w:val="28"/>
          <w:lang w:val="bg-BG"/>
        </w:rPr>
        <w:t>, влиятелен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з’ън</w:t>
      </w:r>
      <w:r w:rsidRPr="00D85910">
        <w:rPr>
          <w:szCs w:val="28"/>
          <w:lang w:val="bg-BG"/>
        </w:rPr>
        <w:t xml:space="preserve"> Лош, досаден</w:t>
      </w:r>
      <w:r>
        <w:rPr>
          <w:szCs w:val="28"/>
          <w:lang w:val="bg-BG"/>
        </w:rPr>
        <w:t>, нахален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Грозни кокошки</w:t>
      </w:r>
      <w:r>
        <w:rPr>
          <w:i/>
          <w:szCs w:val="28"/>
          <w:lang w:val="bg-BG"/>
        </w:rPr>
        <w:t>,</w:t>
      </w:r>
      <w:r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</w:t>
      </w:r>
      <w:r w:rsidRPr="00D85910">
        <w:rPr>
          <w:i/>
          <w:szCs w:val="28"/>
          <w:lang w:val="bg-BG"/>
        </w:rPr>
        <w:t>ткога чакат на портичката да ги нахраня.</w:t>
      </w:r>
    </w:p>
    <w:p w:rsidR="008B1F42" w:rsidRPr="00322FF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грозда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грузда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Голям, едър грозд.</w:t>
      </w:r>
    </w:p>
    <w:p w:rsidR="008B1F42" w:rsidRPr="007F5281" w:rsidRDefault="008B1F42" w:rsidP="00454048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хам </w:t>
      </w:r>
      <w:r w:rsidRPr="00D85910">
        <w:rPr>
          <w:i/>
          <w:szCs w:val="28"/>
          <w:lang w:val="bg-BG"/>
        </w:rPr>
        <w:t>гру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1. Чукам пше</w:t>
      </w:r>
      <w:r w:rsidRPr="00D85910">
        <w:rPr>
          <w:szCs w:val="28"/>
          <w:lang w:val="bg-BG"/>
        </w:rPr>
        <w:softHyphen/>
        <w:t xml:space="preserve">ница, докато паднат люспите. 2. Работя тежък физически труд. </w:t>
      </w:r>
      <w:r w:rsidRPr="007F5281">
        <w:rPr>
          <w:szCs w:val="28"/>
        </w:rPr>
        <w:t>*</w:t>
      </w:r>
      <w:r w:rsidRPr="00D85910">
        <w:rPr>
          <w:i/>
          <w:szCs w:val="28"/>
          <w:lang w:val="bg-BG"/>
        </w:rPr>
        <w:t>Грухам на нивата като глух петел.</w:t>
      </w:r>
      <w:r>
        <w:rPr>
          <w:i/>
          <w:szCs w:val="28"/>
          <w:lang w:val="bg-BG"/>
        </w:rPr>
        <w:t xml:space="preserve"> </w:t>
      </w:r>
      <w:r w:rsidRPr="007F5281">
        <w:rPr>
          <w:szCs w:val="28"/>
        </w:rPr>
        <w:t>Работя тежък физически труд без да възразявам.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9D12E4">
        <w:rPr>
          <w:b/>
          <w:szCs w:val="28"/>
          <w:lang w:val="bg-BG"/>
        </w:rPr>
        <w:t>гр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9D12E4">
        <w:rPr>
          <w:b/>
          <w:szCs w:val="28"/>
          <w:lang w:val="bg-BG"/>
        </w:rPr>
        <w:t>сти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сти</w:t>
      </w:r>
      <w:r w:rsidRPr="00D85910">
        <w:rPr>
          <w:szCs w:val="28"/>
          <w:lang w:val="bg-BG"/>
        </w:rPr>
        <w:t xml:space="preserve"> Коноп.</w:t>
      </w:r>
    </w:p>
    <w:p w:rsidR="008B1F42" w:rsidRPr="009533D1" w:rsidRDefault="008B1F42" w:rsidP="00FC1DCE">
      <w:pPr>
        <w:ind w:firstLine="720"/>
        <w:jc w:val="both"/>
        <w:rPr>
          <w:szCs w:val="28"/>
          <w:lang w:val="bg-BG"/>
        </w:rPr>
      </w:pPr>
      <w:r w:rsidRPr="009533D1">
        <w:rPr>
          <w:b/>
          <w:szCs w:val="28"/>
          <w:lang w:val="bg-BG"/>
        </w:rPr>
        <w:t>гръцму</w:t>
      </w:r>
      <w:r w:rsidRPr="009533D1">
        <w:rPr>
          <w:b/>
          <w:szCs w:val="28"/>
          <w:lang w:val="bg-BG"/>
        </w:rPr>
        <w:t>л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гръцму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>Гръклян, шия, врат на кокошка.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9D12E4">
        <w:rPr>
          <w:b/>
          <w:szCs w:val="28"/>
          <w:lang w:val="bg-BG"/>
        </w:rPr>
        <w:t>гу̀бен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б’ън</w:t>
      </w:r>
      <w:r w:rsidRPr="00D85910">
        <w:rPr>
          <w:szCs w:val="28"/>
          <w:lang w:val="bg-BG"/>
        </w:rPr>
        <w:t xml:space="preserve"> Война, която погубва живота на много хора. </w:t>
      </w:r>
      <w:r w:rsidRPr="007F5281">
        <w:rPr>
          <w:szCs w:val="28"/>
        </w:rPr>
        <w:t>*</w:t>
      </w:r>
      <w:r w:rsidRPr="00D85910">
        <w:rPr>
          <w:i/>
          <w:szCs w:val="28"/>
          <w:lang w:val="bg-BG"/>
        </w:rPr>
        <w:t>Подир сушата иде кишата, подир кишата иде губенът.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б’ър</w:t>
      </w:r>
      <w:r w:rsidRPr="00D85910">
        <w:rPr>
          <w:szCs w:val="28"/>
          <w:lang w:val="bg-BG"/>
        </w:rPr>
        <w:t xml:space="preserve"> Ръчно изработена дебела вълнена покривка за легло или за пода с рядка тъкан и дълги влакна.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>
        <w:rPr>
          <w:szCs w:val="28"/>
          <w:lang w:val="bg-BG"/>
        </w:rPr>
        <w:t xml:space="preserve"> Г</w:t>
      </w:r>
      <w:r w:rsidRPr="00D85910">
        <w:rPr>
          <w:szCs w:val="28"/>
          <w:lang w:val="bg-BG"/>
        </w:rPr>
        <w:t>оляма дебела игла да шиене на по-груби тъкани.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глъ</w:t>
      </w:r>
      <w:r w:rsidRPr="00D85910">
        <w:rPr>
          <w:szCs w:val="28"/>
          <w:lang w:val="bg-BG"/>
        </w:rPr>
        <w:t xml:space="preserve"> (лат. cucullus </w:t>
      </w:r>
      <w:r w:rsidRPr="00DC4ED0">
        <w:rPr>
          <w:i/>
          <w:szCs w:val="28"/>
          <w:lang w:val="bg-BG"/>
        </w:rPr>
        <w:t>‘качулка’</w:t>
      </w:r>
      <w:r w:rsidRPr="00D85910">
        <w:rPr>
          <w:szCs w:val="28"/>
          <w:lang w:val="bg-BG"/>
        </w:rPr>
        <w:t xml:space="preserve">) Островърха качулка на връхна дреха.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гул’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Шумна веселба с обилно ядене и пиене.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гуляйджи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гул’ъйжи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Же</w:t>
      </w:r>
      <w:r w:rsidRPr="00D85910">
        <w:rPr>
          <w:szCs w:val="28"/>
          <w:lang w:val="bg-BG"/>
        </w:rPr>
        <w:softHyphen/>
        <w:t>на, която обича да гуляе.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гуляйджи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гул’ъйжи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Мъж, който оби</w:t>
      </w:r>
      <w:r w:rsidRPr="00D85910">
        <w:rPr>
          <w:szCs w:val="28"/>
          <w:lang w:val="bg-BG"/>
        </w:rPr>
        <w:softHyphen/>
        <w:t>ча да гуляе.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гул’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Участвам в гуляй </w:t>
      </w:r>
      <w:r w:rsidRPr="007D622F">
        <w:rPr>
          <w:i/>
          <w:szCs w:val="28"/>
        </w:rPr>
        <w:t>‘</w:t>
      </w:r>
      <w:r w:rsidRPr="007D622F">
        <w:rPr>
          <w:i/>
          <w:szCs w:val="28"/>
          <w:lang w:val="bg-BG"/>
        </w:rPr>
        <w:t>шумна веселба с обилно ядене и пиене</w:t>
      </w:r>
      <w:r w:rsidRPr="007D622F">
        <w:rPr>
          <w:i/>
          <w:szCs w:val="28"/>
        </w:rPr>
        <w:t>’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гурб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гурб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gurbet) Емигриране в чужбина на работа с цел печалба.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гурбетчи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гурб’ътчи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gurbetçi) Жена, която ходи на гурбет.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гурбетчи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гурб’ътчи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gurbetçi) Чо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век, който ходи на гурбет.</w:t>
      </w:r>
    </w:p>
    <w:p w:rsidR="008B1F42" w:rsidRDefault="008B1F42" w:rsidP="00D4071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гу</w:t>
      </w:r>
      <w:r>
        <w:rPr>
          <w:b/>
          <w:szCs w:val="28"/>
          <w:lang w:val="bg-BG"/>
        </w:rPr>
        <w:t xml:space="preserve">рел </w:t>
      </w:r>
      <w:r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>р</w:t>
      </w:r>
      <w:r w:rsidRPr="00B77490">
        <w:rPr>
          <w:i/>
          <w:szCs w:val="28"/>
        </w:rPr>
        <w:t xml:space="preserve">’ъл </w:t>
      </w:r>
      <w:r>
        <w:rPr>
          <w:szCs w:val="28"/>
          <w:lang w:val="bg-BG"/>
        </w:rPr>
        <w:t>Засъхнал по клепките слизест секрет от очите.</w:t>
      </w:r>
    </w:p>
    <w:p w:rsidR="008B1F42" w:rsidRPr="00327AE7" w:rsidRDefault="008B1F42" w:rsidP="00D4071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гу</w:t>
      </w:r>
      <w:r>
        <w:rPr>
          <w:b/>
          <w:szCs w:val="28"/>
          <w:lang w:val="bg-BG"/>
        </w:rPr>
        <w:t xml:space="preserve">цам се </w:t>
      </w:r>
      <w:r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 xml:space="preserve">цъм съ </w:t>
      </w:r>
      <w:r>
        <w:rPr>
          <w:szCs w:val="28"/>
          <w:lang w:val="bg-BG"/>
        </w:rPr>
        <w:t>Клатя се, люлея се, друсам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гъб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нище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ништи</w:t>
      </w:r>
      <w:r w:rsidRPr="00D85910">
        <w:rPr>
          <w:szCs w:val="28"/>
          <w:lang w:val="bg-BG"/>
        </w:rPr>
        <w:t xml:space="preserve"> Постоянно място, където растат определен вид гъби.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жова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жувъ</w:t>
      </w:r>
      <w:r w:rsidRPr="00D85910">
        <w:rPr>
          <w:szCs w:val="28"/>
          <w:lang w:val="bg-BG"/>
        </w:rPr>
        <w:t xml:space="preserve"> Връзка от усукано пар</w:t>
      </w:r>
      <w:r w:rsidRPr="00D85910">
        <w:rPr>
          <w:szCs w:val="28"/>
          <w:lang w:val="bg-BG"/>
        </w:rPr>
        <w:softHyphen/>
        <w:t>че плат.</w:t>
      </w:r>
    </w:p>
    <w:p w:rsidR="008B1F42" w:rsidRPr="00BC1D8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гъзу</w:t>
      </w:r>
      <w:r>
        <w:rPr>
          <w:b/>
          <w:szCs w:val="28"/>
          <w:lang w:val="bg-BG"/>
        </w:rPr>
        <w:t>рча се, да се нагъзу</w:t>
      </w:r>
      <w:r>
        <w:rPr>
          <w:b/>
          <w:szCs w:val="28"/>
          <w:lang w:val="bg-BG"/>
        </w:rPr>
        <w:t xml:space="preserve">рча </w:t>
      </w:r>
      <w:r>
        <w:rPr>
          <w:i/>
          <w:szCs w:val="28"/>
          <w:lang w:val="bg-BG"/>
        </w:rPr>
        <w:t>гъзу</w:t>
      </w:r>
      <w:r>
        <w:rPr>
          <w:i/>
          <w:szCs w:val="28"/>
          <w:lang w:val="bg-BG"/>
        </w:rPr>
        <w:t>рчъ съ, дъ съ нъгъзу</w:t>
      </w:r>
      <w:r>
        <w:rPr>
          <w:i/>
          <w:szCs w:val="28"/>
          <w:lang w:val="bg-BG"/>
        </w:rPr>
        <w:t xml:space="preserve">рчъ </w:t>
      </w:r>
      <w:r>
        <w:rPr>
          <w:szCs w:val="28"/>
          <w:lang w:val="bg-BG"/>
        </w:rPr>
        <w:t>Навеждам се ниско, гъзуря се, надупвам се.</w:t>
      </w:r>
      <w:r>
        <w:rPr>
          <w:i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гъзу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 се, да се нагъзу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 съ, дъ съ нъгъзу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Навеждам се</w:t>
      </w:r>
      <w:r>
        <w:rPr>
          <w:szCs w:val="28"/>
          <w:lang w:val="bg-BG"/>
        </w:rPr>
        <w:t xml:space="preserve"> ниско, гъзурча се, надупвам се</w:t>
      </w:r>
      <w:r w:rsidRPr="00D85910">
        <w:rPr>
          <w:szCs w:val="28"/>
          <w:lang w:val="bg-BG"/>
        </w:rPr>
        <w:t>.</w:t>
      </w:r>
    </w:p>
    <w:p w:rsidR="008B1F42" w:rsidRPr="00510896" w:rsidRDefault="008B1F42" w:rsidP="008E2D7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гълча</w:t>
      </w:r>
      <w:r>
        <w:rPr>
          <w:b/>
          <w:szCs w:val="28"/>
          <w:lang w:val="bg-BG"/>
        </w:rPr>
        <w:t>, да сгълча</w:t>
      </w:r>
      <w:r>
        <w:rPr>
          <w:b/>
          <w:szCs w:val="28"/>
          <w:lang w:val="bg-BG"/>
        </w:rPr>
        <w:t xml:space="preserve"> </w:t>
      </w:r>
      <w:r w:rsidRPr="00BC1D89">
        <w:rPr>
          <w:szCs w:val="28"/>
          <w:lang w:val="bg-BG"/>
        </w:rPr>
        <w:t>гълчъ</w:t>
      </w:r>
      <w:r>
        <w:rPr>
          <w:i/>
          <w:szCs w:val="28"/>
          <w:lang w:val="bg-BG"/>
        </w:rPr>
        <w:t>, дъ згълчъ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Викам, карам се, мъмря. </w:t>
      </w:r>
      <w:r w:rsidRPr="0099166E">
        <w:rPr>
          <w:szCs w:val="28"/>
        </w:rPr>
        <w:t>*</w:t>
      </w:r>
      <w:r>
        <w:rPr>
          <w:i/>
          <w:szCs w:val="28"/>
          <w:lang w:val="bg-BG"/>
        </w:rPr>
        <w:t xml:space="preserve">Къща, в която жена не гълчи и мъж не мълчи, огън да я гори. </w:t>
      </w:r>
      <w:r>
        <w:rPr>
          <w:szCs w:val="28"/>
          <w:lang w:val="bg-BG"/>
        </w:rPr>
        <w:t>В семейството трябва да има разбирателство, не може без компромиси.</w:t>
      </w:r>
    </w:p>
    <w:p w:rsidR="008B1F42" w:rsidRPr="009909F8" w:rsidRDefault="008B1F42" w:rsidP="0051458F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гъргъри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гъргъри</w:t>
      </w:r>
      <w:r>
        <w:rPr>
          <w:i/>
          <w:szCs w:val="28"/>
          <w:lang w:val="bg-BG"/>
        </w:rPr>
        <w:t xml:space="preserve">цъ </w:t>
      </w:r>
      <w:r w:rsidRPr="0051458F">
        <w:rPr>
          <w:szCs w:val="28"/>
          <w:lang w:val="bg-BG"/>
        </w:rPr>
        <w:t>(</w:t>
      </w:r>
      <w:r>
        <w:rPr>
          <w:szCs w:val="28"/>
          <w:lang w:val="en-US"/>
        </w:rPr>
        <w:t>Sitophilus</w:t>
      </w:r>
      <w:r w:rsidRPr="0051458F">
        <w:rPr>
          <w:szCs w:val="28"/>
          <w:lang w:val="bg-BG"/>
        </w:rPr>
        <w:t xml:space="preserve"> </w:t>
      </w:r>
      <w:r>
        <w:rPr>
          <w:szCs w:val="28"/>
          <w:lang w:val="en-US"/>
        </w:rPr>
        <w:t>granarius</w:t>
      </w:r>
      <w:r w:rsidRPr="0051458F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Житна гъгрица – насекомо, вредител по пшеницата, съхранявана в хамбари и складове. </w:t>
      </w:r>
      <w:r>
        <w:rPr>
          <w:i/>
          <w:szCs w:val="28"/>
          <w:lang w:val="bg-BG"/>
        </w:rPr>
        <w:t>В хамбара има гъргърица.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9D12E4">
        <w:rPr>
          <w:b/>
          <w:szCs w:val="28"/>
          <w:lang w:val="bg-BG"/>
        </w:rPr>
        <w:t>гърлестѝца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гърл’ъсти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цъ </w:t>
      </w:r>
      <w:r w:rsidRPr="00D85910">
        <w:rPr>
          <w:szCs w:val="28"/>
          <w:lang w:val="bg-BG"/>
        </w:rPr>
        <w:t xml:space="preserve">Вид едри сини сливи с леко горчив вкус, които рано зреят и костилките им трудно се отделят; </w:t>
      </w:r>
      <w:r w:rsidRPr="007D622F">
        <w:rPr>
          <w:i/>
          <w:szCs w:val="28"/>
          <w:lang w:val="bg-BG"/>
        </w:rPr>
        <w:t>бърдачка</w:t>
      </w:r>
      <w:r w:rsidRPr="00D85910">
        <w:rPr>
          <w:szCs w:val="28"/>
          <w:lang w:val="bg-BG"/>
        </w:rPr>
        <w:t>.</w:t>
      </w:r>
    </w:p>
    <w:p w:rsidR="008B1F42" w:rsidRPr="00DB689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гъ</w:t>
      </w:r>
      <w:r>
        <w:rPr>
          <w:b/>
          <w:szCs w:val="28"/>
          <w:lang w:val="bg-BG"/>
        </w:rPr>
        <w:t xml:space="preserve">рмел </w:t>
      </w:r>
      <w:r>
        <w:rPr>
          <w:i/>
          <w:szCs w:val="28"/>
          <w:lang w:val="bg-BG"/>
        </w:rPr>
        <w:t>гъ</w:t>
      </w:r>
      <w:r>
        <w:rPr>
          <w:i/>
          <w:szCs w:val="28"/>
          <w:lang w:val="bg-BG"/>
        </w:rPr>
        <w:t>рм</w:t>
      </w:r>
      <w:r w:rsidRPr="0065197E">
        <w:rPr>
          <w:i/>
          <w:szCs w:val="28"/>
          <w:lang w:val="bg-BG"/>
        </w:rPr>
        <w:t xml:space="preserve">’ъл </w:t>
      </w:r>
      <w:r>
        <w:rPr>
          <w:szCs w:val="28"/>
          <w:lang w:val="bg-BG"/>
        </w:rPr>
        <w:t>Гръм, гръмотевица.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гъст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 топонимията: гъста ниска гора; гъсталак, храсталак.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Вълчов гъстак. Сивчов гъстак.</w:t>
      </w:r>
    </w:p>
    <w:p w:rsidR="008B1F42" w:rsidRPr="004B1A5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гъста</w:t>
      </w:r>
      <w:r>
        <w:rPr>
          <w:b/>
          <w:szCs w:val="28"/>
          <w:lang w:val="bg-BG"/>
        </w:rPr>
        <w:t xml:space="preserve">че </w:t>
      </w:r>
      <w:r>
        <w:rPr>
          <w:i/>
          <w:szCs w:val="28"/>
          <w:lang w:val="bg-BG"/>
        </w:rPr>
        <w:t>гъста</w:t>
      </w:r>
      <w:r>
        <w:rPr>
          <w:i/>
          <w:szCs w:val="28"/>
          <w:lang w:val="bg-BG"/>
        </w:rPr>
        <w:t xml:space="preserve">чи </w:t>
      </w:r>
      <w:r w:rsidRPr="00D85910">
        <w:rPr>
          <w:szCs w:val="28"/>
          <w:lang w:val="bg-BG"/>
        </w:rPr>
        <w:t xml:space="preserve">В топонимията: </w:t>
      </w:r>
      <w:r>
        <w:rPr>
          <w:szCs w:val="28"/>
          <w:lang w:val="bg-BG"/>
        </w:rPr>
        <w:t xml:space="preserve">малък гъстак – </w:t>
      </w:r>
      <w:r w:rsidRPr="00D85910">
        <w:rPr>
          <w:szCs w:val="28"/>
          <w:lang w:val="bg-BG"/>
        </w:rPr>
        <w:t>гъста ниска гора; гъсталак, храсталак.</w:t>
      </w:r>
      <w:r>
        <w:rPr>
          <w:i/>
          <w:szCs w:val="28"/>
          <w:lang w:val="bg-BG"/>
        </w:rPr>
        <w:t xml:space="preserve"> Червеното гъстаче.</w:t>
      </w:r>
    </w:p>
    <w:p w:rsidR="008B1F42" w:rsidRPr="00AC560F" w:rsidRDefault="008B1F42" w:rsidP="00AC560F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твам</w:t>
      </w:r>
      <w:r w:rsidRPr="00D85910">
        <w:rPr>
          <w:b/>
          <w:szCs w:val="28"/>
          <w:lang w:val="bg-BG"/>
        </w:rPr>
        <w:t>, да 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твъм</w:t>
      </w:r>
      <w:r w:rsidRPr="00D85910">
        <w:rPr>
          <w:i/>
          <w:szCs w:val="28"/>
          <w:lang w:val="bg-BG"/>
        </w:rPr>
        <w:t>, дъ 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тнъ</w:t>
      </w:r>
      <w:r w:rsidRPr="00D85910">
        <w:rPr>
          <w:szCs w:val="28"/>
          <w:lang w:val="bg-BG"/>
        </w:rPr>
        <w:t xml:space="preserve"> 1. Преобръщам</w:t>
      </w:r>
      <w:r>
        <w:rPr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2. Свалям, съ</w:t>
      </w:r>
      <w:r w:rsidRPr="00D85910">
        <w:rPr>
          <w:szCs w:val="28"/>
          <w:lang w:val="bg-BG"/>
        </w:rPr>
        <w:softHyphen/>
        <w:t xml:space="preserve">барям. </w:t>
      </w:r>
      <w:r>
        <w:rPr>
          <w:i/>
          <w:szCs w:val="28"/>
          <w:lang w:val="bg-BG"/>
        </w:rPr>
        <w:t>Конят се подплаши и гътна каруцата. Гътнахме стария плевник.</w:t>
      </w:r>
    </w:p>
    <w:p w:rsidR="008B1F42" w:rsidRDefault="008B1F42" w:rsidP="00AC560F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твам се, да се 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твъм съ, дъ съ 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тнъ</w:t>
      </w:r>
      <w:r w:rsidRPr="00D85910">
        <w:rPr>
          <w:szCs w:val="28"/>
          <w:lang w:val="bg-BG"/>
        </w:rPr>
        <w:t xml:space="preserve"> Разболявам се  на легло.</w:t>
      </w:r>
    </w:p>
    <w:p w:rsidR="008B1F42" w:rsidRDefault="008B1F42" w:rsidP="00D4071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гъ</w:t>
      </w:r>
      <w:r>
        <w:rPr>
          <w:b/>
          <w:szCs w:val="28"/>
          <w:lang w:val="bg-BG"/>
        </w:rPr>
        <w:t xml:space="preserve">ци </w:t>
      </w:r>
      <w:r>
        <w:rPr>
          <w:i/>
          <w:szCs w:val="28"/>
          <w:lang w:val="bg-BG"/>
        </w:rPr>
        <w:t>гъ</w:t>
      </w:r>
      <w:r>
        <w:rPr>
          <w:i/>
          <w:szCs w:val="28"/>
          <w:lang w:val="bg-BG"/>
        </w:rPr>
        <w:t xml:space="preserve">ци </w:t>
      </w:r>
      <w:r>
        <w:rPr>
          <w:szCs w:val="28"/>
          <w:lang w:val="bg-BG"/>
        </w:rPr>
        <w:t>Межд. за викане на прасе, свиня.</w:t>
      </w:r>
    </w:p>
    <w:p w:rsidR="008B1F42" w:rsidRDefault="008B1F42" w:rsidP="00D4071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гъ</w:t>
      </w:r>
      <w:r>
        <w:rPr>
          <w:b/>
          <w:szCs w:val="28"/>
          <w:lang w:val="bg-BG"/>
        </w:rPr>
        <w:t>чкам, да нагъ</w:t>
      </w:r>
      <w:r>
        <w:rPr>
          <w:b/>
          <w:szCs w:val="28"/>
          <w:lang w:val="bg-BG"/>
        </w:rPr>
        <w:t xml:space="preserve">чкам </w:t>
      </w:r>
      <w:r w:rsidRPr="0013549A">
        <w:rPr>
          <w:i/>
          <w:szCs w:val="28"/>
          <w:lang w:val="bg-BG"/>
        </w:rPr>
        <w:t>гъ</w:t>
      </w:r>
      <w:r w:rsidRPr="0013549A">
        <w:rPr>
          <w:i/>
          <w:szCs w:val="28"/>
          <w:lang w:val="bg-BG"/>
        </w:rPr>
        <w:t>чкъм, дъ нъгъ</w:t>
      </w:r>
      <w:r w:rsidRPr="0013549A">
        <w:rPr>
          <w:i/>
          <w:szCs w:val="28"/>
          <w:lang w:val="bg-BG"/>
        </w:rPr>
        <w:t>чкъм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Вкарвам, натъпквам, натиквам, наблъсквам.</w:t>
      </w:r>
    </w:p>
    <w:p w:rsidR="008B1F42" w:rsidRPr="0065197E" w:rsidRDefault="008B1F42" w:rsidP="00D4071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гъ</w:t>
      </w:r>
      <w:r>
        <w:rPr>
          <w:b/>
          <w:szCs w:val="28"/>
          <w:lang w:val="bg-BG"/>
        </w:rPr>
        <w:t xml:space="preserve">чканица </w:t>
      </w:r>
      <w:r>
        <w:rPr>
          <w:i/>
          <w:szCs w:val="28"/>
          <w:lang w:val="bg-BG"/>
        </w:rPr>
        <w:t>гъ</w:t>
      </w:r>
      <w:r>
        <w:rPr>
          <w:i/>
          <w:szCs w:val="28"/>
          <w:lang w:val="bg-BG"/>
        </w:rPr>
        <w:t xml:space="preserve">чкъницъ </w:t>
      </w:r>
      <w:r>
        <w:rPr>
          <w:szCs w:val="28"/>
          <w:lang w:val="bg-BG"/>
        </w:rPr>
        <w:t>Навалица.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гьоб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gőbek)  Движение с леко изхвърляне на корема напред </w:t>
      </w:r>
      <w:r>
        <w:rPr>
          <w:szCs w:val="28"/>
          <w:lang w:val="bg-BG"/>
        </w:rPr>
        <w:t>при ориенталски танц</w:t>
      </w:r>
      <w:r w:rsidRPr="00D85910">
        <w:rPr>
          <w:szCs w:val="28"/>
          <w:lang w:val="bg-BG"/>
        </w:rPr>
        <w:t xml:space="preserve">. </w:t>
      </w:r>
    </w:p>
    <w:p w:rsidR="008B1F42" w:rsidRPr="007F5281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гьол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г’ол</w:t>
      </w:r>
      <w:r w:rsidRPr="00D85910">
        <w:rPr>
          <w:szCs w:val="28"/>
          <w:lang w:val="bg-BG"/>
        </w:rPr>
        <w:t xml:space="preserve"> (тур. gőbek) Яма със застояла вода; локва, мал</w:t>
      </w:r>
      <w:r w:rsidRPr="00D85910">
        <w:rPr>
          <w:szCs w:val="28"/>
          <w:lang w:val="bg-BG"/>
        </w:rPr>
        <w:softHyphen/>
        <w:t xml:space="preserve">ко блато. </w:t>
      </w:r>
      <w:r w:rsidRPr="00AD1260">
        <w:rPr>
          <w:i/>
          <w:szCs w:val="28"/>
        </w:rPr>
        <w:t xml:space="preserve">*Всяка жаба да си знае гьола. </w:t>
      </w:r>
      <w:r>
        <w:rPr>
          <w:szCs w:val="28"/>
          <w:lang w:val="bg-BG"/>
        </w:rPr>
        <w:t>Всеки човек да си знае мястото и да не се бърка в чуждите работи.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гьон </w:t>
      </w:r>
      <w:r w:rsidRPr="00D85910">
        <w:rPr>
          <w:i/>
          <w:szCs w:val="28"/>
          <w:lang w:val="bg-BG"/>
        </w:rPr>
        <w:t xml:space="preserve">г’он </w:t>
      </w:r>
      <w:r w:rsidRPr="00D85910">
        <w:rPr>
          <w:szCs w:val="28"/>
          <w:lang w:val="bg-BG"/>
        </w:rPr>
        <w:t xml:space="preserve">(тур. gőn </w:t>
      </w:r>
      <w:r w:rsidRPr="007D622F">
        <w:rPr>
          <w:i/>
          <w:szCs w:val="28"/>
          <w:lang w:val="bg-BG"/>
        </w:rPr>
        <w:t>‘щавена кожа’</w:t>
      </w:r>
      <w:r w:rsidRPr="00D85910">
        <w:rPr>
          <w:szCs w:val="28"/>
          <w:lang w:val="bg-BG"/>
        </w:rPr>
        <w:t>) 1. Дебела обработена кожа за подметки на обувки, за ремъци и др.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2. Дебелоок човек, непукист.</w:t>
      </w:r>
      <w:r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гьо</w:t>
      </w:r>
      <w:r>
        <w:rPr>
          <w:b/>
          <w:szCs w:val="28"/>
          <w:lang w:val="bg-BG"/>
        </w:rPr>
        <w:t>нсура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г</w:t>
      </w:r>
      <w:r w:rsidRPr="00AD1260">
        <w:rPr>
          <w:i/>
          <w:szCs w:val="28"/>
          <w:lang w:val="bg-BG"/>
        </w:rPr>
        <w:t>’о</w:t>
      </w:r>
      <w:r>
        <w:rPr>
          <w:i/>
          <w:szCs w:val="28"/>
          <w:lang w:val="bg-BG"/>
        </w:rPr>
        <w:t></w:t>
      </w:r>
      <w:r w:rsidRPr="00AD1260">
        <w:rPr>
          <w:i/>
          <w:szCs w:val="28"/>
          <w:lang w:val="bg-BG"/>
        </w:rPr>
        <w:t>нсура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т </w:t>
      </w:r>
      <w:r>
        <w:rPr>
          <w:szCs w:val="28"/>
          <w:lang w:val="bg-BG"/>
        </w:rPr>
        <w:t>Нахален, дебелоок, дебелокож човек.</w:t>
      </w:r>
    </w:p>
    <w:p w:rsidR="008B1F42" w:rsidRPr="00FD447D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гьо</w:t>
      </w:r>
      <w:r>
        <w:rPr>
          <w:b/>
          <w:szCs w:val="28"/>
          <w:lang w:val="bg-BG"/>
        </w:rPr>
        <w:t xml:space="preserve">стерица </w:t>
      </w:r>
      <w:r>
        <w:rPr>
          <w:i/>
          <w:szCs w:val="28"/>
          <w:lang w:val="bg-BG"/>
        </w:rPr>
        <w:t>г</w:t>
      </w:r>
      <w:r w:rsidRPr="005611B2">
        <w:rPr>
          <w:i/>
          <w:szCs w:val="28"/>
          <w:lang w:val="bg-BG"/>
        </w:rPr>
        <w:t>’о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ст</w:t>
      </w:r>
      <w:r w:rsidRPr="005611B2">
        <w:rPr>
          <w:i/>
          <w:szCs w:val="28"/>
          <w:lang w:val="bg-BG"/>
        </w:rPr>
        <w:t xml:space="preserve">’ърицъ </w:t>
      </w:r>
      <w:r>
        <w:rPr>
          <w:szCs w:val="28"/>
          <w:lang w:val="bg-BG"/>
        </w:rPr>
        <w:t>Тояга, сопа.</w:t>
      </w:r>
    </w:p>
    <w:p w:rsidR="008B1F42" w:rsidRPr="00AD1260" w:rsidRDefault="008B1F42" w:rsidP="009D748C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тере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т’ъри</w:t>
      </w:r>
      <w:r w:rsidRPr="00D85910">
        <w:rPr>
          <w:szCs w:val="28"/>
          <w:lang w:val="bg-BG"/>
        </w:rPr>
        <w:t xml:space="preserve"> (тур. gőtű</w:t>
      </w:r>
      <w:r w:rsidRPr="00D85910">
        <w:rPr>
          <w:szCs w:val="28"/>
          <w:lang w:val="bg-BG"/>
        </w:rPr>
        <w:softHyphen/>
        <w:t xml:space="preserve">rű </w:t>
      </w:r>
      <w:r w:rsidRPr="007D622F">
        <w:rPr>
          <w:i/>
          <w:szCs w:val="28"/>
          <w:lang w:val="bg-BG"/>
        </w:rPr>
        <w:t>‘всички заедно’</w:t>
      </w:r>
      <w:r w:rsidRPr="00D85910">
        <w:rPr>
          <w:szCs w:val="28"/>
          <w:lang w:val="bg-BG"/>
        </w:rPr>
        <w:t xml:space="preserve">) На око, приблизително. </w:t>
      </w:r>
      <w:r w:rsidRPr="00D85910">
        <w:rPr>
          <w:i/>
          <w:szCs w:val="28"/>
          <w:lang w:val="bg-BG"/>
        </w:rPr>
        <w:t xml:space="preserve">Не спазвам рецептата, правя туршията </w:t>
      </w:r>
      <w:r w:rsidRPr="00AD1260">
        <w:rPr>
          <w:i/>
          <w:szCs w:val="28"/>
        </w:rPr>
        <w:t>*</w:t>
      </w:r>
      <w:r w:rsidRPr="00D85910">
        <w:rPr>
          <w:i/>
          <w:szCs w:val="28"/>
          <w:lang w:val="bg-BG"/>
        </w:rPr>
        <w:t>едно към гьотере.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Приблизително, без точни изчисления.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гюдери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г’уд’ъри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gűderi) Кожа за чистене на прозорци и др. стъкла.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гюз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г’уз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gűzel) Хубав, красив, прекрасен.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зум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зум</w:t>
      </w:r>
      <w:r w:rsidRPr="00D85910">
        <w:rPr>
          <w:szCs w:val="28"/>
          <w:lang w:val="bg-BG"/>
        </w:rPr>
        <w:t xml:space="preserve"> (нгр.) </w:t>
      </w:r>
      <w:r w:rsidRPr="00B4173F">
        <w:rPr>
          <w:szCs w:val="28"/>
          <w:lang w:val="bg-BG"/>
        </w:rPr>
        <w:t>(</w:t>
      </w:r>
      <w:r>
        <w:rPr>
          <w:szCs w:val="28"/>
          <w:lang w:val="en-US"/>
        </w:rPr>
        <w:t>Mentha</w:t>
      </w:r>
      <w:r w:rsidRPr="00B4173F">
        <w:rPr>
          <w:szCs w:val="28"/>
          <w:lang w:val="bg-BG"/>
        </w:rPr>
        <w:t xml:space="preserve"> </w:t>
      </w:r>
      <w:r>
        <w:rPr>
          <w:szCs w:val="28"/>
          <w:lang w:val="en-US"/>
        </w:rPr>
        <w:t>spicata</w:t>
      </w:r>
      <w:r w:rsidRPr="00B4173F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Д</w:t>
      </w:r>
      <w:r w:rsidRPr="00D85910">
        <w:rPr>
          <w:szCs w:val="28"/>
          <w:lang w:val="bg-BG"/>
        </w:rPr>
        <w:t xml:space="preserve">жоджен </w:t>
      </w:r>
      <w:r>
        <w:rPr>
          <w:szCs w:val="28"/>
          <w:lang w:val="bg-BG"/>
        </w:rPr>
        <w:t>– г</w:t>
      </w:r>
      <w:r w:rsidRPr="00D85910">
        <w:rPr>
          <w:szCs w:val="28"/>
          <w:lang w:val="bg-BG"/>
        </w:rPr>
        <w:t>радинско растение</w:t>
      </w:r>
      <w:r>
        <w:rPr>
          <w:szCs w:val="28"/>
          <w:lang w:val="bg-BG"/>
        </w:rPr>
        <w:t>, което се използва като</w:t>
      </w:r>
      <w:r w:rsidRPr="00D85910">
        <w:rPr>
          <w:szCs w:val="28"/>
          <w:lang w:val="bg-BG"/>
        </w:rPr>
        <w:t xml:space="preserve"> подправка</w:t>
      </w:r>
      <w:r>
        <w:rPr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г’ул</w:t>
      </w:r>
      <w:r w:rsidRPr="00D85910">
        <w:rPr>
          <w:szCs w:val="28"/>
          <w:lang w:val="bg-BG"/>
        </w:rPr>
        <w:t xml:space="preserve"> (тур. gűl от перс.) Трендафил, роза.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г’ум</w:t>
      </w:r>
      <w:r>
        <w:rPr>
          <w:szCs w:val="28"/>
          <w:lang w:val="bg-BG"/>
        </w:rPr>
        <w:t xml:space="preserve"> (тур. gűğűm) Дълбок ме</w:t>
      </w:r>
      <w:r w:rsidRPr="00D85910">
        <w:rPr>
          <w:szCs w:val="28"/>
          <w:lang w:val="bg-BG"/>
        </w:rPr>
        <w:t xml:space="preserve">тален съд с тясно гърло за течности.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гюм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г’ум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gűme) Уловка, примамка, капан. </w:t>
      </w:r>
    </w:p>
    <w:p w:rsidR="008B1F42" w:rsidRDefault="008B1F42" w:rsidP="00D4071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гюр </w:t>
      </w:r>
      <w:r>
        <w:rPr>
          <w:i/>
          <w:szCs w:val="28"/>
          <w:lang w:val="bg-BG"/>
        </w:rPr>
        <w:t>г</w:t>
      </w:r>
      <w:r w:rsidRPr="00861327">
        <w:rPr>
          <w:i/>
          <w:szCs w:val="28"/>
        </w:rPr>
        <w:t>’ур</w:t>
      </w:r>
      <w:r>
        <w:rPr>
          <w:i/>
          <w:szCs w:val="28"/>
          <w:lang w:val="bg-BG"/>
        </w:rPr>
        <w:t xml:space="preserve"> </w:t>
      </w:r>
      <w:r w:rsidRPr="00861327">
        <w:rPr>
          <w:szCs w:val="28"/>
        </w:rPr>
        <w:t>(</w:t>
      </w:r>
      <w:r>
        <w:rPr>
          <w:szCs w:val="28"/>
          <w:lang w:val="bg-BG"/>
        </w:rPr>
        <w:t xml:space="preserve">тур. geri </w:t>
      </w:r>
      <w:r w:rsidRPr="007D622F">
        <w:rPr>
          <w:i/>
          <w:szCs w:val="28"/>
        </w:rPr>
        <w:t>‘</w:t>
      </w:r>
      <w:r w:rsidRPr="007D622F">
        <w:rPr>
          <w:i/>
          <w:szCs w:val="28"/>
          <w:lang w:val="bg-BG"/>
        </w:rPr>
        <w:t>назад</w:t>
      </w:r>
      <w:r w:rsidRPr="007D622F">
        <w:rPr>
          <w:i/>
          <w:szCs w:val="28"/>
        </w:rPr>
        <w:t>’</w:t>
      </w:r>
      <w:r w:rsidRPr="00861327">
        <w:rPr>
          <w:szCs w:val="28"/>
        </w:rPr>
        <w:t>)</w:t>
      </w:r>
      <w:r>
        <w:rPr>
          <w:szCs w:val="28"/>
          <w:lang w:val="bg-BG"/>
        </w:rPr>
        <w:t xml:space="preserve"> Межд. за прогонване на гъски.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гюрл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г’урл’у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Тревясало, буренясало дворно място.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kőrűk) Сгъваем покрив на превозно средство или на детска количка.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гюрултаджи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г’урултъ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gűrűl</w:t>
      </w:r>
      <w:r w:rsidRPr="00D85910">
        <w:rPr>
          <w:szCs w:val="28"/>
          <w:lang w:val="bg-BG"/>
        </w:rPr>
        <w:softHyphen/>
        <w:t>tűcű) Жена, която вдига шум, врява, участва в скандал; скандалджийка.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гюрултаджи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г’урултъ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gűrűl</w:t>
      </w:r>
      <w:r w:rsidRPr="00D85910">
        <w:rPr>
          <w:szCs w:val="28"/>
          <w:lang w:val="bg-BG"/>
        </w:rPr>
        <w:softHyphen/>
        <w:t>tűcű) Мъж, който вдига шум, врява, участва в скандал; скандалджия.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гюрулт</w:t>
      </w:r>
      <w:r>
        <w:rPr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г’ур</w:t>
      </w:r>
      <w:r>
        <w:rPr>
          <w:i/>
          <w:szCs w:val="28"/>
          <w:lang w:val="bg-BG"/>
        </w:rPr>
        <w:t>у</w:t>
      </w:r>
      <w:r w:rsidRPr="00D85910">
        <w:rPr>
          <w:i/>
          <w:szCs w:val="28"/>
          <w:lang w:val="bg-BG"/>
        </w:rPr>
        <w:t>лти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gűrűl</w:t>
      </w:r>
      <w:r w:rsidRPr="00D85910">
        <w:rPr>
          <w:szCs w:val="28"/>
          <w:lang w:val="bg-BG"/>
        </w:rPr>
        <w:softHyphen/>
        <w:t>tű) Скан</w:t>
      </w:r>
      <w:r w:rsidRPr="00D85910">
        <w:rPr>
          <w:szCs w:val="28"/>
          <w:lang w:val="bg-BG"/>
        </w:rPr>
        <w:softHyphen/>
        <w:t xml:space="preserve">дал, караница, голям шум.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гяу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г’ъу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gâvur от перс.) Лице от друга вяра у мюсюлманите; неверник</w:t>
      </w:r>
      <w:r>
        <w:rPr>
          <w:szCs w:val="28"/>
          <w:lang w:val="bg-BG"/>
        </w:rPr>
        <w:t>, гяурин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гяу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gâvur от перс.) Лице от друга вяра у мюсюлманите; неверник</w:t>
      </w:r>
      <w:r>
        <w:rPr>
          <w:szCs w:val="28"/>
          <w:lang w:val="bg-BG"/>
        </w:rPr>
        <w:t>, гяур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Д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давранди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давранди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дъврънди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дъврънди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davrandi) Оздравявам, оправям се, съвземам се след боледуване.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далав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дълъв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dalavere) Нечестна, непочтена сделка; измама, мошеничество.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дам </w:t>
      </w:r>
      <w:r w:rsidRPr="00D85910">
        <w:rPr>
          <w:i/>
          <w:szCs w:val="28"/>
          <w:lang w:val="bg-BG"/>
        </w:rPr>
        <w:t>дам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dam) Обор </w:t>
      </w:r>
      <w:r>
        <w:rPr>
          <w:szCs w:val="28"/>
          <w:lang w:val="bg-BG"/>
        </w:rPr>
        <w:t xml:space="preserve">– сграда, помещение </w:t>
      </w:r>
      <w:r w:rsidRPr="00D85910">
        <w:rPr>
          <w:szCs w:val="28"/>
          <w:lang w:val="bg-BG"/>
        </w:rPr>
        <w:t xml:space="preserve">за </w:t>
      </w:r>
      <w:r>
        <w:rPr>
          <w:szCs w:val="28"/>
          <w:lang w:val="bg-BG"/>
        </w:rPr>
        <w:t xml:space="preserve">отглеждане на </w:t>
      </w:r>
      <w:r w:rsidRPr="00D85910">
        <w:rPr>
          <w:szCs w:val="28"/>
          <w:lang w:val="bg-BG"/>
        </w:rPr>
        <w:t xml:space="preserve">едър добитък.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дамадж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дъмъж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(фр. dame-jeanne през тур.) Голям стъклен съд за вода, вино, ракия и други течности, обикновено с плетена обвивка от повет </w:t>
      </w:r>
      <w:r>
        <w:rPr>
          <w:szCs w:val="28"/>
          <w:lang w:val="bg-BG"/>
        </w:rPr>
        <w:t xml:space="preserve">и </w:t>
      </w:r>
      <w:r w:rsidRPr="00D85910">
        <w:rPr>
          <w:szCs w:val="28"/>
          <w:lang w:val="bg-BG"/>
        </w:rPr>
        <w:t>с дръжка; билник.</w:t>
      </w:r>
    </w:p>
    <w:p w:rsidR="008B1F42" w:rsidRPr="0045365E" w:rsidRDefault="008B1F42" w:rsidP="0075090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дама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дъма</w:t>
      </w:r>
      <w:r>
        <w:rPr>
          <w:i/>
          <w:szCs w:val="28"/>
          <w:lang w:val="bg-BG"/>
        </w:rPr>
        <w:t xml:space="preserve">р </w:t>
      </w:r>
      <w:r w:rsidRPr="00997066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damar</w:t>
      </w:r>
      <w:r w:rsidRPr="00997066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1. Жила в скала, по която тя най-лесно се цепи и обработва. 2. Слабо място на човек. *</w:t>
      </w:r>
      <w:r>
        <w:rPr>
          <w:i/>
          <w:szCs w:val="28"/>
          <w:lang w:val="bg-BG"/>
        </w:rPr>
        <w:t xml:space="preserve">Намирам му дамара. </w:t>
      </w:r>
      <w:r>
        <w:rPr>
          <w:szCs w:val="28"/>
          <w:lang w:val="bg-BG"/>
        </w:rPr>
        <w:t>Намирам най-лесния начин да получа облаги от нещо или от някого.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скъ</w:t>
      </w:r>
      <w:r w:rsidRPr="00D85910">
        <w:rPr>
          <w:szCs w:val="28"/>
          <w:lang w:val="bg-BG"/>
        </w:rPr>
        <w:t xml:space="preserve"> (соб. гр. Дамаск) Модел за шарки на тъкани килими, покривки.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damga) 1. Петно, следа. 2. Печат.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дамг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дамг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дъмг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дъмг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1. Правя петно на дреха или текстилно изделие. 2. Правя нарочно петно с боя върху гърба на овца, за да я разпознавам в стадото. 3. Поставям печат. 4. Нарочвам, набеждавам някого.</w:t>
      </w:r>
    </w:p>
    <w:p w:rsidR="008B1F42" w:rsidRPr="00C8717B" w:rsidRDefault="008B1F42" w:rsidP="00AB222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дамя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дъм</w:t>
      </w:r>
      <w:r w:rsidRPr="00C8717B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т </w:t>
      </w:r>
      <w:r w:rsidRPr="00C8717B">
        <w:rPr>
          <w:szCs w:val="28"/>
          <w:lang w:val="bg-BG"/>
        </w:rPr>
        <w:t>(</w:t>
      </w:r>
      <w:r>
        <w:rPr>
          <w:szCs w:val="28"/>
          <w:lang w:val="bg-BG"/>
        </w:rPr>
        <w:t xml:space="preserve">гр. </w:t>
      </w:r>
      <w:r>
        <w:rPr>
          <w:szCs w:val="28"/>
        </w:rPr>
        <w:t>thymiat</w:t>
      </w:r>
      <w:r w:rsidRPr="00C8717B">
        <w:rPr>
          <w:szCs w:val="28"/>
          <w:lang w:val="bg-BG"/>
        </w:rPr>
        <w:t>о</w:t>
      </w:r>
      <w:r>
        <w:rPr>
          <w:szCs w:val="28"/>
        </w:rPr>
        <w:t>s</w:t>
      </w:r>
      <w:r w:rsidRPr="00C8717B">
        <w:rPr>
          <w:szCs w:val="28"/>
          <w:lang w:val="bg-BG"/>
        </w:rPr>
        <w:t xml:space="preserve"> </w:t>
      </w:r>
      <w:r w:rsidRPr="00734F27">
        <w:rPr>
          <w:i/>
          <w:szCs w:val="28"/>
          <w:lang w:val="bg-BG"/>
        </w:rPr>
        <w:t>‘тамян’</w:t>
      </w:r>
      <w:r w:rsidRPr="00C8717B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Димят – винен сорт грозде с жълто-зелени зърна и лек аромат на тамян.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dana </w:t>
      </w:r>
      <w:r w:rsidRPr="00734F27">
        <w:rPr>
          <w:i/>
          <w:szCs w:val="28"/>
          <w:lang w:val="bg-BG"/>
        </w:rPr>
        <w:t>‘теле’</w:t>
      </w:r>
      <w:r w:rsidRPr="00D85910">
        <w:rPr>
          <w:szCs w:val="28"/>
          <w:lang w:val="bg-BG"/>
        </w:rPr>
        <w:t>) 1. Отбито от бозаене теле, юница. 2. Глупак.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дангал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дънгъл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dangalak) Ви</w:t>
      </w:r>
      <w:r w:rsidRPr="00D85910">
        <w:rPr>
          <w:szCs w:val="28"/>
          <w:lang w:val="bg-BG"/>
        </w:rPr>
        <w:softHyphen/>
        <w:t>сок</w:t>
      </w:r>
      <w:r>
        <w:rPr>
          <w:szCs w:val="28"/>
          <w:lang w:val="bg-BG"/>
        </w:rPr>
        <w:t xml:space="preserve"> и</w:t>
      </w:r>
      <w:r w:rsidRPr="00D85910">
        <w:rPr>
          <w:szCs w:val="28"/>
          <w:lang w:val="bg-BG"/>
        </w:rPr>
        <w:t xml:space="preserve"> слаб човек.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дандани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дъндъни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dandan) Шумно веселие, врява, крясъци.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tarak) </w:t>
      </w:r>
      <w:r>
        <w:rPr>
          <w:szCs w:val="28"/>
          <w:lang w:val="bg-BG"/>
        </w:rPr>
        <w:t>Уред</w:t>
      </w:r>
      <w:r w:rsidRPr="00D85910">
        <w:rPr>
          <w:szCs w:val="28"/>
          <w:lang w:val="bg-BG"/>
        </w:rPr>
        <w:t xml:space="preserve"> с валяци за влачене, разбиване на различни влакна – памук, вълн</w:t>
      </w:r>
      <w:r>
        <w:rPr>
          <w:szCs w:val="28"/>
          <w:lang w:val="bg-BG"/>
        </w:rPr>
        <w:t>а, коноп</w:t>
      </w:r>
      <w:r w:rsidRPr="00D85910">
        <w:rPr>
          <w:szCs w:val="28"/>
          <w:lang w:val="bg-BG"/>
        </w:rPr>
        <w:t xml:space="preserve"> и др. 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даракчи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йница </w:t>
      </w:r>
      <w:r w:rsidRPr="00D85910">
        <w:rPr>
          <w:i/>
          <w:szCs w:val="28"/>
          <w:lang w:val="bg-BG"/>
        </w:rPr>
        <w:t>дъръкчи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tarak) Занаятчийска работилница с дарак </w:t>
      </w:r>
      <w:r w:rsidRPr="00C55EEB">
        <w:rPr>
          <w:i/>
          <w:szCs w:val="28"/>
        </w:rPr>
        <w:t>‘</w:t>
      </w:r>
      <w:r w:rsidRPr="00C55EEB">
        <w:rPr>
          <w:i/>
          <w:szCs w:val="28"/>
          <w:lang w:val="bg-BG"/>
        </w:rPr>
        <w:t>уред за влачене, разбиване на вълна</w:t>
      </w:r>
      <w:r w:rsidRPr="00C55EEB">
        <w:rPr>
          <w:i/>
          <w:szCs w:val="28"/>
        </w:rPr>
        <w:t>’</w:t>
      </w:r>
      <w:r w:rsidRPr="00C55EEB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даракчи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дъръкчи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tarakci) Лице, което влачи, разбива вълна, памук и др. на дарак; дръндар, дръндарин.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дармад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дърмъд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dar</w:t>
      </w:r>
      <w:r w:rsidRPr="00D85910">
        <w:rPr>
          <w:szCs w:val="28"/>
          <w:lang w:val="bg-BG"/>
        </w:rPr>
        <w:softHyphen/>
        <w:t xml:space="preserve">mağan) Разхвърляно, разнебитено, съсипано.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дарм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(нгр.) Бой, побой. </w:t>
      </w:r>
      <w:r w:rsidRPr="00455BC1">
        <w:rPr>
          <w:i/>
          <w:szCs w:val="28"/>
          <w:lang w:val="bg-BG"/>
        </w:rPr>
        <w:t>*</w:t>
      </w:r>
      <w:r>
        <w:rPr>
          <w:i/>
          <w:szCs w:val="28"/>
          <w:lang w:val="bg-BG"/>
        </w:rPr>
        <w:t>Д</w:t>
      </w:r>
      <w:r w:rsidRPr="00455BC1">
        <w:rPr>
          <w:i/>
          <w:szCs w:val="28"/>
          <w:lang w:val="bg-BG"/>
        </w:rPr>
        <w:t>армон</w:t>
      </w:r>
      <w:r>
        <w:rPr>
          <w:i/>
          <w:szCs w:val="28"/>
          <w:lang w:val="bg-BG"/>
        </w:rPr>
        <w:t>,</w:t>
      </w:r>
      <w:r w:rsidRPr="00455BC1">
        <w:rPr>
          <w:i/>
          <w:szCs w:val="28"/>
          <w:lang w:val="bg-BG"/>
        </w:rPr>
        <w:t xml:space="preserve"> дармон</w:t>
      </w:r>
      <w:r>
        <w:rPr>
          <w:i/>
          <w:szCs w:val="28"/>
          <w:lang w:val="bg-BG"/>
        </w:rPr>
        <w:t xml:space="preserve">, крастав кон. </w:t>
      </w:r>
      <w:r>
        <w:rPr>
          <w:szCs w:val="28"/>
          <w:lang w:val="bg-BG"/>
        </w:rPr>
        <w:t>Ще ядеш бой.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дарм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(нгр.) Бия, удрям, тупам.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скал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скъл</w:t>
      </w:r>
      <w:r w:rsidRPr="00D85910">
        <w:rPr>
          <w:szCs w:val="28"/>
          <w:lang w:val="bg-BG"/>
        </w:rPr>
        <w:t xml:space="preserve"> (грц. d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</w:t>
      </w:r>
      <w:r w:rsidRPr="00D85910">
        <w:rPr>
          <w:szCs w:val="28"/>
          <w:lang w:val="bg-BG"/>
        </w:rPr>
        <w:softHyphen/>
        <w:t>los) 1. Учи</w:t>
      </w:r>
      <w:r w:rsidRPr="00D85910">
        <w:rPr>
          <w:szCs w:val="28"/>
          <w:lang w:val="bg-BG"/>
        </w:rPr>
        <w:softHyphen/>
        <w:t>тел. 2. Ученик.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даскали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дъскъли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(грц. d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skalos) 1. Учителка. 2. Ученичка.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даскалу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дъскълу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въм </w:t>
      </w:r>
      <w:r w:rsidRPr="00D85910">
        <w:rPr>
          <w:szCs w:val="28"/>
          <w:lang w:val="bg-BG"/>
        </w:rPr>
        <w:t>(грц. d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skalos) Учителствам.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дасканл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дъскънл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 d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skalos) Про</w:t>
      </w:r>
      <w:r w:rsidRPr="00D85910">
        <w:rPr>
          <w:szCs w:val="28"/>
          <w:lang w:val="bg-BG"/>
        </w:rPr>
        <w:softHyphen/>
        <w:t>фесия на даскал.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дъу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davul) Тъпан</w:t>
      </w:r>
      <w:r>
        <w:rPr>
          <w:szCs w:val="28"/>
          <w:lang w:val="bg-BG"/>
        </w:rPr>
        <w:t>, барабан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ня, да изда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н’ъ, дъ издъй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dayanmak) Тър</w:t>
      </w:r>
      <w:r w:rsidRPr="00D85910">
        <w:rPr>
          <w:szCs w:val="28"/>
          <w:lang w:val="bg-BG"/>
        </w:rPr>
        <w:softHyphen/>
        <w:t>пя, изтрайвам, издържам на нещо неприятно.</w:t>
      </w:r>
    </w:p>
    <w:p w:rsidR="008B1F42" w:rsidRDefault="008B1F42" w:rsidP="00CC439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де </w:t>
      </w:r>
      <w:r>
        <w:rPr>
          <w:i/>
          <w:szCs w:val="28"/>
          <w:lang w:val="bg-BG"/>
        </w:rPr>
        <w:t xml:space="preserve">де </w:t>
      </w:r>
      <w:r>
        <w:rPr>
          <w:szCs w:val="28"/>
          <w:lang w:val="bg-BG"/>
        </w:rPr>
        <w:t>Къде.</w:t>
      </w:r>
    </w:p>
    <w:p w:rsidR="008B1F42" w:rsidRPr="00124DCF" w:rsidRDefault="008B1F42" w:rsidP="00CC439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дебелне</w:t>
      </w:r>
      <w:r>
        <w:rPr>
          <w:b/>
          <w:szCs w:val="28"/>
          <w:lang w:val="bg-BG"/>
        </w:rPr>
        <w:t>я, да надебелне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дибилне</w:t>
      </w:r>
      <w:r>
        <w:rPr>
          <w:i/>
          <w:szCs w:val="28"/>
          <w:lang w:val="bg-BG"/>
        </w:rPr>
        <w:t>йъ, дъ нъдибилне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Дебелея, напълнявам.</w:t>
      </w:r>
    </w:p>
    <w:p w:rsidR="008B1F42" w:rsidRDefault="008B1F42" w:rsidP="00CC439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де</w:t>
      </w:r>
      <w:r>
        <w:rPr>
          <w:b/>
          <w:szCs w:val="28"/>
          <w:lang w:val="bg-BG"/>
        </w:rPr>
        <w:t xml:space="preserve">вер </w:t>
      </w:r>
      <w:r>
        <w:rPr>
          <w:i/>
          <w:szCs w:val="28"/>
          <w:lang w:val="bg-BG"/>
        </w:rPr>
        <w:t>де</w:t>
      </w:r>
      <w:r>
        <w:rPr>
          <w:i/>
          <w:szCs w:val="28"/>
          <w:lang w:val="bg-BG"/>
        </w:rPr>
        <w:t>в</w:t>
      </w:r>
      <w:r w:rsidRPr="002D09C0">
        <w:rPr>
          <w:i/>
          <w:szCs w:val="28"/>
        </w:rPr>
        <w:t xml:space="preserve">’ър </w:t>
      </w:r>
      <w:r>
        <w:rPr>
          <w:szCs w:val="28"/>
          <w:lang w:val="bg-BG"/>
        </w:rPr>
        <w:t>Брат на съпругата.</w:t>
      </w:r>
    </w:p>
    <w:p w:rsidR="008B1F42" w:rsidRPr="002D09C0" w:rsidRDefault="008B1F42" w:rsidP="00CC439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деверу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д</w:t>
      </w:r>
      <w:r w:rsidRPr="002D09C0">
        <w:rPr>
          <w:i/>
          <w:szCs w:val="28"/>
        </w:rPr>
        <w:t>’ъв’ъру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въм </w:t>
      </w:r>
      <w:r>
        <w:rPr>
          <w:szCs w:val="28"/>
          <w:lang w:val="bg-BG"/>
        </w:rPr>
        <w:t>Шетам, грижа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лвъ</w:t>
      </w:r>
      <w:r w:rsidRPr="00D85910">
        <w:rPr>
          <w:szCs w:val="28"/>
          <w:lang w:val="bg-BG"/>
        </w:rPr>
        <w:t xml:space="preserve"> Голям глинен съд с две дръжки с обем 5-6 литра. </w:t>
      </w:r>
      <w:r w:rsidRPr="00FA7B72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Правя делвите. </w:t>
      </w:r>
      <w:r w:rsidRPr="00D85910">
        <w:rPr>
          <w:szCs w:val="28"/>
          <w:lang w:val="bg-BG"/>
        </w:rPr>
        <w:t>Стоя с ръце на хълбоците.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дели</w:t>
      </w:r>
      <w:r>
        <w:rPr>
          <w:b/>
          <w:szCs w:val="28"/>
          <w:lang w:val="bg-BG"/>
        </w:rPr>
        <w:t>̀я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Pr="00774913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̀йъ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deli) Луд, буен, немирен</w:t>
      </w:r>
      <w:r>
        <w:rPr>
          <w:szCs w:val="28"/>
          <w:lang w:val="bg-BG"/>
        </w:rPr>
        <w:t xml:space="preserve"> човек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Pr="00774913">
        <w:rPr>
          <w:i/>
          <w:szCs w:val="28"/>
          <w:lang w:val="bg-BG"/>
        </w:rPr>
        <w:t>’ъ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demek) Тоест, значи.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денк </w:t>
      </w:r>
      <w:r w:rsidRPr="00D85910">
        <w:rPr>
          <w:i/>
          <w:szCs w:val="28"/>
          <w:lang w:val="bg-BG"/>
        </w:rPr>
        <w:t>денк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denk от перс.) Голям вързоп стока или покъщнина; бала.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 xml:space="preserve"> </w:t>
      </w:r>
      <w:r w:rsidRPr="00D85910">
        <w:rPr>
          <w:szCs w:val="28"/>
          <w:lang w:val="bg-BG"/>
        </w:rPr>
        <w:t>Денем, през деня.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,</w:t>
      </w:r>
      <w:r>
        <w:rPr>
          <w:b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да одер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уд</w:t>
      </w:r>
      <w:r w:rsidRPr="00D85910">
        <w:rPr>
          <w:i/>
          <w:szCs w:val="28"/>
          <w:lang w:val="bg-BG"/>
        </w:rPr>
        <w:softHyphen/>
        <w:t>ир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1. Смъквам кожата на животно. 2. Бия</w:t>
      </w:r>
      <w:r w:rsidRPr="00E3694B">
        <w:rPr>
          <w:szCs w:val="28"/>
        </w:rPr>
        <w:t xml:space="preserve">, удрям </w:t>
      </w:r>
      <w:r w:rsidRPr="00D85910">
        <w:rPr>
          <w:szCs w:val="28"/>
          <w:lang w:val="bg-BG"/>
        </w:rPr>
        <w:t xml:space="preserve">някого.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Pr="00774913">
        <w:rPr>
          <w:i/>
          <w:szCs w:val="28"/>
        </w:rPr>
        <w:t>’ъ</w:t>
      </w:r>
      <w:r w:rsidRPr="00D85910">
        <w:rPr>
          <w:i/>
          <w:szCs w:val="28"/>
          <w:lang w:val="bg-BG"/>
        </w:rPr>
        <w:t>рви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derviş от перс.) Мохамедански монах. </w:t>
      </w:r>
    </w:p>
    <w:p w:rsidR="008B1F42" w:rsidRPr="00EB30E9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</w:t>
      </w:r>
      <w:r>
        <w:rPr>
          <w:b/>
          <w:szCs w:val="28"/>
          <w:lang w:val="bg-BG"/>
        </w:rPr>
        <w:t xml:space="preserve">ѐ </w:t>
      </w:r>
      <w:r w:rsidRPr="00D85910">
        <w:rPr>
          <w:rFonts w:ascii="TimesNakov" w:hAnsi="TimesNakov"/>
          <w:i/>
          <w:szCs w:val="28"/>
          <w:lang w:val="bg-BG"/>
        </w:rPr>
        <w:t>д’ър</w:t>
      </w:r>
      <w:r>
        <w:rPr>
          <w:i/>
          <w:szCs w:val="28"/>
          <w:lang w:val="bg-BG"/>
        </w:rPr>
        <w:t>ѐ</w:t>
      </w:r>
      <w:r w:rsidRPr="00D85910">
        <w:rPr>
          <w:rFonts w:ascii="TimesNakov" w:hAnsi="TimesNakov"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dere от перс.) В топонимията: рекичка, поточе, дол, долчина; </w:t>
      </w:r>
      <w:r>
        <w:rPr>
          <w:szCs w:val="28"/>
          <w:lang w:val="bg-BG"/>
        </w:rPr>
        <w:t xml:space="preserve">речно </w:t>
      </w:r>
      <w:r w:rsidRPr="00D85910">
        <w:rPr>
          <w:szCs w:val="28"/>
          <w:lang w:val="bg-BG"/>
        </w:rPr>
        <w:t xml:space="preserve">корито. </w:t>
      </w:r>
      <w:r>
        <w:rPr>
          <w:i/>
          <w:szCs w:val="28"/>
          <w:lang w:val="bg-BG"/>
        </w:rPr>
        <w:t>Овесяното дере. Стражерско дере.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Отивам *на Маймун дере. </w:t>
      </w:r>
      <w:r>
        <w:rPr>
          <w:szCs w:val="28"/>
          <w:lang w:val="bg-BG"/>
        </w:rPr>
        <w:t>Неизвестно къде, кой знае къде.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дереб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дириб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(тур. dere</w:t>
      </w:r>
      <w:r w:rsidRPr="00D85910">
        <w:rPr>
          <w:szCs w:val="28"/>
          <w:lang w:val="bg-BG"/>
        </w:rPr>
        <w:softHyphen/>
        <w:t xml:space="preserve">bey) 1. Своеволен турски феодален управител. 2. Тиранин, самовластник.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дереб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йствам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дириб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йст</w:t>
      </w:r>
      <w:r w:rsidRPr="00D85910">
        <w:rPr>
          <w:i/>
          <w:szCs w:val="28"/>
          <w:lang w:val="bg-BG"/>
        </w:rPr>
        <w:softHyphen/>
        <w:t>въм</w:t>
      </w:r>
      <w:r w:rsidRPr="00D85910">
        <w:rPr>
          <w:szCs w:val="28"/>
          <w:lang w:val="bg-BG"/>
        </w:rPr>
        <w:t xml:space="preserve"> (тур. derebey) Своеволнича, вилнея.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дереб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дириб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йству</w:t>
      </w:r>
      <w:r w:rsidRPr="00D85910">
        <w:rPr>
          <w:szCs w:val="28"/>
          <w:lang w:val="bg-BG"/>
        </w:rPr>
        <w:t xml:space="preserve"> (тур. derebey) Своеволие. </w:t>
      </w:r>
    </w:p>
    <w:p w:rsidR="008B1F42" w:rsidRPr="004223C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дередж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дириж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dere</w:t>
      </w:r>
      <w:r w:rsidRPr="00D85910">
        <w:rPr>
          <w:szCs w:val="28"/>
          <w:lang w:val="bg-BG"/>
        </w:rPr>
        <w:softHyphen/>
        <w:t xml:space="preserve">ce </w:t>
      </w:r>
      <w:r w:rsidRPr="00C55EEB">
        <w:rPr>
          <w:i/>
          <w:szCs w:val="28"/>
          <w:lang w:val="bg-BG"/>
        </w:rPr>
        <w:t>‘степен’</w:t>
      </w:r>
      <w:r w:rsidRPr="00D85910">
        <w:rPr>
          <w:szCs w:val="28"/>
          <w:lang w:val="bg-BG"/>
        </w:rPr>
        <w:t xml:space="preserve"> от ар.) Положение, състояние, обикновено лошо, теж</w:t>
      </w:r>
      <w:r w:rsidRPr="00D85910">
        <w:rPr>
          <w:szCs w:val="28"/>
          <w:lang w:val="bg-BG"/>
        </w:rPr>
        <w:softHyphen/>
        <w:t xml:space="preserve">ко. </w:t>
      </w:r>
      <w:r>
        <w:rPr>
          <w:i/>
          <w:szCs w:val="28"/>
          <w:lang w:val="bg-BG"/>
        </w:rPr>
        <w:t>Виж ме на какво дередже съм.</w:t>
      </w:r>
    </w:p>
    <w:p w:rsidR="008B1F42" w:rsidRPr="0070033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рвам, да 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рвъм, дъ 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Ударям, бия някого.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Като те дерна веднъж.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дерт</w:t>
      </w:r>
      <w:r w:rsidRPr="00D85910">
        <w:rPr>
          <w:szCs w:val="28"/>
          <w:lang w:val="bg-BG"/>
        </w:rPr>
        <w:t xml:space="preserve"> (тур. dert от перс.) Грижа, мъка, страдание.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д’ъртли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dert от перс.) Загрижен, притеснен.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Дълга следа от одраскано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одрано място.</w:t>
      </w:r>
      <w:r>
        <w:rPr>
          <w:szCs w:val="28"/>
          <w:lang w:val="bg-BG"/>
        </w:rPr>
        <w:t xml:space="preserve"> </w:t>
      </w:r>
    </w:p>
    <w:p w:rsidR="008B1F42" w:rsidRPr="00FC08C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деча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дича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Деца. </w:t>
      </w:r>
      <w:r>
        <w:rPr>
          <w:i/>
          <w:szCs w:val="28"/>
          <w:lang w:val="bg-BG"/>
        </w:rPr>
        <w:t>Имам пет деча.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гара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гъръ</w:t>
      </w:r>
      <w:r w:rsidRPr="00D85910">
        <w:rPr>
          <w:szCs w:val="28"/>
          <w:lang w:val="bg-BG"/>
        </w:rPr>
        <w:t xml:space="preserve"> Дървен уред – вид мотовилка за намотаване на прежда, която се върти в кръг; въртележка.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жам</w:t>
      </w:r>
      <w:r w:rsidRPr="00D85910">
        <w:rPr>
          <w:szCs w:val="28"/>
          <w:lang w:val="bg-BG"/>
        </w:rPr>
        <w:t xml:space="preserve"> (тур. cam  от перс.) 1. Прозоречно стъкло. 2. Стъкло. 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camal) Вид зидана печка, която едновременно отоплява две стаи. 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cambaz от перс.) Търговец на добитък</w:t>
      </w:r>
      <w:r>
        <w:rPr>
          <w:szCs w:val="28"/>
          <w:lang w:val="bg-BG"/>
        </w:rPr>
        <w:t>, джамбазин</w:t>
      </w:r>
      <w:r w:rsidRPr="00D85910">
        <w:rPr>
          <w:szCs w:val="28"/>
          <w:lang w:val="bg-BG"/>
        </w:rPr>
        <w:t>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(тур. cambaz от перс.) Търговец на добитък</w:t>
      </w:r>
      <w:r>
        <w:rPr>
          <w:szCs w:val="28"/>
          <w:lang w:val="bg-BG"/>
        </w:rPr>
        <w:t>, джамбаз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жамбазл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жъмбъзл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 xml:space="preserve">(тур. cambaz от перс.) Търговия с добитък. 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жъмжи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camci) Май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стор-стъклар. 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жъмли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camci) Остъклен шкаф или бюфет. 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жамл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cam</w:t>
      </w:r>
      <w:r w:rsidRPr="00D85910">
        <w:rPr>
          <w:szCs w:val="28"/>
          <w:lang w:val="bg-BG"/>
        </w:rPr>
        <w:softHyphen/>
        <w:t>lik от перс.) Остъклена площ, веранда, витрина.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жанаб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i/>
          <w:szCs w:val="28"/>
          <w:lang w:val="bg-BG"/>
        </w:rPr>
        <w:t xml:space="preserve"> жънъб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ce</w:t>
      </w:r>
      <w:r w:rsidRPr="00D85910">
        <w:rPr>
          <w:szCs w:val="28"/>
          <w:lang w:val="bg-BG"/>
        </w:rPr>
        <w:softHyphen/>
        <w:t>nabet от ар.)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Про</w:t>
      </w:r>
      <w:r w:rsidRPr="00D85910">
        <w:rPr>
          <w:szCs w:val="28"/>
          <w:lang w:val="bg-BG"/>
        </w:rPr>
        <w:softHyphen/>
        <w:t>клет човек, лош човек</w:t>
      </w:r>
      <w:r>
        <w:rPr>
          <w:szCs w:val="28"/>
          <w:lang w:val="bg-BG"/>
        </w:rPr>
        <w:t>, джанабетин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жанаб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тин</w:t>
      </w:r>
      <w:r w:rsidRPr="00D85910">
        <w:rPr>
          <w:i/>
          <w:szCs w:val="28"/>
          <w:lang w:val="bg-BG"/>
        </w:rPr>
        <w:t xml:space="preserve"> жънъб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тин</w:t>
      </w:r>
      <w:r>
        <w:rPr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(тур. ce</w:t>
      </w:r>
      <w:r w:rsidRPr="00D85910">
        <w:rPr>
          <w:szCs w:val="28"/>
          <w:lang w:val="bg-BG"/>
        </w:rPr>
        <w:t>nabet от ар.)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Про</w:t>
      </w:r>
      <w:r w:rsidRPr="00D85910">
        <w:rPr>
          <w:szCs w:val="28"/>
          <w:lang w:val="bg-BG"/>
        </w:rPr>
        <w:softHyphen/>
        <w:t>клет човек, лош човек</w:t>
      </w:r>
      <w:r>
        <w:rPr>
          <w:szCs w:val="28"/>
          <w:lang w:val="bg-BG"/>
        </w:rPr>
        <w:t>, джанабет</w:t>
      </w:r>
      <w:r w:rsidRPr="00D85910">
        <w:rPr>
          <w:szCs w:val="28"/>
          <w:lang w:val="bg-BG"/>
        </w:rPr>
        <w:t>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дж</w:t>
      </w:r>
      <w:r w:rsidRPr="00D85910">
        <w:rPr>
          <w:b/>
          <w:szCs w:val="28"/>
          <w:lang w:val="bg-BG"/>
        </w:rPr>
        <w:t>ангаз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жънгъз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can</w:t>
      </w:r>
      <w:r w:rsidRPr="00D85910">
        <w:rPr>
          <w:szCs w:val="28"/>
          <w:lang w:val="bg-BG"/>
        </w:rPr>
        <w:softHyphen/>
        <w:t>gaza, çangaza) Свадлив, заядлив</w:t>
      </w:r>
      <w:r>
        <w:rPr>
          <w:szCs w:val="28"/>
          <w:lang w:val="bg-BG"/>
        </w:rPr>
        <w:t>, неразран човек.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дж</w:t>
      </w:r>
      <w:r w:rsidRPr="00D85910">
        <w:rPr>
          <w:b/>
          <w:szCs w:val="28"/>
          <w:lang w:val="bg-BG"/>
        </w:rPr>
        <w:t>анг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cin</w:t>
      </w:r>
      <w:r w:rsidRPr="00D85910">
        <w:rPr>
          <w:szCs w:val="28"/>
          <w:lang w:val="bg-BG"/>
        </w:rPr>
        <w:softHyphen/>
        <w:t>gar) Шум, врява, гюрюлтия, кавга.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candar от перс.) Полицай</w:t>
      </w:r>
      <w:r>
        <w:rPr>
          <w:szCs w:val="28"/>
          <w:lang w:val="bg-BG"/>
        </w:rPr>
        <w:t>, стражар, джандарин</w:t>
      </w:r>
      <w:r w:rsidRPr="00D85910">
        <w:rPr>
          <w:szCs w:val="28"/>
          <w:lang w:val="bg-BG"/>
        </w:rPr>
        <w:t>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жанд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рин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candar от перс.) Полицай</w:t>
      </w:r>
      <w:r>
        <w:rPr>
          <w:szCs w:val="28"/>
          <w:lang w:val="bg-BG"/>
        </w:rPr>
        <w:t>, стражар, джандар</w:t>
      </w:r>
      <w:r w:rsidRPr="00D85910">
        <w:rPr>
          <w:szCs w:val="28"/>
          <w:lang w:val="bg-BG"/>
        </w:rPr>
        <w:t>.</w:t>
      </w:r>
    </w:p>
    <w:p w:rsidR="008B1F42" w:rsidRPr="00914254" w:rsidRDefault="008B1F42" w:rsidP="00366981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джан-джун</w:t>
      </w:r>
      <w:r w:rsidRPr="00160B86">
        <w:rPr>
          <w:szCs w:val="28"/>
          <w:lang w:val="bg-BG"/>
        </w:rPr>
        <w:t xml:space="preserve"> </w:t>
      </w:r>
      <w:r w:rsidRPr="00160B86">
        <w:rPr>
          <w:i/>
          <w:szCs w:val="28"/>
          <w:lang w:val="bg-BG"/>
        </w:rPr>
        <w:t>жан-жун</w:t>
      </w:r>
      <w:r>
        <w:rPr>
          <w:i/>
          <w:szCs w:val="28"/>
          <w:lang w:val="bg-BG"/>
        </w:rPr>
        <w:t xml:space="preserve"> </w:t>
      </w:r>
      <w:r w:rsidRPr="00160B86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</w:rPr>
        <w:t>cancan</w:t>
      </w:r>
      <w:r w:rsidRPr="00160B86">
        <w:rPr>
          <w:szCs w:val="28"/>
          <w:lang w:val="bg-BG"/>
        </w:rPr>
        <w:t xml:space="preserve"> от </w:t>
      </w:r>
      <w:r>
        <w:rPr>
          <w:szCs w:val="28"/>
        </w:rPr>
        <w:t>can</w:t>
      </w:r>
      <w:r w:rsidRPr="00160B86">
        <w:rPr>
          <w:szCs w:val="28"/>
          <w:lang w:val="bg-BG"/>
        </w:rPr>
        <w:t xml:space="preserve"> </w:t>
      </w:r>
      <w:r w:rsidRPr="00C55EEB">
        <w:rPr>
          <w:i/>
          <w:szCs w:val="28"/>
          <w:lang w:val="bg-BG"/>
        </w:rPr>
        <w:t>‘душа’</w:t>
      </w:r>
      <w:r>
        <w:rPr>
          <w:szCs w:val="28"/>
          <w:lang w:val="bg-BG"/>
        </w:rPr>
        <w:t xml:space="preserve"> и ар. </w:t>
      </w:r>
      <w:r>
        <w:rPr>
          <w:szCs w:val="28"/>
        </w:rPr>
        <w:t>cin</w:t>
      </w:r>
      <w:r w:rsidRPr="00914254">
        <w:rPr>
          <w:szCs w:val="28"/>
          <w:lang w:val="bg-BG"/>
        </w:rPr>
        <w:t xml:space="preserve"> </w:t>
      </w:r>
      <w:r w:rsidRPr="00C55EEB">
        <w:rPr>
          <w:i/>
          <w:szCs w:val="28"/>
          <w:lang w:val="bg-BG"/>
        </w:rPr>
        <w:t>‘дух’</w:t>
      </w:r>
      <w:r w:rsidRPr="00160B86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Няма джанджун. </w:t>
      </w:r>
      <w:r>
        <w:rPr>
          <w:szCs w:val="28"/>
          <w:lang w:val="bg-BG"/>
        </w:rPr>
        <w:t>Няма никой, няма жива душа.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нкам се, да се сжа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 съ, дъ съ жж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Разправям се, карам се, заяждам се.</w:t>
      </w:r>
    </w:p>
    <w:p w:rsidR="008B1F42" w:rsidRPr="005611B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джа</w:t>
      </w:r>
      <w:r>
        <w:rPr>
          <w:b/>
          <w:szCs w:val="28"/>
          <w:lang w:val="bg-BG"/>
        </w:rPr>
        <w:t>свам, да джа</w:t>
      </w:r>
      <w:r>
        <w:rPr>
          <w:b/>
          <w:szCs w:val="28"/>
          <w:lang w:val="bg-BG"/>
        </w:rPr>
        <w:t xml:space="preserve">сна </w:t>
      </w:r>
      <w:r>
        <w:rPr>
          <w:i/>
          <w:szCs w:val="28"/>
          <w:lang w:val="bg-BG"/>
        </w:rPr>
        <w:t>жа</w:t>
      </w:r>
      <w:r>
        <w:rPr>
          <w:i/>
          <w:szCs w:val="28"/>
          <w:lang w:val="bg-BG"/>
        </w:rPr>
        <w:t>свъм, дъ жа</w:t>
      </w:r>
      <w:r>
        <w:rPr>
          <w:i/>
          <w:szCs w:val="28"/>
          <w:lang w:val="bg-BG"/>
        </w:rPr>
        <w:t xml:space="preserve">снъ </w:t>
      </w:r>
      <w:r>
        <w:rPr>
          <w:szCs w:val="28"/>
          <w:lang w:val="bg-BG"/>
        </w:rPr>
        <w:t>Бутам, блъскам, събарям.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нъм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нъм</w:t>
      </w:r>
      <w:r w:rsidRPr="00D85910">
        <w:rPr>
          <w:szCs w:val="28"/>
          <w:lang w:val="bg-BG"/>
        </w:rPr>
        <w:t xml:space="preserve"> (тур. canim) </w:t>
      </w:r>
      <w:r>
        <w:rPr>
          <w:szCs w:val="28"/>
          <w:lang w:val="bg-BG"/>
        </w:rPr>
        <w:t>Частица за подкана или изразяване на недоволство, с</w:t>
      </w:r>
      <w:r w:rsidRPr="00D85910">
        <w:rPr>
          <w:szCs w:val="28"/>
          <w:lang w:val="bg-BG"/>
        </w:rPr>
        <w:t>войско обръщение към близък човек</w:t>
      </w:r>
      <w:r>
        <w:rPr>
          <w:szCs w:val="28"/>
          <w:lang w:val="bg-BG"/>
        </w:rPr>
        <w:t>. М</w:t>
      </w:r>
      <w:r w:rsidRPr="00D85910">
        <w:rPr>
          <w:szCs w:val="28"/>
          <w:lang w:val="bg-BG"/>
        </w:rPr>
        <w:t xml:space="preserve">оля ти се. </w:t>
      </w:r>
    </w:p>
    <w:p w:rsidR="008B1F42" w:rsidRDefault="008B1F42" w:rsidP="00366981">
      <w:pPr>
        <w:pStyle w:val="NormalWeb"/>
        <w:spacing w:before="0" w:beforeAutospacing="0" w:after="0" w:afterAutospacing="0"/>
        <w:ind w:firstLine="708"/>
        <w:jc w:val="both"/>
        <w:rPr>
          <w:szCs w:val="28"/>
        </w:rPr>
      </w:pPr>
      <w:r>
        <w:rPr>
          <w:b/>
          <w:szCs w:val="28"/>
        </w:rPr>
        <w:t>д</w:t>
      </w:r>
      <w:r w:rsidRPr="00D85910">
        <w:rPr>
          <w:b/>
          <w:szCs w:val="28"/>
        </w:rPr>
        <w:t>жезв</w:t>
      </w:r>
      <w:r>
        <w:rPr>
          <w:b/>
          <w:szCs w:val="28"/>
        </w:rPr>
        <w:t>ѐ</w:t>
      </w:r>
      <w:r w:rsidRPr="00D85910">
        <w:rPr>
          <w:szCs w:val="28"/>
        </w:rPr>
        <w:t xml:space="preserve"> </w:t>
      </w:r>
      <w:r w:rsidRPr="00D85910">
        <w:rPr>
          <w:i/>
          <w:szCs w:val="28"/>
        </w:rPr>
        <w:t>жъзв</w:t>
      </w:r>
      <w:r>
        <w:rPr>
          <w:i/>
          <w:szCs w:val="28"/>
        </w:rPr>
        <w:t>ѐ</w:t>
      </w:r>
      <w:r w:rsidRPr="00D85910">
        <w:rPr>
          <w:szCs w:val="28"/>
        </w:rPr>
        <w:t xml:space="preserve"> (тур. cezve) Съд за варене на кафе без капак, обикновено меден; кафениче.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жел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i/>
          <w:szCs w:val="28"/>
          <w:lang w:val="bg-BG"/>
        </w:rPr>
        <w:t xml:space="preserve"> жъл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cel</w:t>
      </w:r>
      <w:r w:rsidRPr="00D85910">
        <w:rPr>
          <w:szCs w:val="28"/>
          <w:lang w:val="bg-BG"/>
        </w:rPr>
        <w:softHyphen/>
        <w:t>lât от ар.) 1. Изпълнител на смъртни присъди, палач</w:t>
      </w:r>
      <w:r>
        <w:rPr>
          <w:szCs w:val="28"/>
          <w:lang w:val="bg-BG"/>
        </w:rPr>
        <w:t>, джелатин</w:t>
      </w:r>
      <w:r w:rsidRPr="00D85910">
        <w:rPr>
          <w:szCs w:val="28"/>
          <w:lang w:val="bg-BG"/>
        </w:rPr>
        <w:t>. 2. Жесток човек, главорез, кръвопиец</w:t>
      </w:r>
      <w:r>
        <w:rPr>
          <w:szCs w:val="28"/>
          <w:lang w:val="bg-BG"/>
        </w:rPr>
        <w:t>, джелатин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жел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тин</w:t>
      </w:r>
      <w:r w:rsidRPr="00D85910">
        <w:rPr>
          <w:i/>
          <w:szCs w:val="28"/>
          <w:lang w:val="bg-BG"/>
        </w:rPr>
        <w:t xml:space="preserve"> жъл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тин</w:t>
      </w:r>
      <w:r w:rsidRPr="00D85910">
        <w:rPr>
          <w:szCs w:val="28"/>
          <w:lang w:val="bg-BG"/>
        </w:rPr>
        <w:t xml:space="preserve"> (тур. cel</w:t>
      </w:r>
      <w:r w:rsidRPr="00D85910">
        <w:rPr>
          <w:szCs w:val="28"/>
          <w:lang w:val="bg-BG"/>
        </w:rPr>
        <w:softHyphen/>
        <w:t>lât от ар.) 1. Изпълнител на смъртни присъди, палач</w:t>
      </w:r>
      <w:r>
        <w:rPr>
          <w:szCs w:val="28"/>
          <w:lang w:val="bg-BG"/>
        </w:rPr>
        <w:t>, джелат</w:t>
      </w:r>
      <w:r w:rsidRPr="00D85910">
        <w:rPr>
          <w:szCs w:val="28"/>
          <w:lang w:val="bg-BG"/>
        </w:rPr>
        <w:t>. 2. Жесток човек, главорез, кръвопиец</w:t>
      </w:r>
      <w:r>
        <w:rPr>
          <w:szCs w:val="28"/>
          <w:lang w:val="bg-BG"/>
        </w:rPr>
        <w:t>, джелат</w:t>
      </w:r>
      <w:r w:rsidRPr="00D85910">
        <w:rPr>
          <w:szCs w:val="28"/>
          <w:lang w:val="bg-BG"/>
        </w:rPr>
        <w:t>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жел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</w:t>
      </w:r>
      <w:r w:rsidRPr="00D85910">
        <w:rPr>
          <w:i/>
          <w:szCs w:val="28"/>
          <w:lang w:val="bg-BG"/>
        </w:rPr>
        <w:t xml:space="preserve"> жъл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  <w:t>п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celep от ар.) Тър</w:t>
      </w:r>
      <w:r w:rsidRPr="00D85910">
        <w:rPr>
          <w:szCs w:val="28"/>
          <w:lang w:val="bg-BG"/>
        </w:rPr>
        <w:softHyphen/>
        <w:t xml:space="preserve">говец на </w:t>
      </w:r>
      <w:r>
        <w:rPr>
          <w:szCs w:val="28"/>
          <w:lang w:val="bg-BG"/>
        </w:rPr>
        <w:t xml:space="preserve">едър и дребен </w:t>
      </w:r>
      <w:r w:rsidRPr="00D85910">
        <w:rPr>
          <w:szCs w:val="28"/>
          <w:lang w:val="bg-BG"/>
        </w:rPr>
        <w:t>добитък</w:t>
      </w:r>
      <w:r>
        <w:rPr>
          <w:szCs w:val="28"/>
          <w:lang w:val="bg-BG"/>
        </w:rPr>
        <w:t>, джелепин</w:t>
      </w:r>
      <w:r w:rsidRPr="00D85910">
        <w:rPr>
          <w:szCs w:val="28"/>
          <w:lang w:val="bg-BG"/>
        </w:rPr>
        <w:t>.</w:t>
      </w:r>
    </w:p>
    <w:p w:rsidR="008B1F42" w:rsidRDefault="008B1F42" w:rsidP="003669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жел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пин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  <w:t>пин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celep от ар.) Тър</w:t>
      </w:r>
      <w:r w:rsidRPr="00D85910">
        <w:rPr>
          <w:szCs w:val="28"/>
          <w:lang w:val="bg-BG"/>
        </w:rPr>
        <w:softHyphen/>
        <w:t xml:space="preserve">говец на </w:t>
      </w:r>
      <w:r>
        <w:rPr>
          <w:szCs w:val="28"/>
          <w:lang w:val="bg-BG"/>
        </w:rPr>
        <w:t xml:space="preserve">едър и дребен </w:t>
      </w:r>
      <w:r w:rsidRPr="00D85910">
        <w:rPr>
          <w:szCs w:val="28"/>
          <w:lang w:val="bg-BG"/>
        </w:rPr>
        <w:t>добитък</w:t>
      </w:r>
      <w:r>
        <w:rPr>
          <w:szCs w:val="28"/>
          <w:lang w:val="bg-BG"/>
        </w:rPr>
        <w:t>, джелеп</w:t>
      </w:r>
      <w:r w:rsidRPr="00D85910">
        <w:rPr>
          <w:szCs w:val="28"/>
          <w:lang w:val="bg-BG"/>
        </w:rPr>
        <w:t>.</w:t>
      </w:r>
    </w:p>
    <w:p w:rsidR="008B1F42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дже</w:t>
      </w:r>
      <w:r>
        <w:rPr>
          <w:b/>
          <w:szCs w:val="28"/>
          <w:lang w:val="bg-BG"/>
        </w:rPr>
        <w:t xml:space="preserve">мпър </w:t>
      </w:r>
      <w:r>
        <w:rPr>
          <w:i/>
          <w:szCs w:val="28"/>
          <w:lang w:val="bg-BG"/>
        </w:rPr>
        <w:t>же</w:t>
      </w:r>
      <w:r>
        <w:rPr>
          <w:i/>
          <w:szCs w:val="28"/>
          <w:lang w:val="bg-BG"/>
        </w:rPr>
        <w:t xml:space="preserve">мпър </w:t>
      </w:r>
      <w:r w:rsidRPr="007F1A3A">
        <w:rPr>
          <w:szCs w:val="28"/>
          <w:lang w:val="bg-BG"/>
        </w:rPr>
        <w:t>(</w:t>
      </w:r>
      <w:r>
        <w:rPr>
          <w:szCs w:val="28"/>
          <w:lang w:val="bg-BG"/>
        </w:rPr>
        <w:t xml:space="preserve">анг. </w:t>
      </w:r>
      <w:r>
        <w:rPr>
          <w:szCs w:val="28"/>
        </w:rPr>
        <w:t>jum</w:t>
      </w:r>
      <w:r>
        <w:rPr>
          <w:szCs w:val="28"/>
          <w:lang w:val="bg-BG"/>
        </w:rPr>
        <w:t>-</w:t>
      </w:r>
      <w:r>
        <w:rPr>
          <w:szCs w:val="28"/>
        </w:rPr>
        <w:t>per</w:t>
      </w:r>
      <w:r w:rsidRPr="00C55EEB">
        <w:rPr>
          <w:i/>
          <w:szCs w:val="28"/>
          <w:lang w:val="bg-BG"/>
        </w:rPr>
        <w:t xml:space="preserve"> ‘вид женски вълнен или копринен костюм’</w:t>
      </w:r>
      <w:r w:rsidRPr="007F1A3A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Дамски костюм, обикновено без подплата.</w:t>
      </w:r>
    </w:p>
    <w:p w:rsidR="008B1F42" w:rsidRPr="00D85910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женд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жънд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cen</w:t>
      </w:r>
      <w:r w:rsidRPr="00D85910">
        <w:rPr>
          <w:szCs w:val="28"/>
          <w:lang w:val="bg-BG"/>
        </w:rPr>
        <w:softHyphen/>
        <w:t>dem от грц.)</w:t>
      </w:r>
      <w:r>
        <w:rPr>
          <w:szCs w:val="28"/>
          <w:lang w:val="bg-BG"/>
        </w:rPr>
        <w:t xml:space="preserve"> Затънтено място, непроходима гора.</w:t>
      </w:r>
    </w:p>
    <w:p w:rsidR="008B1F42" w:rsidRPr="00D85910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жепан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жъпън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cepa</w:t>
      </w:r>
      <w:r w:rsidRPr="00D85910">
        <w:rPr>
          <w:szCs w:val="28"/>
          <w:lang w:val="bg-BG"/>
        </w:rPr>
        <w:softHyphen/>
        <w:t xml:space="preserve">ne от ар.) Боеприпаси, муниции, патрони. </w:t>
      </w:r>
    </w:p>
    <w:p w:rsidR="008B1F42" w:rsidRPr="00D85910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бри</w:t>
      </w:r>
      <w:r w:rsidRPr="00D85910">
        <w:rPr>
          <w:szCs w:val="28"/>
          <w:lang w:val="bg-BG"/>
        </w:rPr>
        <w:t xml:space="preserve"> (тур. cibre) Пращини, остатъци от изстискано грозде, от които се прави ракия. </w:t>
      </w:r>
    </w:p>
    <w:p w:rsidR="008B1F42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бровица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бруйцъ </w:t>
      </w:r>
      <w:r w:rsidRPr="00D85910">
        <w:rPr>
          <w:szCs w:val="28"/>
          <w:lang w:val="bg-BG"/>
        </w:rPr>
        <w:t xml:space="preserve">(тур. cibro) Ракия от джибри; гроздова ракия. </w:t>
      </w:r>
    </w:p>
    <w:p w:rsidR="008B1F42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жиг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жиг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ciğer от перс.) Душа. </w:t>
      </w:r>
      <w:r w:rsidRPr="00FA7B72">
        <w:rPr>
          <w:i/>
          <w:szCs w:val="28"/>
        </w:rPr>
        <w:t>*</w:t>
      </w:r>
      <w:r>
        <w:rPr>
          <w:i/>
          <w:szCs w:val="28"/>
          <w:lang w:val="bg-BG"/>
        </w:rPr>
        <w:t>Изскочи ми джигера</w:t>
      </w:r>
      <w:r w:rsidRPr="00D85910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Много се изморих, притесних</w:t>
      </w:r>
      <w:r>
        <w:rPr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жиги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(рус. от тюрк.) Изкусен ездач. </w:t>
      </w:r>
    </w:p>
    <w:p w:rsidR="008B1F42" w:rsidRPr="00D85910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жинс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жинс</w:t>
      </w:r>
      <w:r w:rsidRPr="00D85910">
        <w:rPr>
          <w:szCs w:val="28"/>
          <w:lang w:val="bg-BG"/>
        </w:rPr>
        <w:t xml:space="preserve"> (тур. cins от ар.) Род, </w:t>
      </w:r>
      <w:r>
        <w:rPr>
          <w:szCs w:val="28"/>
          <w:lang w:val="bg-BG"/>
        </w:rPr>
        <w:t xml:space="preserve">потекло, произход; </w:t>
      </w:r>
      <w:r w:rsidRPr="00D85910">
        <w:rPr>
          <w:szCs w:val="28"/>
          <w:lang w:val="bg-BG"/>
        </w:rPr>
        <w:t xml:space="preserve">порода. </w:t>
      </w:r>
    </w:p>
    <w:p w:rsidR="008B1F42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джоб-парасъ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жоп-пъръсъ</w:t>
      </w:r>
      <w:r>
        <w:rPr>
          <w:i/>
          <w:szCs w:val="28"/>
          <w:lang w:val="bg-BG"/>
        </w:rPr>
        <w:t></w:t>
      </w:r>
      <w:r>
        <w:rPr>
          <w:szCs w:val="28"/>
          <w:lang w:val="bg-BG"/>
        </w:rPr>
        <w:t xml:space="preserve"> </w:t>
      </w:r>
      <w:r w:rsidRPr="00E81114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</w:rPr>
        <w:t>cep</w:t>
      </w:r>
      <w:r w:rsidRPr="00E81114">
        <w:rPr>
          <w:szCs w:val="28"/>
          <w:lang w:val="bg-BG"/>
        </w:rPr>
        <w:t xml:space="preserve"> </w:t>
      </w:r>
      <w:r>
        <w:rPr>
          <w:szCs w:val="28"/>
        </w:rPr>
        <w:t>parasi</w:t>
      </w:r>
      <w:r w:rsidRPr="00E81114">
        <w:rPr>
          <w:szCs w:val="28"/>
          <w:lang w:val="bg-BG"/>
        </w:rPr>
        <w:t>)</w:t>
      </w:r>
      <w:r w:rsidRPr="00E81114">
        <w:rPr>
          <w:szCs w:val="28"/>
        </w:rPr>
        <w:t xml:space="preserve"> Малка сума пари за дребни разходи.</w:t>
      </w:r>
    </w:p>
    <w:p w:rsidR="008B1F42" w:rsidRDefault="008B1F42" w:rsidP="009E50D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colan) Долната част на говежди крак, от която се приготвят супи и други ястия.</w:t>
      </w:r>
    </w:p>
    <w:p w:rsidR="008B1F42" w:rsidRDefault="008B1F42" w:rsidP="0089590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Устна.</w:t>
      </w:r>
    </w:p>
    <w:p w:rsidR="008B1F42" w:rsidRPr="00D85910" w:rsidRDefault="008B1F42" w:rsidP="00F5787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жумби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жумби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cűmbűş от ар.) Шега, веселба, забава. </w:t>
      </w:r>
    </w:p>
    <w:p w:rsidR="008B1F42" w:rsidRPr="00D85910" w:rsidRDefault="008B1F42" w:rsidP="00F57870">
      <w:pPr>
        <w:ind w:firstLine="708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жумбишли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 </w:t>
      </w:r>
      <w:r w:rsidRPr="00D85910">
        <w:rPr>
          <w:i/>
          <w:szCs w:val="28"/>
          <w:lang w:val="bg-BG"/>
        </w:rPr>
        <w:t>жумбишли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cűm</w:t>
      </w:r>
      <w:r w:rsidRPr="00D85910">
        <w:rPr>
          <w:szCs w:val="28"/>
          <w:lang w:val="bg-BG"/>
        </w:rPr>
        <w:softHyphen/>
        <w:t>bűş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lű от ар.) Жена, която създава весело настроение; веселячка, шегаджийка.</w:t>
      </w:r>
    </w:p>
    <w:p w:rsidR="008B1F42" w:rsidRPr="00D85910" w:rsidRDefault="008B1F42" w:rsidP="00F5787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жумбишли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жумбишли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cűmbűşlű от ар.) Човек, който създава весело настроение; веселяк, шегаджия.</w:t>
      </w:r>
    </w:p>
    <w:p w:rsidR="008B1F42" w:rsidRDefault="008B1F42" w:rsidP="00F5787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жунжури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жунжури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(вер. от тур. cur</w:t>
      </w:r>
      <w:r w:rsidRPr="00D85910">
        <w:rPr>
          <w:szCs w:val="28"/>
          <w:lang w:val="bg-BG"/>
        </w:rPr>
        <w:softHyphen/>
        <w:t>cuna</w:t>
      </w:r>
      <w:r w:rsidRPr="00C55EEB">
        <w:rPr>
          <w:i/>
          <w:szCs w:val="28"/>
          <w:lang w:val="bg-BG"/>
        </w:rPr>
        <w:t xml:space="preserve"> ‘глъчка’</w:t>
      </w:r>
      <w:r w:rsidRPr="00D85910">
        <w:rPr>
          <w:szCs w:val="28"/>
          <w:lang w:val="bg-BG"/>
        </w:rPr>
        <w:t>) Дреболия, дрънкулка.</w:t>
      </w:r>
    </w:p>
    <w:p w:rsidR="008B1F42" w:rsidRPr="00D85910" w:rsidRDefault="008B1F42" w:rsidP="008B38E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ркам, да за</w:t>
      </w: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i/>
          <w:szCs w:val="28"/>
          <w:lang w:val="bg-BG"/>
        </w:rPr>
        <w:softHyphen/>
        <w:t>към, дъ зъжу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ркъм</w:t>
      </w:r>
      <w:r w:rsidRPr="00D85910">
        <w:rPr>
          <w:szCs w:val="28"/>
          <w:lang w:val="bg-BG"/>
        </w:rPr>
        <w:t xml:space="preserve"> Разбивам варена коприва, боб и др. на каша с джуруляк</w:t>
      </w:r>
      <w:r>
        <w:rPr>
          <w:szCs w:val="28"/>
          <w:lang w:val="bg-BG"/>
        </w:rPr>
        <w:t xml:space="preserve"> </w:t>
      </w:r>
      <w:r w:rsidRPr="00FC08C8">
        <w:rPr>
          <w:i/>
          <w:szCs w:val="28"/>
        </w:rPr>
        <w:t>‘</w:t>
      </w:r>
      <w:r w:rsidRPr="00FC08C8">
        <w:rPr>
          <w:i/>
          <w:szCs w:val="28"/>
          <w:lang w:val="bg-BG"/>
        </w:rPr>
        <w:t>дървена пръчка с кръстосани перки</w:t>
      </w:r>
      <w:r w:rsidRPr="00FC08C8">
        <w:rPr>
          <w:i/>
          <w:szCs w:val="28"/>
        </w:rPr>
        <w:t>’</w:t>
      </w:r>
      <w:r w:rsidRPr="00FC08C8">
        <w:rPr>
          <w:i/>
          <w:szCs w:val="28"/>
          <w:lang w:val="bg-BG"/>
        </w:rPr>
        <w:t>.</w:t>
      </w:r>
    </w:p>
    <w:p w:rsidR="008B1F42" w:rsidRPr="00D85910" w:rsidRDefault="008B1F42" w:rsidP="008B38E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л’ък</w:t>
      </w:r>
      <w:r w:rsidRPr="00D85910">
        <w:rPr>
          <w:szCs w:val="28"/>
          <w:lang w:val="bg-BG"/>
        </w:rPr>
        <w:t xml:space="preserve"> Дървена пръчка с кръстосани перки в единия край, която се използва за разбиване.</w:t>
      </w:r>
    </w:p>
    <w:p w:rsidR="008B1F42" w:rsidRDefault="008B1F42" w:rsidP="008B38E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фкъ</w:t>
      </w:r>
      <w:r w:rsidRPr="00D85910">
        <w:rPr>
          <w:szCs w:val="28"/>
          <w:lang w:val="bg-BG"/>
        </w:rPr>
        <w:t xml:space="preserve"> (ит. ciuffo </w:t>
      </w:r>
      <w:r w:rsidRPr="00F52DE3">
        <w:rPr>
          <w:i/>
          <w:szCs w:val="28"/>
          <w:lang w:val="bg-BG"/>
        </w:rPr>
        <w:t>‘кичур’ ‘кичур’, ‘перчем’</w:t>
      </w:r>
      <w:r w:rsidRPr="00D85910">
        <w:rPr>
          <w:szCs w:val="28"/>
          <w:lang w:val="bg-BG"/>
        </w:rPr>
        <w:t>) Панделка с прегънати краища, вързани на средата; кордела.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дибид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с </w:t>
      </w:r>
      <w:r w:rsidRPr="00D85910">
        <w:rPr>
          <w:i/>
          <w:szCs w:val="28"/>
          <w:lang w:val="bg-BG"/>
        </w:rPr>
        <w:t>дибид’у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dibi</w:t>
      </w:r>
      <w:r w:rsidRPr="00D85910">
        <w:rPr>
          <w:szCs w:val="28"/>
          <w:lang w:val="bg-BG"/>
        </w:rPr>
        <w:softHyphen/>
        <w:t xml:space="preserve">dűz) Съвсем, напълно. </w:t>
      </w:r>
      <w:r w:rsidRPr="00D85910">
        <w:rPr>
          <w:i/>
          <w:szCs w:val="28"/>
          <w:lang w:val="bg-BG"/>
        </w:rPr>
        <w:t>Дибидюс гол.</w:t>
      </w:r>
    </w:p>
    <w:p w:rsidR="008B1F42" w:rsidRPr="00015943" w:rsidRDefault="008B1F42" w:rsidP="00A96AF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дива</w:t>
      </w:r>
      <w:r>
        <w:rPr>
          <w:b/>
          <w:szCs w:val="28"/>
          <w:lang w:val="bg-BG"/>
        </w:rPr>
        <w:t>н-чапра</w:t>
      </w:r>
      <w:r>
        <w:rPr>
          <w:b/>
          <w:szCs w:val="28"/>
          <w:lang w:val="bg-BG"/>
        </w:rPr>
        <w:t xml:space="preserve">з </w:t>
      </w:r>
      <w:r>
        <w:rPr>
          <w:i/>
          <w:szCs w:val="28"/>
          <w:lang w:val="bg-BG"/>
        </w:rPr>
        <w:t>дива</w:t>
      </w:r>
      <w:r>
        <w:rPr>
          <w:i/>
          <w:szCs w:val="28"/>
          <w:lang w:val="bg-BG"/>
        </w:rPr>
        <w:t>н-чъпра</w:t>
      </w:r>
      <w:r>
        <w:rPr>
          <w:i/>
          <w:szCs w:val="28"/>
          <w:lang w:val="bg-BG"/>
        </w:rPr>
        <w:t xml:space="preserve">с </w:t>
      </w:r>
      <w:r w:rsidRPr="0095650C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divan</w:t>
      </w:r>
      <w:r w:rsidRPr="0095650C">
        <w:rPr>
          <w:szCs w:val="28"/>
          <w:lang w:val="bg-BG"/>
        </w:rPr>
        <w:t xml:space="preserve"> + ç</w:t>
      </w:r>
      <w:r>
        <w:rPr>
          <w:szCs w:val="28"/>
          <w:lang w:val="en-US"/>
        </w:rPr>
        <w:t>apraz</w:t>
      </w:r>
      <w:r w:rsidRPr="0095650C">
        <w:rPr>
          <w:szCs w:val="28"/>
          <w:lang w:val="bg-BG"/>
        </w:rPr>
        <w:t xml:space="preserve"> от перс.) </w:t>
      </w:r>
      <w:r>
        <w:rPr>
          <w:szCs w:val="28"/>
          <w:lang w:val="bg-BG"/>
        </w:rPr>
        <w:t>*</w:t>
      </w:r>
      <w:r>
        <w:rPr>
          <w:i/>
          <w:szCs w:val="28"/>
          <w:lang w:val="bg-BG"/>
        </w:rPr>
        <w:t xml:space="preserve">Стоя диван-чапраз. </w:t>
      </w:r>
      <w:r>
        <w:rPr>
          <w:szCs w:val="28"/>
          <w:lang w:val="bg-BG"/>
        </w:rPr>
        <w:t>Стоя прав, за да изразя почит, уважение към някого.</w:t>
      </w:r>
    </w:p>
    <w:p w:rsidR="008B1F42" w:rsidRPr="00AD6FA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диване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дивъне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Буйно и невъздържано дете.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гам, да изди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гъм, дъ изди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гъм</w:t>
      </w:r>
      <w:r w:rsidRPr="00D85910">
        <w:rPr>
          <w:szCs w:val="28"/>
          <w:lang w:val="bg-BG"/>
        </w:rPr>
        <w:t xml:space="preserve"> Копая</w:t>
      </w:r>
      <w:r>
        <w:rPr>
          <w:szCs w:val="28"/>
          <w:lang w:val="bg-BG"/>
        </w:rPr>
        <w:t>, преобръщам</w:t>
      </w:r>
      <w:r w:rsidRPr="00D85910">
        <w:rPr>
          <w:szCs w:val="28"/>
          <w:lang w:val="bg-BG"/>
        </w:rPr>
        <w:t xml:space="preserve"> земята с лизгар</w:t>
      </w:r>
      <w:r w:rsidRPr="00F52DE3">
        <w:rPr>
          <w:i/>
          <w:szCs w:val="28"/>
          <w:lang w:val="bg-BG"/>
        </w:rPr>
        <w:t xml:space="preserve"> ‘права лопата’</w:t>
      </w:r>
      <w:r w:rsidRPr="00D85910">
        <w:rPr>
          <w:szCs w:val="28"/>
          <w:lang w:val="bg-BG"/>
        </w:rPr>
        <w:t>; риголвам.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дигани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дигъни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Земя, пре</w:t>
      </w:r>
      <w:r w:rsidRPr="00D85910">
        <w:rPr>
          <w:szCs w:val="28"/>
          <w:lang w:val="bg-BG"/>
        </w:rPr>
        <w:softHyphen/>
        <w:t>копан</w:t>
      </w:r>
      <w:r>
        <w:rPr>
          <w:szCs w:val="28"/>
          <w:lang w:val="bg-BG"/>
        </w:rPr>
        <w:t xml:space="preserve">а, преобърната </w:t>
      </w:r>
      <w:r w:rsidRPr="00D85910">
        <w:rPr>
          <w:szCs w:val="28"/>
          <w:lang w:val="bg-BG"/>
        </w:rPr>
        <w:t xml:space="preserve">с </w:t>
      </w:r>
      <w:r>
        <w:rPr>
          <w:szCs w:val="28"/>
          <w:lang w:val="bg-BG"/>
        </w:rPr>
        <w:t>лизгар</w:t>
      </w:r>
      <w:r w:rsidRPr="004223C5">
        <w:rPr>
          <w:szCs w:val="28"/>
        </w:rPr>
        <w:t xml:space="preserve"> </w:t>
      </w:r>
      <w:r w:rsidRPr="00F52DE3">
        <w:rPr>
          <w:i/>
          <w:szCs w:val="28"/>
        </w:rPr>
        <w:t>‘</w:t>
      </w:r>
      <w:r w:rsidRPr="00F52DE3">
        <w:rPr>
          <w:i/>
          <w:szCs w:val="28"/>
          <w:lang w:val="bg-BG"/>
        </w:rPr>
        <w:t>права лопата</w:t>
      </w:r>
      <w:r w:rsidRPr="00F52DE3">
        <w:rPr>
          <w:i/>
          <w:szCs w:val="28"/>
        </w:rPr>
        <w:t>’</w:t>
      </w:r>
      <w:r w:rsidRPr="00F52DE3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diken) Земеделско съоръжение за вършитба с животинска тяга, направено от де</w:t>
      </w:r>
      <w:r w:rsidRPr="00D85910">
        <w:rPr>
          <w:szCs w:val="28"/>
          <w:lang w:val="bg-BG"/>
        </w:rPr>
        <w:softHyphen/>
        <w:t>бела дъска, на която са набити остри кремъчни камъни, които изчукват зърната и надробяват сламата.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дики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дики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дики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(нгр.) Подарявам.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dikiş</w:t>
      </w:r>
      <w:r w:rsidRPr="00BF013B">
        <w:rPr>
          <w:i/>
          <w:szCs w:val="28"/>
          <w:lang w:val="bg-BG"/>
        </w:rPr>
        <w:t xml:space="preserve"> ‘шев’</w:t>
      </w:r>
      <w:r w:rsidRPr="00D85910">
        <w:rPr>
          <w:szCs w:val="28"/>
          <w:lang w:val="bg-BG"/>
        </w:rPr>
        <w:t xml:space="preserve">) </w:t>
      </w:r>
      <w:r w:rsidRPr="00D85910">
        <w:rPr>
          <w:i/>
          <w:szCs w:val="28"/>
          <w:lang w:val="bg-BG"/>
        </w:rPr>
        <w:t>Не хвана дикиш</w:t>
      </w:r>
      <w:r w:rsidRPr="00D85910">
        <w:rPr>
          <w:szCs w:val="28"/>
          <w:lang w:val="bg-BG"/>
        </w:rPr>
        <w:t>. Не излезе сполучливо.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дил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дил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(нгр. dil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v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) Щипци за разпалване на огън; ма</w:t>
      </w:r>
      <w:r w:rsidRPr="00D85910">
        <w:rPr>
          <w:szCs w:val="28"/>
          <w:lang w:val="bg-BG"/>
        </w:rPr>
        <w:softHyphen/>
        <w:t xml:space="preserve">ша за печка. </w:t>
      </w:r>
      <w:r>
        <w:rPr>
          <w:i/>
          <w:szCs w:val="28"/>
          <w:lang w:val="bg-BG"/>
        </w:rPr>
        <w:t>Донеси ми дилава.</w:t>
      </w:r>
    </w:p>
    <w:p w:rsidR="008B1F42" w:rsidRPr="003B16FF" w:rsidRDefault="008B1F42" w:rsidP="003A58D2">
      <w:pPr>
        <w:ind w:firstLine="720"/>
        <w:jc w:val="both"/>
        <w:rPr>
          <w:lang w:val="bg-BG"/>
        </w:rPr>
      </w:pPr>
      <w:r>
        <w:rPr>
          <w:b/>
          <w:szCs w:val="28"/>
          <w:lang w:val="bg-BG"/>
        </w:rPr>
        <w:t>диля</w:t>
      </w:r>
      <w:r>
        <w:rPr>
          <w:b/>
          <w:szCs w:val="28"/>
          <w:lang w:val="bg-BG"/>
        </w:rPr>
        <w:t xml:space="preserve">нка </w:t>
      </w:r>
      <w:r>
        <w:rPr>
          <w:i/>
          <w:szCs w:val="28"/>
          <w:lang w:val="bg-BG"/>
        </w:rPr>
        <w:t>дил</w:t>
      </w:r>
      <w:r w:rsidRPr="001A1382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нкъ </w:t>
      </w:r>
      <w:r w:rsidRPr="001A1382">
        <w:rPr>
          <w:shd w:val="clear" w:color="auto" w:fill="FFFFFF"/>
          <w:lang w:val="bg-BG"/>
        </w:rPr>
        <w:t>(</w:t>
      </w:r>
      <w:r w:rsidRPr="003B16FF">
        <w:rPr>
          <w:iCs/>
          <w:shd w:val="clear" w:color="auto" w:fill="FFFFFF"/>
          <w:lang w:val="en-GB"/>
        </w:rPr>
        <w:t>Valeriana</w:t>
      </w:r>
      <w:r w:rsidRPr="001A1382">
        <w:rPr>
          <w:iCs/>
          <w:shd w:val="clear" w:color="auto" w:fill="FFFFFF"/>
          <w:lang w:val="bg-BG"/>
        </w:rPr>
        <w:t xml:space="preserve"> </w:t>
      </w:r>
      <w:r w:rsidRPr="003B16FF">
        <w:rPr>
          <w:iCs/>
          <w:shd w:val="clear" w:color="auto" w:fill="FFFFFF"/>
          <w:lang w:val="en-GB"/>
        </w:rPr>
        <w:t>officinalis</w:t>
      </w:r>
      <w:r w:rsidRPr="001A1382">
        <w:rPr>
          <w:shd w:val="clear" w:color="auto" w:fill="FFFFFF"/>
          <w:lang w:val="bg-BG"/>
        </w:rPr>
        <w:t>)</w:t>
      </w:r>
      <w:r w:rsidRPr="003B16FF">
        <w:rPr>
          <w:shd w:val="clear" w:color="auto" w:fill="FFFFFF"/>
          <w:lang w:val="bg-BG"/>
        </w:rPr>
        <w:t xml:space="preserve"> Валериана.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тровче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труфчи</w:t>
      </w:r>
      <w:r>
        <w:rPr>
          <w:i/>
          <w:szCs w:val="28"/>
          <w:lang w:val="bg-BG"/>
        </w:rPr>
        <w:t xml:space="preserve"> </w:t>
      </w:r>
      <w:r w:rsidRPr="00A438CF">
        <w:rPr>
          <w:szCs w:val="28"/>
          <w:lang w:val="bg-BG"/>
        </w:rPr>
        <w:t>(</w:t>
      </w:r>
      <w:r>
        <w:rPr>
          <w:szCs w:val="28"/>
          <w:lang w:val="bg-BG"/>
        </w:rPr>
        <w:t xml:space="preserve">Aster </w:t>
      </w:r>
      <w:r>
        <w:rPr>
          <w:szCs w:val="28"/>
          <w:lang w:val="en-US"/>
        </w:rPr>
        <w:t>amellus</w:t>
      </w:r>
      <w:r w:rsidRPr="00A438CF">
        <w:rPr>
          <w:szCs w:val="28"/>
          <w:lang w:val="bg-BG"/>
        </w:rPr>
        <w:t>)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Многогодишни д</w:t>
      </w:r>
      <w:r w:rsidRPr="00D85910">
        <w:rPr>
          <w:szCs w:val="28"/>
          <w:lang w:val="bg-BG"/>
        </w:rPr>
        <w:t>ре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  <w:t>н</w:t>
      </w:r>
      <w:r>
        <w:rPr>
          <w:szCs w:val="28"/>
          <w:lang w:val="bg-BG"/>
        </w:rPr>
        <w:t>и есенни</w:t>
      </w:r>
      <w:r w:rsidRPr="00D85910">
        <w:rPr>
          <w:szCs w:val="28"/>
          <w:lang w:val="bg-BG"/>
        </w:rPr>
        <w:t xml:space="preserve"> хризантем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>,</w:t>
      </w:r>
      <w:r>
        <w:rPr>
          <w:szCs w:val="28"/>
          <w:lang w:val="bg-BG"/>
        </w:rPr>
        <w:t xml:space="preserve"> различно обагрени,</w:t>
      </w:r>
      <w:r w:rsidRPr="00D85910">
        <w:rPr>
          <w:szCs w:val="28"/>
          <w:lang w:val="bg-BG"/>
        </w:rPr>
        <w:t xml:space="preserve"> ко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>то цъфт</w:t>
      </w:r>
      <w:r>
        <w:rPr>
          <w:szCs w:val="28"/>
          <w:lang w:val="bg-BG"/>
        </w:rPr>
        <w:t>ят</w:t>
      </w:r>
      <w:r w:rsidRPr="00D85910">
        <w:rPr>
          <w:szCs w:val="28"/>
          <w:lang w:val="bg-BG"/>
        </w:rPr>
        <w:t xml:space="preserve"> около Димитровден.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дип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дип</w:t>
      </w:r>
      <w:r w:rsidRPr="00D85910">
        <w:rPr>
          <w:szCs w:val="28"/>
          <w:lang w:val="bg-BG"/>
        </w:rPr>
        <w:t xml:space="preserve"> (тур. dip </w:t>
      </w:r>
      <w:r w:rsidRPr="00F52DE3">
        <w:rPr>
          <w:i/>
          <w:szCs w:val="28"/>
          <w:lang w:val="bg-BG"/>
        </w:rPr>
        <w:t>‘дъно, основа’</w:t>
      </w:r>
      <w:r w:rsidRPr="00D85910">
        <w:rPr>
          <w:szCs w:val="28"/>
          <w:lang w:val="bg-BG"/>
        </w:rPr>
        <w:t xml:space="preserve">) 1. Твърде много, в голяма степен. 2. Напълно, съвсем.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плъ</w:t>
      </w:r>
      <w:r w:rsidRPr="00D85910">
        <w:rPr>
          <w:szCs w:val="28"/>
          <w:lang w:val="bg-BG"/>
        </w:rPr>
        <w:t xml:space="preserve"> (грц. dipl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os </w:t>
      </w:r>
      <w:r w:rsidRPr="00BF013B">
        <w:rPr>
          <w:i/>
          <w:szCs w:val="28"/>
          <w:lang w:val="bg-BG"/>
        </w:rPr>
        <w:t>‘двоен’</w:t>
      </w:r>
      <w:r w:rsidRPr="00D85910">
        <w:rPr>
          <w:szCs w:val="28"/>
          <w:lang w:val="bg-BG"/>
        </w:rPr>
        <w:t xml:space="preserve">) Гънка на дреха.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дир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direk) Дървен стълб. </w:t>
      </w:r>
    </w:p>
    <w:p w:rsidR="008B1F42" w:rsidRPr="00E8500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 xml:space="preserve">рен </w:t>
      </w:r>
      <w:r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р</w:t>
      </w:r>
      <w:r w:rsidRPr="00E85002">
        <w:rPr>
          <w:i/>
          <w:szCs w:val="28"/>
        </w:rPr>
        <w:t xml:space="preserve">’ън </w:t>
      </w:r>
      <w:r>
        <w:rPr>
          <w:szCs w:val="28"/>
          <w:lang w:val="bg-BG"/>
        </w:rPr>
        <w:t xml:space="preserve">Който може да бъде отложен за по-късно, маловажен, незначителен. </w:t>
      </w:r>
      <w:r>
        <w:rPr>
          <w:i/>
          <w:szCs w:val="28"/>
          <w:lang w:val="bg-BG"/>
        </w:rPr>
        <w:t>Дирня работа.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Дупе</w:t>
      </w:r>
      <w:r>
        <w:rPr>
          <w:szCs w:val="28"/>
          <w:lang w:val="bg-BG"/>
        </w:rPr>
        <w:t>, задник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ги</w:t>
      </w:r>
      <w:r w:rsidRPr="00D85910">
        <w:rPr>
          <w:szCs w:val="28"/>
          <w:lang w:val="bg-BG"/>
        </w:rPr>
        <w:t xml:space="preserve"> (грц. disa</w:t>
      </w:r>
      <w:r w:rsidRPr="00D85910">
        <w:rPr>
          <w:szCs w:val="28"/>
          <w:lang w:val="bg-BG"/>
        </w:rPr>
        <w:softHyphen/>
        <w:t>c</w:t>
      </w:r>
      <w:r w:rsidRPr="00D85910">
        <w:rPr>
          <w:szCs w:val="28"/>
          <w:lang w:val="bg-BG"/>
        </w:rPr>
        <w:softHyphen/>
        <w:t>cos) Две торби, съединени в горния си край за носене през рамо или през седло.</w:t>
      </w:r>
    </w:p>
    <w:p w:rsidR="008B1F42" w:rsidRPr="00E205E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 xml:space="preserve">скос </w:t>
      </w:r>
      <w:r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 xml:space="preserve">скус </w:t>
      </w:r>
      <w:r w:rsidRPr="00E205E4">
        <w:rPr>
          <w:szCs w:val="28"/>
          <w:lang w:val="bg-BG"/>
        </w:rPr>
        <w:t>(</w:t>
      </w:r>
      <w:r>
        <w:rPr>
          <w:szCs w:val="28"/>
          <w:lang w:val="bg-BG"/>
        </w:rPr>
        <w:t>гр. d</w:t>
      </w:r>
      <w:r>
        <w:rPr>
          <w:szCs w:val="28"/>
          <w:lang w:val="en-US"/>
        </w:rPr>
        <w:t>iskos</w:t>
      </w:r>
      <w:r w:rsidRPr="00E205E4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Метално блюдо за нафора.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дифти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дифти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duve</w:t>
      </w:r>
      <w:r w:rsidRPr="00D85910">
        <w:rPr>
          <w:szCs w:val="28"/>
          <w:lang w:val="bg-BG"/>
        </w:rPr>
        <w:softHyphen/>
        <w:t>ti</w:t>
      </w:r>
      <w:r w:rsidRPr="00D85910">
        <w:rPr>
          <w:szCs w:val="28"/>
          <w:lang w:val="bg-BG"/>
        </w:rPr>
        <w:softHyphen/>
        <w:t xml:space="preserve">ne от duvet </w:t>
      </w:r>
      <w:r w:rsidRPr="00BF013B">
        <w:rPr>
          <w:i/>
          <w:szCs w:val="28"/>
          <w:lang w:val="bg-BG"/>
        </w:rPr>
        <w:t>‘пух’</w:t>
      </w:r>
      <w:r w:rsidRPr="00D85910">
        <w:rPr>
          <w:szCs w:val="28"/>
          <w:lang w:val="bg-BG"/>
        </w:rPr>
        <w:t xml:space="preserve"> чрез срб. дифтин или рум. deftinä) Мъхест плътен памучен плат. </w:t>
      </w:r>
    </w:p>
    <w:p w:rsidR="008B1F42" w:rsidRPr="009C585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до</w:t>
      </w:r>
      <w:r>
        <w:rPr>
          <w:b/>
          <w:szCs w:val="28"/>
          <w:lang w:val="bg-BG"/>
        </w:rPr>
        <w:t xml:space="preserve">ба </w:t>
      </w:r>
      <w:r>
        <w:rPr>
          <w:i/>
          <w:szCs w:val="28"/>
          <w:lang w:val="bg-BG"/>
        </w:rPr>
        <w:t>до</w:t>
      </w:r>
      <w:r>
        <w:rPr>
          <w:i/>
          <w:szCs w:val="28"/>
          <w:lang w:val="bg-BG"/>
        </w:rPr>
        <w:t xml:space="preserve">бъ </w:t>
      </w:r>
      <w:r>
        <w:rPr>
          <w:szCs w:val="28"/>
          <w:lang w:val="bg-BG"/>
        </w:rPr>
        <w:t xml:space="preserve">Време, късно време. </w:t>
      </w:r>
      <w:r>
        <w:rPr>
          <w:i/>
          <w:szCs w:val="28"/>
          <w:lang w:val="bg-BG"/>
        </w:rPr>
        <w:t>Идваш си по тъмна доба.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тък</w:t>
      </w:r>
      <w:r w:rsidRPr="00D85910">
        <w:rPr>
          <w:szCs w:val="28"/>
          <w:lang w:val="bg-BG"/>
        </w:rPr>
        <w:t xml:space="preserve"> Домашни животни, които се използват за работа, за храна, за добиване на различни продукти.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Едно едро домашно животно, добитък.</w:t>
      </w:r>
    </w:p>
    <w:p w:rsidR="008B1F42" w:rsidRPr="001950AA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довта</w:t>
      </w:r>
      <w:r>
        <w:rPr>
          <w:b/>
          <w:szCs w:val="28"/>
          <w:lang w:val="bg-BG"/>
        </w:rPr>
        <w:t>свам, да довта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дуфта</w:t>
      </w:r>
      <w:r>
        <w:rPr>
          <w:i/>
          <w:szCs w:val="28"/>
          <w:lang w:val="bg-BG"/>
        </w:rPr>
        <w:t>свъм, дъ дуфта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>Появявам се внезапно, неочаквано.</w:t>
      </w:r>
      <w:r>
        <w:rPr>
          <w:b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догов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ждам се, да се догов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дя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дугув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ждъм съ, дъ съ дугув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д’ъ</w:t>
      </w:r>
      <w:r w:rsidRPr="00D85910">
        <w:rPr>
          <w:b/>
          <w:i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>Досещам се, съобразявам</w:t>
      </w:r>
      <w:r>
        <w:rPr>
          <w:szCs w:val="28"/>
          <w:lang w:val="bg-BG"/>
        </w:rPr>
        <w:t>, разбирам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дод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</w:t>
      </w:r>
      <w:r w:rsidRPr="00D85910">
        <w:rPr>
          <w:i/>
          <w:szCs w:val="28"/>
          <w:lang w:val="bg-BG"/>
        </w:rPr>
        <w:softHyphen/>
        <w:t>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въм, дъ дуд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Преча, досаждам, омръзвам, дотягам.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дока</w:t>
      </w:r>
      <w:r>
        <w:rPr>
          <w:b/>
          <w:szCs w:val="28"/>
          <w:lang w:val="bg-BG"/>
        </w:rPr>
        <w:t>чам, да докача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дука</w:t>
      </w:r>
      <w:r>
        <w:rPr>
          <w:i/>
          <w:szCs w:val="28"/>
          <w:lang w:val="bg-BG"/>
        </w:rPr>
        <w:t>чъм, дъ дукъчъ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1. Вземам, придобивам, докопвам.  Засягам, обиждам, оскърбявам.</w:t>
      </w:r>
    </w:p>
    <w:p w:rsidR="008B1F42" w:rsidRPr="00A4053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дока</w:t>
      </w:r>
      <w:r>
        <w:rPr>
          <w:b/>
          <w:szCs w:val="28"/>
          <w:lang w:val="bg-BG"/>
        </w:rPr>
        <w:t>чам се, да се докача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дука</w:t>
      </w:r>
      <w:r>
        <w:rPr>
          <w:i/>
          <w:szCs w:val="28"/>
          <w:lang w:val="bg-BG"/>
        </w:rPr>
        <w:t xml:space="preserve">чъм съ, дъ съ дукъчъ </w:t>
      </w:r>
      <w:r>
        <w:rPr>
          <w:szCs w:val="28"/>
          <w:lang w:val="bg-BG"/>
        </w:rPr>
        <w:t>Зсягам се, обиждам се, огорчавам се.</w:t>
      </w:r>
    </w:p>
    <w:p w:rsidR="008B1F42" w:rsidRPr="0098259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докачли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дукъчли</w:t>
      </w:r>
      <w:r>
        <w:rPr>
          <w:i/>
          <w:szCs w:val="28"/>
          <w:lang w:val="bg-BG"/>
        </w:rPr>
        <w:t xml:space="preserve">ф </w:t>
      </w:r>
      <w:r>
        <w:rPr>
          <w:szCs w:val="28"/>
          <w:lang w:val="bg-BG"/>
        </w:rPr>
        <w:t xml:space="preserve">Човек, който лесно се докача </w:t>
      </w:r>
      <w:r w:rsidRPr="00F52DE3">
        <w:rPr>
          <w:i/>
          <w:szCs w:val="28"/>
          <w:lang w:val="bg-BG"/>
        </w:rPr>
        <w:t>‘обижда’, ‘обижда’;</w:t>
      </w:r>
      <w:r>
        <w:rPr>
          <w:szCs w:val="28"/>
          <w:lang w:val="bg-BG"/>
        </w:rPr>
        <w:t xml:space="preserve"> обидчив.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докунди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докунди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дукунди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дукунди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Обиждам, засягам някого.</w:t>
      </w:r>
    </w:p>
    <w:p w:rsidR="008B1F42" w:rsidRPr="00541CA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дол </w:t>
      </w:r>
      <w:r>
        <w:rPr>
          <w:i/>
          <w:szCs w:val="28"/>
          <w:lang w:val="bg-BG"/>
        </w:rPr>
        <w:t xml:space="preserve">дол </w:t>
      </w:r>
      <w:r>
        <w:rPr>
          <w:szCs w:val="28"/>
          <w:lang w:val="bg-BG"/>
        </w:rPr>
        <w:t xml:space="preserve">В топонимията: Малка рекичка, речно корито, дере. </w:t>
      </w:r>
      <w:r>
        <w:rPr>
          <w:i/>
          <w:szCs w:val="28"/>
          <w:lang w:val="bg-BG"/>
        </w:rPr>
        <w:t>Овесян дол. Попов дол.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dolap от перс.) Вграден в стената шкаф за дрехи, съдове и др.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долм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</w:t>
      </w:r>
      <w:r w:rsidRPr="00F52DE3">
        <w:rPr>
          <w:i/>
          <w:szCs w:val="28"/>
          <w:lang w:val="bg-BG"/>
        </w:rPr>
        <w:t>‘пълнене’</w:t>
      </w:r>
      <w:r w:rsidRPr="00D85910">
        <w:rPr>
          <w:szCs w:val="28"/>
          <w:lang w:val="bg-BG"/>
        </w:rPr>
        <w:t xml:space="preserve">) Широки и месести чушки за пълнене.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долн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Жена, която живее в долната махала.</w:t>
      </w:r>
    </w:p>
    <w:p w:rsidR="008B1F42" w:rsidRPr="00C5181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</w:t>
      </w:r>
      <w:r>
        <w:rPr>
          <w:b/>
          <w:szCs w:val="28"/>
          <w:lang w:val="bg-BG"/>
        </w:rPr>
        <w:t xml:space="preserve">лница </w:t>
      </w:r>
      <w:r>
        <w:rPr>
          <w:i/>
          <w:szCs w:val="28"/>
          <w:lang w:val="bg-BG"/>
        </w:rPr>
        <w:t>до</w:t>
      </w:r>
      <w:r>
        <w:rPr>
          <w:i/>
          <w:szCs w:val="28"/>
          <w:lang w:val="bg-BG"/>
        </w:rPr>
        <w:t xml:space="preserve">лницъ </w:t>
      </w:r>
      <w:r>
        <w:rPr>
          <w:szCs w:val="28"/>
          <w:lang w:val="bg-BG"/>
        </w:rPr>
        <w:t xml:space="preserve">Долният, приземният етаж на селска къща. </w:t>
      </w:r>
    </w:p>
    <w:p w:rsidR="008B1F42" w:rsidRPr="00BF013B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долчи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В топонимията: ниско, вдлъбнато място, об</w:t>
      </w:r>
      <w:r w:rsidRPr="00D85910">
        <w:rPr>
          <w:szCs w:val="28"/>
          <w:lang w:val="bg-BG"/>
        </w:rPr>
        <w:softHyphen/>
        <w:t>градено с височини</w:t>
      </w:r>
      <w:r>
        <w:rPr>
          <w:szCs w:val="28"/>
          <w:lang w:val="bg-BG"/>
        </w:rPr>
        <w:t>, където тече дере</w:t>
      </w:r>
      <w:r w:rsidRPr="00D85910">
        <w:rPr>
          <w:szCs w:val="28"/>
          <w:lang w:val="bg-BG"/>
        </w:rPr>
        <w:t>; дол.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Бабекова долчина. Паиската долчина.</w:t>
      </w:r>
    </w:p>
    <w:p w:rsidR="008B1F42" w:rsidRPr="00A9146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дома</w:t>
      </w:r>
      <w:r>
        <w:rPr>
          <w:b/>
          <w:szCs w:val="28"/>
          <w:lang w:val="bg-BG"/>
        </w:rPr>
        <w:t xml:space="preserve">ти </w:t>
      </w:r>
      <w:r>
        <w:rPr>
          <w:i/>
          <w:szCs w:val="28"/>
          <w:lang w:val="bg-BG"/>
        </w:rPr>
        <w:t>дума</w:t>
      </w:r>
      <w:r>
        <w:rPr>
          <w:i/>
          <w:szCs w:val="28"/>
          <w:lang w:val="bg-BG"/>
        </w:rPr>
        <w:t xml:space="preserve">ти </w:t>
      </w:r>
      <w:r>
        <w:rPr>
          <w:szCs w:val="28"/>
          <w:lang w:val="bg-BG"/>
        </w:rPr>
        <w:t>Домат – растение и плод.</w:t>
      </w:r>
    </w:p>
    <w:p w:rsidR="008B1F42" w:rsidRDefault="008B1F42" w:rsidP="004630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досу</w:t>
      </w:r>
      <w:r>
        <w:rPr>
          <w:b/>
          <w:szCs w:val="28"/>
          <w:lang w:val="bg-BG"/>
        </w:rPr>
        <w:t xml:space="preserve">щ </w:t>
      </w:r>
      <w:r>
        <w:rPr>
          <w:i/>
          <w:szCs w:val="28"/>
          <w:lang w:val="bg-BG"/>
        </w:rPr>
        <w:t>дусу</w:t>
      </w:r>
      <w:r>
        <w:rPr>
          <w:i/>
          <w:szCs w:val="28"/>
          <w:lang w:val="bg-BG"/>
        </w:rPr>
        <w:t xml:space="preserve">ш </w:t>
      </w:r>
      <w:r>
        <w:rPr>
          <w:szCs w:val="28"/>
          <w:lang w:val="bg-BG"/>
        </w:rPr>
        <w:t>Напълно, изцяло, докрай.</w:t>
      </w:r>
    </w:p>
    <w:p w:rsidR="008B1F42" w:rsidRDefault="008B1F42" w:rsidP="004630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</w:t>
      </w:r>
      <w:r>
        <w:rPr>
          <w:b/>
          <w:szCs w:val="28"/>
          <w:lang w:val="bg-BG"/>
        </w:rPr>
        <w:t xml:space="preserve">фтор </w:t>
      </w:r>
      <w:r>
        <w:rPr>
          <w:i/>
          <w:szCs w:val="28"/>
          <w:lang w:val="bg-BG"/>
        </w:rPr>
        <w:t>до</w:t>
      </w:r>
      <w:r>
        <w:rPr>
          <w:i/>
          <w:szCs w:val="28"/>
          <w:lang w:val="bg-BG"/>
        </w:rPr>
        <w:t xml:space="preserve">фтур </w:t>
      </w:r>
      <w:r>
        <w:rPr>
          <w:szCs w:val="28"/>
          <w:lang w:val="bg-BG"/>
        </w:rPr>
        <w:t>Доктор, лекар.</w:t>
      </w:r>
    </w:p>
    <w:p w:rsidR="008B1F42" w:rsidRPr="00040B36" w:rsidRDefault="008B1F42" w:rsidP="004630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дофтори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дуфтури</w:t>
      </w:r>
      <w:r>
        <w:rPr>
          <w:i/>
          <w:szCs w:val="28"/>
          <w:lang w:val="bg-BG"/>
        </w:rPr>
        <w:t xml:space="preserve">цъ </w:t>
      </w:r>
      <w:r>
        <w:rPr>
          <w:szCs w:val="28"/>
          <w:lang w:val="bg-BG"/>
        </w:rPr>
        <w:t>Докторка, лекарка.</w:t>
      </w:r>
      <w:r>
        <w:rPr>
          <w:szCs w:val="28"/>
          <w:lang w:val="bg-BG"/>
        </w:rPr>
        <w:tab/>
      </w:r>
    </w:p>
    <w:p w:rsidR="008B1F42" w:rsidRPr="00C462B1" w:rsidRDefault="008B1F42" w:rsidP="00463083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доя</w:t>
      </w:r>
      <w:r>
        <w:rPr>
          <w:b/>
          <w:szCs w:val="28"/>
          <w:lang w:val="bg-BG"/>
        </w:rPr>
        <w:t xml:space="preserve">жда </w:t>
      </w:r>
      <w:r w:rsidRPr="00A438CF">
        <w:rPr>
          <w:b/>
          <w:szCs w:val="28"/>
        </w:rPr>
        <w:t>(</w:t>
      </w:r>
      <w:r>
        <w:rPr>
          <w:b/>
          <w:szCs w:val="28"/>
          <w:lang w:val="bg-BG"/>
        </w:rPr>
        <w:t>ми</w:t>
      </w:r>
      <w:r w:rsidRPr="00A438CF">
        <w:rPr>
          <w:b/>
          <w:szCs w:val="28"/>
        </w:rPr>
        <w:t>)</w:t>
      </w:r>
      <w:r>
        <w:rPr>
          <w:b/>
          <w:szCs w:val="28"/>
          <w:lang w:val="bg-BG"/>
        </w:rPr>
        <w:t xml:space="preserve"> се, да (ми) се дояде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дуйа</w:t>
      </w:r>
      <w:r>
        <w:rPr>
          <w:i/>
          <w:szCs w:val="28"/>
          <w:lang w:val="bg-BG"/>
        </w:rPr>
        <w:t>ждъ  (ми) съ, дъ (ми) съ дуйъде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Изпитвам силно желание да хапна нещо. </w:t>
      </w:r>
      <w:r>
        <w:rPr>
          <w:i/>
          <w:szCs w:val="28"/>
          <w:lang w:val="bg-BG"/>
        </w:rPr>
        <w:t>Дояде ми се баница.</w:t>
      </w:r>
    </w:p>
    <w:p w:rsidR="008B1F42" w:rsidRPr="00EC223D" w:rsidRDefault="008B1F42" w:rsidP="004630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драгоце</w:t>
      </w:r>
      <w:r>
        <w:rPr>
          <w:b/>
          <w:szCs w:val="28"/>
          <w:lang w:val="bg-BG"/>
        </w:rPr>
        <w:t xml:space="preserve">нен </w:t>
      </w:r>
      <w:r>
        <w:rPr>
          <w:i/>
          <w:szCs w:val="28"/>
          <w:lang w:val="bg-BG"/>
        </w:rPr>
        <w:t>дръгуце</w:t>
      </w:r>
      <w:r>
        <w:rPr>
          <w:i/>
          <w:szCs w:val="28"/>
          <w:lang w:val="bg-BG"/>
        </w:rPr>
        <w:t>н</w:t>
      </w:r>
      <w:r w:rsidRPr="00C462B1">
        <w:rPr>
          <w:i/>
          <w:szCs w:val="28"/>
          <w:lang w:val="bg-BG"/>
        </w:rPr>
        <w:t xml:space="preserve">’ън </w:t>
      </w:r>
      <w:r>
        <w:rPr>
          <w:szCs w:val="28"/>
          <w:lang w:val="bg-BG"/>
        </w:rPr>
        <w:t>Скъп, скъпоценен.</w:t>
      </w:r>
    </w:p>
    <w:p w:rsidR="008B1F42" w:rsidRPr="00A438CF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др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къ </w:t>
      </w:r>
      <w:r w:rsidRPr="00D85910">
        <w:rPr>
          <w:iCs/>
          <w:szCs w:val="28"/>
          <w:shd w:val="clear" w:color="auto" w:fill="FFFFFF"/>
          <w:lang w:val="bg-BG"/>
        </w:rPr>
        <w:t>(Paliurus spina-christi)</w:t>
      </w:r>
      <w:r w:rsidRPr="00D85910">
        <w:rPr>
          <w:szCs w:val="28"/>
          <w:lang w:val="bg-BG"/>
        </w:rPr>
        <w:t xml:space="preserve"> 1. Храст с дребни листа и шипове, от чиито клони се правят метли за почистване на помещенията за животни и дворовете. 2. Човек, който обича да дразни другите, да се заяжда с тях. </w:t>
      </w:r>
      <w:r>
        <w:rPr>
          <w:i/>
          <w:szCs w:val="28"/>
          <w:lang w:val="bg-BG"/>
        </w:rPr>
        <w:t>Голяма си драка.</w:t>
      </w:r>
    </w:p>
    <w:p w:rsidR="008B1F42" w:rsidRPr="001D062C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драм</w:t>
      </w:r>
      <w:r w:rsidRPr="00D85910">
        <w:rPr>
          <w:szCs w:val="28"/>
          <w:lang w:val="bg-BG"/>
        </w:rPr>
        <w:t xml:space="preserve"> (грц. от ар.) </w:t>
      </w:r>
      <w:r>
        <w:rPr>
          <w:szCs w:val="28"/>
          <w:lang w:val="bg-BG"/>
        </w:rPr>
        <w:t xml:space="preserve">Минимално количество. </w:t>
      </w:r>
      <w:r w:rsidRPr="001D062C">
        <w:rPr>
          <w:szCs w:val="28"/>
        </w:rPr>
        <w:t>(</w:t>
      </w:r>
      <w:r>
        <w:rPr>
          <w:szCs w:val="28"/>
          <w:lang w:val="bg-BG"/>
        </w:rPr>
        <w:t>Драм е с</w:t>
      </w:r>
      <w:r w:rsidRPr="00D85910">
        <w:rPr>
          <w:szCs w:val="28"/>
          <w:lang w:val="bg-BG"/>
        </w:rPr>
        <w:t>тара мяр</w:t>
      </w:r>
      <w:r w:rsidRPr="00D85910">
        <w:rPr>
          <w:szCs w:val="28"/>
          <w:lang w:val="bg-BG"/>
        </w:rPr>
        <w:softHyphen/>
        <w:t>ка за тежина, равна на една четиристотна част от оката</w:t>
      </w:r>
      <w:r w:rsidRPr="001D062C">
        <w:rPr>
          <w:szCs w:val="28"/>
        </w:rPr>
        <w:t>, т.</w:t>
      </w:r>
      <w:r>
        <w:rPr>
          <w:szCs w:val="28"/>
          <w:lang w:val="bg-BG"/>
        </w:rPr>
        <w:t xml:space="preserve"> е.</w:t>
      </w:r>
      <w:r w:rsidRPr="00D85910">
        <w:rPr>
          <w:szCs w:val="28"/>
          <w:lang w:val="bg-BG"/>
        </w:rPr>
        <w:t xml:space="preserve"> 3,2 грама).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Драм захар няма у дома.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дранг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дрънг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лник</w:t>
      </w:r>
      <w:r w:rsidRPr="00D85910">
        <w:rPr>
          <w:szCs w:val="28"/>
          <w:lang w:val="bg-BG"/>
        </w:rPr>
        <w:t xml:space="preserve"> Зат</w:t>
      </w:r>
      <w:r w:rsidRPr="00D85910">
        <w:rPr>
          <w:szCs w:val="28"/>
          <w:lang w:val="bg-BG"/>
        </w:rPr>
        <w:softHyphen/>
        <w:t>вор.</w:t>
      </w:r>
    </w:p>
    <w:p w:rsidR="008B1F42" w:rsidRPr="009333D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дра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дра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 xml:space="preserve">Катеря се, изкачвам се с много усилия. </w:t>
      </w:r>
      <w:r>
        <w:rPr>
          <w:i/>
          <w:szCs w:val="28"/>
          <w:lang w:val="bg-BG"/>
        </w:rPr>
        <w:t>Драпам нагоре по баира.</w:t>
      </w:r>
    </w:p>
    <w:p w:rsidR="008B1F42" w:rsidRPr="00063173" w:rsidRDefault="008B1F42" w:rsidP="004630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дра</w:t>
      </w:r>
      <w:r>
        <w:rPr>
          <w:b/>
          <w:szCs w:val="28"/>
          <w:lang w:val="bg-BG"/>
        </w:rPr>
        <w:t>свам, да дра</w:t>
      </w:r>
      <w:r>
        <w:rPr>
          <w:b/>
          <w:szCs w:val="28"/>
          <w:lang w:val="bg-BG"/>
        </w:rPr>
        <w:t xml:space="preserve">сна </w:t>
      </w:r>
      <w:r>
        <w:rPr>
          <w:i/>
          <w:szCs w:val="28"/>
          <w:lang w:val="bg-BG"/>
        </w:rPr>
        <w:t>дра</w:t>
      </w:r>
      <w:r>
        <w:rPr>
          <w:i/>
          <w:szCs w:val="28"/>
          <w:lang w:val="bg-BG"/>
        </w:rPr>
        <w:t>свъм, дъ дра</w:t>
      </w:r>
      <w:r>
        <w:rPr>
          <w:i/>
          <w:szCs w:val="28"/>
          <w:lang w:val="bg-BG"/>
        </w:rPr>
        <w:t xml:space="preserve">снъ </w:t>
      </w:r>
      <w:r>
        <w:rPr>
          <w:szCs w:val="28"/>
          <w:lang w:val="bg-BG"/>
        </w:rPr>
        <w:t xml:space="preserve">Побягвам, хуквам. </w:t>
      </w:r>
      <w:r>
        <w:rPr>
          <w:i/>
          <w:szCs w:val="28"/>
          <w:lang w:val="bg-BG"/>
        </w:rPr>
        <w:t xml:space="preserve">Сърничката се уплаши и драсна към гората. Събери сухите листа на куп и им </w:t>
      </w:r>
      <w:r w:rsidRPr="00FA7B72">
        <w:rPr>
          <w:i/>
          <w:szCs w:val="28"/>
        </w:rPr>
        <w:t>*</w:t>
      </w:r>
      <w:r>
        <w:rPr>
          <w:i/>
          <w:szCs w:val="28"/>
          <w:lang w:val="bg-BG"/>
        </w:rPr>
        <w:t xml:space="preserve">драсни кибритката. </w:t>
      </w:r>
      <w:r>
        <w:rPr>
          <w:szCs w:val="28"/>
          <w:lang w:val="bg-BG"/>
        </w:rPr>
        <w:t>Запали ги.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дреб </w:t>
      </w:r>
      <w:r w:rsidRPr="00D85910">
        <w:rPr>
          <w:i/>
          <w:szCs w:val="28"/>
          <w:lang w:val="bg-BG"/>
        </w:rPr>
        <w:t xml:space="preserve">дреп </w:t>
      </w:r>
      <w:r w:rsidRPr="00D85910">
        <w:rPr>
          <w:szCs w:val="28"/>
          <w:lang w:val="bg-BG"/>
        </w:rPr>
        <w:t>Дребни остатъци след развлачване, разбиване на вълна; вълната, която пада под дарака</w:t>
      </w:r>
      <w:r>
        <w:rPr>
          <w:szCs w:val="28"/>
          <w:lang w:val="bg-BG"/>
        </w:rPr>
        <w:t xml:space="preserve"> </w:t>
      </w:r>
      <w:r w:rsidRPr="00F52DE3">
        <w:rPr>
          <w:i/>
          <w:szCs w:val="28"/>
        </w:rPr>
        <w:t>‘</w:t>
      </w:r>
      <w:r w:rsidRPr="00F52DE3">
        <w:rPr>
          <w:i/>
          <w:szCs w:val="28"/>
          <w:lang w:val="bg-BG"/>
        </w:rPr>
        <w:t>уред за разбиване</w:t>
      </w:r>
      <w:r w:rsidRPr="00F52DE3">
        <w:rPr>
          <w:i/>
          <w:szCs w:val="28"/>
        </w:rPr>
        <w:t>’</w:t>
      </w:r>
      <w:r w:rsidRPr="00F52DE3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дре</w:t>
      </w:r>
      <w:r>
        <w:rPr>
          <w:b/>
          <w:szCs w:val="28"/>
          <w:lang w:val="bg-BG"/>
        </w:rPr>
        <w:t xml:space="preserve">згав </w:t>
      </w:r>
      <w:r>
        <w:rPr>
          <w:i/>
          <w:szCs w:val="28"/>
          <w:lang w:val="bg-BG"/>
        </w:rPr>
        <w:t>дре</w:t>
      </w:r>
      <w:r>
        <w:rPr>
          <w:i/>
          <w:szCs w:val="28"/>
          <w:lang w:val="bg-BG"/>
        </w:rPr>
        <w:t xml:space="preserve">згъф </w:t>
      </w:r>
      <w:r>
        <w:rPr>
          <w:szCs w:val="28"/>
          <w:lang w:val="bg-BG"/>
        </w:rPr>
        <w:t>За глас: хриплив, неясен, дразнещ.</w:t>
      </w:r>
    </w:p>
    <w:p w:rsidR="008B1F42" w:rsidRPr="00EB70B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дрезгавина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др</w:t>
      </w:r>
      <w:r w:rsidRPr="005229C2">
        <w:rPr>
          <w:i/>
          <w:szCs w:val="28"/>
          <w:lang w:val="bg-BG"/>
        </w:rPr>
        <w:t>’ъзгъвинъ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Разсъмване, полумрак.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дреми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згам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згъм</w:t>
      </w:r>
      <w:r w:rsidRPr="00D85910">
        <w:rPr>
          <w:szCs w:val="28"/>
          <w:lang w:val="bg-BG"/>
        </w:rPr>
        <w:t xml:space="preserve"> Мръз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на, зъзна, треперя от студ.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1. Женска риза с копчета и ръкави 7/8. 2. Умалително от дреха.</w:t>
      </w:r>
    </w:p>
    <w:p w:rsidR="008B1F42" w:rsidRPr="00DD39B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дробине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друбине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Накълцани вътрешности за готвене на животно или птица.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друм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друм</w:t>
      </w:r>
      <w:r w:rsidRPr="00D85910">
        <w:rPr>
          <w:szCs w:val="28"/>
          <w:lang w:val="bg-BG"/>
        </w:rPr>
        <w:t xml:space="preserve"> (грц. dr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mos) Коларски път; шосе. </w:t>
      </w:r>
    </w:p>
    <w:p w:rsidR="008B1F42" w:rsidRPr="00D85910" w:rsidRDefault="008B1F42" w:rsidP="00290AF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B435AC">
        <w:rPr>
          <w:b/>
          <w:szCs w:val="28"/>
          <w:vertAlign w:val="superscript"/>
          <w:lang w:val="bg-BG"/>
        </w:rPr>
        <w:t>1</w:t>
      </w:r>
      <w:r w:rsidRPr="00D85910">
        <w:rPr>
          <w:b/>
          <w:szCs w:val="28"/>
          <w:lang w:val="bg-BG"/>
        </w:rPr>
        <w:t>, да одру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дру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съм, дъ удру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 xml:space="preserve">Тръскам, клатя силно. </w:t>
      </w:r>
      <w:r w:rsidRPr="00D85910">
        <w:rPr>
          <w:i/>
          <w:szCs w:val="28"/>
          <w:lang w:val="bg-BG"/>
        </w:rPr>
        <w:t>Одрусах сливата за ракия.</w:t>
      </w:r>
    </w:p>
    <w:p w:rsidR="008B1F42" w:rsidRPr="00D85910" w:rsidRDefault="008B1F42" w:rsidP="00290AF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B435AC">
        <w:rPr>
          <w:b/>
          <w:szCs w:val="28"/>
          <w:vertAlign w:val="superscript"/>
          <w:lang w:val="bg-BG"/>
        </w:rPr>
        <w:t>2</w:t>
      </w:r>
      <w:r w:rsidRPr="00D85910">
        <w:rPr>
          <w:b/>
          <w:szCs w:val="28"/>
          <w:lang w:val="bg-BG"/>
        </w:rPr>
        <w:t xml:space="preserve">, </w:t>
      </w:r>
      <w:r>
        <w:rPr>
          <w:b/>
          <w:szCs w:val="28"/>
          <w:lang w:val="bg-BG"/>
        </w:rPr>
        <w:t>да подру</w:t>
      </w:r>
      <w:r>
        <w:rPr>
          <w:b/>
          <w:szCs w:val="28"/>
          <w:lang w:val="bg-BG"/>
        </w:rPr>
        <w:t>сам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съм, </w:t>
      </w:r>
      <w:r>
        <w:rPr>
          <w:i/>
          <w:szCs w:val="28"/>
          <w:lang w:val="bg-BG"/>
        </w:rPr>
        <w:t>дъ пудру</w:t>
      </w:r>
      <w:r>
        <w:rPr>
          <w:i/>
          <w:szCs w:val="28"/>
          <w:lang w:val="bg-BG"/>
        </w:rPr>
        <w:t>съм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1. Люлея, леко подхвърлям. 2. Потропвам, играя. </w:t>
      </w:r>
      <w:r w:rsidRPr="00D85910">
        <w:rPr>
          <w:i/>
          <w:szCs w:val="28"/>
          <w:lang w:val="bg-BG"/>
        </w:rPr>
        <w:t>Друсам хорото.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дръвни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дръвни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1. Куп под</w:t>
      </w:r>
      <w:r w:rsidRPr="00D85910">
        <w:rPr>
          <w:szCs w:val="28"/>
          <w:lang w:val="bg-BG"/>
        </w:rPr>
        <w:softHyphen/>
        <w:t>редени стволове на дървета за</w:t>
      </w:r>
      <w:r w:rsidRPr="00D85910">
        <w:rPr>
          <w:szCs w:val="28"/>
          <w:lang w:val="bg-BG"/>
        </w:rPr>
        <w:softHyphen/>
        <w:t>едно с клоните. 2. Недодялан чо</w:t>
      </w:r>
      <w:r w:rsidRPr="00D85910">
        <w:rPr>
          <w:szCs w:val="28"/>
          <w:lang w:val="bg-BG"/>
        </w:rPr>
        <w:softHyphen/>
        <w:t>век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грубиян.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дръгли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дръгли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 добитък, животно: слаб, изтощен, мър</w:t>
      </w:r>
      <w:r>
        <w:rPr>
          <w:szCs w:val="28"/>
          <w:lang w:val="bg-BG"/>
        </w:rPr>
        <w:softHyphen/>
        <w:t>шав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Дръглив кон.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гна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гнъ съ</w:t>
      </w:r>
      <w:r w:rsidRPr="00D85910">
        <w:rPr>
          <w:szCs w:val="28"/>
          <w:lang w:val="bg-BG"/>
        </w:rPr>
        <w:t xml:space="preserve"> Чеша се. </w:t>
      </w:r>
      <w:r w:rsidRPr="00D85910">
        <w:rPr>
          <w:i/>
          <w:szCs w:val="28"/>
          <w:lang w:val="bg-BG"/>
        </w:rPr>
        <w:t>Какво се дръгнеш?</w:t>
      </w:r>
    </w:p>
    <w:p w:rsidR="008B1F42" w:rsidRDefault="008B1F42" w:rsidP="001D323A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дрънд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1D323A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Занаятчия, който разбива, влачи вълна със специален уред; даракчия</w:t>
      </w:r>
      <w:r>
        <w:rPr>
          <w:szCs w:val="28"/>
          <w:lang w:val="bg-BG"/>
        </w:rPr>
        <w:t>, дръндарин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455BC1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дрънд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</w:t>
      </w:r>
      <w:r w:rsidRPr="00D85910">
        <w:rPr>
          <w:szCs w:val="28"/>
          <w:lang w:val="bg-BG"/>
        </w:rPr>
        <w:t xml:space="preserve"> Занаятчия, който разбива, влачи вълна със специален уред; даракчия</w:t>
      </w:r>
      <w:r>
        <w:rPr>
          <w:szCs w:val="28"/>
          <w:lang w:val="bg-BG"/>
        </w:rPr>
        <w:t>, дръндар</w:t>
      </w:r>
      <w:r w:rsidRPr="00D85910">
        <w:rPr>
          <w:szCs w:val="28"/>
          <w:lang w:val="bg-BG"/>
        </w:rPr>
        <w:t>.</w:t>
      </w:r>
    </w:p>
    <w:p w:rsidR="008B1F42" w:rsidRPr="00290AF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дрънд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Съпруга на дръндарин</w:t>
      </w:r>
      <w:r>
        <w:rPr>
          <w:szCs w:val="28"/>
          <w:lang w:val="bg-BG"/>
        </w:rPr>
        <w:t xml:space="preserve"> </w:t>
      </w:r>
      <w:r w:rsidRPr="00290AF2">
        <w:rPr>
          <w:i/>
          <w:szCs w:val="28"/>
        </w:rPr>
        <w:t>‘</w:t>
      </w:r>
      <w:r w:rsidRPr="00290AF2">
        <w:rPr>
          <w:i/>
          <w:szCs w:val="28"/>
          <w:lang w:val="bg-BG"/>
        </w:rPr>
        <w:t>занаятчия, който разбива, влачи вълна със специален уред</w:t>
      </w:r>
      <w:r w:rsidRPr="00290AF2">
        <w:rPr>
          <w:i/>
          <w:szCs w:val="28"/>
        </w:rPr>
        <w:t>’</w:t>
      </w:r>
      <w:r w:rsidRPr="00290AF2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стя, да одр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т’ъ, дъ удр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ст’ъ</w:t>
      </w:r>
      <w:r w:rsidRPr="00D85910">
        <w:rPr>
          <w:szCs w:val="28"/>
          <w:lang w:val="bg-BG"/>
        </w:rPr>
        <w:t xml:space="preserve"> 1. Изпирам с бухалка нещо едро (черга, одеяло). 2. Изпирам набързо, как да е. 3. Бия, тупам, пердаша някого. </w:t>
      </w:r>
      <w:r w:rsidRPr="00D85910">
        <w:rPr>
          <w:i/>
          <w:szCs w:val="28"/>
          <w:lang w:val="bg-BG"/>
        </w:rPr>
        <w:t>Одръстих чергите на реката. Ей сега ще те одръстя.</w:t>
      </w:r>
    </w:p>
    <w:p w:rsidR="008B1F42" w:rsidRPr="00D85910" w:rsidRDefault="008B1F42" w:rsidP="00544A44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дува</w:t>
      </w:r>
      <w:r w:rsidRPr="00D85910">
        <w:rPr>
          <w:b/>
          <w:szCs w:val="28"/>
          <w:lang w:val="bg-BG"/>
        </w:rPr>
        <w:t>н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дува</w:t>
      </w:r>
      <w:r w:rsidRPr="00D85910">
        <w:rPr>
          <w:i/>
          <w:szCs w:val="28"/>
          <w:lang w:val="bg-BG"/>
        </w:rPr>
        <w:t>н</w:t>
      </w:r>
      <w:r w:rsidRPr="00D85910">
        <w:rPr>
          <w:szCs w:val="28"/>
          <w:lang w:val="bg-BG"/>
        </w:rPr>
        <w:t xml:space="preserve"> </w:t>
      </w:r>
      <w:r w:rsidRPr="00A42D82">
        <w:rPr>
          <w:szCs w:val="28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</w:rPr>
        <w:t>do</w:t>
      </w:r>
      <w:r w:rsidRPr="00A42D82">
        <w:rPr>
          <w:szCs w:val="28"/>
        </w:rPr>
        <w:t>ğ</w:t>
      </w:r>
      <w:r>
        <w:rPr>
          <w:szCs w:val="28"/>
        </w:rPr>
        <w:t>an</w:t>
      </w:r>
      <w:r w:rsidRPr="00A42D82">
        <w:rPr>
          <w:szCs w:val="28"/>
        </w:rPr>
        <w:t xml:space="preserve"> </w:t>
      </w:r>
      <w:r w:rsidRPr="00F52DE3">
        <w:rPr>
          <w:i/>
          <w:szCs w:val="28"/>
        </w:rPr>
        <w:t>‘</w:t>
      </w:r>
      <w:r w:rsidRPr="00F52DE3">
        <w:rPr>
          <w:i/>
          <w:szCs w:val="28"/>
          <w:lang w:val="bg-BG"/>
        </w:rPr>
        <w:t>сокол</w:t>
      </w:r>
      <w:r w:rsidRPr="00F52DE3">
        <w:rPr>
          <w:i/>
          <w:szCs w:val="28"/>
        </w:rPr>
        <w:t>’</w:t>
      </w:r>
      <w:r w:rsidRPr="00A42D82">
        <w:rPr>
          <w:szCs w:val="28"/>
        </w:rPr>
        <w:t>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Граблива птица</w:t>
      </w:r>
      <w:r>
        <w:rPr>
          <w:szCs w:val="28"/>
          <w:lang w:val="bg-BG"/>
        </w:rPr>
        <w:t xml:space="preserve"> от рода на соколите</w:t>
      </w:r>
      <w:r w:rsidRPr="00D85910">
        <w:rPr>
          <w:szCs w:val="28"/>
          <w:lang w:val="bg-BG"/>
        </w:rPr>
        <w:t xml:space="preserve">, която напада домашни птици (кокошки, пуйки). </w:t>
      </w:r>
      <w:r w:rsidRPr="00D85910">
        <w:rPr>
          <w:i/>
          <w:szCs w:val="28"/>
          <w:lang w:val="bg-BG"/>
        </w:rPr>
        <w:t xml:space="preserve">Пуйката щъка </w:t>
      </w:r>
      <w:r w:rsidRPr="00290AF2">
        <w:rPr>
          <w:szCs w:val="28"/>
        </w:rPr>
        <w:t>‘</w:t>
      </w:r>
      <w:r w:rsidRPr="00290AF2">
        <w:rPr>
          <w:szCs w:val="28"/>
          <w:lang w:val="bg-BG"/>
        </w:rPr>
        <w:t>издава тревожен звук</w:t>
      </w:r>
      <w:r w:rsidRPr="00290AF2">
        <w:rPr>
          <w:szCs w:val="28"/>
        </w:rPr>
        <w:t>’</w:t>
      </w:r>
      <w:r w:rsidRPr="00290AF2">
        <w:rPr>
          <w:szCs w:val="28"/>
          <w:lang w:val="bg-BG"/>
        </w:rPr>
        <w:t>,</w:t>
      </w:r>
      <w:r w:rsidRPr="00D85910">
        <w:rPr>
          <w:i/>
          <w:szCs w:val="28"/>
          <w:lang w:val="bg-BG"/>
        </w:rPr>
        <w:t xml:space="preserve"> видяла е дуван.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duvar от перс.) Каменна ограда, зид от камъни. 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dűdűk) Дървена свирка.</w:t>
      </w:r>
    </w:p>
    <w:p w:rsidR="008B1F42" w:rsidRPr="00B366BD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д</w:t>
      </w:r>
      <w:r w:rsidRPr="00B366BD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л</w:t>
      </w:r>
      <w:r w:rsidRPr="00B366BD">
        <w:rPr>
          <w:i/>
          <w:szCs w:val="28"/>
          <w:lang w:val="bg-BG"/>
        </w:rPr>
        <w:t xml:space="preserve">’ъ </w:t>
      </w:r>
      <w:r w:rsidRPr="00B366BD">
        <w:rPr>
          <w:szCs w:val="28"/>
          <w:lang w:val="bg-BG"/>
        </w:rPr>
        <w:t>Дюля</w:t>
      </w:r>
      <w:r>
        <w:rPr>
          <w:szCs w:val="28"/>
          <w:lang w:val="bg-BG"/>
        </w:rPr>
        <w:t xml:space="preserve">. </w:t>
      </w:r>
    </w:p>
    <w:p w:rsidR="008B1F42" w:rsidRPr="00D97B08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мам, да проду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мъм, дъ пруду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мъм</w:t>
      </w:r>
      <w:r w:rsidRPr="00D85910">
        <w:rPr>
          <w:szCs w:val="28"/>
          <w:lang w:val="bg-BG"/>
        </w:rPr>
        <w:t xml:space="preserve"> Казвам, говоря, приказвам. </w:t>
      </w:r>
      <w:r w:rsidRPr="00D97B08">
        <w:rPr>
          <w:szCs w:val="28"/>
        </w:rPr>
        <w:t>*</w:t>
      </w:r>
      <w:r w:rsidRPr="00D85910">
        <w:rPr>
          <w:i/>
          <w:szCs w:val="28"/>
          <w:lang w:val="bg-BG"/>
        </w:rPr>
        <w:t>Думам ти, дъще, сещай се, снахо.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Намек, отправен като забележка към по-близък човек, който в действителност е насочен към по-далечен човек.</w:t>
      </w:r>
    </w:p>
    <w:p w:rsidR="008B1F42" w:rsidRDefault="008B1F42" w:rsidP="009D1A1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думб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думб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tum</w:t>
      </w:r>
      <w:r w:rsidRPr="00D85910">
        <w:rPr>
          <w:szCs w:val="28"/>
          <w:lang w:val="bg-BG"/>
        </w:rPr>
        <w:softHyphen/>
        <w:t xml:space="preserve">badiz </w:t>
      </w:r>
      <w:r w:rsidRPr="00F52DE3">
        <w:rPr>
          <w:i/>
          <w:szCs w:val="28"/>
          <w:lang w:val="bg-BG"/>
        </w:rPr>
        <w:t>‘къс и дебел човек’</w:t>
      </w:r>
      <w:r w:rsidRPr="00D85910">
        <w:rPr>
          <w:szCs w:val="28"/>
          <w:lang w:val="bg-BG"/>
        </w:rPr>
        <w:t>) Надут, омразен богаташ; чорбаджия</w:t>
      </w:r>
      <w:r>
        <w:rPr>
          <w:szCs w:val="28"/>
          <w:lang w:val="bg-BG"/>
        </w:rPr>
        <w:t>, думбазин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9D1A1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думб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зин </w:t>
      </w:r>
      <w:r w:rsidRPr="00D85910">
        <w:rPr>
          <w:i/>
          <w:szCs w:val="28"/>
          <w:lang w:val="bg-BG"/>
        </w:rPr>
        <w:t>думб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tum</w:t>
      </w:r>
      <w:r w:rsidRPr="00D85910">
        <w:rPr>
          <w:szCs w:val="28"/>
          <w:lang w:val="bg-BG"/>
        </w:rPr>
        <w:softHyphen/>
        <w:t xml:space="preserve">badiz </w:t>
      </w:r>
      <w:r w:rsidRPr="009C69EB">
        <w:rPr>
          <w:i/>
          <w:szCs w:val="28"/>
          <w:lang w:val="bg-BG"/>
        </w:rPr>
        <w:t>‘къс и дебел човек’</w:t>
      </w:r>
      <w:r w:rsidRPr="00D85910">
        <w:rPr>
          <w:szCs w:val="28"/>
          <w:lang w:val="bg-BG"/>
        </w:rPr>
        <w:t>) Надут, омразен богаташ; чорбаджия</w:t>
      </w:r>
      <w:r>
        <w:rPr>
          <w:szCs w:val="28"/>
          <w:lang w:val="bg-BG"/>
        </w:rPr>
        <w:t>, думбаз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4630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 xml:space="preserve">нда </w:t>
      </w:r>
      <w:r w:rsidRPr="00642EA3"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</w:t>
      </w:r>
      <w:r w:rsidRPr="00642EA3">
        <w:rPr>
          <w:i/>
          <w:szCs w:val="28"/>
          <w:lang w:val="bg-BG"/>
        </w:rPr>
        <w:t>ндъ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Дебела жена, дебелана.</w:t>
      </w:r>
    </w:p>
    <w:p w:rsidR="008B1F42" w:rsidRPr="00DC507F" w:rsidRDefault="008B1F42" w:rsidP="004630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 xml:space="preserve">ндьо </w:t>
      </w:r>
      <w:r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нд</w:t>
      </w:r>
      <w:r w:rsidRPr="00182B99">
        <w:rPr>
          <w:i/>
          <w:szCs w:val="28"/>
        </w:rPr>
        <w:t xml:space="preserve">’у </w:t>
      </w:r>
      <w:r>
        <w:rPr>
          <w:szCs w:val="28"/>
          <w:lang w:val="bg-BG"/>
        </w:rPr>
        <w:t>Дебел човек, дебелак.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пек </w:t>
      </w:r>
      <w:r w:rsidRPr="00D85910"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п’ък</w:t>
      </w:r>
      <w:r w:rsidRPr="00D85910">
        <w:rPr>
          <w:szCs w:val="28"/>
          <w:lang w:val="bg-BG"/>
        </w:rPr>
        <w:t xml:space="preserve"> (Tagetes) Вид тагетес – жълто или оранжево градинско цвете, подобно на камшица, но с по-едри цветове.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дур</w:t>
      </w:r>
      <w:r w:rsidRPr="00D85910">
        <w:rPr>
          <w:szCs w:val="28"/>
          <w:lang w:val="bg-BG"/>
        </w:rPr>
        <w:t xml:space="preserve"> (тур. durmak) </w:t>
      </w:r>
      <w:r>
        <w:rPr>
          <w:szCs w:val="28"/>
          <w:lang w:val="bg-BG"/>
        </w:rPr>
        <w:t xml:space="preserve">Межд. </w:t>
      </w:r>
      <w:r w:rsidRPr="00D85910">
        <w:rPr>
          <w:szCs w:val="28"/>
          <w:lang w:val="bg-BG"/>
        </w:rPr>
        <w:t xml:space="preserve">Стой! Спри! Почакай! </w:t>
      </w:r>
    </w:p>
    <w:p w:rsidR="008B1F42" w:rsidRPr="007C7DD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хтя</w:t>
      </w:r>
      <w:r>
        <w:rPr>
          <w:b/>
          <w:szCs w:val="28"/>
          <w:lang w:val="bg-BG"/>
        </w:rPr>
        <w:t>м, да ду</w:t>
      </w:r>
      <w:r>
        <w:rPr>
          <w:b/>
          <w:szCs w:val="28"/>
          <w:lang w:val="bg-BG"/>
        </w:rPr>
        <w:t>хтя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хт’ъ</w:t>
      </w:r>
      <w:r>
        <w:rPr>
          <w:i/>
          <w:szCs w:val="28"/>
          <w:lang w:val="bg-BG"/>
        </w:rPr>
        <w:t>м, дъ ду</w:t>
      </w:r>
      <w:r>
        <w:rPr>
          <w:i/>
          <w:szCs w:val="28"/>
          <w:lang w:val="bg-BG"/>
        </w:rPr>
        <w:t>хт</w:t>
      </w:r>
      <w:r w:rsidRPr="00D56A91">
        <w:rPr>
          <w:i/>
          <w:szCs w:val="28"/>
          <w:lang w:val="bg-BG"/>
        </w:rPr>
        <w:t>’ъ</w:t>
      </w:r>
      <w:r w:rsidRPr="00D85910">
        <w:rPr>
          <w:szCs w:val="28"/>
          <w:lang w:val="bg-BG"/>
        </w:rPr>
        <w:t xml:space="preserve"> Бягам, тичам</w:t>
      </w:r>
      <w:r>
        <w:rPr>
          <w:szCs w:val="28"/>
          <w:lang w:val="bg-BG"/>
        </w:rPr>
        <w:t xml:space="preserve">, хуквам. </w:t>
      </w:r>
      <w:r>
        <w:rPr>
          <w:i/>
          <w:szCs w:val="28"/>
          <w:lang w:val="bg-BG"/>
        </w:rPr>
        <w:t>Детето духти към селото.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душм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душм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duşman от перс.) Лош, жесток човек; враг, неприятел</w:t>
      </w:r>
      <w:r>
        <w:rPr>
          <w:szCs w:val="28"/>
          <w:lang w:val="bg-BG"/>
        </w:rPr>
        <w:t>, душманин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душм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душм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duşman от перс.) Лош, жесток човек; враг, неприятел</w:t>
      </w:r>
      <w:r>
        <w:rPr>
          <w:szCs w:val="28"/>
          <w:lang w:val="bg-BG"/>
        </w:rPr>
        <w:t>, душман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душм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душм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duşman от перс.) Лоша, жестока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душманл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душмънл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duşmanlik) Вражда, омраза, жестокост.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бови лист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буви лист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(Epiphyllum)</w:t>
      </w:r>
      <w:r w:rsidRPr="00D85910">
        <w:rPr>
          <w:rFonts w:ascii="Arial" w:hAnsi="Arial" w:cs="Arial"/>
          <w:color w:val="666666"/>
          <w:sz w:val="20"/>
          <w:shd w:val="clear" w:color="auto" w:fill="FFFFFF"/>
          <w:lang w:val="bg-BG"/>
        </w:rPr>
        <w:t> </w:t>
      </w:r>
      <w:r w:rsidRPr="00D85910">
        <w:rPr>
          <w:szCs w:val="28"/>
          <w:lang w:val="bg-BG"/>
        </w:rPr>
        <w:t>Епифилум – саксийно цве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те, вид кактус без бодли,  чиито дълги листа приличат по форма на език, но краищата им са назъбени като дъбовите листа; лимба, волски език,  свекървин език.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лга г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лгъ г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збъ</w:t>
      </w:r>
      <w:r w:rsidRPr="00D85910">
        <w:rPr>
          <w:szCs w:val="28"/>
          <w:lang w:val="bg-BG"/>
        </w:rPr>
        <w:t xml:space="preserve"> Сок от кисело зеле, в който е добавен нарязан праз лук, червен пипер и люта чушка.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дъ</w:t>
      </w:r>
      <w:r>
        <w:rPr>
          <w:b/>
          <w:szCs w:val="28"/>
          <w:lang w:val="bg-BG"/>
        </w:rPr>
        <w:t>н</w:t>
      </w:r>
      <w:r w:rsidRPr="00AC102D">
        <w:rPr>
          <w:b/>
          <w:szCs w:val="28"/>
          <w:lang w:val="bg-BG"/>
        </w:rPr>
        <w:t xml:space="preserve">я </w:t>
      </w:r>
      <w:r>
        <w:rPr>
          <w:i/>
          <w:szCs w:val="28"/>
          <w:lang w:val="bg-BG"/>
        </w:rPr>
        <w:t>дъ</w:t>
      </w:r>
      <w:r>
        <w:rPr>
          <w:i/>
          <w:szCs w:val="28"/>
          <w:lang w:val="bg-BG"/>
        </w:rPr>
        <w:t>н</w:t>
      </w:r>
      <w:r w:rsidRPr="00AC102D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Удрям, бия. </w:t>
      </w:r>
      <w:r>
        <w:rPr>
          <w:i/>
          <w:szCs w:val="28"/>
          <w:lang w:val="bg-BG"/>
        </w:rPr>
        <w:t xml:space="preserve">Отпред върви тъпанарът </w:t>
      </w:r>
      <w:r w:rsidRPr="00585723">
        <w:rPr>
          <w:szCs w:val="28"/>
        </w:rPr>
        <w:t>‘барабанист’</w:t>
      </w:r>
      <w:r>
        <w:rPr>
          <w:i/>
          <w:szCs w:val="28"/>
          <w:lang w:val="bg-BG"/>
        </w:rPr>
        <w:t xml:space="preserve"> и дъни тъпана </w:t>
      </w:r>
      <w:r w:rsidRPr="00585723">
        <w:rPr>
          <w:szCs w:val="28"/>
        </w:rPr>
        <w:t>‘</w:t>
      </w:r>
      <w:r w:rsidRPr="00585723">
        <w:rPr>
          <w:szCs w:val="28"/>
          <w:lang w:val="bg-BG"/>
        </w:rPr>
        <w:t>барабан</w:t>
      </w:r>
      <w:r w:rsidRPr="00585723">
        <w:rPr>
          <w:szCs w:val="28"/>
        </w:rPr>
        <w:t>’</w:t>
      </w:r>
      <w:r w:rsidRPr="00585723">
        <w:rPr>
          <w:szCs w:val="28"/>
          <w:lang w:val="bg-BG"/>
        </w:rPr>
        <w:t>.</w:t>
      </w:r>
    </w:p>
    <w:p w:rsidR="008B1F42" w:rsidRPr="009F3DF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дърг </w:t>
      </w:r>
      <w:r>
        <w:rPr>
          <w:i/>
          <w:szCs w:val="28"/>
          <w:lang w:val="bg-BG"/>
        </w:rPr>
        <w:t xml:space="preserve">дърг </w:t>
      </w:r>
      <w:r>
        <w:rPr>
          <w:szCs w:val="28"/>
          <w:lang w:val="bg-BG"/>
        </w:rPr>
        <w:t xml:space="preserve">Дебело стъбло на селскостопанско растение. </w:t>
      </w:r>
      <w:r>
        <w:rPr>
          <w:i/>
          <w:szCs w:val="28"/>
          <w:lang w:val="bg-BG"/>
        </w:rPr>
        <w:t xml:space="preserve">Папурени </w:t>
      </w:r>
      <w:r w:rsidRPr="001A1382">
        <w:rPr>
          <w:szCs w:val="28"/>
        </w:rPr>
        <w:t>‘</w:t>
      </w:r>
      <w:r>
        <w:rPr>
          <w:szCs w:val="28"/>
          <w:lang w:val="bg-BG"/>
        </w:rPr>
        <w:t>царевични</w:t>
      </w:r>
      <w:r w:rsidRPr="001A1382">
        <w:rPr>
          <w:szCs w:val="28"/>
        </w:rPr>
        <w:t>’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дъргове.</w:t>
      </w:r>
    </w:p>
    <w:p w:rsidR="008B1F42" w:rsidRPr="004E758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дъ</w:t>
      </w:r>
      <w:r>
        <w:rPr>
          <w:b/>
          <w:szCs w:val="28"/>
          <w:lang w:val="bg-BG"/>
        </w:rPr>
        <w:t xml:space="preserve">рля се </w:t>
      </w:r>
      <w:r>
        <w:rPr>
          <w:i/>
          <w:szCs w:val="28"/>
          <w:lang w:val="bg-BG"/>
        </w:rPr>
        <w:t>дъ</w:t>
      </w:r>
      <w:r>
        <w:rPr>
          <w:i/>
          <w:szCs w:val="28"/>
          <w:lang w:val="bg-BG"/>
        </w:rPr>
        <w:t>рл</w:t>
      </w:r>
      <w:r w:rsidRPr="004E7580">
        <w:rPr>
          <w:i/>
          <w:szCs w:val="28"/>
          <w:lang w:val="bg-BG"/>
        </w:rPr>
        <w:t xml:space="preserve">’ъ съ </w:t>
      </w:r>
      <w:r>
        <w:rPr>
          <w:szCs w:val="28"/>
          <w:lang w:val="bg-BG"/>
        </w:rPr>
        <w:t>Карам се, заяждам се, дразня се, закачам се.</w:t>
      </w:r>
    </w:p>
    <w:p w:rsidR="008B1F42" w:rsidRPr="00D56A91" w:rsidRDefault="008B1F42" w:rsidP="00EF7A5E">
      <w:pPr>
        <w:ind w:firstLine="720"/>
        <w:jc w:val="both"/>
        <w:rPr>
          <w:szCs w:val="28"/>
          <w:lang w:val="bg-BG"/>
        </w:rPr>
      </w:pPr>
      <w:r w:rsidRPr="00F733C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F733C0">
        <w:rPr>
          <w:b/>
          <w:szCs w:val="28"/>
          <w:lang w:val="bg-BG"/>
        </w:rPr>
        <w:t>рми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рми</w:t>
      </w:r>
      <w:r w:rsidRPr="00D85910">
        <w:rPr>
          <w:szCs w:val="28"/>
          <w:lang w:val="bg-BG"/>
        </w:rPr>
        <w:t xml:space="preserve"> Стари дрехи, дрипи. </w:t>
      </w:r>
      <w:r w:rsidRPr="00313E43">
        <w:rPr>
          <w:szCs w:val="28"/>
        </w:rPr>
        <w:t>*</w:t>
      </w:r>
      <w:r>
        <w:rPr>
          <w:i/>
          <w:szCs w:val="28"/>
          <w:lang w:val="bg-BG"/>
        </w:rPr>
        <w:t>Налягай</w:t>
      </w:r>
      <w:r w:rsidRPr="00D85910">
        <w:rPr>
          <w:i/>
          <w:szCs w:val="28"/>
          <w:lang w:val="bg-BG"/>
        </w:rPr>
        <w:t xml:space="preserve"> си дърмите. </w:t>
      </w:r>
      <w:r>
        <w:rPr>
          <w:szCs w:val="28"/>
          <w:lang w:val="bg-BG"/>
        </w:rPr>
        <w:t>Кротувай, не се намесвай в чуждите работи.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дърпол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издърпол</w:t>
      </w:r>
      <w:r>
        <w:rPr>
          <w:b/>
          <w:szCs w:val="28"/>
          <w:lang w:val="bg-BG"/>
        </w:rPr>
        <w:t>я̀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пул’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издърпул’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Дърпам, досаждам. </w:t>
      </w:r>
      <w:r w:rsidRPr="00D85910">
        <w:rPr>
          <w:i/>
          <w:szCs w:val="28"/>
          <w:lang w:val="bg-BG"/>
        </w:rPr>
        <w:t>Спри да ме дърполиш</w:t>
      </w:r>
      <w:r>
        <w:rPr>
          <w:i/>
          <w:szCs w:val="28"/>
          <w:lang w:val="bg-BG"/>
        </w:rPr>
        <w:t xml:space="preserve">, </w:t>
      </w:r>
      <w:r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</w:t>
      </w:r>
      <w:r w:rsidRPr="00D24273">
        <w:rPr>
          <w:i/>
          <w:szCs w:val="28"/>
          <w:lang w:val="bg-BG"/>
        </w:rPr>
        <w:t>ръгваме.</w:t>
      </w:r>
    </w:p>
    <w:p w:rsidR="008B1F42" w:rsidRDefault="008B1F42" w:rsidP="007C7DD6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ърт</w:t>
      </w:r>
      <w:r w:rsidRPr="00D85910">
        <w:rPr>
          <w:i/>
          <w:szCs w:val="28"/>
          <w:lang w:val="bg-BG"/>
        </w:rPr>
        <w:t xml:space="preserve"> дърт</w:t>
      </w:r>
      <w:r w:rsidRPr="00D85910">
        <w:rPr>
          <w:szCs w:val="28"/>
          <w:lang w:val="bg-BG"/>
        </w:rPr>
        <w:t xml:space="preserve"> Стар, възрастен.</w:t>
      </w:r>
    </w:p>
    <w:p w:rsidR="008B1F42" w:rsidRPr="00D85910" w:rsidRDefault="008B1F42" w:rsidP="007C7DD6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i/>
          <w:szCs w:val="28"/>
          <w:lang w:val="bg-BG"/>
        </w:rPr>
        <w:t xml:space="preserve"> дърт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Стар, възрастен мъж.</w:t>
      </w:r>
    </w:p>
    <w:p w:rsidR="008B1F42" w:rsidRPr="00D85910" w:rsidRDefault="008B1F42" w:rsidP="007C7DD6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</w:t>
      </w:r>
      <w:r w:rsidRPr="00D85910">
        <w:rPr>
          <w:b/>
          <w:szCs w:val="28"/>
          <w:lang w:val="bg-BG"/>
        </w:rPr>
        <w:t>ърт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Стара, възрастна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дъртоф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лник </w:t>
      </w:r>
      <w:r w:rsidRPr="00D85910">
        <w:rPr>
          <w:i/>
          <w:szCs w:val="28"/>
          <w:lang w:val="bg-BG"/>
        </w:rPr>
        <w:t>дъртуф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Стар, възрастен мъж; дъртак.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дъртоф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дъртуф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szCs w:val="28"/>
          <w:lang w:val="bg-BG"/>
        </w:rPr>
        <w:t xml:space="preserve"> Стара, възрастна жена; дъртачка.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 dűkkân от ар.) Дюкян, магазин.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дюгенджи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д’уг’ънжи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dűkkân от ар.) 1. Магазинерка. 2. Съпруга на дюкянджия</w:t>
      </w:r>
      <w:r w:rsidRPr="00F52DE3">
        <w:rPr>
          <w:i/>
          <w:szCs w:val="28"/>
          <w:lang w:val="bg-BG"/>
        </w:rPr>
        <w:t xml:space="preserve"> ‘магазинер’.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дюгенджи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д’уг’ънжи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dűkkân от ар.) дюкянджия</w:t>
      </w:r>
      <w:r w:rsidRPr="00F52DE3">
        <w:rPr>
          <w:i/>
          <w:szCs w:val="28"/>
          <w:lang w:val="bg-BG"/>
        </w:rPr>
        <w:t xml:space="preserve"> ‘магазинер’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дюлг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д’улг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dűl</w:t>
      </w:r>
      <w:r w:rsidRPr="00D85910">
        <w:rPr>
          <w:szCs w:val="28"/>
          <w:lang w:val="bg-BG"/>
        </w:rPr>
        <w:softHyphen/>
        <w:t>ger от пер.) Зидар, строител</w:t>
      </w:r>
      <w:r>
        <w:rPr>
          <w:szCs w:val="28"/>
          <w:lang w:val="bg-BG"/>
        </w:rPr>
        <w:t>, дюлгерин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дюлг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рин </w:t>
      </w:r>
      <w:r w:rsidRPr="00D85910">
        <w:rPr>
          <w:i/>
          <w:szCs w:val="28"/>
          <w:lang w:val="bg-BG"/>
        </w:rPr>
        <w:t>д’улг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  <w:t>рин</w:t>
      </w:r>
      <w:r w:rsidRPr="00D85910">
        <w:rPr>
          <w:szCs w:val="28"/>
          <w:lang w:val="bg-BG"/>
        </w:rPr>
        <w:t xml:space="preserve"> (тур. dűl</w:t>
      </w:r>
      <w:r w:rsidRPr="00D85910">
        <w:rPr>
          <w:szCs w:val="28"/>
          <w:lang w:val="bg-BG"/>
        </w:rPr>
        <w:softHyphen/>
        <w:t>ger от пер.) Зидар, строител</w:t>
      </w:r>
      <w:r>
        <w:rPr>
          <w:szCs w:val="28"/>
          <w:lang w:val="bg-BG"/>
        </w:rPr>
        <w:t>, дюлгер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дюлг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рство </w:t>
      </w:r>
      <w:r w:rsidRPr="00D85910">
        <w:rPr>
          <w:i/>
          <w:szCs w:val="28"/>
          <w:lang w:val="bg-BG"/>
        </w:rPr>
        <w:t>д’улг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рству</w:t>
      </w:r>
      <w:r>
        <w:rPr>
          <w:szCs w:val="28"/>
          <w:lang w:val="bg-BG"/>
        </w:rPr>
        <w:t xml:space="preserve"> (тур. dűl</w:t>
      </w:r>
      <w:r w:rsidRPr="00D85910">
        <w:rPr>
          <w:szCs w:val="28"/>
          <w:lang w:val="bg-BG"/>
        </w:rPr>
        <w:t>ger от пер.) Занятие на дюлгер</w:t>
      </w:r>
      <w:r>
        <w:rPr>
          <w:szCs w:val="28"/>
          <w:lang w:val="bg-BG"/>
        </w:rPr>
        <w:t xml:space="preserve"> </w:t>
      </w:r>
      <w:r w:rsidRPr="00F52DE3">
        <w:rPr>
          <w:i/>
          <w:szCs w:val="28"/>
        </w:rPr>
        <w:t>‘</w:t>
      </w:r>
      <w:r w:rsidRPr="00F52DE3">
        <w:rPr>
          <w:i/>
          <w:szCs w:val="28"/>
          <w:lang w:val="bg-BG"/>
        </w:rPr>
        <w:t>строител</w:t>
      </w:r>
      <w:r w:rsidRPr="00F52DE3">
        <w:rPr>
          <w:i/>
          <w:szCs w:val="28"/>
        </w:rPr>
        <w:t>’</w:t>
      </w:r>
      <w:r w:rsidRPr="00F52DE3">
        <w:rPr>
          <w:i/>
          <w:szCs w:val="28"/>
          <w:lang w:val="bg-BG"/>
        </w:rPr>
        <w:t>;</w:t>
      </w:r>
      <w:r w:rsidRPr="00D85910">
        <w:rPr>
          <w:szCs w:val="28"/>
          <w:lang w:val="bg-BG"/>
        </w:rPr>
        <w:t xml:space="preserve"> строителство.</w:t>
      </w:r>
      <w:r w:rsidRPr="00D85910">
        <w:rPr>
          <w:b/>
          <w:szCs w:val="28"/>
          <w:lang w:val="bg-BG"/>
        </w:rPr>
        <w:t xml:space="preserve">  </w:t>
      </w:r>
    </w:p>
    <w:p w:rsidR="008B1F42" w:rsidRPr="00E474F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зен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з’ън</w:t>
      </w:r>
      <w:r w:rsidRPr="00D85910">
        <w:rPr>
          <w:szCs w:val="28"/>
          <w:lang w:val="bg-BG"/>
        </w:rPr>
        <w:t xml:space="preserve"> (тур. dűz) Eд</w:t>
      </w:r>
      <w:r w:rsidRPr="00D85910">
        <w:rPr>
          <w:szCs w:val="28"/>
          <w:lang w:val="bg-BG"/>
        </w:rPr>
        <w:softHyphen/>
        <w:t>но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цветна материя без фигурални изображения.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Дюзена рокля.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д’ус </w:t>
      </w:r>
      <w:r w:rsidRPr="00D85910">
        <w:rPr>
          <w:szCs w:val="28"/>
          <w:lang w:val="bg-BG"/>
        </w:rPr>
        <w:t>(тур. dűz) Eд</w:t>
      </w:r>
      <w:r w:rsidRPr="00D85910">
        <w:rPr>
          <w:szCs w:val="28"/>
          <w:lang w:val="bg-BG"/>
        </w:rPr>
        <w:softHyphen/>
        <w:t>но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цветна материя без фигурални изображения.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стаб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стъб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dűstaban) Плоскопие.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стабанлийка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стъбънлийкъ</w:t>
      </w:r>
      <w:r w:rsidRPr="00D85910">
        <w:rPr>
          <w:b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>(тур. dűsta</w:t>
      </w:r>
      <w:r w:rsidRPr="00D85910">
        <w:rPr>
          <w:szCs w:val="28"/>
          <w:lang w:val="bg-BG"/>
        </w:rPr>
        <w:softHyphen/>
        <w:t>ban) Жена, която има плоскостъпие.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стабанлия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стъбън</w:t>
      </w:r>
      <w:r w:rsidRPr="00D85910">
        <w:rPr>
          <w:i/>
          <w:szCs w:val="28"/>
          <w:lang w:val="bg-BG"/>
        </w:rPr>
        <w:softHyphen/>
        <w:t>л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dűstaban) Мъж, който има плоскостъпие.</w:t>
      </w:r>
    </w:p>
    <w:p w:rsidR="008B1F42" w:rsidRPr="004E758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дюшеди</w:t>
      </w:r>
      <w:r>
        <w:rPr>
          <w:b/>
          <w:szCs w:val="28"/>
          <w:lang w:val="bg-BG"/>
        </w:rPr>
        <w:t>свам, да дюшеди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д</w:t>
      </w:r>
      <w:r w:rsidRPr="004E7580">
        <w:rPr>
          <w:i/>
          <w:szCs w:val="28"/>
          <w:lang w:val="bg-BG"/>
        </w:rPr>
        <w:t>’ушъди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свъм, дъ д</w:t>
      </w:r>
      <w:r w:rsidRPr="00E474F0">
        <w:rPr>
          <w:i/>
          <w:szCs w:val="28"/>
          <w:lang w:val="bg-BG"/>
        </w:rPr>
        <w:t>’ушъди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съм </w:t>
      </w:r>
      <w:r w:rsidRPr="004E7580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d</w:t>
      </w:r>
      <w:r w:rsidRPr="0089343B">
        <w:rPr>
          <w:szCs w:val="28"/>
          <w:lang w:val="bg-BG"/>
        </w:rPr>
        <w:t>őş</w:t>
      </w:r>
      <w:r>
        <w:rPr>
          <w:szCs w:val="28"/>
          <w:lang w:val="en-US"/>
        </w:rPr>
        <w:t>edi</w:t>
      </w:r>
      <w:r w:rsidRPr="0089343B">
        <w:rPr>
          <w:szCs w:val="28"/>
          <w:lang w:val="bg-BG"/>
        </w:rPr>
        <w:t xml:space="preserve"> от </w:t>
      </w:r>
      <w:r>
        <w:rPr>
          <w:szCs w:val="28"/>
          <w:lang w:val="en-US"/>
        </w:rPr>
        <w:t>d</w:t>
      </w:r>
      <w:r w:rsidRPr="0089343B">
        <w:rPr>
          <w:szCs w:val="28"/>
          <w:lang w:val="bg-BG"/>
        </w:rPr>
        <w:t>őş</w:t>
      </w:r>
      <w:r>
        <w:rPr>
          <w:szCs w:val="28"/>
          <w:lang w:val="en-US"/>
        </w:rPr>
        <w:t>emek</w:t>
      </w:r>
      <w:r w:rsidRPr="0089343B">
        <w:rPr>
          <w:szCs w:val="28"/>
          <w:lang w:val="bg-BG"/>
        </w:rPr>
        <w:t xml:space="preserve"> </w:t>
      </w:r>
      <w:r w:rsidRPr="00F52DE3">
        <w:rPr>
          <w:i/>
          <w:szCs w:val="28"/>
          <w:lang w:val="bg-BG"/>
        </w:rPr>
        <w:t>‘постилам’, ‘правя настилка’</w:t>
      </w:r>
      <w:r w:rsidRPr="004E7580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Правя дюшеме </w:t>
      </w:r>
      <w:r w:rsidRPr="009C69EB">
        <w:rPr>
          <w:i/>
          <w:szCs w:val="28"/>
          <w:lang w:val="bg-BG"/>
        </w:rPr>
        <w:t>‘дъсчен под’.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дюш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д’уш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dőşek) Дебела постеля, напълнена с вълна, памук, дреб, слама и др.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дюшекл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д’ушъклък</w:t>
      </w:r>
      <w:r w:rsidRPr="00D85910">
        <w:rPr>
          <w:b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>(тур. dőşek) Вид грубо платно за дюшек.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дюшем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д’ушъм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dőşe</w:t>
      </w:r>
      <w:r w:rsidRPr="00D85910">
        <w:rPr>
          <w:szCs w:val="28"/>
          <w:lang w:val="bg-BG"/>
        </w:rPr>
        <w:softHyphen/>
        <w:t xml:space="preserve">me от перс.) Дъсчен под в жилище.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шеш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шъш</w:t>
      </w:r>
      <w:r>
        <w:rPr>
          <w:szCs w:val="28"/>
          <w:lang w:val="bg-BG"/>
        </w:rPr>
        <w:t xml:space="preserve"> (тур. du</w:t>
      </w:r>
      <w:r w:rsidRPr="00D85910">
        <w:rPr>
          <w:szCs w:val="28"/>
          <w:lang w:val="bg-BG"/>
        </w:rPr>
        <w:t xml:space="preserve">şes от перс.) Голяма печалба, голям късмет. </w:t>
      </w:r>
    </w:p>
    <w:p w:rsidR="008B1F42" w:rsidRPr="006E0375" w:rsidRDefault="008B1F42" w:rsidP="00D034E8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дя </w:t>
      </w:r>
      <w:r>
        <w:rPr>
          <w:i/>
          <w:szCs w:val="28"/>
          <w:lang w:val="bg-BG"/>
        </w:rPr>
        <w:t>д</w:t>
      </w:r>
      <w:r w:rsidRPr="00D034E8">
        <w:rPr>
          <w:i/>
          <w:szCs w:val="28"/>
        </w:rPr>
        <w:t>’</w:t>
      </w:r>
      <w:r>
        <w:rPr>
          <w:i/>
          <w:szCs w:val="28"/>
          <w:lang w:val="bg-BG"/>
        </w:rPr>
        <w:t xml:space="preserve">а </w:t>
      </w:r>
      <w:r>
        <w:rPr>
          <w:szCs w:val="28"/>
          <w:lang w:val="bg-BG"/>
        </w:rPr>
        <w:t xml:space="preserve">Съкратена форма от </w:t>
      </w:r>
      <w:r w:rsidRPr="00D034E8">
        <w:rPr>
          <w:i/>
          <w:szCs w:val="28"/>
        </w:rPr>
        <w:t>дядо</w:t>
      </w:r>
      <w:r>
        <w:rPr>
          <w:i/>
          <w:szCs w:val="28"/>
          <w:lang w:val="bg-BG"/>
        </w:rPr>
        <w:t>.</w:t>
      </w:r>
      <w:r>
        <w:rPr>
          <w:szCs w:val="28"/>
          <w:lang w:val="bg-BG"/>
        </w:rPr>
        <w:t xml:space="preserve"> Частица за изразяване на по-голяма интимност при обръщение към възрастно лице от мъжки пол или на дядо към внуче, а също на дете към възрастен мъж. </w:t>
      </w:r>
      <w:r>
        <w:rPr>
          <w:i/>
          <w:szCs w:val="28"/>
          <w:lang w:val="bg-BG"/>
        </w:rPr>
        <w:t>Кажи, дя, изпитваха ли те днес на училище? Кога ще ходим за гъби, дя?</w:t>
      </w:r>
    </w:p>
    <w:p w:rsidR="008B1F42" w:rsidRPr="0089343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дя</w:t>
      </w:r>
      <w:r>
        <w:rPr>
          <w:b/>
          <w:szCs w:val="28"/>
          <w:lang w:val="bg-BG"/>
        </w:rPr>
        <w:t>вам, да дя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д</w:t>
      </w:r>
      <w:r w:rsidRPr="0096424A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>въм, дъ д</w:t>
      </w:r>
      <w:r w:rsidRPr="0096424A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нъ </w:t>
      </w:r>
      <w:r>
        <w:rPr>
          <w:szCs w:val="28"/>
          <w:lang w:val="bg-BG"/>
        </w:rPr>
        <w:t>Слагам, турям, скривам, прахосвам.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вол </w:t>
      </w:r>
      <w:r w:rsidRPr="00D85910">
        <w:rPr>
          <w:i/>
          <w:szCs w:val="28"/>
          <w:lang w:val="bg-BG"/>
        </w:rPr>
        <w:t>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bolos </w:t>
      </w:r>
      <w:r w:rsidRPr="00F52DE3">
        <w:rPr>
          <w:i/>
          <w:szCs w:val="28"/>
          <w:lang w:val="bg-BG"/>
        </w:rPr>
        <w:t>‘клеветник’</w:t>
      </w:r>
      <w:r w:rsidRPr="00D85910">
        <w:rPr>
          <w:szCs w:val="28"/>
          <w:lang w:val="bg-BG"/>
        </w:rPr>
        <w:t>) Хитър, лукав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дяволи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д’ъвули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bo</w:t>
      </w:r>
      <w:r w:rsidRPr="00D85910">
        <w:rPr>
          <w:szCs w:val="28"/>
          <w:lang w:val="bg-BG"/>
        </w:rPr>
        <w:softHyphen/>
        <w:t xml:space="preserve">los </w:t>
      </w:r>
      <w:r w:rsidRPr="00F52DE3">
        <w:rPr>
          <w:i/>
          <w:szCs w:val="28"/>
          <w:lang w:val="bg-BG"/>
        </w:rPr>
        <w:t>‘клеветник’</w:t>
      </w:r>
      <w:r w:rsidRPr="00D85910">
        <w:rPr>
          <w:szCs w:val="28"/>
          <w:lang w:val="bg-BG"/>
        </w:rPr>
        <w:t>) Хитър, лукав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волица </w:t>
      </w:r>
      <w:r w:rsidRPr="00D85910">
        <w:rPr>
          <w:i/>
          <w:szCs w:val="28"/>
          <w:lang w:val="bg-BG"/>
        </w:rPr>
        <w:t>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вулцъ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bolos </w:t>
      </w:r>
      <w:r w:rsidRPr="00F52DE3">
        <w:rPr>
          <w:i/>
          <w:szCs w:val="28"/>
          <w:lang w:val="bg-BG"/>
        </w:rPr>
        <w:t>‘кле</w:t>
      </w:r>
      <w:r w:rsidRPr="00F52DE3">
        <w:rPr>
          <w:i/>
          <w:szCs w:val="28"/>
          <w:lang w:val="bg-BG"/>
        </w:rPr>
        <w:softHyphen/>
      </w:r>
      <w:r w:rsidRPr="00F52DE3">
        <w:rPr>
          <w:i/>
          <w:szCs w:val="28"/>
          <w:lang w:val="bg-BG"/>
        </w:rPr>
        <w:softHyphen/>
        <w:t>ветник’</w:t>
      </w:r>
      <w:r w:rsidRPr="00D85910">
        <w:rPr>
          <w:szCs w:val="28"/>
          <w:lang w:val="bg-BG"/>
        </w:rPr>
        <w:t>) Хитра, лукава, дяволита жена.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дяволи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д’ъвули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 xml:space="preserve">bolos </w:t>
      </w:r>
      <w:r w:rsidRPr="00F52DE3">
        <w:rPr>
          <w:i/>
          <w:szCs w:val="28"/>
          <w:lang w:val="bg-BG"/>
        </w:rPr>
        <w:t>‘клеветник’</w:t>
      </w:r>
      <w:r w:rsidRPr="00D85910">
        <w:rPr>
          <w:szCs w:val="28"/>
          <w:lang w:val="bg-BG"/>
        </w:rPr>
        <w:t>) Хитрост, измама.</w:t>
      </w:r>
    </w:p>
    <w:p w:rsidR="008B1F42" w:rsidRPr="00D85910" w:rsidRDefault="008B1F42" w:rsidP="007E3ADE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дяволу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д’ъвулу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bolos</w:t>
      </w:r>
      <w:r w:rsidRPr="009C69EB">
        <w:rPr>
          <w:i/>
          <w:szCs w:val="28"/>
          <w:lang w:val="bg-BG"/>
        </w:rPr>
        <w:t xml:space="preserve"> ‘кле</w:t>
      </w:r>
      <w:r w:rsidRPr="009C69EB">
        <w:rPr>
          <w:i/>
          <w:szCs w:val="28"/>
          <w:lang w:val="bg-BG"/>
        </w:rPr>
        <w:softHyphen/>
      </w:r>
      <w:r w:rsidRPr="009C69EB">
        <w:rPr>
          <w:i/>
          <w:szCs w:val="28"/>
          <w:lang w:val="bg-BG"/>
        </w:rPr>
        <w:softHyphen/>
        <w:t>ветник’</w:t>
      </w:r>
      <w:r w:rsidRPr="00D85910">
        <w:rPr>
          <w:szCs w:val="28"/>
          <w:lang w:val="bg-BG"/>
        </w:rPr>
        <w:t>) Хитрувам, клинча.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волщина </w:t>
      </w:r>
      <w:r w:rsidRPr="00D85910">
        <w:rPr>
          <w:i/>
          <w:szCs w:val="28"/>
          <w:lang w:val="bg-BG"/>
        </w:rPr>
        <w:t>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вулштинъ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bolos </w:t>
      </w:r>
      <w:r w:rsidRPr="00F52DE3">
        <w:rPr>
          <w:i/>
          <w:szCs w:val="28"/>
          <w:lang w:val="bg-BG"/>
        </w:rPr>
        <w:t>‘кле</w:t>
      </w:r>
      <w:r w:rsidRPr="00F52DE3">
        <w:rPr>
          <w:i/>
          <w:szCs w:val="28"/>
          <w:lang w:val="bg-BG"/>
        </w:rPr>
        <w:softHyphen/>
      </w:r>
      <w:r w:rsidRPr="00F52DE3">
        <w:rPr>
          <w:i/>
          <w:szCs w:val="28"/>
          <w:lang w:val="bg-BG"/>
        </w:rPr>
        <w:softHyphen/>
        <w:t>ветник’</w:t>
      </w:r>
      <w:r w:rsidRPr="00D85910">
        <w:rPr>
          <w:szCs w:val="28"/>
          <w:lang w:val="bg-BG"/>
        </w:rPr>
        <w:t>) Нещо объркано, неясно.</w:t>
      </w:r>
      <w:r w:rsidRPr="00D85910">
        <w:rPr>
          <w:b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Дядо. </w:t>
      </w:r>
      <w:r w:rsidRPr="00D85910">
        <w:rPr>
          <w:i/>
          <w:szCs w:val="28"/>
          <w:lang w:val="bg-BG"/>
        </w:rPr>
        <w:t>Лозето е на дяд Петър.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Е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96424A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вала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вълъ</w:t>
      </w:r>
      <w:r w:rsidRPr="00D85910">
        <w:rPr>
          <w:szCs w:val="28"/>
          <w:lang w:val="bg-BG"/>
        </w:rPr>
        <w:t xml:space="preserve"> (тур. eyvallah от ар.)</w:t>
      </w:r>
      <w:r>
        <w:rPr>
          <w:szCs w:val="28"/>
          <w:lang w:val="bg-BG"/>
        </w:rPr>
        <w:t xml:space="preserve"> Межд. за изразяване на възхищение, уважение, признание, благодарност.</w:t>
      </w:r>
      <w:r w:rsidRPr="00D85910">
        <w:rPr>
          <w:szCs w:val="28"/>
          <w:lang w:val="bg-BG"/>
        </w:rPr>
        <w:t xml:space="preserve"> Поклон, хвала, браво.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дец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диц</w:t>
      </w:r>
      <w:r w:rsidRPr="00D85910">
        <w:rPr>
          <w:szCs w:val="28"/>
          <w:lang w:val="bg-BG"/>
        </w:rPr>
        <w:t xml:space="preserve"> (тур. yâdes от перс.) 1. Разклонена кост от гърдите на кокошка или петел, която се чупи при обзалагане. 2. Дума, която се произнася при печелене на облога. 3. Загуба, несполука. </w:t>
      </w:r>
    </w:p>
    <w:p w:rsidR="008B1F42" w:rsidRPr="009A6371" w:rsidRDefault="008B1F42" w:rsidP="00ED6E2A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дича се 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дичъ съ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yâdes от перс.) Обзалагам се, хващам са на бас</w:t>
      </w:r>
      <w:r>
        <w:rPr>
          <w:szCs w:val="28"/>
          <w:lang w:val="bg-BG"/>
        </w:rPr>
        <w:t>, при което разчупвам едеца</w:t>
      </w:r>
      <w:r w:rsidRPr="00F52DE3">
        <w:rPr>
          <w:i/>
          <w:szCs w:val="28"/>
          <w:lang w:val="bg-BG"/>
        </w:rPr>
        <w:t xml:space="preserve"> </w:t>
      </w:r>
      <w:r w:rsidRPr="00F52DE3">
        <w:rPr>
          <w:i/>
          <w:szCs w:val="28"/>
        </w:rPr>
        <w:t>‘</w:t>
      </w:r>
      <w:r w:rsidRPr="00F52DE3">
        <w:rPr>
          <w:i/>
          <w:szCs w:val="28"/>
          <w:lang w:val="bg-BG"/>
        </w:rPr>
        <w:t>разклонена кост от гърдите на кокошка или петел</w:t>
      </w:r>
      <w:r w:rsidRPr="00F52DE3">
        <w:rPr>
          <w:i/>
          <w:szCs w:val="28"/>
        </w:rPr>
        <w:t>’</w:t>
      </w:r>
      <w:r w:rsidRPr="00F52DE3">
        <w:rPr>
          <w:i/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Хайде да се едичим.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жа се, да се на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жа</w:t>
      </w:r>
      <w:r w:rsidRPr="00D85910">
        <w:rPr>
          <w:szCs w:val="28"/>
          <w:lang w:val="bg-BG"/>
        </w:rPr>
        <w:t xml:space="preserve">  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жъ съ, дъ съ нъ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жъ</w:t>
      </w:r>
      <w:r>
        <w:rPr>
          <w:szCs w:val="28"/>
          <w:lang w:val="bg-BG"/>
        </w:rPr>
        <w:t xml:space="preserve"> Настръхвам, избухвам, перя се.</w:t>
      </w:r>
    </w:p>
    <w:p w:rsidR="008B1F42" w:rsidRDefault="008B1F42" w:rsidP="005E3324">
      <w:pPr>
        <w:ind w:firstLine="720"/>
        <w:jc w:val="both"/>
        <w:rPr>
          <w:szCs w:val="28"/>
          <w:lang w:val="bg-BG"/>
        </w:rPr>
      </w:pPr>
      <w:r w:rsidRPr="00B17358">
        <w:rPr>
          <w:b/>
          <w:szCs w:val="28"/>
        </w:rPr>
        <w:t>е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ле </w:t>
      </w:r>
      <w:r>
        <w:rPr>
          <w:i/>
          <w:szCs w:val="28"/>
          <w:lang w:val="bg-BG"/>
        </w:rPr>
        <w:t>е</w:t>
      </w:r>
      <w:r>
        <w:rPr>
          <w:i/>
          <w:szCs w:val="28"/>
          <w:lang w:val="bg-BG"/>
        </w:rPr>
        <w:t>л</w:t>
      </w:r>
      <w:r w:rsidRPr="00B17358">
        <w:rPr>
          <w:i/>
          <w:szCs w:val="28"/>
        </w:rPr>
        <w:t>’ъ</w:t>
      </w:r>
      <w:r>
        <w:rPr>
          <w:b/>
          <w:szCs w:val="28"/>
          <w:lang w:val="bg-BG"/>
        </w:rPr>
        <w:t xml:space="preserve"> </w:t>
      </w:r>
      <w:r w:rsidRPr="00065973">
        <w:rPr>
          <w:szCs w:val="28"/>
          <w:lang w:val="bg-BG"/>
        </w:rPr>
        <w:t>Хеле, н</w:t>
      </w:r>
      <w:r w:rsidRPr="00B17358">
        <w:rPr>
          <w:szCs w:val="28"/>
          <w:lang w:val="bg-BG"/>
        </w:rPr>
        <w:t>ай-после, след това.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еле</w:t>
      </w:r>
      <w:r>
        <w:rPr>
          <w:b/>
          <w:szCs w:val="28"/>
          <w:lang w:val="bg-BG"/>
        </w:rPr>
        <w:t xml:space="preserve">й </w:t>
      </w:r>
      <w:r w:rsidRPr="0071578D">
        <w:rPr>
          <w:szCs w:val="28"/>
          <w:lang w:val="bg-BG"/>
        </w:rPr>
        <w:t>(</w:t>
      </w:r>
      <w:r>
        <w:rPr>
          <w:szCs w:val="28"/>
          <w:lang w:val="bg-BG"/>
        </w:rPr>
        <w:t>гр. е</w:t>
      </w:r>
      <w:r>
        <w:rPr>
          <w:szCs w:val="28"/>
          <w:lang w:val="bg-BG"/>
        </w:rPr>
        <w:t>laion</w:t>
      </w:r>
      <w:r w:rsidRPr="0071578D">
        <w:rPr>
          <w:szCs w:val="28"/>
          <w:lang w:val="bg-BG"/>
        </w:rPr>
        <w:t>)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йъле</w:t>
      </w:r>
      <w:r>
        <w:rPr>
          <w:i/>
          <w:szCs w:val="28"/>
          <w:lang w:val="bg-BG"/>
        </w:rPr>
        <w:t xml:space="preserve">й </w:t>
      </w:r>
      <w:r>
        <w:rPr>
          <w:szCs w:val="28"/>
          <w:lang w:val="bg-BG"/>
        </w:rPr>
        <w:t>Маслиново масло, зехтин.</w:t>
      </w:r>
    </w:p>
    <w:p w:rsidR="008B1F42" w:rsidRPr="007C2691" w:rsidRDefault="008B1F42" w:rsidP="005E3324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електри</w:t>
      </w:r>
      <w:r>
        <w:rPr>
          <w:b/>
          <w:szCs w:val="28"/>
          <w:lang w:val="bg-BG"/>
        </w:rPr>
        <w:t xml:space="preserve">ка </w:t>
      </w:r>
      <w:r>
        <w:rPr>
          <w:i/>
          <w:szCs w:val="28"/>
          <w:lang w:val="bg-BG"/>
        </w:rPr>
        <w:t>иликтри</w:t>
      </w:r>
      <w:r>
        <w:rPr>
          <w:i/>
          <w:szCs w:val="28"/>
          <w:lang w:val="bg-BG"/>
        </w:rPr>
        <w:t xml:space="preserve">къ </w:t>
      </w:r>
      <w:r>
        <w:rPr>
          <w:szCs w:val="28"/>
          <w:lang w:val="bg-BG"/>
        </w:rPr>
        <w:t>Електричество, електрическо осветление.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елпез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йълп’ъз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yelpla</w:t>
      </w:r>
      <w:r w:rsidRPr="00D85910">
        <w:rPr>
          <w:szCs w:val="28"/>
          <w:lang w:val="bg-BG"/>
        </w:rPr>
        <w:softHyphen/>
        <w:t>ze)</w:t>
      </w:r>
      <w:r>
        <w:rPr>
          <w:b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Връзка подредени като ветрило листа от тютюн.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елпези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йълп’ъзи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(тур. yelplaze) При</w:t>
      </w:r>
      <w:r w:rsidRPr="00D85910">
        <w:rPr>
          <w:szCs w:val="28"/>
          <w:lang w:val="bg-BG"/>
        </w:rPr>
        <w:softHyphen/>
        <w:t xml:space="preserve">готвям елпезета </w:t>
      </w:r>
      <w:r w:rsidRPr="00F52DE3">
        <w:rPr>
          <w:i/>
          <w:szCs w:val="28"/>
          <w:lang w:val="bg-BG"/>
        </w:rPr>
        <w:t xml:space="preserve">‘връзки с тютюн’. </w:t>
      </w:r>
    </w:p>
    <w:p w:rsidR="008B1F42" w:rsidRPr="0071151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>мвам, да е</w:t>
      </w:r>
      <w:r>
        <w:rPr>
          <w:b/>
          <w:szCs w:val="28"/>
          <w:lang w:val="bg-BG"/>
        </w:rPr>
        <w:t xml:space="preserve">мна </w:t>
      </w:r>
      <w:r>
        <w:rPr>
          <w:i/>
          <w:szCs w:val="28"/>
          <w:lang w:val="bg-BG"/>
        </w:rPr>
        <w:t>е</w:t>
      </w:r>
      <w:r>
        <w:rPr>
          <w:i/>
          <w:szCs w:val="28"/>
          <w:lang w:val="bg-BG"/>
        </w:rPr>
        <w:t>мвъм, дъ е</w:t>
      </w:r>
      <w:r>
        <w:rPr>
          <w:i/>
          <w:szCs w:val="28"/>
          <w:lang w:val="bg-BG"/>
        </w:rPr>
        <w:t xml:space="preserve">мнъ </w:t>
      </w:r>
      <w:r>
        <w:rPr>
          <w:szCs w:val="28"/>
          <w:lang w:val="bg-BG"/>
        </w:rPr>
        <w:t>1. Тръгвам</w:t>
      </w:r>
      <w:r w:rsidRPr="00FF6C6A">
        <w:rPr>
          <w:szCs w:val="28"/>
          <w:lang w:val="bg-BG"/>
        </w:rPr>
        <w:t xml:space="preserve"> бързо</w:t>
      </w:r>
      <w:r>
        <w:rPr>
          <w:szCs w:val="28"/>
          <w:lang w:val="bg-BG"/>
        </w:rPr>
        <w:t xml:space="preserve">, хуквам. 2. Започвам, захващам. </w:t>
      </w:r>
      <w:r>
        <w:rPr>
          <w:i/>
          <w:szCs w:val="28"/>
          <w:lang w:val="bg-BG"/>
        </w:rPr>
        <w:t>Овчарят емна пътищата след стадото. Емвам лозето и до вечерта ще го прекопая.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емл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йъмл’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emlâk) </w:t>
      </w:r>
      <w:r>
        <w:rPr>
          <w:szCs w:val="28"/>
          <w:lang w:val="bg-BG"/>
        </w:rPr>
        <w:t>Недвижим имот, д</w:t>
      </w:r>
      <w:r w:rsidRPr="00D85910">
        <w:rPr>
          <w:szCs w:val="28"/>
          <w:lang w:val="bg-BG"/>
        </w:rPr>
        <w:t xml:space="preserve">анък върху недвижим имот.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емл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чен </w:t>
      </w:r>
      <w:r w:rsidRPr="00D85910">
        <w:rPr>
          <w:i/>
          <w:szCs w:val="28"/>
          <w:lang w:val="bg-BG"/>
        </w:rPr>
        <w:t>йъмл’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чън</w:t>
      </w:r>
      <w:r w:rsidRPr="00D85910">
        <w:rPr>
          <w:szCs w:val="28"/>
          <w:lang w:val="bg-BG"/>
        </w:rPr>
        <w:t xml:space="preserve"> (тур. emlâk) Който се отнася до </w:t>
      </w:r>
      <w:r>
        <w:rPr>
          <w:szCs w:val="28"/>
          <w:lang w:val="bg-BG"/>
        </w:rPr>
        <w:t xml:space="preserve">недвижим имот и </w:t>
      </w:r>
      <w:r w:rsidRPr="00D85910">
        <w:rPr>
          <w:szCs w:val="28"/>
          <w:lang w:val="bg-BG"/>
        </w:rPr>
        <w:t>данък</w:t>
      </w:r>
      <w:r>
        <w:rPr>
          <w:szCs w:val="28"/>
          <w:lang w:val="bg-BG"/>
        </w:rPr>
        <w:t>а</w:t>
      </w:r>
      <w:r w:rsidRPr="00D85910">
        <w:rPr>
          <w:szCs w:val="28"/>
          <w:lang w:val="bg-BG"/>
        </w:rPr>
        <w:t xml:space="preserve"> върху </w:t>
      </w:r>
      <w:r>
        <w:rPr>
          <w:szCs w:val="28"/>
          <w:lang w:val="bg-BG"/>
        </w:rPr>
        <w:t>него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Емлячен регистър.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емфи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йъмфи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enfiye от ар.) Тю</w:t>
      </w:r>
      <w:r w:rsidRPr="00D85910">
        <w:rPr>
          <w:szCs w:val="28"/>
          <w:lang w:val="bg-BG"/>
        </w:rPr>
        <w:softHyphen/>
        <w:t xml:space="preserve">тюнев прах за смъркане. </w:t>
      </w:r>
    </w:p>
    <w:p w:rsidR="008B1F42" w:rsidRPr="00C462B1" w:rsidRDefault="008B1F42" w:rsidP="00733EA4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е</w:t>
      </w:r>
      <w:r w:rsidRPr="00733EA4">
        <w:rPr>
          <w:b/>
          <w:szCs w:val="28"/>
          <w:lang w:val="bg-BG"/>
        </w:rPr>
        <w:t>ни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чар </w:t>
      </w:r>
      <w:r>
        <w:rPr>
          <w:i/>
          <w:szCs w:val="28"/>
          <w:lang w:val="bg-BG"/>
        </w:rPr>
        <w:t>йъни</w:t>
      </w:r>
      <w:r>
        <w:rPr>
          <w:i/>
          <w:szCs w:val="28"/>
          <w:lang w:val="bg-BG"/>
        </w:rPr>
        <w:t xml:space="preserve">чър </w:t>
      </w:r>
      <w:r w:rsidRPr="00733EA4">
        <w:rPr>
          <w:szCs w:val="28"/>
          <w:lang w:val="bg-BG"/>
        </w:rPr>
        <w:t>(</w:t>
      </w:r>
      <w:r>
        <w:rPr>
          <w:szCs w:val="28"/>
          <w:lang w:val="bg-BG"/>
        </w:rPr>
        <w:t>тур. y</w:t>
      </w:r>
      <w:r>
        <w:rPr>
          <w:szCs w:val="28"/>
          <w:lang w:val="en-US"/>
        </w:rPr>
        <w:t>eni</w:t>
      </w:r>
      <w:r w:rsidRPr="00733EA4">
        <w:rPr>
          <w:szCs w:val="28"/>
        </w:rPr>
        <w:t>ç</w:t>
      </w:r>
      <w:r>
        <w:rPr>
          <w:szCs w:val="28"/>
          <w:lang w:val="en-US"/>
        </w:rPr>
        <w:t>eri</w:t>
      </w:r>
      <w:r w:rsidRPr="00733EA4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Потурчен християнин, войник от турската пехота, еничарин.</w:t>
      </w:r>
    </w:p>
    <w:p w:rsidR="008B1F42" w:rsidRDefault="008B1F42" w:rsidP="00733EA4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</w:t>
      </w:r>
      <w:r w:rsidRPr="00733EA4">
        <w:rPr>
          <w:b/>
          <w:szCs w:val="28"/>
          <w:lang w:val="bg-BG"/>
        </w:rPr>
        <w:t>ни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>чар</w:t>
      </w:r>
      <w:r w:rsidRPr="00733EA4">
        <w:rPr>
          <w:b/>
          <w:szCs w:val="28"/>
        </w:rPr>
        <w:t>ин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йъни</w:t>
      </w:r>
      <w:r>
        <w:rPr>
          <w:i/>
          <w:szCs w:val="28"/>
          <w:lang w:val="bg-BG"/>
        </w:rPr>
        <w:t xml:space="preserve">чърин </w:t>
      </w:r>
      <w:r w:rsidRPr="00733EA4">
        <w:rPr>
          <w:szCs w:val="28"/>
          <w:lang w:val="bg-BG"/>
        </w:rPr>
        <w:t>(</w:t>
      </w:r>
      <w:r>
        <w:rPr>
          <w:szCs w:val="28"/>
          <w:lang w:val="bg-BG"/>
        </w:rPr>
        <w:t>тур. y</w:t>
      </w:r>
      <w:r>
        <w:rPr>
          <w:szCs w:val="28"/>
          <w:lang w:val="en-US"/>
        </w:rPr>
        <w:t>eni</w:t>
      </w:r>
      <w:r w:rsidRPr="00733EA4">
        <w:rPr>
          <w:szCs w:val="28"/>
        </w:rPr>
        <w:t>ç</w:t>
      </w:r>
      <w:r>
        <w:rPr>
          <w:szCs w:val="28"/>
          <w:lang w:val="en-US"/>
        </w:rPr>
        <w:t>eri</w:t>
      </w:r>
      <w:r w:rsidRPr="00733EA4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Потурчен християнин, войник от турската пехота, еничар.</w:t>
      </w:r>
    </w:p>
    <w:p w:rsidR="008B1F42" w:rsidRPr="00733EA4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ено</w:t>
      </w:r>
      <w:r>
        <w:rPr>
          <w:b/>
          <w:szCs w:val="28"/>
          <w:lang w:val="bg-BG"/>
        </w:rPr>
        <w:t xml:space="preserve">рия </w:t>
      </w:r>
      <w:r>
        <w:rPr>
          <w:i/>
          <w:szCs w:val="28"/>
          <w:lang w:val="bg-BG"/>
        </w:rPr>
        <w:t>йъно</w:t>
      </w:r>
      <w:r>
        <w:rPr>
          <w:i/>
          <w:szCs w:val="28"/>
          <w:lang w:val="bg-BG"/>
        </w:rPr>
        <w:t xml:space="preserve">рия </w:t>
      </w:r>
      <w:r w:rsidRPr="00733EA4">
        <w:rPr>
          <w:szCs w:val="28"/>
          <w:lang w:val="bg-BG"/>
        </w:rPr>
        <w:t>(</w:t>
      </w:r>
      <w:r>
        <w:rPr>
          <w:szCs w:val="28"/>
          <w:lang w:val="bg-BG"/>
        </w:rPr>
        <w:t>нгр. e</w:t>
      </w:r>
      <w:r>
        <w:rPr>
          <w:szCs w:val="28"/>
          <w:lang w:val="en-US"/>
        </w:rPr>
        <w:t>noria</w:t>
      </w:r>
      <w:r w:rsidRPr="00733EA4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Областта, която се обслужва от един свещеник.</w:t>
      </w:r>
    </w:p>
    <w:p w:rsidR="008B1F42" w:rsidRPr="00733EA4" w:rsidRDefault="008B1F42" w:rsidP="003A58D2">
      <w:pPr>
        <w:ind w:firstLine="720"/>
        <w:jc w:val="both"/>
        <w:rPr>
          <w:szCs w:val="28"/>
        </w:rPr>
      </w:pPr>
      <w:r w:rsidRPr="00733EA4">
        <w:rPr>
          <w:b/>
          <w:szCs w:val="28"/>
        </w:rPr>
        <w:t>енориа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ш </w:t>
      </w:r>
      <w:r>
        <w:rPr>
          <w:i/>
          <w:szCs w:val="28"/>
          <w:lang w:val="bg-BG"/>
        </w:rPr>
        <w:t>йънуриа</w:t>
      </w:r>
      <w:r>
        <w:rPr>
          <w:i/>
          <w:szCs w:val="28"/>
          <w:lang w:val="bg-BG"/>
        </w:rPr>
        <w:t xml:space="preserve">ш </w:t>
      </w:r>
      <w:r w:rsidRPr="00733EA4">
        <w:rPr>
          <w:szCs w:val="28"/>
          <w:lang w:val="bg-BG"/>
        </w:rPr>
        <w:t>(</w:t>
      </w:r>
      <w:r>
        <w:rPr>
          <w:szCs w:val="28"/>
          <w:lang w:val="bg-BG"/>
        </w:rPr>
        <w:t>нгр. e</w:t>
      </w:r>
      <w:r>
        <w:rPr>
          <w:szCs w:val="28"/>
          <w:lang w:val="en-US"/>
        </w:rPr>
        <w:t>noria</w:t>
      </w:r>
      <w:r w:rsidRPr="00733EA4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Християнин от една енория </w:t>
      </w:r>
      <w:r w:rsidRPr="00733EA4">
        <w:rPr>
          <w:i/>
          <w:szCs w:val="28"/>
        </w:rPr>
        <w:t>‘</w:t>
      </w:r>
      <w:r w:rsidRPr="00733EA4">
        <w:rPr>
          <w:i/>
          <w:szCs w:val="28"/>
          <w:lang w:val="bg-BG"/>
        </w:rPr>
        <w:t>област, обслужвана от един свещеник</w:t>
      </w:r>
      <w:r w:rsidRPr="00733EA4">
        <w:rPr>
          <w:i/>
          <w:szCs w:val="28"/>
        </w:rPr>
        <w:t>’</w:t>
      </w:r>
      <w:r w:rsidRPr="00733EA4">
        <w:rPr>
          <w:i/>
          <w:szCs w:val="28"/>
          <w:lang w:val="bg-BG"/>
        </w:rPr>
        <w:t>.</w:t>
      </w:r>
      <w:r>
        <w:rPr>
          <w:i/>
          <w:szCs w:val="28"/>
          <w:lang w:val="bg-BG"/>
        </w:rPr>
        <w:t xml:space="preserve"> 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(грц. 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nnoia) Грижа. </w:t>
      </w:r>
      <w:r w:rsidRPr="00D85910">
        <w:rPr>
          <w:i/>
          <w:szCs w:val="28"/>
          <w:lang w:val="bg-BG"/>
        </w:rPr>
        <w:t>Хич не го е еня.</w:t>
      </w:r>
    </w:p>
    <w:p w:rsidR="008B1F42" w:rsidRPr="00B166F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 xml:space="preserve">птен </w:t>
      </w:r>
      <w:r>
        <w:rPr>
          <w:i/>
          <w:szCs w:val="28"/>
          <w:lang w:val="bg-BG"/>
        </w:rPr>
        <w:t>йе</w:t>
      </w:r>
      <w:r>
        <w:rPr>
          <w:i/>
          <w:szCs w:val="28"/>
          <w:lang w:val="bg-BG"/>
        </w:rPr>
        <w:t>пт</w:t>
      </w:r>
      <w:r w:rsidRPr="00B166F1">
        <w:rPr>
          <w:i/>
          <w:szCs w:val="28"/>
          <w:lang w:val="bg-BG"/>
        </w:rPr>
        <w:t xml:space="preserve">’ън </w:t>
      </w:r>
      <w:r w:rsidRPr="00B166F1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hepten</w:t>
      </w:r>
      <w:r w:rsidRPr="00B166F1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Хептен, напълно, съвсем.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ерб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erbap от ар.) Самоуверен, </w:t>
      </w:r>
      <w:r>
        <w:rPr>
          <w:szCs w:val="28"/>
          <w:lang w:val="bg-BG"/>
        </w:rPr>
        <w:t xml:space="preserve">смел, </w:t>
      </w:r>
      <w:r w:rsidRPr="00D85910">
        <w:rPr>
          <w:szCs w:val="28"/>
          <w:lang w:val="bg-BG"/>
        </w:rPr>
        <w:t xml:space="preserve">напорист, целеустремен. </w:t>
      </w:r>
      <w:r w:rsidRPr="00D85910">
        <w:rPr>
          <w:i/>
          <w:szCs w:val="28"/>
          <w:lang w:val="bg-BG"/>
        </w:rPr>
        <w:t>Много си ербап.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ерг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ирг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ergen) Неоженен мъж.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ергенл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ирг’ънл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er</w:t>
      </w:r>
      <w:r w:rsidRPr="00D85910">
        <w:rPr>
          <w:szCs w:val="28"/>
          <w:lang w:val="bg-BG"/>
        </w:rPr>
        <w:softHyphen/>
        <w:t xml:space="preserve">gen) Поведение на неженен мъж.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ергену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вам, ерген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ирг’ъ</w:t>
      </w:r>
      <w:r w:rsidRPr="00D85910">
        <w:rPr>
          <w:i/>
          <w:szCs w:val="28"/>
          <w:lang w:val="bg-BG"/>
        </w:rPr>
        <w:softHyphen/>
        <w:t>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ergen) Дружа с девойки, правя се на ерген, не се женя.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 xml:space="preserve">ре </w:t>
      </w:r>
      <w:r>
        <w:rPr>
          <w:i/>
          <w:szCs w:val="28"/>
          <w:lang w:val="bg-BG"/>
        </w:rPr>
        <w:t>йе</w:t>
      </w:r>
      <w:r>
        <w:rPr>
          <w:i/>
          <w:szCs w:val="28"/>
          <w:lang w:val="bg-BG"/>
        </w:rPr>
        <w:t xml:space="preserve">ри </w:t>
      </w:r>
      <w:r>
        <w:rPr>
          <w:szCs w:val="28"/>
          <w:lang w:val="bg-BG"/>
        </w:rPr>
        <w:t>Козле, яре.</w:t>
      </w:r>
    </w:p>
    <w:p w:rsidR="008B1F42" w:rsidRPr="008969A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 xml:space="preserve">ребица </w:t>
      </w:r>
      <w:r>
        <w:rPr>
          <w:i/>
          <w:szCs w:val="28"/>
          <w:lang w:val="bg-BG"/>
        </w:rPr>
        <w:t>йе</w:t>
      </w:r>
      <w:r>
        <w:rPr>
          <w:i/>
          <w:szCs w:val="28"/>
          <w:lang w:val="bg-BG"/>
        </w:rPr>
        <w:t>р</w:t>
      </w:r>
      <w:r w:rsidRPr="0094660B">
        <w:rPr>
          <w:i/>
          <w:szCs w:val="28"/>
          <w:lang w:val="bg-BG"/>
        </w:rPr>
        <w:t xml:space="preserve">’ъбицъ </w:t>
      </w:r>
      <w:r>
        <w:rPr>
          <w:szCs w:val="28"/>
          <w:lang w:val="bg-BG"/>
        </w:rPr>
        <w:t>Яребица.</w:t>
      </w:r>
    </w:p>
    <w:p w:rsidR="008B1F42" w:rsidRPr="00E02E9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ринъ</w:t>
      </w:r>
      <w:r w:rsidRPr="00D85910">
        <w:rPr>
          <w:szCs w:val="28"/>
          <w:lang w:val="bg-BG"/>
        </w:rPr>
        <w:t xml:space="preserve"> Вълната от остригване на агнета или от корема на овца, която е по-къса. </w:t>
      </w:r>
      <w:r w:rsidRPr="003D6C11">
        <w:rPr>
          <w:i/>
          <w:szCs w:val="28"/>
        </w:rPr>
        <w:t>*</w:t>
      </w:r>
      <w:r>
        <w:rPr>
          <w:i/>
          <w:szCs w:val="28"/>
          <w:lang w:val="bg-BG"/>
        </w:rPr>
        <w:t>Д</w:t>
      </w:r>
      <w:r w:rsidRPr="003D6C11">
        <w:rPr>
          <w:i/>
          <w:szCs w:val="28"/>
        </w:rPr>
        <w:t>рън-дрън ерина</w:t>
      </w:r>
      <w:r>
        <w:rPr>
          <w:i/>
          <w:szCs w:val="28"/>
          <w:lang w:val="bg-BG"/>
        </w:rPr>
        <w:t>, бабината ти Керина.</w:t>
      </w:r>
      <w:r w:rsidRPr="00E02E9B">
        <w:rPr>
          <w:szCs w:val="28"/>
          <w:lang w:val="bg-BG"/>
        </w:rPr>
        <w:t xml:space="preserve"> Гледай си работата, не говори глупости. </w:t>
      </w:r>
    </w:p>
    <w:p w:rsidR="008B1F42" w:rsidRPr="00D85910" w:rsidRDefault="008B1F42" w:rsidP="00553D2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ря се, да се о</w:t>
      </w: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ря 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 съ, дъ съ у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</w:t>
      </w:r>
      <w:r w:rsidRPr="00D85910">
        <w:rPr>
          <w:b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 xml:space="preserve">За коза: </w:t>
      </w:r>
      <w:r>
        <w:rPr>
          <w:szCs w:val="28"/>
          <w:lang w:val="bg-BG"/>
        </w:rPr>
        <w:t xml:space="preserve">яря се, </w:t>
      </w:r>
      <w:r w:rsidRPr="00D85910">
        <w:rPr>
          <w:szCs w:val="28"/>
          <w:lang w:val="bg-BG"/>
        </w:rPr>
        <w:t>раждам яре</w:t>
      </w:r>
      <w:r>
        <w:rPr>
          <w:szCs w:val="28"/>
          <w:lang w:val="bg-BG"/>
        </w:rPr>
        <w:t xml:space="preserve"> </w:t>
      </w:r>
      <w:r w:rsidRPr="00F52DE3">
        <w:rPr>
          <w:i/>
          <w:szCs w:val="28"/>
          <w:lang w:val="bg-BG"/>
        </w:rPr>
        <w:t>‘козле’.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есен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исин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Миналата есен, през есента.</w:t>
      </w:r>
    </w:p>
    <w:p w:rsidR="008B1F42" w:rsidRPr="00E02E9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еся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ис</w:t>
      </w:r>
      <w:r w:rsidRPr="00E02E9B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 </w:t>
      </w:r>
      <w:r>
        <w:rPr>
          <w:szCs w:val="28"/>
          <w:lang w:val="bg-BG"/>
        </w:rPr>
        <w:t xml:space="preserve">Есенен. </w:t>
      </w:r>
      <w:r>
        <w:rPr>
          <w:i/>
          <w:szCs w:val="28"/>
          <w:lang w:val="bg-BG"/>
        </w:rPr>
        <w:t>Есяно цвете.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етами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итъми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ta</w:t>
      </w:r>
      <w:r w:rsidRPr="00D85910">
        <w:rPr>
          <w:szCs w:val="28"/>
          <w:lang w:val="bg-BG"/>
        </w:rPr>
        <w:softHyphen/>
        <w:t xml:space="preserve">mine) Вид памучен плат с едри квадратчета за бродиране. </w:t>
      </w:r>
    </w:p>
    <w:p w:rsidR="008B1F42" w:rsidRPr="0027144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ефе</w:t>
      </w:r>
      <w:r>
        <w:rPr>
          <w:b/>
          <w:szCs w:val="28"/>
          <w:lang w:val="bg-BG"/>
        </w:rPr>
        <w:t xml:space="preserve">нди </w:t>
      </w:r>
      <w:r>
        <w:rPr>
          <w:i/>
          <w:szCs w:val="28"/>
          <w:lang w:val="bg-BG"/>
        </w:rPr>
        <w:t>йъфе</w:t>
      </w:r>
      <w:r>
        <w:rPr>
          <w:i/>
          <w:szCs w:val="28"/>
          <w:lang w:val="bg-BG"/>
        </w:rPr>
        <w:t xml:space="preserve">нди </w:t>
      </w:r>
      <w:r w:rsidRPr="0027144B">
        <w:rPr>
          <w:szCs w:val="28"/>
          <w:lang w:val="bg-BG"/>
        </w:rPr>
        <w:t>(</w:t>
      </w:r>
      <w:r>
        <w:rPr>
          <w:szCs w:val="28"/>
          <w:lang w:val="bg-BG"/>
        </w:rPr>
        <w:t xml:space="preserve">гр. </w:t>
      </w:r>
      <w:r>
        <w:rPr>
          <w:szCs w:val="28"/>
          <w:lang w:val="en-US"/>
        </w:rPr>
        <w:t>auth</w:t>
      </w:r>
      <w:r>
        <w:rPr>
          <w:szCs w:val="28"/>
          <w:lang w:val="bg-BG"/>
        </w:rPr>
        <w:t>е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ntes</w:t>
      </w:r>
      <w:r w:rsidRPr="0027144B">
        <w:rPr>
          <w:szCs w:val="28"/>
          <w:lang w:val="bg-BG"/>
        </w:rPr>
        <w:t xml:space="preserve"> през тур.)</w:t>
      </w:r>
      <w:r>
        <w:rPr>
          <w:szCs w:val="28"/>
          <w:lang w:val="bg-BG"/>
        </w:rPr>
        <w:t xml:space="preserve"> Господар, богат човек, господин.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еш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eş) Един от два еднакви предмети, които образуват двойка, чифт. </w:t>
      </w:r>
      <w:r>
        <w:rPr>
          <w:szCs w:val="28"/>
          <w:lang w:val="bg-BG"/>
        </w:rPr>
        <w:t>*</w:t>
      </w:r>
      <w:r w:rsidRPr="00D85910">
        <w:rPr>
          <w:i/>
          <w:szCs w:val="28"/>
          <w:lang w:val="bg-BG"/>
        </w:rPr>
        <w:t xml:space="preserve">Еша му го няма и на волския пазар. </w:t>
      </w:r>
      <w:r w:rsidRPr="00D85910">
        <w:rPr>
          <w:szCs w:val="28"/>
          <w:lang w:val="bg-BG"/>
        </w:rPr>
        <w:t>Много е странен, своенравен.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F37375">
      <w:pPr>
        <w:pStyle w:val="Heading1"/>
      </w:pPr>
      <w:r w:rsidRPr="00D85910">
        <w:t>Ж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Default="008B1F42" w:rsidP="003A58D2">
      <w:pPr>
        <w:pStyle w:val="NormalWeb"/>
        <w:spacing w:before="0" w:beforeAutospacing="0" w:after="0" w:afterAutospacing="0"/>
        <w:ind w:firstLine="708"/>
        <w:jc w:val="both"/>
        <w:rPr>
          <w:i/>
        </w:rPr>
      </w:pPr>
      <w:r w:rsidRPr="00F733C0">
        <w:rPr>
          <w:b/>
        </w:rPr>
        <w:t>жабурн</w:t>
      </w:r>
      <w:r>
        <w:rPr>
          <w:b/>
        </w:rPr>
        <w:t>я̀</w:t>
      </w:r>
      <w:r w:rsidRPr="00F733C0">
        <w:rPr>
          <w:b/>
        </w:rPr>
        <w:t>к</w:t>
      </w:r>
      <w:r w:rsidRPr="00F733C0">
        <w:t xml:space="preserve"> </w:t>
      </w:r>
      <w:r w:rsidRPr="00F733C0">
        <w:rPr>
          <w:i/>
        </w:rPr>
        <w:t>жъбурн’а̀к</w:t>
      </w:r>
      <w:r w:rsidRPr="00F733C0">
        <w:t xml:space="preserve"> </w:t>
      </w:r>
      <w:r>
        <w:t>Жабуняк – в</w:t>
      </w:r>
      <w:r w:rsidRPr="00F733C0">
        <w:t xml:space="preserve">одно растение във вид на дълги зелени влакна, което покрива застояли сладки води. </w:t>
      </w:r>
      <w:r w:rsidRPr="00F733C0">
        <w:rPr>
          <w:i/>
        </w:rPr>
        <w:t>Жабите квакат в жабурняка.</w:t>
      </w:r>
    </w:p>
    <w:p w:rsidR="008B1F42" w:rsidRDefault="008B1F42" w:rsidP="003A58D2">
      <w:pPr>
        <w:pStyle w:val="NormalWeb"/>
        <w:spacing w:before="0" w:beforeAutospacing="0" w:after="0" w:afterAutospacing="0"/>
        <w:ind w:firstLine="708"/>
        <w:jc w:val="both"/>
        <w:rPr>
          <w:i/>
        </w:rPr>
      </w:pPr>
      <w:r w:rsidRPr="00F733C0">
        <w:rPr>
          <w:b/>
        </w:rPr>
        <w:t>жабурн</w:t>
      </w:r>
      <w:r>
        <w:rPr>
          <w:b/>
        </w:rPr>
        <w:t>я̀</w:t>
      </w:r>
      <w:r w:rsidRPr="00F733C0">
        <w:rPr>
          <w:b/>
        </w:rPr>
        <w:t>сва</w:t>
      </w:r>
      <w:r w:rsidRPr="00F733C0">
        <w:t xml:space="preserve"> </w:t>
      </w:r>
      <w:r w:rsidRPr="00F733C0">
        <w:rPr>
          <w:i/>
        </w:rPr>
        <w:t>жъбу</w:t>
      </w:r>
      <w:r>
        <w:rPr>
          <w:i/>
        </w:rPr>
        <w:t>р</w:t>
      </w:r>
      <w:r w:rsidRPr="00F733C0">
        <w:rPr>
          <w:i/>
        </w:rPr>
        <w:t>н’а̀свъ</w:t>
      </w:r>
      <w:r w:rsidRPr="00F733C0">
        <w:t xml:space="preserve"> </w:t>
      </w:r>
      <w:r>
        <w:t>За застояла вода: п</w:t>
      </w:r>
      <w:r w:rsidRPr="00F733C0">
        <w:t xml:space="preserve">озеленява, покрива се със жабуняк или други водорасли; </w:t>
      </w:r>
      <w:r>
        <w:t>ж</w:t>
      </w:r>
      <w:r w:rsidRPr="00F733C0">
        <w:t xml:space="preserve">абунясва. </w:t>
      </w:r>
      <w:r w:rsidRPr="00F733C0">
        <w:rPr>
          <w:i/>
        </w:rPr>
        <w:t>Водата в коритото е жабурнясала.</w:t>
      </w:r>
    </w:p>
    <w:p w:rsidR="008B1F42" w:rsidRPr="00753DE8" w:rsidRDefault="008B1F42" w:rsidP="00D51F29">
      <w:pPr>
        <w:pStyle w:val="NormalWeb"/>
        <w:spacing w:before="0" w:beforeAutospacing="0" w:after="0" w:afterAutospacing="0"/>
        <w:ind w:firstLine="708"/>
        <w:jc w:val="both"/>
      </w:pPr>
      <w:r>
        <w:rPr>
          <w:b/>
        </w:rPr>
        <w:t>жабу</w:t>
      </w:r>
      <w:r>
        <w:rPr>
          <w:b/>
        </w:rPr>
        <w:t>ря се, да се нажабу</w:t>
      </w:r>
      <w:r>
        <w:rPr>
          <w:b/>
        </w:rPr>
        <w:t xml:space="preserve">ря </w:t>
      </w:r>
      <w:r>
        <w:rPr>
          <w:i/>
        </w:rPr>
        <w:t>жъбу</w:t>
      </w:r>
      <w:r>
        <w:rPr>
          <w:i/>
        </w:rPr>
        <w:t>ръ съ, дъ съ нъжъбу</w:t>
      </w:r>
      <w:r>
        <w:rPr>
          <w:i/>
        </w:rPr>
        <w:t xml:space="preserve">ръ </w:t>
      </w:r>
      <w:r>
        <w:t>Правя си гаргара, плакна си устата.</w:t>
      </w:r>
    </w:p>
    <w:p w:rsidR="008B1F42" w:rsidRDefault="008B1F42" w:rsidP="003A58D2">
      <w:pPr>
        <w:pStyle w:val="NormalWeb"/>
        <w:spacing w:before="0" w:beforeAutospacing="0" w:after="0" w:afterAutospacing="0"/>
        <w:ind w:firstLine="708"/>
        <w:jc w:val="both"/>
      </w:pPr>
      <w:r w:rsidRPr="00F733C0">
        <w:rPr>
          <w:b/>
        </w:rPr>
        <w:t>жаб</w:t>
      </w:r>
      <w:r>
        <w:rPr>
          <w:b/>
        </w:rPr>
        <w:t>я̀</w:t>
      </w:r>
      <w:r w:rsidRPr="00F733C0">
        <w:rPr>
          <w:b/>
        </w:rPr>
        <w:t>свам, да жаб</w:t>
      </w:r>
      <w:r>
        <w:rPr>
          <w:b/>
        </w:rPr>
        <w:t>я̀</w:t>
      </w:r>
      <w:r w:rsidRPr="00F733C0">
        <w:rPr>
          <w:b/>
        </w:rPr>
        <w:t>сам</w:t>
      </w:r>
      <w:r w:rsidRPr="00F733C0">
        <w:t xml:space="preserve"> </w:t>
      </w:r>
      <w:r w:rsidRPr="00F733C0">
        <w:rPr>
          <w:i/>
        </w:rPr>
        <w:t>жъ</w:t>
      </w:r>
      <w:r w:rsidRPr="00F733C0">
        <w:rPr>
          <w:i/>
        </w:rPr>
        <w:softHyphen/>
        <w:t>б’а̀</w:t>
      </w:r>
      <w:r w:rsidRPr="00F733C0">
        <w:rPr>
          <w:i/>
        </w:rPr>
        <w:softHyphen/>
        <w:t>свъм, дъ жъб’а̀съм</w:t>
      </w:r>
      <w:r w:rsidRPr="00F733C0">
        <w:t xml:space="preserve"> Ожаднявам много, прежаднявам.</w:t>
      </w:r>
    </w:p>
    <w:p w:rsidR="008B1F42" w:rsidRDefault="008B1F42" w:rsidP="00F70C91">
      <w:pPr>
        <w:pStyle w:val="NormalWeb"/>
        <w:spacing w:before="0" w:beforeAutospacing="0" w:after="0" w:afterAutospacing="0"/>
        <w:ind w:firstLine="708"/>
        <w:jc w:val="both"/>
      </w:pPr>
      <w:r>
        <w:rPr>
          <w:b/>
        </w:rPr>
        <w:t>же</w:t>
      </w:r>
      <w:r>
        <w:rPr>
          <w:b/>
        </w:rPr>
        <w:t xml:space="preserve">бина </w:t>
      </w:r>
      <w:r>
        <w:rPr>
          <w:i/>
        </w:rPr>
        <w:t>же</w:t>
      </w:r>
      <w:r>
        <w:rPr>
          <w:i/>
        </w:rPr>
        <w:t xml:space="preserve">бинъ </w:t>
      </w:r>
      <w:r w:rsidRPr="0051455B">
        <w:t>(</w:t>
      </w:r>
      <w:r>
        <w:rPr>
          <w:lang w:val="en-US"/>
        </w:rPr>
        <w:t>Stellaria</w:t>
      </w:r>
      <w:r w:rsidRPr="0051455B">
        <w:t xml:space="preserve"> </w:t>
      </w:r>
      <w:r>
        <w:rPr>
          <w:lang w:val="en-US"/>
        </w:rPr>
        <w:t>media</w:t>
      </w:r>
      <w:r w:rsidRPr="0051455B">
        <w:t xml:space="preserve">) </w:t>
      </w:r>
      <w:r>
        <w:t>Врабчови чревца – нисък и крехък плевел, който расте по мочурливи места; жабина.</w:t>
      </w:r>
    </w:p>
    <w:p w:rsidR="008B1F42" w:rsidRDefault="008B1F42" w:rsidP="00F70C91">
      <w:pPr>
        <w:pStyle w:val="NormalWeb"/>
        <w:spacing w:before="0" w:beforeAutospacing="0" w:after="0" w:afterAutospacing="0"/>
        <w:ind w:firstLine="708"/>
        <w:jc w:val="both"/>
      </w:pPr>
      <w:r>
        <w:rPr>
          <w:b/>
        </w:rPr>
        <w:t>же</w:t>
      </w:r>
      <w:r>
        <w:rPr>
          <w:b/>
        </w:rPr>
        <w:t xml:space="preserve">гъл </w:t>
      </w:r>
      <w:r>
        <w:rPr>
          <w:i/>
        </w:rPr>
        <w:t>же</w:t>
      </w:r>
      <w:r>
        <w:rPr>
          <w:i/>
        </w:rPr>
        <w:t xml:space="preserve">гъл </w:t>
      </w:r>
      <w:r>
        <w:t>Тънка и дълга желязна пръчка, която се слага на ярема при впрягане на волове, биволи и др.</w:t>
      </w:r>
    </w:p>
    <w:p w:rsidR="008B1F42" w:rsidRPr="0051455B" w:rsidRDefault="008B1F42" w:rsidP="00F70C91">
      <w:pPr>
        <w:pStyle w:val="NormalWeb"/>
        <w:spacing w:before="0" w:beforeAutospacing="0" w:after="0" w:afterAutospacing="0"/>
        <w:ind w:firstLine="708"/>
        <w:jc w:val="both"/>
        <w:rPr>
          <w:i/>
        </w:rPr>
      </w:pPr>
      <w:r>
        <w:rPr>
          <w:b/>
        </w:rPr>
        <w:t xml:space="preserve">желт </w:t>
      </w:r>
      <w:r>
        <w:rPr>
          <w:i/>
        </w:rPr>
        <w:t xml:space="preserve">желт </w:t>
      </w:r>
      <w:r>
        <w:t xml:space="preserve">Жълт цвят. </w:t>
      </w:r>
      <w:r>
        <w:rPr>
          <w:i/>
        </w:rPr>
        <w:t>Желта круша.</w:t>
      </w:r>
    </w:p>
    <w:p w:rsidR="008B1F42" w:rsidRPr="0051455B" w:rsidRDefault="008B1F42" w:rsidP="00F70C91">
      <w:pPr>
        <w:pStyle w:val="NormalWeb"/>
        <w:spacing w:before="0" w:beforeAutospacing="0" w:after="0" w:afterAutospacing="0"/>
        <w:ind w:firstLine="708"/>
        <w:jc w:val="both"/>
        <w:rPr>
          <w:i/>
        </w:rPr>
      </w:pPr>
      <w:r>
        <w:rPr>
          <w:b/>
        </w:rPr>
        <w:t>же</w:t>
      </w:r>
      <w:r>
        <w:rPr>
          <w:b/>
        </w:rPr>
        <w:t xml:space="preserve">лъд </w:t>
      </w:r>
      <w:r>
        <w:rPr>
          <w:i/>
        </w:rPr>
        <w:t>же</w:t>
      </w:r>
      <w:r>
        <w:rPr>
          <w:i/>
        </w:rPr>
        <w:t xml:space="preserve">лът </w:t>
      </w:r>
      <w:r>
        <w:t xml:space="preserve">Жълъд. </w:t>
      </w:r>
      <w:r>
        <w:rPr>
          <w:i/>
        </w:rPr>
        <w:t>Събрахме желъди за свинете.</w:t>
      </w:r>
    </w:p>
    <w:p w:rsidR="008B1F42" w:rsidRDefault="008B1F42" w:rsidP="00F70C91">
      <w:pPr>
        <w:ind w:firstLine="720"/>
        <w:jc w:val="both"/>
        <w:rPr>
          <w:lang w:val="bg-BG"/>
        </w:rPr>
      </w:pPr>
      <w:r w:rsidRPr="00F733C0">
        <w:rPr>
          <w:b/>
          <w:lang w:val="bg-BG"/>
        </w:rPr>
        <w:t>жел</w:t>
      </w:r>
      <w:r>
        <w:rPr>
          <w:b/>
          <w:lang w:val="bg-BG"/>
        </w:rPr>
        <w:t>я̀</w:t>
      </w:r>
      <w:r w:rsidRPr="00F733C0">
        <w:rPr>
          <w:b/>
          <w:lang w:val="bg-BG"/>
        </w:rPr>
        <w:t>здо</w:t>
      </w:r>
      <w:r w:rsidRPr="00F733C0">
        <w:rPr>
          <w:lang w:val="bg-BG"/>
        </w:rPr>
        <w:t xml:space="preserve"> </w:t>
      </w:r>
      <w:r w:rsidRPr="00F733C0">
        <w:rPr>
          <w:i/>
          <w:lang w:val="bg-BG"/>
        </w:rPr>
        <w:t>жил’а̀зду</w:t>
      </w:r>
      <w:r w:rsidRPr="00F733C0">
        <w:rPr>
          <w:lang w:val="bg-BG"/>
        </w:rPr>
        <w:t xml:space="preserve"> Ютия.</w:t>
      </w:r>
    </w:p>
    <w:p w:rsidR="008B1F42" w:rsidRPr="005B6DF6" w:rsidRDefault="008B1F42" w:rsidP="00F70C91">
      <w:pPr>
        <w:ind w:firstLine="720"/>
        <w:jc w:val="both"/>
        <w:rPr>
          <w:lang w:val="bg-BG"/>
        </w:rPr>
      </w:pPr>
      <w:r>
        <w:rPr>
          <w:b/>
          <w:lang w:val="bg-BG"/>
        </w:rPr>
        <w:t>живени</w:t>
      </w:r>
      <w:r>
        <w:rPr>
          <w:b/>
          <w:lang w:val="bg-BG"/>
        </w:rPr>
        <w:t xml:space="preserve">ца </w:t>
      </w:r>
      <w:r>
        <w:rPr>
          <w:i/>
          <w:lang w:val="bg-BG"/>
        </w:rPr>
        <w:t>жив</w:t>
      </w:r>
      <w:r w:rsidRPr="005B6DF6">
        <w:rPr>
          <w:i/>
        </w:rPr>
        <w:t>’ъни</w:t>
      </w:r>
      <w:r>
        <w:rPr>
          <w:i/>
          <w:lang w:val="en-US"/>
        </w:rPr>
        <w:t></w:t>
      </w:r>
      <w:r>
        <w:rPr>
          <w:i/>
          <w:lang w:val="bg-BG"/>
        </w:rPr>
        <w:t xml:space="preserve">цъ </w:t>
      </w:r>
      <w:r>
        <w:rPr>
          <w:lang w:val="bg-BG"/>
        </w:rPr>
        <w:t>Незарастваща гнойна рана.</w:t>
      </w:r>
    </w:p>
    <w:p w:rsidR="008B1F42" w:rsidRPr="0027144B" w:rsidRDefault="008B1F42" w:rsidP="00F70C91">
      <w:pPr>
        <w:ind w:firstLine="720"/>
        <w:jc w:val="both"/>
        <w:rPr>
          <w:lang w:val="bg-BG"/>
        </w:rPr>
      </w:pPr>
      <w:r>
        <w:rPr>
          <w:b/>
          <w:lang w:val="bg-BG"/>
        </w:rPr>
        <w:t xml:space="preserve">жид </w:t>
      </w:r>
      <w:r>
        <w:rPr>
          <w:i/>
          <w:lang w:val="bg-BG"/>
        </w:rPr>
        <w:t xml:space="preserve">жит </w:t>
      </w:r>
      <w:r w:rsidRPr="00FF7846">
        <w:rPr>
          <w:lang w:val="bg-BG"/>
        </w:rPr>
        <w:t>(</w:t>
      </w:r>
      <w:r>
        <w:rPr>
          <w:lang w:val="bg-BG"/>
        </w:rPr>
        <w:t>ит. g</w:t>
      </w:r>
      <w:r>
        <w:rPr>
          <w:lang w:val="en-US"/>
        </w:rPr>
        <w:t>iudeo</w:t>
      </w:r>
      <w:r w:rsidRPr="00FF7846">
        <w:rPr>
          <w:lang w:val="bg-BG"/>
        </w:rPr>
        <w:t xml:space="preserve"> през рус.</w:t>
      </w:r>
      <w:r>
        <w:rPr>
          <w:lang w:val="bg-BG"/>
        </w:rPr>
        <w:t xml:space="preserve"> жид</w:t>
      </w:r>
      <w:r w:rsidRPr="00FF7846">
        <w:rPr>
          <w:lang w:val="bg-BG"/>
        </w:rPr>
        <w:t>)</w:t>
      </w:r>
      <w:r>
        <w:rPr>
          <w:i/>
          <w:lang w:val="bg-BG"/>
        </w:rPr>
        <w:t xml:space="preserve"> </w:t>
      </w:r>
      <w:r>
        <w:rPr>
          <w:lang w:val="bg-BG"/>
        </w:rPr>
        <w:t xml:space="preserve">Евреин. </w:t>
      </w:r>
    </w:p>
    <w:p w:rsidR="008B1F42" w:rsidRPr="00EC63B8" w:rsidRDefault="008B1F42" w:rsidP="00F70C9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жо</w:t>
      </w:r>
      <w:r>
        <w:rPr>
          <w:b/>
          <w:szCs w:val="28"/>
          <w:lang w:val="bg-BG"/>
        </w:rPr>
        <w:t xml:space="preserve">мам </w:t>
      </w:r>
      <w:r>
        <w:rPr>
          <w:i/>
          <w:szCs w:val="28"/>
          <w:lang w:val="bg-BG"/>
        </w:rPr>
        <w:t>жо</w:t>
      </w:r>
      <w:r>
        <w:rPr>
          <w:i/>
          <w:szCs w:val="28"/>
          <w:lang w:val="bg-BG"/>
        </w:rPr>
        <w:t xml:space="preserve">мъм </w:t>
      </w:r>
      <w:r>
        <w:rPr>
          <w:szCs w:val="28"/>
          <w:lang w:val="bg-BG"/>
        </w:rPr>
        <w:t>Стоя, седя, лежа със затворени очи.</w:t>
      </w:r>
    </w:p>
    <w:p w:rsidR="008B1F42" w:rsidRDefault="008B1F42" w:rsidP="0058792B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жо</w:t>
      </w:r>
      <w:r>
        <w:rPr>
          <w:b/>
          <w:szCs w:val="28"/>
          <w:lang w:val="bg-BG"/>
        </w:rPr>
        <w:t xml:space="preserve">менка </w:t>
      </w:r>
      <w:r>
        <w:rPr>
          <w:i/>
          <w:szCs w:val="28"/>
          <w:lang w:val="bg-BG"/>
        </w:rPr>
        <w:t>жо</w:t>
      </w:r>
      <w:r>
        <w:rPr>
          <w:i/>
          <w:szCs w:val="28"/>
          <w:lang w:val="bg-BG"/>
        </w:rPr>
        <w:t>м</w:t>
      </w:r>
      <w:r w:rsidRPr="00FF7846">
        <w:rPr>
          <w:i/>
          <w:szCs w:val="28"/>
          <w:lang w:val="bg-BG"/>
        </w:rPr>
        <w:t xml:space="preserve">’ънкъ </w:t>
      </w:r>
      <w:r>
        <w:rPr>
          <w:szCs w:val="28"/>
          <w:lang w:val="bg-BG"/>
        </w:rPr>
        <w:t>Детска игра на криеница, жмичка.</w:t>
      </w:r>
    </w:p>
    <w:p w:rsidR="008B1F42" w:rsidRPr="007F0712" w:rsidRDefault="008B1F42" w:rsidP="0058792B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жув </w:t>
      </w:r>
      <w:r>
        <w:rPr>
          <w:i/>
          <w:szCs w:val="28"/>
          <w:lang w:val="bg-BG"/>
        </w:rPr>
        <w:t xml:space="preserve">жуф </w:t>
      </w:r>
      <w:r>
        <w:rPr>
          <w:szCs w:val="28"/>
          <w:lang w:val="bg-BG"/>
        </w:rPr>
        <w:t>Жив.</w:t>
      </w:r>
    </w:p>
    <w:p w:rsidR="008B1F42" w:rsidRPr="007F0712" w:rsidRDefault="008B1F42" w:rsidP="0058792B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жуве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жуве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Живея. </w:t>
      </w:r>
    </w:p>
    <w:p w:rsidR="008B1F42" w:rsidRDefault="008B1F42" w:rsidP="0058792B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жук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тка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ткъ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ja</w:t>
      </w:r>
      <w:r w:rsidRPr="00D85910">
        <w:rPr>
          <w:szCs w:val="28"/>
          <w:lang w:val="bg-BG"/>
        </w:rPr>
        <w:softHyphen/>
        <w:t xml:space="preserve">quette) Къса горна женска дреха; жакет, сако. </w:t>
      </w:r>
    </w:p>
    <w:p w:rsidR="008B1F42" w:rsidRDefault="008B1F42" w:rsidP="0058792B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ля, да ожу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л’ъ, дъ ужу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Търкам, трия, протривам. 2. Бруля, свалям плодове от дърво с прът. 3. Пия алкохол (ракия, вино).</w:t>
      </w:r>
      <w:r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Ожулих сливите за ракия.</w:t>
      </w:r>
      <w:r>
        <w:rPr>
          <w:i/>
          <w:szCs w:val="28"/>
          <w:lang w:val="bg-BG"/>
        </w:rPr>
        <w:t xml:space="preserve"> Внимавай, копривата жули.</w:t>
      </w:r>
    </w:p>
    <w:p w:rsidR="008B1F42" w:rsidRDefault="008B1F42" w:rsidP="00F70C91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t>Narcissus)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Градинско цвете – вид жълт нарцис.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Журито цъфна.</w:t>
      </w:r>
    </w:p>
    <w:p w:rsidR="008B1F42" w:rsidRPr="00A570FD" w:rsidRDefault="008B1F42" w:rsidP="00F70C9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жълти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жълти</w:t>
      </w:r>
      <w:r>
        <w:rPr>
          <w:i/>
          <w:szCs w:val="28"/>
          <w:lang w:val="bg-BG"/>
        </w:rPr>
        <w:t xml:space="preserve">цъ </w:t>
      </w:r>
      <w:r>
        <w:rPr>
          <w:szCs w:val="28"/>
          <w:lang w:val="bg-BG"/>
        </w:rPr>
        <w:t>Златна монета.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З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2B111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забава</w:t>
      </w:r>
      <w:r>
        <w:rPr>
          <w:b/>
          <w:szCs w:val="28"/>
          <w:lang w:val="bg-BG"/>
        </w:rPr>
        <w:t xml:space="preserve">чница </w:t>
      </w:r>
      <w:r>
        <w:rPr>
          <w:i/>
          <w:szCs w:val="28"/>
          <w:lang w:val="bg-BG"/>
        </w:rPr>
        <w:t>зъбъва</w:t>
      </w:r>
      <w:r>
        <w:rPr>
          <w:i/>
          <w:szCs w:val="28"/>
          <w:lang w:val="bg-BG"/>
        </w:rPr>
        <w:t xml:space="preserve">чницъ </w:t>
      </w:r>
      <w:r>
        <w:rPr>
          <w:szCs w:val="28"/>
          <w:lang w:val="bg-BG"/>
        </w:rPr>
        <w:t>Детска градина.</w:t>
      </w:r>
    </w:p>
    <w:p w:rsidR="008B1F42" w:rsidRPr="002B111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забава</w:t>
      </w:r>
      <w:r>
        <w:rPr>
          <w:b/>
          <w:szCs w:val="28"/>
          <w:lang w:val="bg-BG"/>
        </w:rPr>
        <w:t xml:space="preserve">чка </w:t>
      </w:r>
      <w:r>
        <w:rPr>
          <w:i/>
          <w:szCs w:val="28"/>
          <w:lang w:val="bg-BG"/>
        </w:rPr>
        <w:t>зъбъва</w:t>
      </w:r>
      <w:r>
        <w:rPr>
          <w:i/>
          <w:szCs w:val="28"/>
          <w:lang w:val="bg-BG"/>
        </w:rPr>
        <w:t xml:space="preserve">чка </w:t>
      </w:r>
      <w:r>
        <w:rPr>
          <w:szCs w:val="28"/>
          <w:lang w:val="bg-BG"/>
        </w:rPr>
        <w:t>Детска учителка, възпитателка в детска градина.</w:t>
      </w:r>
    </w:p>
    <w:p w:rsidR="008B1F42" w:rsidRPr="00531973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заба</w:t>
      </w:r>
      <w:r>
        <w:rPr>
          <w:b/>
          <w:szCs w:val="28"/>
          <w:lang w:val="bg-BG"/>
        </w:rPr>
        <w:t>дам, да забода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зъба</w:t>
      </w:r>
      <w:r>
        <w:rPr>
          <w:i/>
          <w:szCs w:val="28"/>
          <w:lang w:val="bg-BG"/>
        </w:rPr>
        <w:t>дъм, дъ зъбудъ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Забождам.</w:t>
      </w:r>
    </w:p>
    <w:p w:rsidR="008B1F42" w:rsidRPr="00FC13B4" w:rsidRDefault="008B1F42" w:rsidP="003A58D2">
      <w:pPr>
        <w:ind w:firstLine="720"/>
        <w:jc w:val="both"/>
        <w:rPr>
          <w:szCs w:val="28"/>
          <w:lang w:val="bg-BG"/>
        </w:rPr>
      </w:pPr>
      <w:r w:rsidRPr="00FC13B4">
        <w:rPr>
          <w:b/>
          <w:szCs w:val="28"/>
        </w:rPr>
        <w:t>заби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вам кол </w:t>
      </w:r>
      <w:r>
        <w:rPr>
          <w:i/>
          <w:szCs w:val="28"/>
          <w:lang w:val="bg-BG"/>
        </w:rPr>
        <w:t>зъби</w:t>
      </w:r>
      <w:r>
        <w:rPr>
          <w:i/>
          <w:szCs w:val="28"/>
          <w:lang w:val="bg-BG"/>
        </w:rPr>
        <w:t xml:space="preserve">въм кол </w:t>
      </w:r>
      <w:r>
        <w:rPr>
          <w:szCs w:val="28"/>
          <w:lang w:val="bg-BG"/>
        </w:rPr>
        <w:t>Заставам пръв в редицата, защото съм най-висок.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забр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ждам се, да се забрад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зъбр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ждъм съ, дъ съ зъбръд’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Слагам кърпа на главата си.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забр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зъбр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Триъгълна или сгъната по диагонал квадратна кърпа за глава, която се връзва под брадичката.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F733C0">
        <w:rPr>
          <w:b/>
          <w:szCs w:val="28"/>
          <w:lang w:val="bg-BG"/>
        </w:rPr>
        <w:t>забу̀н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zibin </w:t>
      </w:r>
      <w:r w:rsidRPr="00076CCE">
        <w:rPr>
          <w:i/>
          <w:szCs w:val="28"/>
          <w:lang w:val="bg-BG"/>
        </w:rPr>
        <w:t>‘къса риза с ръкави’</w:t>
      </w:r>
      <w:r w:rsidRPr="00D85910">
        <w:rPr>
          <w:szCs w:val="28"/>
          <w:lang w:val="bg-BG"/>
        </w:rPr>
        <w:t xml:space="preserve"> от ар.) Горна дреха</w:t>
      </w:r>
      <w:r>
        <w:rPr>
          <w:szCs w:val="28"/>
          <w:lang w:val="bg-BG"/>
        </w:rPr>
        <w:t xml:space="preserve"> с дълги ръкави</w:t>
      </w:r>
      <w:r w:rsidRPr="00D85910">
        <w:rPr>
          <w:szCs w:val="28"/>
          <w:lang w:val="bg-BG"/>
        </w:rPr>
        <w:t>, която се облича</w:t>
      </w:r>
      <w:r>
        <w:rPr>
          <w:szCs w:val="28"/>
          <w:lang w:val="bg-BG"/>
        </w:rPr>
        <w:t>, за предпазване от дъжд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Не ходи на нивата без забун.</w:t>
      </w:r>
    </w:p>
    <w:p w:rsidR="008B1F42" w:rsidRPr="00950B1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забълни</w:t>
      </w:r>
      <w:r>
        <w:rPr>
          <w:b/>
          <w:szCs w:val="28"/>
          <w:lang w:val="bg-BG"/>
        </w:rPr>
        <w:t>квам, да забълни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зъбълни</w:t>
      </w:r>
      <w:r>
        <w:rPr>
          <w:i/>
          <w:szCs w:val="28"/>
          <w:lang w:val="bg-BG"/>
        </w:rPr>
        <w:t>квъм, дъ зъбълни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>Отвличам вниманието с празни приказки.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валийка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вълийкъ</w:t>
      </w:r>
      <w:r w:rsidRPr="00D85910">
        <w:rPr>
          <w:szCs w:val="28"/>
          <w:lang w:val="bg-BG"/>
        </w:rPr>
        <w:t xml:space="preserve"> (тур. za</w:t>
      </w:r>
      <w:r w:rsidRPr="00D85910">
        <w:rPr>
          <w:szCs w:val="28"/>
          <w:lang w:val="bg-BG"/>
        </w:rPr>
        <w:softHyphen/>
        <w:t>va</w:t>
      </w:r>
      <w:r w:rsidRPr="00D85910">
        <w:rPr>
          <w:szCs w:val="28"/>
          <w:lang w:val="bg-BG"/>
        </w:rPr>
        <w:softHyphen/>
        <w:t xml:space="preserve">lli </w:t>
      </w:r>
      <w:r w:rsidRPr="00076CCE">
        <w:rPr>
          <w:i/>
          <w:szCs w:val="28"/>
          <w:lang w:val="bg-BG"/>
        </w:rPr>
        <w:t>‘окаян’</w:t>
      </w:r>
      <w:r w:rsidRPr="00D85910">
        <w:rPr>
          <w:szCs w:val="28"/>
          <w:lang w:val="bg-BG"/>
        </w:rPr>
        <w:t xml:space="preserve"> от ар.) Жалка, нещастна жена.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валия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вълийъ</w:t>
      </w:r>
      <w:r w:rsidRPr="00D85910">
        <w:rPr>
          <w:szCs w:val="28"/>
          <w:lang w:val="bg-BG"/>
        </w:rPr>
        <w:t xml:space="preserve"> (тур. za</w:t>
      </w:r>
      <w:r w:rsidRPr="00D85910">
        <w:rPr>
          <w:szCs w:val="28"/>
          <w:lang w:val="bg-BG"/>
        </w:rPr>
        <w:softHyphen/>
        <w:t>va</w:t>
      </w:r>
      <w:r w:rsidRPr="00D85910">
        <w:rPr>
          <w:szCs w:val="28"/>
          <w:lang w:val="bg-BG"/>
        </w:rPr>
        <w:softHyphen/>
        <w:t xml:space="preserve">lli </w:t>
      </w:r>
      <w:r w:rsidRPr="00076CCE">
        <w:rPr>
          <w:i/>
          <w:szCs w:val="28"/>
          <w:lang w:val="bg-BG"/>
        </w:rPr>
        <w:t>‘окаян’</w:t>
      </w:r>
      <w:r w:rsidRPr="00D85910">
        <w:rPr>
          <w:szCs w:val="28"/>
          <w:lang w:val="bg-BG"/>
        </w:rPr>
        <w:t xml:space="preserve"> от ар.) Жалък, нещастен човек. </w:t>
      </w:r>
    </w:p>
    <w:p w:rsidR="008B1F42" w:rsidRPr="002B2A7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зава</w:t>
      </w:r>
      <w:r>
        <w:rPr>
          <w:b/>
          <w:szCs w:val="28"/>
          <w:lang w:val="bg-BG"/>
        </w:rPr>
        <w:t>лвам се, да се зава</w:t>
      </w:r>
      <w:r>
        <w:rPr>
          <w:b/>
          <w:szCs w:val="28"/>
          <w:lang w:val="bg-BG"/>
        </w:rPr>
        <w:t xml:space="preserve">лям </w:t>
      </w:r>
      <w:r>
        <w:rPr>
          <w:i/>
          <w:szCs w:val="28"/>
          <w:lang w:val="bg-BG"/>
        </w:rPr>
        <w:t>зъва</w:t>
      </w:r>
      <w:r>
        <w:rPr>
          <w:i/>
          <w:szCs w:val="28"/>
          <w:lang w:val="bg-BG"/>
        </w:rPr>
        <w:t>лвъм съ, дъ съ зъва</w:t>
      </w:r>
      <w:r>
        <w:rPr>
          <w:i/>
          <w:szCs w:val="28"/>
          <w:lang w:val="bg-BG"/>
        </w:rPr>
        <w:t>л</w:t>
      </w:r>
      <w:r w:rsidRPr="002B2A71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м</w:t>
      </w:r>
      <w:r w:rsidRPr="002B2A71"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За тъкан с дълги влакна: нишките полягат, прилепват към основата, степват се. </w:t>
      </w:r>
      <w:r>
        <w:rPr>
          <w:i/>
          <w:szCs w:val="28"/>
          <w:lang w:val="bg-BG"/>
        </w:rPr>
        <w:t xml:space="preserve">Не сядай на губера </w:t>
      </w:r>
      <w:r w:rsidRPr="002B2A71">
        <w:rPr>
          <w:szCs w:val="28"/>
        </w:rPr>
        <w:t>‘</w:t>
      </w:r>
      <w:r w:rsidRPr="002B2A71">
        <w:rPr>
          <w:szCs w:val="28"/>
          <w:lang w:val="bg-BG"/>
        </w:rPr>
        <w:t>дебела вълнена покривка с дълги влакна</w:t>
      </w:r>
      <w:r w:rsidRPr="002B2A71">
        <w:rPr>
          <w:szCs w:val="28"/>
        </w:rPr>
        <w:t>’</w:t>
      </w:r>
      <w:r w:rsidRPr="002B2A71">
        <w:rPr>
          <w:szCs w:val="28"/>
          <w:lang w:val="bg-BG"/>
        </w:rPr>
        <w:t>,</w:t>
      </w:r>
      <w:r>
        <w:rPr>
          <w:i/>
          <w:szCs w:val="28"/>
          <w:lang w:val="bg-BG"/>
        </w:rPr>
        <w:t xml:space="preserve"> завалва се.</w:t>
      </w:r>
    </w:p>
    <w:p w:rsidR="008B1F42" w:rsidRPr="00076CC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завал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л’ъм, дъ зъвъл’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Свалям, повалям някого на земята</w:t>
      </w:r>
      <w:r>
        <w:rPr>
          <w:szCs w:val="28"/>
          <w:lang w:val="bg-BG"/>
        </w:rPr>
        <w:t>, събарям, надвивам, побеждавам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Изяж си хляба, че да не сънуваш, че циганчето те завалило.</w:t>
      </w:r>
    </w:p>
    <w:p w:rsidR="008B1F42" w:rsidRPr="00191E7F" w:rsidRDefault="008B1F42" w:rsidP="00DF30E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зави</w:t>
      </w:r>
      <w:r>
        <w:rPr>
          <w:b/>
          <w:szCs w:val="28"/>
          <w:lang w:val="bg-BG"/>
        </w:rPr>
        <w:t>рам се, да се завра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зъви</w:t>
      </w:r>
      <w:r>
        <w:rPr>
          <w:i/>
          <w:szCs w:val="28"/>
          <w:lang w:val="bg-BG"/>
        </w:rPr>
        <w:t>ръм съ, дъ съ зъвръ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Вмъквам се, провирам се, намесвам се, преча. </w:t>
      </w:r>
      <w:r w:rsidRPr="00FD5A10">
        <w:rPr>
          <w:szCs w:val="28"/>
        </w:rPr>
        <w:t>*</w:t>
      </w:r>
      <w:r w:rsidRPr="00191E7F">
        <w:rPr>
          <w:i/>
          <w:szCs w:val="28"/>
          <w:lang w:val="bg-BG"/>
        </w:rPr>
        <w:t>Н</w:t>
      </w:r>
      <w:r w:rsidRPr="00FD5A10">
        <w:rPr>
          <w:i/>
          <w:szCs w:val="28"/>
        </w:rPr>
        <w:t>е ми се завирай в краката</w:t>
      </w:r>
      <w:r w:rsidRPr="00191E7F">
        <w:rPr>
          <w:i/>
          <w:szCs w:val="28"/>
          <w:lang w:val="bg-BG"/>
        </w:rPr>
        <w:t>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Не ми пречи.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вой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вуй</w:t>
      </w:r>
      <w:r w:rsidRPr="00D85910">
        <w:rPr>
          <w:szCs w:val="28"/>
          <w:lang w:val="bg-BG"/>
        </w:rPr>
        <w:t xml:space="preserve"> Зав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й</w:t>
      </w:r>
      <w:r>
        <w:rPr>
          <w:szCs w:val="28"/>
          <w:lang w:val="bg-BG"/>
        </w:rPr>
        <w:t>, извивка на път, река</w:t>
      </w:r>
      <w:r w:rsidRPr="00D85910">
        <w:rPr>
          <w:szCs w:val="28"/>
          <w:lang w:val="bg-BG"/>
        </w:rPr>
        <w:t>.</w:t>
      </w:r>
    </w:p>
    <w:p w:rsidR="008B1F42" w:rsidRPr="00F22B8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</w:t>
      </w:r>
      <w:r>
        <w:rPr>
          <w:b/>
          <w:szCs w:val="28"/>
          <w:lang w:val="bg-BG"/>
        </w:rPr>
        <w:t xml:space="preserve">връз </w:t>
      </w:r>
      <w:r>
        <w:rPr>
          <w:i/>
          <w:szCs w:val="28"/>
          <w:lang w:val="bg-BG"/>
        </w:rPr>
        <w:t>за</w:t>
      </w:r>
      <w:r>
        <w:rPr>
          <w:i/>
          <w:szCs w:val="28"/>
          <w:lang w:val="bg-BG"/>
        </w:rPr>
        <w:t xml:space="preserve">връс </w:t>
      </w:r>
      <w:r>
        <w:rPr>
          <w:szCs w:val="28"/>
          <w:lang w:val="bg-BG"/>
        </w:rPr>
        <w:t xml:space="preserve">Токущо завързал плод. </w:t>
      </w:r>
      <w:r>
        <w:rPr>
          <w:i/>
          <w:szCs w:val="28"/>
          <w:lang w:val="bg-BG"/>
        </w:rPr>
        <w:t>Тиквите цъфтят, а нямат завръз.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завр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 зет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зъвр’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 зет</w:t>
      </w:r>
      <w:r w:rsidRPr="00D85910">
        <w:rPr>
          <w:szCs w:val="28"/>
          <w:lang w:val="bg-BG"/>
        </w:rPr>
        <w:t xml:space="preserve"> Зет, който живее заедно с родителите на съпругата си; зет на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привод; поканен зет.</w:t>
      </w:r>
    </w:p>
    <w:p w:rsidR="008B1F42" w:rsidRPr="00DB42E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завча</w:t>
      </w:r>
      <w:r>
        <w:rPr>
          <w:b/>
          <w:szCs w:val="28"/>
          <w:lang w:val="bg-BG"/>
        </w:rPr>
        <w:t xml:space="preserve">с </w:t>
      </w:r>
      <w:r>
        <w:rPr>
          <w:i/>
          <w:szCs w:val="28"/>
          <w:lang w:val="bg-BG"/>
        </w:rPr>
        <w:t>зъфча</w:t>
      </w:r>
      <w:r>
        <w:rPr>
          <w:i/>
          <w:szCs w:val="28"/>
          <w:lang w:val="bg-BG"/>
        </w:rPr>
        <w:t xml:space="preserve">с </w:t>
      </w:r>
      <w:r>
        <w:rPr>
          <w:szCs w:val="28"/>
          <w:lang w:val="bg-BG"/>
        </w:rPr>
        <w:t xml:space="preserve">Много бързо. </w:t>
      </w:r>
      <w:r>
        <w:rPr>
          <w:i/>
          <w:szCs w:val="28"/>
          <w:lang w:val="bg-BG"/>
        </w:rPr>
        <w:t>Завчас ще донесеш вода от чешмата.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</w:t>
      </w:r>
      <w:r>
        <w:rPr>
          <w:b/>
          <w:szCs w:val="28"/>
          <w:lang w:val="bg-BG"/>
        </w:rPr>
        <w:t>я</w:t>
      </w:r>
      <w:r w:rsidRPr="00D85910">
        <w:rPr>
          <w:b/>
          <w:szCs w:val="28"/>
          <w:lang w:val="bg-BG"/>
        </w:rPr>
        <w:t>м, да заг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щя </w:t>
      </w:r>
      <w:r w:rsidRPr="00D85910">
        <w:rPr>
          <w:i/>
          <w:szCs w:val="28"/>
          <w:lang w:val="bg-BG"/>
        </w:rPr>
        <w:t>зъг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шт’ъм, дъ зъг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Причаквам някого; препречвам пътя; залавям в нещо нередно.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заглави</w:t>
      </w:r>
      <w:r>
        <w:rPr>
          <w:b/>
          <w:szCs w:val="28"/>
          <w:lang w:val="bg-BG"/>
        </w:rPr>
        <w:t>чквам, да заглави</w:t>
      </w:r>
      <w:r>
        <w:rPr>
          <w:b/>
          <w:szCs w:val="28"/>
          <w:lang w:val="bg-BG"/>
        </w:rPr>
        <w:t xml:space="preserve">чкам </w:t>
      </w:r>
      <w:r>
        <w:rPr>
          <w:i/>
          <w:szCs w:val="28"/>
          <w:lang w:val="bg-BG"/>
        </w:rPr>
        <w:t>зъглъви</w:t>
      </w:r>
      <w:r>
        <w:rPr>
          <w:i/>
          <w:szCs w:val="28"/>
          <w:lang w:val="bg-BG"/>
        </w:rPr>
        <w:t>чквъм, дъ зъглъви</w:t>
      </w:r>
      <w:r>
        <w:rPr>
          <w:i/>
          <w:szCs w:val="28"/>
          <w:lang w:val="bg-BG"/>
        </w:rPr>
        <w:t xml:space="preserve">чкъм </w:t>
      </w:r>
      <w:r>
        <w:rPr>
          <w:szCs w:val="28"/>
          <w:lang w:val="bg-BG"/>
        </w:rPr>
        <w:t>Отвличам вниманието, забавлявам.</w:t>
      </w:r>
    </w:p>
    <w:p w:rsidR="008B1F42" w:rsidRPr="0013559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загри</w:t>
      </w:r>
      <w:r>
        <w:rPr>
          <w:b/>
          <w:szCs w:val="28"/>
          <w:lang w:val="bg-BG"/>
        </w:rPr>
        <w:t>бвам, да загреба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зъгри</w:t>
      </w:r>
      <w:r>
        <w:rPr>
          <w:i/>
          <w:szCs w:val="28"/>
          <w:lang w:val="bg-BG"/>
        </w:rPr>
        <w:t>бвъм, дъ зъгрибъ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Натрупвам пръст около корените, лозините, за да не измръзнат през зимата. </w:t>
      </w:r>
      <w:r>
        <w:rPr>
          <w:i/>
          <w:szCs w:val="28"/>
          <w:lang w:val="bg-BG"/>
        </w:rPr>
        <w:t>Време е да загрибвам лозето.</w:t>
      </w:r>
    </w:p>
    <w:p w:rsidR="008B1F42" w:rsidRPr="000B1C3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загу</w:t>
      </w:r>
      <w:r>
        <w:rPr>
          <w:b/>
          <w:szCs w:val="28"/>
          <w:lang w:val="bg-BG"/>
        </w:rPr>
        <w:t xml:space="preserve">бен </w:t>
      </w:r>
      <w:r>
        <w:rPr>
          <w:i/>
          <w:szCs w:val="28"/>
          <w:lang w:val="bg-BG"/>
        </w:rPr>
        <w:t>зъгу</w:t>
      </w:r>
      <w:r>
        <w:rPr>
          <w:i/>
          <w:szCs w:val="28"/>
          <w:lang w:val="bg-BG"/>
        </w:rPr>
        <w:t>б</w:t>
      </w:r>
      <w:r w:rsidRPr="000B1C36">
        <w:rPr>
          <w:i/>
          <w:szCs w:val="28"/>
        </w:rPr>
        <w:t xml:space="preserve">’ън </w:t>
      </w:r>
      <w:r>
        <w:rPr>
          <w:szCs w:val="28"/>
          <w:lang w:val="bg-BG"/>
        </w:rPr>
        <w:t>За човек: който трудно се ориентира в обстановката; заблуден, безпътен, глупав, смотан.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рлям, да заг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рл’ъм, дъ зъг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рл’ъ</w:t>
      </w:r>
      <w:r w:rsidRPr="00D85910">
        <w:rPr>
          <w:szCs w:val="28"/>
          <w:lang w:val="bg-BG"/>
        </w:rPr>
        <w:t xml:space="preserve"> Прекопавам, като натрупвам пръст на купчинки около стъблата на царевицата</w:t>
      </w:r>
      <w:r>
        <w:rPr>
          <w:szCs w:val="28"/>
          <w:lang w:val="bg-BG"/>
        </w:rPr>
        <w:t>, боба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Цял ден загърлям папур</w:t>
      </w:r>
      <w:r>
        <w:rPr>
          <w:i/>
          <w:szCs w:val="28"/>
          <w:lang w:val="bg-BG"/>
        </w:rPr>
        <w:t>а</w:t>
      </w:r>
      <w:r w:rsidRPr="00D85910">
        <w:rPr>
          <w:i/>
          <w:szCs w:val="28"/>
          <w:lang w:val="bg-BG"/>
        </w:rPr>
        <w:t xml:space="preserve"> </w:t>
      </w:r>
      <w:r w:rsidRPr="00477511">
        <w:rPr>
          <w:szCs w:val="28"/>
          <w:lang w:val="bg-BG"/>
        </w:rPr>
        <w:t>‘царевицата’.</w:t>
      </w:r>
    </w:p>
    <w:p w:rsidR="008B1F42" w:rsidRPr="00C37D1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зада</w:t>
      </w:r>
      <w:r>
        <w:rPr>
          <w:b/>
          <w:szCs w:val="28"/>
          <w:lang w:val="bg-BG"/>
        </w:rPr>
        <w:t xml:space="preserve">шам </w:t>
      </w:r>
      <w:r>
        <w:rPr>
          <w:i/>
          <w:szCs w:val="28"/>
          <w:lang w:val="bg-BG"/>
        </w:rPr>
        <w:t>зъда</w:t>
      </w:r>
      <w:r>
        <w:rPr>
          <w:i/>
          <w:szCs w:val="28"/>
          <w:lang w:val="bg-BG"/>
        </w:rPr>
        <w:t>шъм</w:t>
      </w:r>
      <w:r>
        <w:rPr>
          <w:szCs w:val="28"/>
          <w:lang w:val="bg-BG"/>
        </w:rPr>
        <w:t xml:space="preserve"> </w:t>
      </w:r>
      <w:r w:rsidRPr="00C37D18">
        <w:rPr>
          <w:szCs w:val="28"/>
          <w:lang w:val="bg-BG"/>
        </w:rPr>
        <w:t>Задушавам.</w:t>
      </w:r>
    </w:p>
    <w:p w:rsidR="008B1F42" w:rsidRPr="00AE186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зади</w:t>
      </w:r>
      <w:r>
        <w:rPr>
          <w:b/>
          <w:szCs w:val="28"/>
          <w:lang w:val="bg-BG"/>
        </w:rPr>
        <w:t>гам, да зади</w:t>
      </w:r>
      <w:r>
        <w:rPr>
          <w:b/>
          <w:szCs w:val="28"/>
          <w:lang w:val="bg-BG"/>
        </w:rPr>
        <w:t xml:space="preserve">гна </w:t>
      </w:r>
      <w:r>
        <w:rPr>
          <w:i/>
          <w:szCs w:val="28"/>
          <w:lang w:val="bg-BG"/>
        </w:rPr>
        <w:t>зъди</w:t>
      </w:r>
      <w:r>
        <w:rPr>
          <w:i/>
          <w:szCs w:val="28"/>
          <w:lang w:val="bg-BG"/>
        </w:rPr>
        <w:t>гъм, дъ зъди</w:t>
      </w:r>
      <w:r>
        <w:rPr>
          <w:i/>
          <w:szCs w:val="28"/>
          <w:lang w:val="bg-BG"/>
        </w:rPr>
        <w:t xml:space="preserve">гнъ </w:t>
      </w:r>
      <w:r>
        <w:rPr>
          <w:szCs w:val="28"/>
          <w:lang w:val="bg-BG"/>
        </w:rPr>
        <w:t xml:space="preserve">1. Вдигам, повдигам. 2. Присвоявам, открадвам, отмъквам. </w:t>
      </w:r>
      <w:r>
        <w:rPr>
          <w:i/>
          <w:szCs w:val="28"/>
          <w:lang w:val="bg-BG"/>
        </w:rPr>
        <w:t xml:space="preserve">Задигни си фистана </w:t>
      </w:r>
      <w:r w:rsidRPr="00D5464B">
        <w:rPr>
          <w:szCs w:val="28"/>
        </w:rPr>
        <w:t>‘</w:t>
      </w:r>
      <w:r>
        <w:rPr>
          <w:szCs w:val="28"/>
          <w:lang w:val="bg-BG"/>
        </w:rPr>
        <w:t>пола</w:t>
      </w:r>
      <w:r w:rsidRPr="00D5464B">
        <w:rPr>
          <w:szCs w:val="28"/>
        </w:rPr>
        <w:t>’</w:t>
      </w:r>
      <w:r>
        <w:rPr>
          <w:szCs w:val="28"/>
          <w:lang w:val="bg-BG"/>
        </w:rPr>
        <w:t xml:space="preserve">, </w:t>
      </w:r>
      <w:r>
        <w:rPr>
          <w:i/>
          <w:szCs w:val="28"/>
          <w:lang w:val="bg-BG"/>
        </w:rPr>
        <w:t>че да не го намокриш в дерето.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Някой е задигнал мотиката.</w:t>
      </w:r>
    </w:p>
    <w:p w:rsidR="008B1F42" w:rsidRPr="00B63A9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зади</w:t>
      </w:r>
      <w:r>
        <w:rPr>
          <w:b/>
          <w:szCs w:val="28"/>
          <w:lang w:val="bg-BG"/>
        </w:rPr>
        <w:t>рям, да зади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зъди</w:t>
      </w:r>
      <w:r>
        <w:rPr>
          <w:i/>
          <w:szCs w:val="28"/>
          <w:lang w:val="bg-BG"/>
        </w:rPr>
        <w:t>р</w:t>
      </w:r>
      <w:r w:rsidRPr="006A640F">
        <w:rPr>
          <w:i/>
          <w:szCs w:val="28"/>
          <w:lang w:val="bg-BG"/>
        </w:rPr>
        <w:t>’ъм</w:t>
      </w:r>
      <w:r>
        <w:rPr>
          <w:i/>
          <w:szCs w:val="28"/>
          <w:lang w:val="bg-BG"/>
        </w:rPr>
        <w:t>, дъ зъди</w:t>
      </w:r>
      <w:r>
        <w:rPr>
          <w:i/>
          <w:szCs w:val="28"/>
          <w:lang w:val="bg-BG"/>
        </w:rPr>
        <w:t>р</w:t>
      </w:r>
      <w:r w:rsidRPr="00FA7B72">
        <w:rPr>
          <w:i/>
          <w:szCs w:val="28"/>
          <w:lang w:val="bg-BG"/>
        </w:rPr>
        <w:t>’ъ</w:t>
      </w:r>
      <w:r w:rsidRPr="006A640F"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Дебна, проследявам, задявам, закачам, ухажвам.</w:t>
      </w:r>
    </w:p>
    <w:p w:rsidR="008B1F42" w:rsidRPr="00D5464B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30D33">
        <w:rPr>
          <w:b/>
          <w:szCs w:val="28"/>
          <w:lang w:val="bg-BG"/>
        </w:rPr>
        <w:t>задмина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>вам, да задми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зъдмина</w:t>
      </w:r>
      <w:r>
        <w:rPr>
          <w:i/>
          <w:szCs w:val="28"/>
          <w:lang w:val="bg-BG"/>
        </w:rPr>
        <w:t>въм, дъ зъдми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 xml:space="preserve">Изпреварвам, подминавам. </w:t>
      </w:r>
      <w:r>
        <w:rPr>
          <w:i/>
          <w:szCs w:val="28"/>
          <w:lang w:val="bg-BG"/>
        </w:rPr>
        <w:t>Задминах те, бързам за трена.</w:t>
      </w:r>
    </w:p>
    <w:p w:rsidR="008B1F42" w:rsidRPr="0096424A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зад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зад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въм, дъ зъд’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1. Слагам на гръб цедилка  </w:t>
      </w:r>
      <w:r w:rsidRPr="00D5464B">
        <w:rPr>
          <w:i/>
          <w:szCs w:val="28"/>
        </w:rPr>
        <w:t>‘</w:t>
      </w:r>
      <w:r w:rsidRPr="00D5464B">
        <w:rPr>
          <w:i/>
          <w:szCs w:val="28"/>
          <w:lang w:val="bg-BG"/>
        </w:rPr>
        <w:t>люлка от домашно тъкано вълнено платно</w:t>
      </w:r>
      <w:r w:rsidRPr="00D5464B">
        <w:rPr>
          <w:i/>
          <w:szCs w:val="28"/>
        </w:rPr>
        <w:t>’</w:t>
      </w:r>
      <w:r w:rsidRPr="00D5464B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2. Завързвам с въже или синджир товар на гърба си. </w:t>
      </w:r>
      <w:r w:rsidRPr="00D85910">
        <w:rPr>
          <w:i/>
          <w:szCs w:val="28"/>
          <w:lang w:val="bg-BG"/>
        </w:rPr>
        <w:t>Задянах детето и тръгнах на лозето.</w:t>
      </w:r>
      <w:r>
        <w:rPr>
          <w:i/>
          <w:szCs w:val="28"/>
          <w:lang w:val="bg-BG"/>
        </w:rPr>
        <w:t xml:space="preserve"> Задянах купчина сено на гърба си и го нося вкъщи.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</w:t>
      </w:r>
      <w:r w:rsidRPr="00D85910"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цвам</w:t>
      </w:r>
      <w:r>
        <w:rPr>
          <w:b/>
          <w:szCs w:val="28"/>
          <w:lang w:val="bg-BG"/>
        </w:rPr>
        <w:t>, да зае</w:t>
      </w:r>
      <w:r>
        <w:rPr>
          <w:b/>
          <w:szCs w:val="28"/>
          <w:lang w:val="bg-BG"/>
        </w:rPr>
        <w:t>цна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цвъм</w:t>
      </w:r>
      <w:r>
        <w:rPr>
          <w:i/>
          <w:szCs w:val="28"/>
          <w:lang w:val="bg-BG"/>
        </w:rPr>
        <w:t>, дъ зъе</w:t>
      </w:r>
      <w:r>
        <w:rPr>
          <w:i/>
          <w:szCs w:val="28"/>
          <w:lang w:val="bg-BG"/>
        </w:rPr>
        <w:t>цнъ</w:t>
      </w:r>
      <w:r w:rsidRPr="00D85910">
        <w:rPr>
          <w:szCs w:val="28"/>
          <w:lang w:val="bg-BG"/>
        </w:rPr>
        <w:t xml:space="preserve"> Досаждам, постоянно питам, напомням. </w:t>
      </w:r>
      <w:r w:rsidRPr="00D85910">
        <w:rPr>
          <w:i/>
          <w:szCs w:val="28"/>
          <w:lang w:val="bg-BG"/>
        </w:rPr>
        <w:t>Стига си ме заецвал</w:t>
      </w:r>
      <w:r>
        <w:rPr>
          <w:i/>
          <w:szCs w:val="28"/>
          <w:lang w:val="bg-BG"/>
        </w:rPr>
        <w:t>, иди да играеш</w:t>
      </w:r>
      <w:r w:rsidRPr="00D85910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пвам, да зази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въм, дъ зъзи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п’ъ</w:t>
      </w:r>
      <w:r w:rsidRPr="00D85910">
        <w:rPr>
          <w:szCs w:val="28"/>
          <w:lang w:val="bg-BG"/>
        </w:rPr>
        <w:t xml:space="preserve"> Захвърлям, изхвърлям</w:t>
      </w:r>
      <w:r>
        <w:rPr>
          <w:szCs w:val="28"/>
          <w:lang w:val="bg-BG"/>
        </w:rPr>
        <w:t>, фичкам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З</w:t>
      </w:r>
      <w:r w:rsidRPr="0096424A">
        <w:rPr>
          <w:i/>
          <w:szCs w:val="28"/>
        </w:rPr>
        <w:t>а</w:t>
      </w:r>
      <w:r w:rsidRPr="00D85910">
        <w:rPr>
          <w:i/>
          <w:szCs w:val="28"/>
          <w:lang w:val="bg-BG"/>
        </w:rPr>
        <w:t>зипих счупената паница на боклука.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зайр</w:t>
      </w:r>
      <w:r>
        <w:rPr>
          <w:b/>
          <w:szCs w:val="28"/>
          <w:lang w:val="bg-BG"/>
        </w:rPr>
        <w:t xml:space="preserve">ѐ </w:t>
      </w:r>
      <w:r w:rsidRPr="00D85910">
        <w:rPr>
          <w:rFonts w:ascii="TimesNakov" w:hAnsi="TimesNakov"/>
          <w:i/>
          <w:szCs w:val="28"/>
          <w:lang w:val="bg-BG"/>
        </w:rPr>
        <w:t>зъй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ѐ</w:t>
      </w:r>
      <w:r w:rsidRPr="00D85910">
        <w:rPr>
          <w:rFonts w:ascii="TimesNakov" w:hAnsi="TimesNakov"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zahire от ар.) </w:t>
      </w:r>
      <w:r w:rsidRPr="00D85910">
        <w:rPr>
          <w:rFonts w:ascii="TimesNakov" w:hAnsi="TimesNakov"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ено. </w:t>
      </w:r>
      <w:r w:rsidRPr="00D85910">
        <w:rPr>
          <w:i/>
          <w:szCs w:val="28"/>
          <w:lang w:val="bg-BG"/>
        </w:rPr>
        <w:t>Дай зайре на зайците.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zakkum от ар.)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t>(Nerium oleander)</w:t>
      </w:r>
      <w:r w:rsidRPr="006B4FD1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>леандър</w:t>
      </w:r>
      <w:r>
        <w:rPr>
          <w:szCs w:val="28"/>
          <w:lang w:val="bg-BG"/>
        </w:rPr>
        <w:t xml:space="preserve"> – саксийно цвете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зали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зъли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зъли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(грц. zalizo </w:t>
      </w:r>
      <w:r w:rsidRPr="002B47BB">
        <w:rPr>
          <w:i/>
          <w:szCs w:val="28"/>
          <w:lang w:val="bg-BG"/>
        </w:rPr>
        <w:t>‘замайвам’, ‘обърквам’</w:t>
      </w:r>
      <w:r w:rsidRPr="00D85910">
        <w:rPr>
          <w:szCs w:val="28"/>
          <w:lang w:val="bg-BG"/>
        </w:rPr>
        <w:t xml:space="preserve">) 1. Отвличам вниманието. 2. Забавлявам, разсейвам.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залиси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зълиси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za</w:t>
      </w:r>
      <w:r w:rsidRPr="00D85910">
        <w:rPr>
          <w:szCs w:val="28"/>
          <w:lang w:val="bg-BG"/>
        </w:rPr>
        <w:softHyphen/>
        <w:t xml:space="preserve">lizo </w:t>
      </w:r>
      <w:r w:rsidRPr="002B47BB">
        <w:rPr>
          <w:i/>
          <w:szCs w:val="28"/>
          <w:lang w:val="bg-BG"/>
        </w:rPr>
        <w:t>‘замайвам’, ‘обърквам’</w:t>
      </w:r>
      <w:r w:rsidRPr="00D85910">
        <w:rPr>
          <w:szCs w:val="28"/>
          <w:lang w:val="bg-BG"/>
        </w:rPr>
        <w:t>) 1. От</w:t>
      </w:r>
      <w:r w:rsidRPr="00D85910">
        <w:rPr>
          <w:szCs w:val="28"/>
          <w:lang w:val="bg-BG"/>
        </w:rPr>
        <w:softHyphen/>
        <w:t xml:space="preserve">вличане на вниманието. 2. Забавление, занимание.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зало</w:t>
      </w:r>
      <w:r>
        <w:rPr>
          <w:b/>
          <w:szCs w:val="28"/>
          <w:lang w:val="bg-BG"/>
        </w:rPr>
        <w:t>стям, да зало</w:t>
      </w:r>
      <w:r>
        <w:rPr>
          <w:b/>
          <w:szCs w:val="28"/>
          <w:lang w:val="bg-BG"/>
        </w:rPr>
        <w:t xml:space="preserve">стя </w:t>
      </w:r>
      <w:r>
        <w:rPr>
          <w:i/>
          <w:szCs w:val="28"/>
          <w:lang w:val="bg-BG"/>
        </w:rPr>
        <w:t>зъло</w:t>
      </w:r>
      <w:r>
        <w:rPr>
          <w:i/>
          <w:szCs w:val="28"/>
          <w:lang w:val="bg-BG"/>
        </w:rPr>
        <w:t>ст</w:t>
      </w:r>
      <w:r w:rsidRPr="00924802">
        <w:rPr>
          <w:i/>
          <w:szCs w:val="28"/>
          <w:lang w:val="bg-BG"/>
        </w:rPr>
        <w:t>’ъм, дъ зъло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ст</w:t>
      </w:r>
      <w:r w:rsidRPr="00924802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Затварям здраво, заключвам с резе, подпирам с лост, дърво и др. </w:t>
      </w:r>
      <w:r>
        <w:rPr>
          <w:i/>
          <w:szCs w:val="28"/>
          <w:lang w:val="bg-BG"/>
        </w:rPr>
        <w:t>Залостих портата.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 </w:t>
      </w:r>
    </w:p>
    <w:p w:rsidR="008B1F42" w:rsidRPr="006B4FD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</w:t>
      </w:r>
      <w:r w:rsidRPr="00D85910">
        <w:rPr>
          <w:b/>
          <w:szCs w:val="28"/>
          <w:lang w:val="bg-BG"/>
        </w:rPr>
        <w:t>ал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зло</w:t>
      </w:r>
      <w:r>
        <w:rPr>
          <w:b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 xml:space="preserve"> сл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нце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злу сл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нци</w:t>
      </w:r>
      <w:r w:rsidRPr="00D85910">
        <w:rPr>
          <w:szCs w:val="28"/>
          <w:lang w:val="bg-BG"/>
        </w:rPr>
        <w:t xml:space="preserve"> Посока запад.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Върви към залязло слънце, докато видиш кошарата.</w:t>
      </w:r>
    </w:p>
    <w:p w:rsidR="008B1F42" w:rsidRPr="002B47BB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рям, да зам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зъм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р’ъм, дъ зъм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Хвърлям камък, буца пръст и др. </w:t>
      </w:r>
      <w:r>
        <w:rPr>
          <w:szCs w:val="28"/>
          <w:lang w:val="bg-BG"/>
        </w:rPr>
        <w:t>по някаква цел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Децата се замерят със снежни топки.</w:t>
      </w:r>
    </w:p>
    <w:p w:rsidR="008B1F42" w:rsidRPr="00947967" w:rsidRDefault="008B1F42" w:rsidP="00C43713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замре</w:t>
      </w:r>
      <w:r>
        <w:rPr>
          <w:b/>
          <w:szCs w:val="28"/>
          <w:lang w:val="bg-BG"/>
        </w:rPr>
        <w:t>жвам, да замре</w:t>
      </w:r>
      <w:r>
        <w:rPr>
          <w:b/>
          <w:szCs w:val="28"/>
          <w:lang w:val="bg-BG"/>
        </w:rPr>
        <w:t xml:space="preserve">жа </w:t>
      </w:r>
      <w:r>
        <w:rPr>
          <w:i/>
          <w:szCs w:val="28"/>
          <w:lang w:val="bg-BG"/>
        </w:rPr>
        <w:t>зъмре</w:t>
      </w:r>
      <w:r>
        <w:rPr>
          <w:i/>
          <w:szCs w:val="28"/>
          <w:lang w:val="bg-BG"/>
        </w:rPr>
        <w:t>жвъм, дъ зъмре</w:t>
      </w:r>
      <w:r>
        <w:rPr>
          <w:i/>
          <w:szCs w:val="28"/>
          <w:lang w:val="bg-BG"/>
        </w:rPr>
        <w:t xml:space="preserve">жъ </w:t>
      </w:r>
      <w:r>
        <w:rPr>
          <w:szCs w:val="28"/>
          <w:lang w:val="bg-BG"/>
        </w:rPr>
        <w:t xml:space="preserve">Кърпя чорап или плетена дреха. </w:t>
      </w:r>
      <w:r>
        <w:rPr>
          <w:i/>
          <w:szCs w:val="28"/>
          <w:lang w:val="bg-BG"/>
        </w:rPr>
        <w:t>Замрежих дупчиците на чорапа.</w:t>
      </w:r>
    </w:p>
    <w:p w:rsidR="008B1F42" w:rsidRDefault="008B1F42" w:rsidP="00C66A27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замъ</w:t>
      </w:r>
      <w:r>
        <w:rPr>
          <w:b/>
          <w:szCs w:val="28"/>
          <w:lang w:val="bg-BG"/>
        </w:rPr>
        <w:t>рвям, да замъ</w:t>
      </w:r>
      <w:r>
        <w:rPr>
          <w:b/>
          <w:szCs w:val="28"/>
          <w:lang w:val="bg-BG"/>
        </w:rPr>
        <w:t xml:space="preserve">рвя </w:t>
      </w:r>
      <w:r>
        <w:rPr>
          <w:i/>
          <w:szCs w:val="28"/>
          <w:lang w:val="bg-BG"/>
        </w:rPr>
        <w:t>зъмъ</w:t>
      </w:r>
      <w:r>
        <w:rPr>
          <w:i/>
          <w:szCs w:val="28"/>
          <w:lang w:val="bg-BG"/>
        </w:rPr>
        <w:t>рв</w:t>
      </w:r>
      <w:r w:rsidRPr="001A6C27">
        <w:rPr>
          <w:i/>
          <w:szCs w:val="28"/>
          <w:lang w:val="bg-BG"/>
        </w:rPr>
        <w:t>’ъм, дъ зъмъ</w:t>
      </w:r>
      <w:r>
        <w:rPr>
          <w:i/>
          <w:szCs w:val="28"/>
          <w:lang w:val="bg-BG"/>
        </w:rPr>
        <w:t>рв</w:t>
      </w:r>
      <w:r w:rsidRPr="001A6C27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Забравям да почистя скарата на печката или да сложа дърва в печката или в огъня, поради което дървата изгарят и жаравата се покрива с пепел, а огънят почти загасва.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Замървила си печката, стана ми студено.</w:t>
      </w:r>
    </w:p>
    <w:p w:rsidR="008B1F42" w:rsidRPr="009367D9" w:rsidRDefault="008B1F42" w:rsidP="005844D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замърле</w:t>
      </w:r>
      <w:r>
        <w:rPr>
          <w:b/>
          <w:szCs w:val="28"/>
          <w:lang w:val="bg-BG"/>
        </w:rPr>
        <w:t>на овца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зъмърле</w:t>
      </w:r>
      <w:r>
        <w:rPr>
          <w:i/>
          <w:szCs w:val="28"/>
          <w:lang w:val="bg-BG"/>
        </w:rPr>
        <w:t>нъ уфцъ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Заплодена, бременна овца.</w:t>
      </w:r>
    </w:p>
    <w:p w:rsidR="008B1F42" w:rsidRPr="005844DE" w:rsidRDefault="008B1F42" w:rsidP="00C66A2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замъ</w:t>
      </w:r>
      <w:r>
        <w:rPr>
          <w:b/>
          <w:szCs w:val="28"/>
          <w:lang w:val="bg-BG"/>
        </w:rPr>
        <w:t>рлям, да замъ</w:t>
      </w:r>
      <w:r>
        <w:rPr>
          <w:b/>
          <w:szCs w:val="28"/>
          <w:lang w:val="bg-BG"/>
        </w:rPr>
        <w:t xml:space="preserve">рля </w:t>
      </w:r>
      <w:r>
        <w:rPr>
          <w:i/>
          <w:szCs w:val="28"/>
          <w:lang w:val="bg-BG"/>
        </w:rPr>
        <w:t>зъмъ</w:t>
      </w:r>
      <w:r>
        <w:rPr>
          <w:i/>
          <w:szCs w:val="28"/>
          <w:lang w:val="bg-BG"/>
        </w:rPr>
        <w:t>рл</w:t>
      </w:r>
      <w:r w:rsidRPr="005844DE">
        <w:rPr>
          <w:i/>
          <w:szCs w:val="28"/>
          <w:lang w:val="bg-BG"/>
        </w:rPr>
        <w:t>’ъм, дъ зъмъ</w:t>
      </w:r>
      <w:r w:rsidRPr="005844DE">
        <w:rPr>
          <w:i/>
          <w:szCs w:val="28"/>
          <w:lang w:val="bg-BG"/>
        </w:rPr>
        <w:t>рл’ъ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За овен: заплождам овца.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zandan от перс.) 1. Затвор, тъмница. 2. Мрачно и студено помещение.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чъм</w:t>
      </w:r>
      <w:r w:rsidRPr="00D85910">
        <w:rPr>
          <w:szCs w:val="28"/>
          <w:lang w:val="bg-BG"/>
        </w:rPr>
        <w:t xml:space="preserve"> Наблюдавам тайно, скришом</w:t>
      </w:r>
      <w:r>
        <w:rPr>
          <w:szCs w:val="28"/>
          <w:lang w:val="bg-BG"/>
        </w:rPr>
        <w:t>, нахално</w:t>
      </w:r>
      <w:r w:rsidRPr="00D85910">
        <w:rPr>
          <w:szCs w:val="28"/>
          <w:lang w:val="bg-BG"/>
        </w:rPr>
        <w:t xml:space="preserve">; вглеждам се, заглеждам се, за да видя или забележа нещо. </w:t>
      </w:r>
      <w:r w:rsidRPr="00D85910">
        <w:rPr>
          <w:i/>
          <w:szCs w:val="28"/>
          <w:lang w:val="bg-BG"/>
        </w:rPr>
        <w:t>Стига си заничала през дувара.</w:t>
      </w:r>
    </w:p>
    <w:p w:rsidR="008B1F42" w:rsidRPr="00B7435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запе</w:t>
      </w:r>
      <w:r>
        <w:rPr>
          <w:b/>
          <w:szCs w:val="28"/>
          <w:lang w:val="bg-BG"/>
        </w:rPr>
        <w:t>цвам, да запе</w:t>
      </w:r>
      <w:r>
        <w:rPr>
          <w:b/>
          <w:szCs w:val="28"/>
          <w:lang w:val="bg-BG"/>
        </w:rPr>
        <w:t xml:space="preserve">цна </w:t>
      </w:r>
      <w:r>
        <w:rPr>
          <w:i/>
          <w:szCs w:val="28"/>
          <w:lang w:val="bg-BG"/>
        </w:rPr>
        <w:t>зъпе</w:t>
      </w:r>
      <w:r>
        <w:rPr>
          <w:i/>
          <w:szCs w:val="28"/>
          <w:lang w:val="bg-BG"/>
        </w:rPr>
        <w:t>цвъм, дъ зъпе</w:t>
      </w:r>
      <w:r>
        <w:rPr>
          <w:i/>
          <w:szCs w:val="28"/>
          <w:lang w:val="bg-BG"/>
        </w:rPr>
        <w:t xml:space="preserve">цнъ </w:t>
      </w:r>
      <w:r>
        <w:rPr>
          <w:szCs w:val="28"/>
          <w:lang w:val="bg-BG"/>
        </w:rPr>
        <w:t>Млъквам, блокирам.</w:t>
      </w:r>
    </w:p>
    <w:p w:rsidR="008B1F42" w:rsidRPr="0094796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запиля</w:t>
      </w:r>
      <w:r>
        <w:rPr>
          <w:b/>
          <w:szCs w:val="28"/>
          <w:lang w:val="bg-BG"/>
        </w:rPr>
        <w:t>вам се, да се запиле</w:t>
      </w:r>
      <w:r>
        <w:rPr>
          <w:b/>
          <w:szCs w:val="28"/>
          <w:lang w:val="bg-BG"/>
        </w:rPr>
        <w:t xml:space="preserve">я  </w:t>
      </w:r>
      <w:r>
        <w:rPr>
          <w:i/>
          <w:szCs w:val="28"/>
          <w:lang w:val="bg-BG"/>
        </w:rPr>
        <w:t>зъпил</w:t>
      </w:r>
      <w:r w:rsidRPr="00480132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зъпиле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Отсъствам по неизвестни причини, изчезвам, крия се. </w:t>
      </w:r>
      <w:r>
        <w:rPr>
          <w:i/>
          <w:szCs w:val="28"/>
          <w:lang w:val="bg-BG"/>
        </w:rPr>
        <w:t>Момче, къде се запиля?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1855A8">
        <w:rPr>
          <w:b/>
          <w:szCs w:val="28"/>
          <w:lang w:val="bg-BG"/>
        </w:rPr>
        <w:t>запи</w:t>
      </w:r>
      <w:r w:rsidRPr="001855A8">
        <w:rPr>
          <w:b/>
          <w:szCs w:val="28"/>
          <w:lang w:val="bg-BG"/>
        </w:rPr>
        <w:t>рам, да запра</w:t>
      </w:r>
      <w:r w:rsidRPr="001855A8">
        <w:rPr>
          <w:b/>
          <w:szCs w:val="28"/>
          <w:lang w:val="bg-BG"/>
        </w:rPr>
        <w:t>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зъпи</w:t>
      </w:r>
      <w:r>
        <w:rPr>
          <w:i/>
          <w:szCs w:val="28"/>
          <w:lang w:val="bg-BG"/>
        </w:rPr>
        <w:t>ръм, дъ зъпръ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Затварям в помещение животно или човек. </w:t>
      </w:r>
      <w:r>
        <w:rPr>
          <w:i/>
          <w:szCs w:val="28"/>
          <w:lang w:val="bg-BG"/>
        </w:rPr>
        <w:t>Стопанинът запря овцете в кошарата.</w:t>
      </w:r>
    </w:p>
    <w:p w:rsidR="008B1F42" w:rsidRPr="00D85910" w:rsidRDefault="008B1F42" w:rsidP="004C79F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запладн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запладн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зъплъдн’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зъплъдн’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Разполагам, настанявам стадото, </w:t>
      </w:r>
      <w:r>
        <w:rPr>
          <w:szCs w:val="28"/>
          <w:lang w:val="bg-BG"/>
        </w:rPr>
        <w:t xml:space="preserve">състоящо се </w:t>
      </w:r>
      <w:r w:rsidRPr="00D85910">
        <w:rPr>
          <w:szCs w:val="28"/>
          <w:lang w:val="bg-BG"/>
        </w:rPr>
        <w:t>обик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новено от овце, на сянка, където да прекара летните горещини (от 10 до 16 ч.).</w:t>
      </w:r>
    </w:p>
    <w:p w:rsidR="008B1F42" w:rsidRDefault="008B1F42" w:rsidP="0022055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запоки</w:t>
      </w:r>
      <w:r>
        <w:rPr>
          <w:b/>
          <w:szCs w:val="28"/>
          <w:lang w:val="bg-BG"/>
        </w:rPr>
        <w:t>твам, да запоки</w:t>
      </w:r>
      <w:r>
        <w:rPr>
          <w:b/>
          <w:szCs w:val="28"/>
          <w:lang w:val="bg-BG"/>
        </w:rPr>
        <w:t xml:space="preserve">тя </w:t>
      </w:r>
      <w:r>
        <w:rPr>
          <w:i/>
          <w:szCs w:val="28"/>
          <w:lang w:val="bg-BG"/>
        </w:rPr>
        <w:t>зъпуки</w:t>
      </w:r>
      <w:r>
        <w:rPr>
          <w:i/>
          <w:szCs w:val="28"/>
          <w:lang w:val="bg-BG"/>
        </w:rPr>
        <w:t>твъм, дъ зъпуки</w:t>
      </w:r>
      <w:r>
        <w:rPr>
          <w:i/>
          <w:szCs w:val="28"/>
          <w:lang w:val="bg-BG"/>
        </w:rPr>
        <w:t>т</w:t>
      </w:r>
      <w:r w:rsidRPr="001855A8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Изхвърлям, захвърлям небрежно.</w:t>
      </w:r>
    </w:p>
    <w:p w:rsidR="008B1F42" w:rsidRPr="0094796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запо</w:t>
      </w:r>
      <w:r>
        <w:rPr>
          <w:b/>
          <w:szCs w:val="28"/>
          <w:lang w:val="bg-BG"/>
        </w:rPr>
        <w:t>пям, да запо</w:t>
      </w:r>
      <w:r>
        <w:rPr>
          <w:b/>
          <w:szCs w:val="28"/>
          <w:lang w:val="bg-BG"/>
        </w:rPr>
        <w:t xml:space="preserve">пя </w:t>
      </w:r>
      <w:r>
        <w:rPr>
          <w:i/>
          <w:szCs w:val="28"/>
          <w:lang w:val="bg-BG"/>
        </w:rPr>
        <w:t>зъ</w:t>
      </w:r>
      <w:r>
        <w:rPr>
          <w:szCs w:val="28"/>
          <w:lang w:val="bg-BG"/>
        </w:rPr>
        <w:t>по</w:t>
      </w:r>
      <w:r>
        <w:rPr>
          <w:szCs w:val="28"/>
          <w:lang w:val="bg-BG"/>
        </w:rPr>
        <w:t>п</w:t>
      </w:r>
      <w:r w:rsidRPr="00220559">
        <w:rPr>
          <w:szCs w:val="28"/>
        </w:rPr>
        <w:t>’ъм, дъ зъпо</w:t>
      </w:r>
      <w:r>
        <w:rPr>
          <w:szCs w:val="28"/>
        </w:rPr>
        <w:t></w:t>
      </w:r>
      <w:r>
        <w:rPr>
          <w:szCs w:val="28"/>
          <w:lang w:val="bg-BG"/>
        </w:rPr>
        <w:t>п</w:t>
      </w:r>
      <w:r w:rsidRPr="0058420A">
        <w:rPr>
          <w:szCs w:val="28"/>
        </w:rPr>
        <w:t xml:space="preserve">’ъ </w:t>
      </w:r>
      <w:r>
        <w:rPr>
          <w:szCs w:val="28"/>
          <w:lang w:val="bg-BG"/>
        </w:rPr>
        <w:t>Р</w:t>
      </w:r>
      <w:r w:rsidRPr="0058420A">
        <w:rPr>
          <w:szCs w:val="28"/>
        </w:rPr>
        <w:t>ъкополагам за поп.</w:t>
      </w:r>
      <w:r>
        <w:rPr>
          <w:szCs w:val="28"/>
          <w:lang w:val="bg-BG"/>
        </w:rPr>
        <w:t xml:space="preserve"> </w:t>
      </w:r>
    </w:p>
    <w:p w:rsidR="008B1F42" w:rsidRPr="00047DF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запра</w:t>
      </w:r>
      <w:r>
        <w:rPr>
          <w:b/>
          <w:szCs w:val="28"/>
          <w:lang w:val="bg-BG"/>
        </w:rPr>
        <w:t>звам, да запра</w:t>
      </w:r>
      <w:r>
        <w:rPr>
          <w:b/>
          <w:szCs w:val="28"/>
          <w:lang w:val="bg-BG"/>
        </w:rPr>
        <w:t xml:space="preserve">зня </w:t>
      </w:r>
      <w:r>
        <w:rPr>
          <w:i/>
          <w:szCs w:val="28"/>
          <w:lang w:val="bg-BG"/>
        </w:rPr>
        <w:t>зъпра</w:t>
      </w:r>
      <w:r>
        <w:rPr>
          <w:i/>
          <w:szCs w:val="28"/>
          <w:lang w:val="bg-BG"/>
        </w:rPr>
        <w:t>звъм, дъ зъпра</w:t>
      </w:r>
      <w:r>
        <w:rPr>
          <w:i/>
          <w:szCs w:val="28"/>
          <w:lang w:val="bg-BG"/>
        </w:rPr>
        <w:t>зн</w:t>
      </w:r>
      <w:r w:rsidRPr="00047DFE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Запълвам празен съд с нещо. </w:t>
      </w:r>
      <w:r>
        <w:rPr>
          <w:i/>
          <w:szCs w:val="28"/>
          <w:lang w:val="bg-BG"/>
        </w:rPr>
        <w:t>Стоян запразни шишето с ракия.</w:t>
      </w:r>
    </w:p>
    <w:p w:rsidR="008B1F42" w:rsidRPr="00947967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вам се, да се зап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зъпъв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 съ, дъ съ зъп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1. Засичам, затруднявам се при четене, говорене. 2. Упорствам, проявявам инат. </w:t>
      </w:r>
      <w:r>
        <w:rPr>
          <w:szCs w:val="28"/>
          <w:lang w:val="bg-BG"/>
        </w:rPr>
        <w:t>*</w:t>
      </w:r>
      <w:r w:rsidRPr="00D85910">
        <w:rPr>
          <w:i/>
          <w:szCs w:val="28"/>
          <w:lang w:val="bg-BG"/>
        </w:rPr>
        <w:t>Запъва се като магаре на мост.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Упорства, проявява инат.</w:t>
      </w:r>
    </w:p>
    <w:p w:rsidR="008B1F42" w:rsidRPr="00EA4686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пъртък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пъртък</w:t>
      </w:r>
      <w:r w:rsidRPr="00D85910">
        <w:rPr>
          <w:szCs w:val="28"/>
          <w:lang w:val="bg-BG"/>
        </w:rPr>
        <w:t xml:space="preserve"> 1. Яйце, от което не се е излюпило пиле. 2. Развалено, негодно яйце.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*Запъртък не се разваля.</w:t>
      </w:r>
      <w:r>
        <w:rPr>
          <w:szCs w:val="28"/>
          <w:lang w:val="bg-BG"/>
        </w:rPr>
        <w:t xml:space="preserve"> Не може да бъде покварен човек, който вече е покварен.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ралийка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рълийкъ</w:t>
      </w:r>
      <w:r w:rsidRPr="00D85910">
        <w:rPr>
          <w:szCs w:val="28"/>
          <w:lang w:val="bg-BG"/>
        </w:rPr>
        <w:t xml:space="preserve">  (тур. zararli) Жена, която търпи загуба, която е ощетена.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ралия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рълийъ</w:t>
      </w:r>
      <w:r w:rsidRPr="00D85910">
        <w:rPr>
          <w:szCs w:val="28"/>
          <w:lang w:val="bg-BG"/>
        </w:rPr>
        <w:t xml:space="preserve"> (тур. za</w:t>
      </w:r>
      <w:r w:rsidRPr="00D85910">
        <w:rPr>
          <w:szCs w:val="28"/>
          <w:lang w:val="bg-BG"/>
        </w:rPr>
        <w:softHyphen/>
        <w:t>rarli) Човек, който търпи загуба, който е ощетен.</w:t>
      </w:r>
    </w:p>
    <w:p w:rsidR="008B1F42" w:rsidRPr="00460894" w:rsidRDefault="008B1F42" w:rsidP="00715E1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</w:t>
      </w:r>
      <w:r>
        <w:rPr>
          <w:b/>
          <w:szCs w:val="28"/>
          <w:lang w:val="bg-BG"/>
        </w:rPr>
        <w:t xml:space="preserve">ран </w:t>
      </w:r>
      <w:r>
        <w:rPr>
          <w:i/>
          <w:szCs w:val="28"/>
          <w:lang w:val="bg-BG"/>
        </w:rPr>
        <w:t>за</w:t>
      </w:r>
      <w:r>
        <w:rPr>
          <w:i/>
          <w:szCs w:val="28"/>
          <w:lang w:val="bg-BG"/>
        </w:rPr>
        <w:t xml:space="preserve">рън </w:t>
      </w:r>
      <w:r>
        <w:rPr>
          <w:szCs w:val="28"/>
          <w:lang w:val="bg-BG"/>
        </w:rPr>
        <w:t>Сутрин.</w:t>
      </w:r>
    </w:p>
    <w:p w:rsidR="008B1F42" w:rsidRDefault="008B1F42" w:rsidP="00715E1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zarar) Загуба, вре</w:t>
      </w:r>
      <w:r w:rsidRPr="00D85910">
        <w:rPr>
          <w:szCs w:val="28"/>
          <w:lang w:val="bg-BG"/>
        </w:rPr>
        <w:softHyphen/>
        <w:t>да, пакост.</w:t>
      </w:r>
    </w:p>
    <w:p w:rsidR="008B1F42" w:rsidRDefault="008B1F42" w:rsidP="00863030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заре</w:t>
      </w:r>
      <w:r>
        <w:rPr>
          <w:b/>
          <w:szCs w:val="28"/>
          <w:lang w:val="bg-BG"/>
        </w:rPr>
        <w:t xml:space="preserve">да </w:t>
      </w:r>
      <w:r>
        <w:rPr>
          <w:i/>
          <w:szCs w:val="28"/>
          <w:lang w:val="bg-BG"/>
        </w:rPr>
        <w:t>зъре</w:t>
      </w:r>
      <w:r>
        <w:rPr>
          <w:i/>
          <w:szCs w:val="28"/>
          <w:lang w:val="bg-BG"/>
        </w:rPr>
        <w:t>дъ</w:t>
      </w:r>
      <w:r>
        <w:rPr>
          <w:szCs w:val="28"/>
          <w:lang w:val="bg-BG"/>
        </w:rPr>
        <w:t xml:space="preserve"> Редуване, ред при пасене на животните, когато няма пастир. </w:t>
      </w:r>
      <w:r>
        <w:rPr>
          <w:i/>
          <w:szCs w:val="28"/>
          <w:lang w:val="bg-BG"/>
        </w:rPr>
        <w:t>В селото няма овчар, овцете се пасат на зареда.</w:t>
      </w:r>
    </w:p>
    <w:p w:rsidR="008B1F42" w:rsidRPr="008F1F31" w:rsidRDefault="008B1F42" w:rsidP="00863030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зарез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зарез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зър’ъ</w:t>
      </w:r>
      <w:r w:rsidRPr="00D85910">
        <w:rPr>
          <w:i/>
          <w:szCs w:val="28"/>
          <w:lang w:val="bg-BG"/>
        </w:rPr>
        <w:softHyphen/>
        <w:t>з’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зър’ъз’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reze) За</w:t>
      </w:r>
      <w:r w:rsidRPr="00D85910">
        <w:rPr>
          <w:szCs w:val="28"/>
          <w:lang w:val="bg-BG"/>
        </w:rPr>
        <w:softHyphen/>
        <w:t xml:space="preserve">ключвам вратата отвътре с резе </w:t>
      </w:r>
      <w:r w:rsidRPr="008F1F31">
        <w:rPr>
          <w:i/>
          <w:szCs w:val="28"/>
          <w:lang w:val="bg-BG"/>
        </w:rPr>
        <w:t>‘парче желязо или дърво, прикрепено към вратата от вътрешната и</w:t>
      </w:r>
      <w:r w:rsidRPr="008F1F31">
        <w:rPr>
          <w:i/>
          <w:szCs w:val="28"/>
          <w:lang w:val="bg-BG"/>
        </w:rPr>
        <w:t> страна’.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zerzavat от перс.) Зеленчук.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зарзаватчи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zerza</w:t>
      </w:r>
      <w:r w:rsidRPr="00D85910">
        <w:rPr>
          <w:szCs w:val="28"/>
          <w:lang w:val="bg-BG"/>
        </w:rPr>
        <w:softHyphen/>
        <w:t>vat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çi) Производителка или продавачка на зеленчуци.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зарзаватчи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зързъвът</w:t>
      </w:r>
      <w:r w:rsidRPr="00D85910">
        <w:rPr>
          <w:i/>
          <w:szCs w:val="28"/>
          <w:lang w:val="bg-BG"/>
        </w:rPr>
        <w:softHyphen/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йницъ</w:t>
      </w:r>
      <w:r w:rsidRPr="00D85910">
        <w:rPr>
          <w:szCs w:val="28"/>
          <w:lang w:val="bg-BG"/>
        </w:rPr>
        <w:t xml:space="preserve"> (тур. zer</w:t>
      </w:r>
      <w:r w:rsidRPr="00D85910">
        <w:rPr>
          <w:szCs w:val="28"/>
          <w:lang w:val="bg-BG"/>
        </w:rPr>
        <w:softHyphen/>
        <w:t>za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vat от перс.) Зеленчуков магазин.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зарзаватчи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zerzavat</w:t>
      </w:r>
      <w:r w:rsidRPr="00D85910">
        <w:rPr>
          <w:szCs w:val="28"/>
          <w:lang w:val="bg-BG"/>
        </w:rPr>
        <w:softHyphen/>
        <w:t>çi) Производител или продавач на зеленчуци.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рзала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рзълъ</w:t>
      </w:r>
      <w:r w:rsidRPr="00D85910">
        <w:rPr>
          <w:szCs w:val="28"/>
          <w:lang w:val="bg-BG"/>
        </w:rPr>
        <w:t xml:space="preserve"> (тур. zerdali през грц. zarzalon) Вид дива кайсия с горчиви ядки.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заръ</w:t>
      </w:r>
      <w:r>
        <w:rPr>
          <w:b/>
          <w:szCs w:val="28"/>
          <w:lang w:val="bg-BG"/>
        </w:rPr>
        <w:t>чвам, да заръ</w:t>
      </w:r>
      <w:r>
        <w:rPr>
          <w:b/>
          <w:szCs w:val="28"/>
          <w:lang w:val="bg-BG"/>
        </w:rPr>
        <w:t xml:space="preserve">чам </w:t>
      </w:r>
      <w:r>
        <w:rPr>
          <w:i/>
          <w:szCs w:val="28"/>
          <w:lang w:val="bg-BG"/>
        </w:rPr>
        <w:t>зъръ</w:t>
      </w:r>
      <w:r>
        <w:rPr>
          <w:i/>
          <w:szCs w:val="28"/>
          <w:lang w:val="bg-BG"/>
        </w:rPr>
        <w:t>чвъм, дъ зъръ</w:t>
      </w:r>
      <w:r>
        <w:rPr>
          <w:i/>
          <w:szCs w:val="28"/>
          <w:lang w:val="bg-BG"/>
        </w:rPr>
        <w:t xml:space="preserve">чъм </w:t>
      </w:r>
      <w:r>
        <w:rPr>
          <w:szCs w:val="28"/>
          <w:lang w:val="bg-BG"/>
        </w:rPr>
        <w:t>Поръчвам, нареждам, разпореждам, наръчвам.</w:t>
      </w:r>
    </w:p>
    <w:p w:rsidR="008B1F42" w:rsidRPr="00A4709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заси</w:t>
      </w:r>
      <w:r>
        <w:rPr>
          <w:b/>
          <w:szCs w:val="28"/>
          <w:lang w:val="bg-BG"/>
        </w:rPr>
        <w:t>лвам се, да се заси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зъси</w:t>
      </w:r>
      <w:r>
        <w:rPr>
          <w:i/>
          <w:szCs w:val="28"/>
          <w:lang w:val="bg-BG"/>
        </w:rPr>
        <w:t>лвъм съ, дъ съ зъси</w:t>
      </w:r>
      <w:r>
        <w:rPr>
          <w:i/>
          <w:szCs w:val="28"/>
          <w:lang w:val="bg-BG"/>
        </w:rPr>
        <w:t>л</w:t>
      </w:r>
      <w:r w:rsidRPr="00A47097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Тръгвам бързо, хуквам, тичам. </w:t>
      </w:r>
      <w:r>
        <w:rPr>
          <w:i/>
          <w:szCs w:val="28"/>
          <w:lang w:val="bg-BG"/>
        </w:rPr>
        <w:t xml:space="preserve">Засилих се към хоремаг </w:t>
      </w:r>
      <w:r w:rsidRPr="00B96F62">
        <w:rPr>
          <w:szCs w:val="28"/>
        </w:rPr>
        <w:t>‘</w:t>
      </w:r>
      <w:r>
        <w:rPr>
          <w:szCs w:val="28"/>
          <w:lang w:val="bg-BG"/>
        </w:rPr>
        <w:t>селски смесен магазин</w:t>
      </w:r>
      <w:r w:rsidRPr="00B96F62">
        <w:rPr>
          <w:szCs w:val="28"/>
        </w:rPr>
        <w:t>’</w:t>
      </w:r>
      <w:r>
        <w:rPr>
          <w:szCs w:val="28"/>
          <w:lang w:val="bg-BG"/>
        </w:rPr>
        <w:t>,</w:t>
      </w:r>
      <w:r>
        <w:rPr>
          <w:i/>
          <w:szCs w:val="28"/>
          <w:lang w:val="bg-BG"/>
        </w:rPr>
        <w:t xml:space="preserve"> пък той бил затворен.</w:t>
      </w:r>
      <w:r>
        <w:rPr>
          <w:szCs w:val="28"/>
          <w:lang w:val="bg-BG"/>
        </w:rPr>
        <w:t xml:space="preserve"> 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рам, да зас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ръм, дъ зъс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ръ</w:t>
      </w:r>
      <w:r w:rsidRPr="00D85910">
        <w:rPr>
          <w:szCs w:val="28"/>
          <w:lang w:val="bg-BG"/>
        </w:rPr>
        <w:t xml:space="preserve"> Губя, изгубвам. </w:t>
      </w:r>
      <w:r w:rsidRPr="00D85910">
        <w:rPr>
          <w:i/>
          <w:szCs w:val="28"/>
          <w:lang w:val="bg-BG"/>
        </w:rPr>
        <w:t>Засра ли си копчето на ризата?</w:t>
      </w:r>
      <w:r w:rsidRPr="00D85910">
        <w:rPr>
          <w:szCs w:val="28"/>
          <w:lang w:val="bg-BG"/>
        </w:rPr>
        <w:t xml:space="preserve"> </w:t>
      </w:r>
      <w:r w:rsidRPr="00FA7B72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Засра си пътя с адаша. </w:t>
      </w:r>
      <w:r w:rsidRPr="00D85910">
        <w:rPr>
          <w:szCs w:val="28"/>
          <w:lang w:val="bg-BG"/>
        </w:rPr>
        <w:t>Развали си отношенията със съименник</w:t>
      </w:r>
      <w:r>
        <w:rPr>
          <w:szCs w:val="28"/>
          <w:lang w:val="bg-BG"/>
        </w:rPr>
        <w:t>а, повече не може да разчита на него.</w:t>
      </w:r>
    </w:p>
    <w:p w:rsidR="008B1F42" w:rsidRPr="001F0AD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заси</w:t>
      </w:r>
      <w:r>
        <w:rPr>
          <w:b/>
          <w:szCs w:val="28"/>
          <w:lang w:val="bg-BG"/>
        </w:rPr>
        <w:t>чам, да засека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зъси</w:t>
      </w:r>
      <w:r>
        <w:rPr>
          <w:i/>
          <w:szCs w:val="28"/>
          <w:lang w:val="bg-BG"/>
        </w:rPr>
        <w:t>чъм, дъ зъс</w:t>
      </w:r>
      <w:r w:rsidRPr="001F0AD2">
        <w:rPr>
          <w:i/>
          <w:szCs w:val="28"/>
          <w:lang w:val="bg-BG"/>
        </w:rPr>
        <w:t>’ъкъ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 царевица: появяват се кочани. </w:t>
      </w:r>
      <w:r>
        <w:rPr>
          <w:i/>
          <w:szCs w:val="28"/>
          <w:lang w:val="bg-BG"/>
        </w:rPr>
        <w:t xml:space="preserve">Папурът </w:t>
      </w:r>
      <w:r w:rsidRPr="00531973">
        <w:rPr>
          <w:i/>
          <w:szCs w:val="28"/>
        </w:rPr>
        <w:t>‘</w:t>
      </w:r>
      <w:r w:rsidRPr="001F0AD2">
        <w:rPr>
          <w:szCs w:val="28"/>
          <w:lang w:val="bg-BG"/>
        </w:rPr>
        <w:t>царевица</w:t>
      </w:r>
      <w:r w:rsidRPr="00531973">
        <w:rPr>
          <w:szCs w:val="28"/>
        </w:rPr>
        <w:t>’</w:t>
      </w:r>
      <w:r>
        <w:rPr>
          <w:i/>
          <w:szCs w:val="28"/>
          <w:lang w:val="bg-BG"/>
        </w:rPr>
        <w:t xml:space="preserve"> е засякъл.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затр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пвам, да затр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пя </w:t>
      </w:r>
      <w:r w:rsidRPr="00D85910">
        <w:rPr>
          <w:i/>
          <w:szCs w:val="28"/>
          <w:lang w:val="bg-BG"/>
        </w:rPr>
        <w:t>зъ</w:t>
      </w:r>
      <w:r w:rsidRPr="00D85910">
        <w:rPr>
          <w:i/>
          <w:szCs w:val="28"/>
          <w:lang w:val="bg-BG"/>
        </w:rPr>
        <w:softHyphen/>
        <w:t>тр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пвъм, дъ зътр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п’ъ </w:t>
      </w:r>
      <w:r w:rsidRPr="00D85910">
        <w:rPr>
          <w:szCs w:val="28"/>
          <w:lang w:val="bg-BG"/>
        </w:rPr>
        <w:t xml:space="preserve">Изразходвам, пропилявам, давам напразно, безсмислено. </w:t>
      </w:r>
      <w:r w:rsidRPr="00D85910">
        <w:rPr>
          <w:i/>
          <w:szCs w:val="28"/>
          <w:lang w:val="bg-BG"/>
        </w:rPr>
        <w:t>Затрапи си парите за печка, а фурната 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 не пече както трябва. </w:t>
      </w:r>
    </w:p>
    <w:p w:rsidR="008B1F42" w:rsidRPr="0094796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затръ</w:t>
      </w:r>
      <w:r>
        <w:rPr>
          <w:b/>
          <w:szCs w:val="28"/>
          <w:lang w:val="bg-BG"/>
        </w:rPr>
        <w:t>нвам, да затръ</w:t>
      </w:r>
      <w:r>
        <w:rPr>
          <w:b/>
          <w:szCs w:val="28"/>
          <w:lang w:val="bg-BG"/>
        </w:rPr>
        <w:t xml:space="preserve">ня </w:t>
      </w:r>
      <w:r>
        <w:rPr>
          <w:i/>
          <w:szCs w:val="28"/>
          <w:lang w:val="bg-BG"/>
        </w:rPr>
        <w:t>зътръ</w:t>
      </w:r>
      <w:r>
        <w:rPr>
          <w:i/>
          <w:szCs w:val="28"/>
          <w:lang w:val="bg-BG"/>
        </w:rPr>
        <w:t>нвъм, дъ зътръ</w:t>
      </w:r>
      <w:r>
        <w:rPr>
          <w:i/>
          <w:szCs w:val="28"/>
          <w:lang w:val="bg-BG"/>
        </w:rPr>
        <w:t>н</w:t>
      </w:r>
      <w:r w:rsidRPr="00091AE3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Преграждам изход на ограда или надграждам дувар</w:t>
      </w:r>
      <w:r w:rsidRPr="00091AE3">
        <w:rPr>
          <w:szCs w:val="28"/>
        </w:rPr>
        <w:t xml:space="preserve"> </w:t>
      </w:r>
      <w:r w:rsidRPr="00091AE3">
        <w:rPr>
          <w:i/>
          <w:szCs w:val="28"/>
        </w:rPr>
        <w:t>‘</w:t>
      </w:r>
      <w:r w:rsidRPr="00091AE3">
        <w:rPr>
          <w:i/>
          <w:szCs w:val="28"/>
          <w:lang w:val="bg-BG"/>
        </w:rPr>
        <w:t>каменна стена</w:t>
      </w:r>
      <w:r w:rsidRPr="00091AE3">
        <w:rPr>
          <w:i/>
          <w:szCs w:val="28"/>
        </w:rPr>
        <w:t>’</w:t>
      </w:r>
      <w:r>
        <w:rPr>
          <w:szCs w:val="28"/>
          <w:lang w:val="bg-BG"/>
        </w:rPr>
        <w:t xml:space="preserve"> с бодливи клони от трънка, глог, акация и др. </w:t>
      </w:r>
      <w:r>
        <w:rPr>
          <w:i/>
          <w:szCs w:val="28"/>
          <w:lang w:val="bg-BG"/>
        </w:rPr>
        <w:t>Затръних градината да не прескачат кокошките.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Запушалка, капачка, тапа.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лям, да зату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зъ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л’ъм, дъ зъту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Запушвам, затварям със запушалка. 2. Закривам светлината, затъмнявам. </w:t>
      </w:r>
      <w:r w:rsidRPr="00D85910">
        <w:rPr>
          <w:i/>
          <w:szCs w:val="28"/>
          <w:lang w:val="bg-BG"/>
        </w:rPr>
        <w:t>Отмести се, че ми затуляш.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</w:t>
      </w:r>
      <w:r w:rsidRPr="00D85910"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>фа̀</w:t>
      </w:r>
      <w:r w:rsidRPr="00D85910">
        <w:rPr>
          <w:b/>
          <w:szCs w:val="28"/>
          <w:lang w:val="bg-BG"/>
        </w:rPr>
        <w:t>лям</w:t>
      </w:r>
      <w:r>
        <w:rPr>
          <w:b/>
          <w:szCs w:val="28"/>
          <w:lang w:val="bg-BG"/>
        </w:rPr>
        <w:t>, да зафа</w:t>
      </w:r>
      <w:r>
        <w:rPr>
          <w:b/>
          <w:szCs w:val="28"/>
          <w:lang w:val="bg-BG"/>
        </w:rPr>
        <w:t>ля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зъф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л’ъм</w:t>
      </w:r>
      <w:r>
        <w:rPr>
          <w:i/>
          <w:szCs w:val="28"/>
          <w:lang w:val="bg-BG"/>
        </w:rPr>
        <w:t>, дъ зъфа</w:t>
      </w:r>
      <w:r>
        <w:rPr>
          <w:i/>
          <w:szCs w:val="28"/>
          <w:lang w:val="bg-BG"/>
        </w:rPr>
        <w:t>л</w:t>
      </w:r>
      <w:r w:rsidRPr="00947967">
        <w:rPr>
          <w:i/>
          <w:szCs w:val="28"/>
          <w:lang w:val="bg-BG"/>
        </w:rPr>
        <w:t>’ъ</w:t>
      </w:r>
      <w:r w:rsidRPr="00D85910">
        <w:rPr>
          <w:szCs w:val="28"/>
          <w:lang w:val="bg-BG"/>
        </w:rPr>
        <w:t xml:space="preserve"> Хваля някого. </w:t>
      </w:r>
      <w:r>
        <w:rPr>
          <w:i/>
          <w:szCs w:val="28"/>
          <w:lang w:val="bg-BG"/>
        </w:rPr>
        <w:t>Роднините</w:t>
      </w:r>
      <w:r w:rsidRPr="00D85910">
        <w:rPr>
          <w:i/>
          <w:szCs w:val="28"/>
          <w:lang w:val="bg-BG"/>
        </w:rPr>
        <w:t xml:space="preserve"> за</w:t>
      </w:r>
      <w:r>
        <w:rPr>
          <w:i/>
          <w:szCs w:val="28"/>
          <w:lang w:val="bg-BG"/>
        </w:rPr>
        <w:t>ф</w:t>
      </w:r>
      <w:r w:rsidRPr="00D85910">
        <w:rPr>
          <w:i/>
          <w:szCs w:val="28"/>
          <w:lang w:val="bg-BG"/>
        </w:rPr>
        <w:t>алят на булката.</w:t>
      </w:r>
    </w:p>
    <w:p w:rsidR="008B1F42" w:rsidRPr="0096424A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зах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ждам </w:t>
      </w:r>
      <w:r w:rsidRPr="00D85910">
        <w:rPr>
          <w:i/>
          <w:szCs w:val="28"/>
          <w:lang w:val="bg-BG"/>
        </w:rPr>
        <w:t>зъ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ждъм</w:t>
      </w:r>
      <w:r w:rsidRPr="00D85910">
        <w:rPr>
          <w:szCs w:val="28"/>
          <w:lang w:val="bg-BG"/>
        </w:rPr>
        <w:t xml:space="preserve"> 1. Залязвам. </w:t>
      </w:r>
      <w:r w:rsidRPr="00D85910">
        <w:rPr>
          <w:i/>
          <w:szCs w:val="28"/>
          <w:lang w:val="bg-BG"/>
        </w:rPr>
        <w:t>Слънцето захожда.</w:t>
      </w:r>
      <w:r w:rsidRPr="00D85910">
        <w:rPr>
          <w:szCs w:val="28"/>
          <w:lang w:val="bg-BG"/>
        </w:rPr>
        <w:t xml:space="preserve"> 2. За домашни птици: напускам определеното място, двора. 3. Ходя по чуждо, изневерявам.</w:t>
      </w:r>
      <w:r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Бялата кокошка захожда.</w:t>
      </w:r>
    </w:p>
    <w:p w:rsidR="008B1F42" w:rsidRPr="00947967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4D1793">
        <w:rPr>
          <w:b/>
          <w:szCs w:val="28"/>
        </w:rPr>
        <w:t>зач</w:t>
      </w:r>
      <w:r>
        <w:rPr>
          <w:b/>
          <w:szCs w:val="28"/>
          <w:lang w:val="bg-BG"/>
        </w:rPr>
        <w:t>а</w:t>
      </w:r>
      <w:r w:rsidRPr="004D1793">
        <w:rPr>
          <w:b/>
          <w:szCs w:val="28"/>
        </w:rPr>
        <w:t>пара</w:t>
      </w:r>
      <w:r>
        <w:rPr>
          <w:b/>
          <w:szCs w:val="28"/>
          <w:lang w:val="en-US"/>
        </w:rPr>
        <w:t></w:t>
      </w:r>
      <w:r w:rsidRPr="004D1793">
        <w:rPr>
          <w:b/>
          <w:szCs w:val="28"/>
        </w:rPr>
        <w:t>стя</w:t>
      </w:r>
      <w:r>
        <w:rPr>
          <w:b/>
          <w:szCs w:val="28"/>
          <w:lang w:val="bg-BG"/>
        </w:rPr>
        <w:t xml:space="preserve"> </w:t>
      </w:r>
      <w:r w:rsidRPr="004D1793">
        <w:rPr>
          <w:i/>
          <w:szCs w:val="28"/>
          <w:lang w:val="bg-BG"/>
        </w:rPr>
        <w:t>зъчъпъра</w:t>
      </w:r>
      <w:r w:rsidRPr="004D1793">
        <w:rPr>
          <w:i/>
          <w:szCs w:val="28"/>
          <w:lang w:val="bg-BG"/>
        </w:rPr>
        <w:t>ст</w:t>
      </w:r>
      <w:r w:rsidRPr="004D1793">
        <w:rPr>
          <w:i/>
          <w:szCs w:val="28"/>
        </w:rPr>
        <w:t>’ъ</w:t>
      </w:r>
      <w:r>
        <w:rPr>
          <w:b/>
          <w:szCs w:val="28"/>
          <w:lang w:val="bg-BG"/>
        </w:rPr>
        <w:t xml:space="preserve"> </w:t>
      </w:r>
      <w:r w:rsidRPr="004D1793">
        <w:rPr>
          <w:szCs w:val="28"/>
          <w:lang w:val="bg-BG"/>
        </w:rPr>
        <w:t>Карам се, разправям се с някого</w:t>
      </w:r>
      <w:r>
        <w:rPr>
          <w:szCs w:val="28"/>
          <w:lang w:val="bg-BG"/>
        </w:rPr>
        <w:t xml:space="preserve">. </w:t>
      </w:r>
      <w:r>
        <w:rPr>
          <w:i/>
          <w:szCs w:val="28"/>
          <w:lang w:val="bg-BG"/>
        </w:rPr>
        <w:t>Зачапарастих адашката.</w:t>
      </w:r>
    </w:p>
    <w:p w:rsidR="008B1F42" w:rsidRDefault="008B1F42" w:rsidP="003A58D2">
      <w:pPr>
        <w:ind w:firstLine="720"/>
        <w:jc w:val="both"/>
        <w:rPr>
          <w:shd w:val="clear" w:color="auto" w:fill="FFFFFF"/>
          <w:lang w:val="bg-BG"/>
        </w:rPr>
      </w:pPr>
      <w:r>
        <w:rPr>
          <w:b/>
          <w:szCs w:val="28"/>
          <w:lang w:val="bg-BG"/>
        </w:rPr>
        <w:t>звезде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звизде</w:t>
      </w:r>
      <w:r>
        <w:rPr>
          <w:i/>
          <w:szCs w:val="28"/>
          <w:lang w:val="bg-BG"/>
        </w:rPr>
        <w:t>л</w:t>
      </w:r>
      <w:r w:rsidRPr="00B05C32">
        <w:rPr>
          <w:lang w:val="bg-BG"/>
        </w:rPr>
        <w:t xml:space="preserve"> </w:t>
      </w:r>
      <w:r w:rsidRPr="00B05C32">
        <w:rPr>
          <w:shd w:val="clear" w:color="auto" w:fill="FFFFFF"/>
        </w:rPr>
        <w:t>(</w:t>
      </w:r>
      <w:r w:rsidRPr="00B05C32">
        <w:rPr>
          <w:iCs/>
          <w:shd w:val="clear" w:color="auto" w:fill="FFFFFF"/>
          <w:lang w:val="en-GB"/>
        </w:rPr>
        <w:t>Trifolium</w:t>
      </w:r>
      <w:r w:rsidRPr="00B05C32">
        <w:rPr>
          <w:iCs/>
          <w:shd w:val="clear" w:color="auto" w:fill="FFFFFF"/>
        </w:rPr>
        <w:t xml:space="preserve"> </w:t>
      </w:r>
      <w:r w:rsidRPr="00B05C32">
        <w:rPr>
          <w:iCs/>
          <w:shd w:val="clear" w:color="auto" w:fill="FFFFFF"/>
          <w:lang w:val="en-GB"/>
        </w:rPr>
        <w:t>pratense</w:t>
      </w:r>
      <w:r w:rsidRPr="00B05C32">
        <w:rPr>
          <w:shd w:val="clear" w:color="auto" w:fill="FFFFFF"/>
        </w:rPr>
        <w:t>)</w:t>
      </w:r>
      <w:r>
        <w:rPr>
          <w:shd w:val="clear" w:color="auto" w:fill="FFFFFF"/>
          <w:lang w:val="bg-BG"/>
        </w:rPr>
        <w:t xml:space="preserve"> Червена детелина – многогодишно тревисто растение с розово-лилави, а понякога и кремаво-бели топчести цветове, чиито листа са разположени по тройки.</w:t>
      </w:r>
    </w:p>
    <w:p w:rsidR="008B1F42" w:rsidRPr="00D85910" w:rsidRDefault="008B1F42" w:rsidP="0036139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зви</w:t>
      </w:r>
      <w:r>
        <w:rPr>
          <w:b/>
          <w:szCs w:val="28"/>
          <w:lang w:val="bg-BG"/>
        </w:rPr>
        <w:t>̀з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скъ</w:t>
      </w:r>
      <w:r w:rsidRPr="00D85910">
        <w:rPr>
          <w:szCs w:val="28"/>
          <w:lang w:val="bg-BG"/>
        </w:rPr>
        <w:t xml:space="preserve"> Млада овца от 1 до 2 години, по-голяма от шиле (до 1 година), но още не раждала.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звъни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звъни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</w:t>
      </w:r>
      <w:r w:rsidRPr="005F14E8">
        <w:rPr>
          <w:szCs w:val="28"/>
          <w:lang w:val="bg-BG"/>
        </w:rPr>
        <w:t>(</w:t>
      </w:r>
      <w:r>
        <w:rPr>
          <w:szCs w:val="28"/>
          <w:lang w:val="en-US"/>
        </w:rPr>
        <w:t>Hypericum</w:t>
      </w:r>
      <w:r w:rsidRPr="005F14E8">
        <w:rPr>
          <w:szCs w:val="28"/>
          <w:lang w:val="bg-BG"/>
        </w:rPr>
        <w:t xml:space="preserve">) </w:t>
      </w:r>
      <w:r w:rsidRPr="00D85910">
        <w:rPr>
          <w:szCs w:val="28"/>
          <w:lang w:val="bg-BG"/>
        </w:rPr>
        <w:t>Жълт кантарион.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зевз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з’ъвз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zevzek) Шегаджия, шегобиец, майтапчия. </w:t>
      </w:r>
    </w:p>
    <w:p w:rsidR="008B1F42" w:rsidRPr="0009268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зе</w:t>
      </w:r>
      <w:r>
        <w:rPr>
          <w:b/>
          <w:szCs w:val="28"/>
          <w:lang w:val="bg-BG"/>
        </w:rPr>
        <w:t xml:space="preserve">лник </w:t>
      </w:r>
      <w:r>
        <w:rPr>
          <w:i/>
          <w:szCs w:val="28"/>
          <w:lang w:val="bg-BG"/>
        </w:rPr>
        <w:t>зе</w:t>
      </w:r>
      <w:r>
        <w:rPr>
          <w:i/>
          <w:szCs w:val="28"/>
          <w:lang w:val="bg-BG"/>
        </w:rPr>
        <w:t xml:space="preserve">лник </w:t>
      </w:r>
      <w:r>
        <w:rPr>
          <w:szCs w:val="28"/>
          <w:lang w:val="bg-BG"/>
        </w:rPr>
        <w:t>Баница със зеле.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зер</w:t>
      </w:r>
      <w:r w:rsidRPr="00D85910">
        <w:rPr>
          <w:szCs w:val="28"/>
          <w:lang w:val="bg-BG"/>
        </w:rPr>
        <w:t xml:space="preserve"> (тур. zira от перс.) </w:t>
      </w:r>
      <w:r>
        <w:rPr>
          <w:szCs w:val="28"/>
          <w:lang w:val="bg-BG"/>
        </w:rPr>
        <w:t>Частица за изразяване</w:t>
      </w:r>
      <w:r w:rsidRPr="00D85910">
        <w:rPr>
          <w:szCs w:val="28"/>
          <w:lang w:val="bg-BG"/>
        </w:rPr>
        <w:t xml:space="preserve"> на възражение, </w:t>
      </w:r>
      <w:r>
        <w:rPr>
          <w:szCs w:val="28"/>
          <w:lang w:val="bg-BG"/>
        </w:rPr>
        <w:t xml:space="preserve">одобрение, </w:t>
      </w:r>
      <w:r w:rsidRPr="00D85910">
        <w:rPr>
          <w:szCs w:val="28"/>
          <w:lang w:val="bg-BG"/>
        </w:rPr>
        <w:t>неодобрение</w:t>
      </w:r>
      <w:r>
        <w:rPr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Н</w:t>
      </w:r>
      <w:r w:rsidRPr="00D85910">
        <w:rPr>
          <w:szCs w:val="28"/>
          <w:lang w:val="bg-BG"/>
        </w:rPr>
        <w:t>а</w:t>
      </w:r>
      <w:r>
        <w:rPr>
          <w:szCs w:val="28"/>
          <w:lang w:val="bg-BG"/>
        </w:rPr>
        <w:t>л</w:t>
      </w:r>
      <w:r w:rsidRPr="00D85910">
        <w:rPr>
          <w:szCs w:val="28"/>
          <w:lang w:val="bg-BG"/>
        </w:rPr>
        <w:t>и</w:t>
      </w:r>
      <w:r>
        <w:rPr>
          <w:szCs w:val="28"/>
          <w:lang w:val="bg-BG"/>
        </w:rPr>
        <w:t>, ами; разбира се</w:t>
      </w:r>
      <w:r w:rsidRPr="00D85910">
        <w:rPr>
          <w:szCs w:val="28"/>
          <w:lang w:val="bg-BG"/>
        </w:rPr>
        <w:t xml:space="preserve">.  </w:t>
      </w:r>
    </w:p>
    <w:p w:rsidR="008B1F42" w:rsidRPr="006430DB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зефи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з’ъфи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z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phir)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Вид тънка памучна</w:t>
      </w:r>
      <w:r w:rsidRPr="005F14E8">
        <w:rPr>
          <w:szCs w:val="28"/>
          <w:lang w:val="bg-BG"/>
        </w:rPr>
        <w:t xml:space="preserve"> материя.</w:t>
      </w:r>
    </w:p>
    <w:p w:rsidR="008B1F42" w:rsidRPr="006430D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</w:t>
      </w:r>
      <w:r w:rsidRPr="006430DB">
        <w:rPr>
          <w:b/>
          <w:szCs w:val="28"/>
          <w:lang w:val="bg-BG"/>
        </w:rPr>
        <w:t>ид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зит </w:t>
      </w:r>
      <w:r>
        <w:rPr>
          <w:szCs w:val="28"/>
          <w:lang w:val="bg-BG"/>
        </w:rPr>
        <w:t>Каменна, тухлена или кирпичена стена.</w:t>
      </w:r>
    </w:p>
    <w:p w:rsidR="008B1F42" w:rsidRPr="00C76233" w:rsidRDefault="008B1F42" w:rsidP="005F14E8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зи</w:t>
      </w:r>
      <w:r>
        <w:rPr>
          <w:b/>
          <w:szCs w:val="28"/>
          <w:lang w:val="bg-BG"/>
        </w:rPr>
        <w:t>дам, да иззи</w:t>
      </w:r>
      <w:r>
        <w:rPr>
          <w:b/>
          <w:szCs w:val="28"/>
          <w:lang w:val="bg-BG"/>
        </w:rPr>
        <w:t xml:space="preserve">дам </w:t>
      </w:r>
      <w:r>
        <w:rPr>
          <w:i/>
          <w:szCs w:val="28"/>
          <w:lang w:val="bg-BG"/>
        </w:rPr>
        <w:t>зи</w:t>
      </w:r>
      <w:r>
        <w:rPr>
          <w:i/>
          <w:szCs w:val="28"/>
          <w:lang w:val="bg-BG"/>
        </w:rPr>
        <w:t>дъм, дъ иззи</w:t>
      </w:r>
      <w:r>
        <w:rPr>
          <w:i/>
          <w:szCs w:val="28"/>
          <w:lang w:val="bg-BG"/>
        </w:rPr>
        <w:t>д</w:t>
      </w:r>
      <w:r w:rsidRPr="006430DB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м</w:t>
      </w:r>
      <w:r w:rsidRPr="006430DB"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Строя зид </w:t>
      </w:r>
      <w:r w:rsidRPr="00477511">
        <w:rPr>
          <w:i/>
          <w:szCs w:val="28"/>
        </w:rPr>
        <w:t>‘</w:t>
      </w:r>
      <w:r w:rsidRPr="00477511">
        <w:rPr>
          <w:i/>
          <w:szCs w:val="28"/>
          <w:lang w:val="bg-BG"/>
        </w:rPr>
        <w:t>каменна, тухлена или кирпичена стена</w:t>
      </w:r>
      <w:r w:rsidRPr="00477511">
        <w:rPr>
          <w:i/>
          <w:szCs w:val="28"/>
        </w:rPr>
        <w:t>’</w:t>
      </w:r>
      <w:r>
        <w:rPr>
          <w:i/>
          <w:szCs w:val="28"/>
          <w:lang w:val="bg-BG"/>
        </w:rPr>
        <w:t xml:space="preserve">, </w:t>
      </w:r>
      <w:r>
        <w:rPr>
          <w:szCs w:val="28"/>
          <w:lang w:val="bg-BG"/>
        </w:rPr>
        <w:t>зидя</w:t>
      </w:r>
      <w:r w:rsidRPr="00C76233">
        <w:rPr>
          <w:szCs w:val="28"/>
          <w:lang w:val="bg-BG"/>
        </w:rPr>
        <w:t>.</w:t>
      </w:r>
    </w:p>
    <w:p w:rsidR="008B1F42" w:rsidRPr="005F14E8" w:rsidRDefault="008B1F42" w:rsidP="005F14E8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зи</w:t>
      </w:r>
      <w:r>
        <w:rPr>
          <w:b/>
          <w:szCs w:val="28"/>
          <w:lang w:val="bg-BG"/>
        </w:rPr>
        <w:t>дя</w:t>
      </w:r>
      <w:r w:rsidRPr="005F14E8">
        <w:rPr>
          <w:b/>
          <w:szCs w:val="28"/>
        </w:rPr>
        <w:t xml:space="preserve">, да </w:t>
      </w:r>
      <w:r>
        <w:rPr>
          <w:b/>
          <w:szCs w:val="28"/>
          <w:lang w:val="bg-BG"/>
        </w:rPr>
        <w:t>из</w:t>
      </w:r>
      <w:r w:rsidRPr="005F14E8">
        <w:rPr>
          <w:b/>
          <w:szCs w:val="28"/>
        </w:rPr>
        <w:t>зи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>дя</w:t>
      </w:r>
      <w:r w:rsidRPr="005F14E8">
        <w:rPr>
          <w:b/>
          <w:szCs w:val="28"/>
        </w:rPr>
        <w:t xml:space="preserve"> </w:t>
      </w:r>
      <w:r>
        <w:rPr>
          <w:i/>
          <w:szCs w:val="28"/>
          <w:lang w:val="bg-BG"/>
        </w:rPr>
        <w:t>зи</w:t>
      </w:r>
      <w:r>
        <w:rPr>
          <w:i/>
          <w:szCs w:val="28"/>
          <w:lang w:val="bg-BG"/>
        </w:rPr>
        <w:t>д</w:t>
      </w:r>
      <w:r w:rsidRPr="005F14E8">
        <w:rPr>
          <w:i/>
          <w:szCs w:val="28"/>
        </w:rPr>
        <w:t>’ъ, дъ иззи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д</w:t>
      </w:r>
      <w:r w:rsidRPr="005F14E8">
        <w:rPr>
          <w:i/>
          <w:szCs w:val="28"/>
        </w:rPr>
        <w:t>’ъ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Строя зид </w:t>
      </w:r>
      <w:r w:rsidRPr="00477511">
        <w:rPr>
          <w:i/>
          <w:szCs w:val="28"/>
        </w:rPr>
        <w:t>‘</w:t>
      </w:r>
      <w:r w:rsidRPr="00477511">
        <w:rPr>
          <w:i/>
          <w:szCs w:val="28"/>
          <w:lang w:val="bg-BG"/>
        </w:rPr>
        <w:t>каменна, тухлена или кирпичена стена</w:t>
      </w:r>
      <w:r w:rsidRPr="00477511">
        <w:rPr>
          <w:i/>
          <w:szCs w:val="28"/>
        </w:rPr>
        <w:t>’</w:t>
      </w:r>
      <w:r>
        <w:rPr>
          <w:i/>
          <w:szCs w:val="28"/>
          <w:lang w:val="bg-BG"/>
        </w:rPr>
        <w:t xml:space="preserve">, </w:t>
      </w:r>
      <w:r>
        <w:rPr>
          <w:szCs w:val="28"/>
          <w:lang w:val="bg-BG"/>
        </w:rPr>
        <w:t>зидам</w:t>
      </w:r>
      <w:r w:rsidRPr="00477511">
        <w:rPr>
          <w:i/>
          <w:szCs w:val="28"/>
          <w:lang w:val="bg-BG"/>
        </w:rPr>
        <w:t>.</w:t>
      </w:r>
    </w:p>
    <w:p w:rsidR="008B1F42" w:rsidRPr="008C248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зида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зида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 xml:space="preserve">Строител, човек, който строи зид </w:t>
      </w:r>
      <w:r w:rsidRPr="00477511">
        <w:rPr>
          <w:i/>
          <w:szCs w:val="28"/>
        </w:rPr>
        <w:t>‘</w:t>
      </w:r>
      <w:r w:rsidRPr="00477511">
        <w:rPr>
          <w:i/>
          <w:szCs w:val="28"/>
          <w:lang w:val="bg-BG"/>
        </w:rPr>
        <w:t>каменна, тухлена или кирпичена стена</w:t>
      </w:r>
      <w:r w:rsidRPr="00477511">
        <w:rPr>
          <w:i/>
          <w:szCs w:val="28"/>
        </w:rPr>
        <w:t>’</w:t>
      </w:r>
      <w:r w:rsidRPr="00477511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зим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зим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Студено. </w:t>
      </w:r>
      <w:r w:rsidRPr="00D85910">
        <w:rPr>
          <w:i/>
          <w:szCs w:val="28"/>
          <w:lang w:val="bg-BG"/>
        </w:rPr>
        <w:t>Зим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ми 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зим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зим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Миналата зима.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зип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зип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Межд. от зазипвам. </w:t>
      </w:r>
      <w:r w:rsidRPr="00D85910">
        <w:rPr>
          <w:szCs w:val="28"/>
          <w:lang w:val="bg-BG"/>
        </w:rPr>
        <w:t xml:space="preserve">Захвърлям, изхвърлям. </w:t>
      </w:r>
      <w:r w:rsidRPr="00D85910">
        <w:rPr>
          <w:i/>
          <w:szCs w:val="28"/>
          <w:lang w:val="bg-BG"/>
        </w:rPr>
        <w:t>Счупената паница зип на боклука.</w:t>
      </w:r>
    </w:p>
    <w:p w:rsidR="008B1F42" w:rsidRPr="0046314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зла</w:t>
      </w:r>
      <w:r>
        <w:rPr>
          <w:b/>
          <w:szCs w:val="28"/>
          <w:lang w:val="bg-BG"/>
        </w:rPr>
        <w:t xml:space="preserve">то </w:t>
      </w:r>
      <w:r>
        <w:rPr>
          <w:i/>
          <w:szCs w:val="28"/>
          <w:lang w:val="bg-BG"/>
        </w:rPr>
        <w:t>зла</w:t>
      </w:r>
      <w:r>
        <w:rPr>
          <w:i/>
          <w:szCs w:val="28"/>
          <w:lang w:val="bg-BG"/>
        </w:rPr>
        <w:t xml:space="preserve">ту </w:t>
      </w:r>
      <w:r>
        <w:rPr>
          <w:szCs w:val="28"/>
          <w:lang w:val="bg-BG"/>
        </w:rPr>
        <w:t xml:space="preserve">Станиол. </w:t>
      </w:r>
      <w:r>
        <w:rPr>
          <w:i/>
          <w:szCs w:val="28"/>
          <w:lang w:val="bg-BG"/>
        </w:rPr>
        <w:t xml:space="preserve">Събирай златата от марципани, чайки </w:t>
      </w:r>
      <w:r w:rsidRPr="006B47D8">
        <w:rPr>
          <w:szCs w:val="28"/>
        </w:rPr>
        <w:t>‘</w:t>
      </w:r>
      <w:r>
        <w:rPr>
          <w:szCs w:val="28"/>
          <w:lang w:val="bg-BG"/>
        </w:rPr>
        <w:t>десерт с мека сърцевина от фондан и какаова глазура</w:t>
      </w:r>
      <w:r w:rsidRPr="006B47D8">
        <w:rPr>
          <w:szCs w:val="28"/>
        </w:rPr>
        <w:t>’</w:t>
      </w:r>
      <w:r>
        <w:rPr>
          <w:i/>
          <w:szCs w:val="28"/>
          <w:lang w:val="bg-BG"/>
        </w:rPr>
        <w:t xml:space="preserve"> и бонбони за украса за елхата.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зоб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зоп</w:t>
      </w:r>
      <w:r w:rsidRPr="00D85910">
        <w:rPr>
          <w:szCs w:val="28"/>
          <w:lang w:val="bg-BG"/>
        </w:rPr>
        <w:t xml:space="preserve"> Зърнена храна за добитък, която се дава в малко количество за подсилване (пшеница, слънчоглед</w:t>
      </w:r>
      <w:r>
        <w:rPr>
          <w:szCs w:val="28"/>
          <w:lang w:val="bg-BG"/>
        </w:rPr>
        <w:t xml:space="preserve">, </w:t>
      </w:r>
      <w:r w:rsidRPr="00D85910">
        <w:rPr>
          <w:szCs w:val="28"/>
          <w:lang w:val="bg-BG"/>
        </w:rPr>
        <w:t xml:space="preserve">царевица и др.).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бвам си, да си 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</w:t>
      </w:r>
      <w:r w:rsidRPr="00D85910">
        <w:rPr>
          <w:i/>
          <w:szCs w:val="28"/>
          <w:lang w:val="bg-BG"/>
        </w:rPr>
        <w:softHyphen/>
        <w:t>въм си, дъ си 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бнъ</w:t>
      </w:r>
      <w:r w:rsidRPr="00D85910">
        <w:rPr>
          <w:szCs w:val="28"/>
          <w:lang w:val="bg-BG"/>
        </w:rPr>
        <w:t xml:space="preserve"> Ям нещо на зърна; откъсвам си няколко зърна, обикновено грозде. </w:t>
      </w:r>
      <w:r w:rsidRPr="00D85910">
        <w:rPr>
          <w:i/>
          <w:szCs w:val="28"/>
          <w:lang w:val="bg-BG"/>
        </w:rPr>
        <w:t>Зобнах си грозде от асмата.</w:t>
      </w:r>
    </w:p>
    <w:p w:rsidR="008B1F42" w:rsidRDefault="008B1F42" w:rsidP="00D82C67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зоб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назоб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зуб’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нъзуб’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Давам зоб на животните (царевица, пшеница, слънчоглед и др.).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зор</w:t>
      </w:r>
      <w:r w:rsidRPr="00D85910">
        <w:rPr>
          <w:szCs w:val="28"/>
          <w:lang w:val="bg-BG"/>
        </w:rPr>
        <w:t xml:space="preserve"> (тур. zor от перс.) Голямо усилие, мъчение.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зор зам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зор зъм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zor от перс. + zaman </w:t>
      </w:r>
      <w:r w:rsidRPr="004762C3">
        <w:rPr>
          <w:i/>
          <w:szCs w:val="28"/>
          <w:lang w:val="bg-BG"/>
        </w:rPr>
        <w:t>‘време’</w:t>
      </w:r>
      <w:r w:rsidRPr="00D85910">
        <w:rPr>
          <w:szCs w:val="28"/>
          <w:lang w:val="bg-BG"/>
        </w:rPr>
        <w:t xml:space="preserve"> от ар.) Тежко положение.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рлeм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рл’ъм</w:t>
      </w:r>
      <w:r w:rsidRPr="00D85910">
        <w:rPr>
          <w:szCs w:val="28"/>
          <w:lang w:val="bg-BG"/>
        </w:rPr>
        <w:t xml:space="preserve"> (тур. zorlan) Насила, трудно</w:t>
      </w:r>
      <w:r>
        <w:rPr>
          <w:szCs w:val="28"/>
          <w:lang w:val="bg-BG"/>
        </w:rPr>
        <w:t>, със зор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Зорлем работа.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ти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ти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Гети.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зулу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zulum) Обир, грабеж, пакост, насилие.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зурл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зурл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1. Муцуна на свиня. 2. Дървен музикален инструмент. 3. </w:t>
      </w:r>
      <w:r>
        <w:rPr>
          <w:szCs w:val="28"/>
          <w:lang w:val="bg-BG"/>
        </w:rPr>
        <w:t>Ц</w:t>
      </w:r>
      <w:r w:rsidRPr="00D85910">
        <w:rPr>
          <w:szCs w:val="28"/>
          <w:lang w:val="bg-BG"/>
        </w:rPr>
        <w:t>иния (</w:t>
      </w:r>
      <w:r w:rsidRPr="00D85910">
        <w:rPr>
          <w:color w:val="000000"/>
          <w:szCs w:val="28"/>
          <w:shd w:val="clear" w:color="auto" w:fill="FFFFFF"/>
          <w:lang w:val="bg-BG"/>
        </w:rPr>
        <w:t xml:space="preserve">Zinnia elegans) </w:t>
      </w:r>
      <w:r>
        <w:rPr>
          <w:color w:val="000000"/>
          <w:szCs w:val="28"/>
          <w:shd w:val="clear" w:color="auto" w:fill="FFFFFF"/>
          <w:lang w:val="bg-BG"/>
        </w:rPr>
        <w:t>– г</w:t>
      </w:r>
      <w:r>
        <w:rPr>
          <w:szCs w:val="28"/>
          <w:lang w:val="bg-BG"/>
        </w:rPr>
        <w:t>радинско цвете</w:t>
      </w:r>
      <w:r w:rsidRPr="00D85910">
        <w:rPr>
          <w:szCs w:val="28"/>
          <w:lang w:val="bg-BG"/>
        </w:rPr>
        <w:t>.</w:t>
      </w:r>
    </w:p>
    <w:p w:rsidR="008B1F42" w:rsidRDefault="008B1F42" w:rsidP="00792720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зъ</w:t>
      </w:r>
      <w:r>
        <w:rPr>
          <w:b/>
          <w:szCs w:val="28"/>
          <w:lang w:val="bg-BG"/>
        </w:rPr>
        <w:t>бя се, да се озъ</w:t>
      </w:r>
      <w:r>
        <w:rPr>
          <w:b/>
          <w:szCs w:val="28"/>
          <w:lang w:val="bg-BG"/>
        </w:rPr>
        <w:t xml:space="preserve">бя </w:t>
      </w:r>
      <w:r>
        <w:rPr>
          <w:i/>
          <w:szCs w:val="28"/>
          <w:lang w:val="bg-BG"/>
        </w:rPr>
        <w:t>зъ</w:t>
      </w:r>
      <w:r>
        <w:rPr>
          <w:i/>
          <w:szCs w:val="28"/>
          <w:lang w:val="bg-BG"/>
        </w:rPr>
        <w:t>б</w:t>
      </w:r>
      <w:r w:rsidRPr="00792720">
        <w:rPr>
          <w:i/>
          <w:szCs w:val="28"/>
          <w:lang w:val="bg-BG"/>
        </w:rPr>
        <w:t>’ъ съ, дъ съ узъ</w:t>
      </w:r>
      <w:r>
        <w:rPr>
          <w:i/>
          <w:szCs w:val="28"/>
          <w:lang w:val="bg-BG"/>
        </w:rPr>
        <w:t>б</w:t>
      </w:r>
      <w:r w:rsidRPr="00792720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Карам се остро, недоволствам, отговарям грубо. </w:t>
      </w:r>
      <w:r>
        <w:rPr>
          <w:i/>
          <w:szCs w:val="28"/>
          <w:lang w:val="bg-BG"/>
        </w:rPr>
        <w:t>Стига си се зъбил, засрами се.</w:t>
      </w:r>
    </w:p>
    <w:p w:rsidR="008B1F42" w:rsidRPr="00CA493A" w:rsidRDefault="008B1F42" w:rsidP="00792720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зъ</w:t>
      </w:r>
      <w:r>
        <w:rPr>
          <w:b/>
          <w:szCs w:val="28"/>
          <w:lang w:val="bg-BG"/>
        </w:rPr>
        <w:t xml:space="preserve">лва </w:t>
      </w:r>
      <w:r>
        <w:rPr>
          <w:i/>
          <w:szCs w:val="28"/>
          <w:lang w:val="bg-BG"/>
        </w:rPr>
        <w:t>зъ</w:t>
      </w:r>
      <w:r>
        <w:rPr>
          <w:i/>
          <w:szCs w:val="28"/>
          <w:lang w:val="bg-BG"/>
        </w:rPr>
        <w:t xml:space="preserve">лвъ </w:t>
      </w:r>
      <w:r>
        <w:rPr>
          <w:szCs w:val="28"/>
          <w:lang w:val="bg-BG"/>
        </w:rPr>
        <w:t xml:space="preserve">Сестра на съпруга по отношение на съпругата. </w:t>
      </w:r>
      <w:r>
        <w:rPr>
          <w:i/>
          <w:szCs w:val="28"/>
          <w:lang w:val="bg-BG"/>
        </w:rPr>
        <w:t>Имам две зълви – сестри на мъжа ми.</w:t>
      </w:r>
    </w:p>
    <w:p w:rsidR="008B1F42" w:rsidRPr="00D85910" w:rsidRDefault="008B1F42" w:rsidP="00E92B0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</w:t>
      </w:r>
      <w:r w:rsidRPr="00D85910">
        <w:rPr>
          <w:b/>
          <w:szCs w:val="28"/>
          <w:lang w:val="bg-BG"/>
        </w:rPr>
        <w:t>ъм</w:t>
      </w:r>
      <w:r w:rsidRPr="00D85910">
        <w:rPr>
          <w:i/>
          <w:szCs w:val="28"/>
          <w:lang w:val="bg-BG"/>
        </w:rPr>
        <w:t xml:space="preserve"> зъм </w:t>
      </w:r>
      <w:r w:rsidRPr="00D85910">
        <w:rPr>
          <w:szCs w:val="28"/>
          <w:lang w:val="bg-BG"/>
        </w:rPr>
        <w:t>Змия.</w:t>
      </w:r>
    </w:p>
    <w:p w:rsidR="008B1F42" w:rsidRPr="00D85910" w:rsidRDefault="008B1F42" w:rsidP="00E92B01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зъм</w:t>
      </w:r>
      <w:r>
        <w:rPr>
          <w:b/>
          <w:szCs w:val="28"/>
          <w:lang w:val="bg-BG"/>
        </w:rPr>
        <w:t>я̀</w:t>
      </w:r>
      <w:r w:rsidRPr="00D85910">
        <w:rPr>
          <w:i/>
          <w:szCs w:val="28"/>
          <w:lang w:val="bg-BG"/>
        </w:rPr>
        <w:t xml:space="preserve"> зъм’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Змия.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ркели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рк’ъли</w:t>
      </w:r>
      <w:r w:rsidRPr="00D85910">
        <w:rPr>
          <w:szCs w:val="28"/>
          <w:lang w:val="bg-BG"/>
        </w:rPr>
        <w:t xml:space="preserve"> 1. Очи. 2. Очила.</w:t>
      </w:r>
    </w:p>
    <w:p w:rsidR="008B1F42" w:rsidRPr="00F658F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зяде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з</w:t>
      </w:r>
      <w:r w:rsidRPr="0093192F">
        <w:rPr>
          <w:i/>
          <w:szCs w:val="28"/>
          <w:lang w:val="bg-BG"/>
        </w:rPr>
        <w:t>’ъде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ziyade от ар.) Повече, излишък, остатък.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зян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з’ан</w:t>
      </w:r>
      <w:r w:rsidRPr="00D85910">
        <w:rPr>
          <w:szCs w:val="28"/>
          <w:lang w:val="bg-BG"/>
        </w:rPr>
        <w:t xml:space="preserve"> (тур. ziyan от перс.) Загуба, провал, разваляне, унищожаване.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зян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зян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з’ъ</w:t>
      </w:r>
      <w:r w:rsidRPr="00D85910">
        <w:rPr>
          <w:i/>
          <w:szCs w:val="28"/>
          <w:lang w:val="bg-BG"/>
        </w:rPr>
        <w:softHyphen/>
        <w:t>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з’ън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ziyan от перс.) Провалям, развалям, съсипвам, унищожавам.</w:t>
      </w:r>
    </w:p>
    <w:p w:rsidR="008B1F42" w:rsidRPr="003E759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зя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зя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 xml:space="preserve">1. Стоя с отворена уста. 2. Гледам нещо продължително, разглеждам. 3. Прозявам се. </w:t>
      </w:r>
      <w:r>
        <w:rPr>
          <w:i/>
          <w:szCs w:val="28"/>
          <w:lang w:val="bg-BG"/>
        </w:rPr>
        <w:t>Вчера ходихме на пазар, зяпахме по сергиите.</w:t>
      </w:r>
    </w:p>
    <w:p w:rsidR="008B1F42" w:rsidRPr="003E759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зя</w:t>
      </w:r>
      <w:r>
        <w:rPr>
          <w:b/>
          <w:szCs w:val="28"/>
          <w:lang w:val="bg-BG"/>
        </w:rPr>
        <w:t>рвам, да зя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з</w:t>
      </w:r>
      <w:r w:rsidRPr="00CC2775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>рвъм, дъ з</w:t>
      </w:r>
      <w:r w:rsidRPr="00CC2775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рнъ</w:t>
      </w:r>
      <w:r w:rsidRPr="0078132B">
        <w:rPr>
          <w:i/>
          <w:szCs w:val="28"/>
          <w:lang w:val="bg-BG"/>
        </w:rPr>
        <w:t xml:space="preserve"> </w:t>
      </w:r>
      <w:r w:rsidRPr="0078132B">
        <w:rPr>
          <w:szCs w:val="28"/>
        </w:rPr>
        <w:t>Виждам нещо за кратко, забелязвам.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Някой мина по пътя, зярнах го в гръб.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И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CC2775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ибри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ибри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ibrik)</w:t>
      </w:r>
      <w:r w:rsidRPr="00B67A82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Меден или глинен съд с чучурка за поливане при миене.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ибрикчи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ибрикчи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ibrik) Човек, който носи ибрика</w:t>
      </w:r>
      <w:r>
        <w:rPr>
          <w:szCs w:val="28"/>
          <w:lang w:val="bg-BG"/>
        </w:rPr>
        <w:t xml:space="preserve"> </w:t>
      </w:r>
      <w:r w:rsidRPr="0010467A">
        <w:rPr>
          <w:i/>
          <w:szCs w:val="28"/>
        </w:rPr>
        <w:t>‘</w:t>
      </w:r>
      <w:r w:rsidRPr="0010467A">
        <w:rPr>
          <w:i/>
          <w:szCs w:val="28"/>
          <w:lang w:val="bg-BG"/>
        </w:rPr>
        <w:t>меден или глинен съд с чучурка за поливане при миене</w:t>
      </w:r>
      <w:r w:rsidRPr="0010467A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на богат турчин за измиване преди молитва.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ибриши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ибриши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ib</w:t>
      </w:r>
      <w:r w:rsidRPr="00D85910">
        <w:rPr>
          <w:szCs w:val="28"/>
          <w:lang w:val="bg-BG"/>
        </w:rPr>
        <w:softHyphen/>
        <w:t>ri</w:t>
      </w:r>
      <w:r w:rsidRPr="00D85910">
        <w:rPr>
          <w:szCs w:val="28"/>
          <w:lang w:val="bg-BG"/>
        </w:rPr>
        <w:softHyphen/>
        <w:t xml:space="preserve">şim от перс.) Вид тънки копринени или памучни конци за шиене.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игл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игл’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Безопасна игла.</w:t>
      </w:r>
    </w:p>
    <w:p w:rsidR="008B1F42" w:rsidRPr="002847B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де, да заи</w:t>
      </w:r>
      <w:r>
        <w:rPr>
          <w:b/>
          <w:szCs w:val="28"/>
          <w:lang w:val="bg-BG"/>
        </w:rPr>
        <w:t xml:space="preserve">де </w:t>
      </w:r>
      <w:r>
        <w:rPr>
          <w:i/>
          <w:szCs w:val="28"/>
          <w:lang w:val="bg-BG"/>
        </w:rPr>
        <w:t>и</w:t>
      </w:r>
      <w:r>
        <w:rPr>
          <w:i/>
          <w:szCs w:val="28"/>
          <w:lang w:val="bg-BG"/>
        </w:rPr>
        <w:t>ди, дъ зъи</w:t>
      </w:r>
      <w:r>
        <w:rPr>
          <w:i/>
          <w:szCs w:val="28"/>
          <w:lang w:val="bg-BG"/>
        </w:rPr>
        <w:t xml:space="preserve">ди </w:t>
      </w:r>
      <w:r>
        <w:rPr>
          <w:szCs w:val="28"/>
          <w:lang w:val="bg-BG"/>
        </w:rPr>
        <w:t xml:space="preserve">За дъжд, сняг: вали. </w:t>
      </w:r>
      <w:r>
        <w:rPr>
          <w:i/>
          <w:szCs w:val="28"/>
          <w:lang w:val="bg-BG"/>
        </w:rPr>
        <w:t xml:space="preserve">Иде ли дъжд? </w:t>
      </w:r>
    </w:p>
    <w:p w:rsidR="008B1F42" w:rsidRPr="00D85910" w:rsidRDefault="008B1F42" w:rsidP="00907A94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избик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избикол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избик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л’ъм, дъ избикул’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Заобикалям.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избли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зо под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стрен </w:t>
      </w:r>
      <w:r w:rsidRPr="00D85910">
        <w:rPr>
          <w:i/>
          <w:szCs w:val="28"/>
          <w:lang w:val="bg-BG"/>
        </w:rPr>
        <w:t>избли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зу пуд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стр’ън</w:t>
      </w:r>
      <w:r w:rsidRPr="00D85910">
        <w:rPr>
          <w:szCs w:val="28"/>
          <w:lang w:val="bg-BG"/>
        </w:rPr>
        <w:t xml:space="preserve"> Избухлив, сприхав човек. </w:t>
      </w:r>
      <w:r w:rsidRPr="00D85910">
        <w:rPr>
          <w:i/>
          <w:szCs w:val="28"/>
          <w:lang w:val="bg-BG"/>
        </w:rPr>
        <w:t>Всички в тази къща са изблизо подострени.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изблудя</w:t>
      </w:r>
      <w:r>
        <w:rPr>
          <w:b/>
          <w:szCs w:val="28"/>
          <w:lang w:val="bg-BG"/>
        </w:rPr>
        <w:t>вам, да изблуде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изблуд</w:t>
      </w:r>
      <w:r w:rsidRPr="00907A94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изблуде</w:t>
      </w:r>
      <w:r>
        <w:rPr>
          <w:i/>
          <w:szCs w:val="28"/>
          <w:lang w:val="bg-BG"/>
        </w:rPr>
        <w:t>йъ</w:t>
      </w:r>
      <w:r>
        <w:rPr>
          <w:szCs w:val="28"/>
          <w:lang w:val="bg-BG"/>
        </w:rPr>
        <w:t xml:space="preserve"> Изгубвам вкус, не усещам вкус.</w:t>
      </w:r>
    </w:p>
    <w:p w:rsidR="008B1F42" w:rsidRPr="00BB4B0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извъ</w:t>
      </w:r>
      <w:r>
        <w:rPr>
          <w:b/>
          <w:szCs w:val="28"/>
          <w:lang w:val="bg-BG"/>
        </w:rPr>
        <w:t xml:space="preserve">дя се </w:t>
      </w:r>
      <w:r>
        <w:rPr>
          <w:i/>
          <w:szCs w:val="28"/>
          <w:lang w:val="bg-BG"/>
        </w:rPr>
        <w:t>извъ</w:t>
      </w:r>
      <w:r>
        <w:rPr>
          <w:i/>
          <w:szCs w:val="28"/>
          <w:lang w:val="bg-BG"/>
        </w:rPr>
        <w:t>д</w:t>
      </w:r>
      <w:r w:rsidRPr="00BB4B04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 съ </w:t>
      </w:r>
      <w:r>
        <w:rPr>
          <w:szCs w:val="28"/>
          <w:lang w:val="bg-BG"/>
        </w:rPr>
        <w:t xml:space="preserve">Променям се, изменям се, израствам, ставам някакъв. </w:t>
      </w:r>
      <w:r>
        <w:rPr>
          <w:i/>
          <w:szCs w:val="28"/>
          <w:lang w:val="bg-BG"/>
        </w:rPr>
        <w:t xml:space="preserve">Откъде се извъди такъв? </w:t>
      </w:r>
    </w:p>
    <w:p w:rsidR="008B1F42" w:rsidRPr="00B67A8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изгр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ло сл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нце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изгр’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 сл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ци</w:t>
      </w:r>
      <w:r w:rsidRPr="00D85910">
        <w:rPr>
          <w:szCs w:val="28"/>
          <w:lang w:val="bg-BG"/>
        </w:rPr>
        <w:t xml:space="preserve"> Посока изток.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Върви към изгряло слънце, докато стигнеш читалището.</w:t>
      </w:r>
    </w:p>
    <w:p w:rsidR="008B1F42" w:rsidRPr="00870AF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изгъ</w:t>
      </w:r>
      <w:r>
        <w:rPr>
          <w:b/>
          <w:szCs w:val="28"/>
          <w:lang w:val="bg-BG"/>
        </w:rPr>
        <w:t xml:space="preserve">зица </w:t>
      </w:r>
      <w:r>
        <w:rPr>
          <w:i/>
          <w:szCs w:val="28"/>
          <w:lang w:val="bg-BG"/>
        </w:rPr>
        <w:t>изгъ</w:t>
      </w:r>
      <w:r>
        <w:rPr>
          <w:i/>
          <w:szCs w:val="28"/>
          <w:lang w:val="bg-BG"/>
        </w:rPr>
        <w:t xml:space="preserve">зицъ </w:t>
      </w:r>
      <w:r>
        <w:rPr>
          <w:szCs w:val="28"/>
          <w:lang w:val="bg-BG"/>
        </w:rPr>
        <w:t>Превземка, екстравагантност, ексцентричност.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изд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изда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въ съ</w:t>
      </w:r>
      <w:r w:rsidRPr="00D85910">
        <w:rPr>
          <w:szCs w:val="28"/>
          <w:lang w:val="bg-BG"/>
        </w:rPr>
        <w:t xml:space="preserve"> Показва се, подава се, вижда се, обикновено за презрамка или бельо. </w:t>
      </w:r>
      <w:r w:rsidRPr="00D85910">
        <w:rPr>
          <w:i/>
          <w:szCs w:val="28"/>
          <w:lang w:val="bg-BG"/>
        </w:rPr>
        <w:t xml:space="preserve">Облечи си </w:t>
      </w:r>
      <w:r>
        <w:rPr>
          <w:i/>
          <w:szCs w:val="28"/>
          <w:lang w:val="bg-BG"/>
        </w:rPr>
        <w:t>дългото палто да не ти се издава роклята.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 изди</w:t>
      </w:r>
      <w:r>
        <w:rPr>
          <w:b/>
          <w:szCs w:val="28"/>
          <w:lang w:val="bg-BG"/>
        </w:rPr>
        <w:t xml:space="preserve">рям </w:t>
      </w:r>
      <w:r>
        <w:rPr>
          <w:i/>
          <w:szCs w:val="28"/>
          <w:lang w:val="bg-BG"/>
        </w:rPr>
        <w:t>изди</w:t>
      </w:r>
      <w:r>
        <w:rPr>
          <w:i/>
          <w:szCs w:val="28"/>
          <w:lang w:val="bg-BG"/>
        </w:rPr>
        <w:t>р</w:t>
      </w:r>
      <w:r w:rsidRPr="00B63A96">
        <w:rPr>
          <w:i/>
          <w:szCs w:val="28"/>
        </w:rPr>
        <w:t xml:space="preserve">’ъм </w:t>
      </w:r>
      <w:r>
        <w:rPr>
          <w:szCs w:val="28"/>
          <w:lang w:val="bg-BG"/>
        </w:rPr>
        <w:t>Старая се, прецизирам, изпипвам, изкусурявам.</w:t>
      </w:r>
    </w:p>
    <w:p w:rsidR="008B1F42" w:rsidRPr="00F70F40" w:rsidRDefault="008B1F42" w:rsidP="00E60CA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издока</w:t>
      </w:r>
      <w:r>
        <w:rPr>
          <w:b/>
          <w:szCs w:val="28"/>
          <w:lang w:val="bg-BG"/>
        </w:rPr>
        <w:t>рвам се, да се издока</w:t>
      </w:r>
      <w:r>
        <w:rPr>
          <w:b/>
          <w:szCs w:val="28"/>
          <w:lang w:val="bg-BG"/>
        </w:rPr>
        <w:t xml:space="preserve">рам </w:t>
      </w:r>
      <w:r>
        <w:rPr>
          <w:i/>
          <w:szCs w:val="28"/>
          <w:lang w:val="bg-BG"/>
        </w:rPr>
        <w:t>издука</w:t>
      </w:r>
      <w:r>
        <w:rPr>
          <w:i/>
          <w:szCs w:val="28"/>
          <w:lang w:val="bg-BG"/>
        </w:rPr>
        <w:t>рвъм съ, дъ съ издука</w:t>
      </w:r>
      <w:r>
        <w:rPr>
          <w:i/>
          <w:szCs w:val="28"/>
          <w:lang w:val="bg-BG"/>
        </w:rPr>
        <w:t xml:space="preserve">ръм </w:t>
      </w:r>
      <w:r>
        <w:rPr>
          <w:szCs w:val="28"/>
          <w:lang w:val="bg-BG"/>
        </w:rPr>
        <w:t>Обличам си новите дрехи, пременявам се.</w:t>
      </w:r>
    </w:p>
    <w:p w:rsidR="008B1F42" w:rsidRPr="00B67A8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изкилиф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рчен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искилиф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  <w:t>рчън</w:t>
      </w:r>
      <w:r w:rsidRPr="00D85910">
        <w:rPr>
          <w:szCs w:val="28"/>
          <w:lang w:val="bg-BG"/>
        </w:rPr>
        <w:t xml:space="preserve"> Изкривен, извратен.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Изкилиферчена манджа.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E6332D">
        <w:rPr>
          <w:b/>
          <w:szCs w:val="28"/>
          <w:lang w:val="bg-BG"/>
        </w:rPr>
        <w:t>изклася</w:t>
      </w:r>
      <w:r w:rsidRPr="00E6332D">
        <w:rPr>
          <w:b/>
          <w:szCs w:val="28"/>
          <w:lang w:val="bg-BG"/>
        </w:rPr>
        <w:t>вам, да изклася</w:t>
      </w:r>
      <w:r>
        <w:rPr>
          <w:szCs w:val="28"/>
          <w:lang w:val="bg-BG"/>
        </w:rPr>
        <w:t xml:space="preserve"> </w:t>
      </w:r>
      <w:r w:rsidRPr="00E6332D">
        <w:rPr>
          <w:i/>
          <w:szCs w:val="28"/>
          <w:lang w:val="bg-BG"/>
        </w:rPr>
        <w:t>исклъс</w:t>
      </w:r>
      <w:r w:rsidRPr="00E6332D">
        <w:rPr>
          <w:i/>
          <w:szCs w:val="28"/>
        </w:rPr>
        <w:t>’а</w:t>
      </w:r>
      <w:r w:rsidRPr="00E6332D">
        <w:rPr>
          <w:i/>
          <w:szCs w:val="28"/>
          <w:lang w:val="en-US"/>
        </w:rPr>
        <w:t></w:t>
      </w:r>
      <w:r w:rsidRPr="00E6332D">
        <w:rPr>
          <w:i/>
          <w:szCs w:val="28"/>
          <w:lang w:val="bg-BG"/>
        </w:rPr>
        <w:t>въм, дъ исклъс</w:t>
      </w:r>
      <w:r w:rsidRPr="00E6332D">
        <w:rPr>
          <w:i/>
          <w:szCs w:val="28"/>
        </w:rPr>
        <w:t>’ъ</w:t>
      </w:r>
      <w:r w:rsidRPr="00E6332D"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Преминавам в по-горен клас.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изкору</w:t>
      </w:r>
      <w:r>
        <w:rPr>
          <w:b/>
          <w:szCs w:val="28"/>
          <w:lang w:val="bg-BG"/>
        </w:rPr>
        <w:t>бвам се, да се изкору</w:t>
      </w:r>
      <w:r>
        <w:rPr>
          <w:b/>
          <w:szCs w:val="28"/>
          <w:lang w:val="bg-BG"/>
        </w:rPr>
        <w:t xml:space="preserve">бя </w:t>
      </w:r>
      <w:r>
        <w:rPr>
          <w:i/>
          <w:szCs w:val="28"/>
          <w:lang w:val="bg-BG"/>
        </w:rPr>
        <w:t>искуру</w:t>
      </w:r>
      <w:r>
        <w:rPr>
          <w:i/>
          <w:szCs w:val="28"/>
          <w:lang w:val="bg-BG"/>
        </w:rPr>
        <w:t>бвъм съ, дъ съ искуру</w:t>
      </w:r>
      <w:r>
        <w:rPr>
          <w:i/>
          <w:szCs w:val="28"/>
          <w:lang w:val="bg-BG"/>
        </w:rPr>
        <w:t>б</w:t>
      </w:r>
      <w:r w:rsidRPr="00FE5D12">
        <w:rPr>
          <w:i/>
          <w:szCs w:val="28"/>
        </w:rPr>
        <w:t>’ъ</w:t>
      </w:r>
      <w:r w:rsidRPr="00127F34">
        <w:rPr>
          <w:szCs w:val="28"/>
          <w:lang w:val="bg-BG"/>
        </w:rPr>
        <w:t xml:space="preserve"> 1.</w:t>
      </w:r>
      <w:r>
        <w:rPr>
          <w:b/>
          <w:szCs w:val="28"/>
          <w:lang w:val="bg-BG"/>
        </w:rPr>
        <w:t xml:space="preserve"> </w:t>
      </w:r>
      <w:r w:rsidRPr="00127F34">
        <w:rPr>
          <w:szCs w:val="28"/>
          <w:lang w:val="bg-BG"/>
        </w:rPr>
        <w:t>За дърво:</w:t>
      </w:r>
      <w:r>
        <w:rPr>
          <w:szCs w:val="28"/>
          <w:lang w:val="bg-BG"/>
        </w:rPr>
        <w:t xml:space="preserve"> изкривява се, изгнива отвътре и образува коруба </w:t>
      </w:r>
      <w:r w:rsidRPr="00BB5D7C">
        <w:rPr>
          <w:i/>
          <w:szCs w:val="28"/>
        </w:rPr>
        <w:t>‘</w:t>
      </w:r>
      <w:r w:rsidRPr="00BB5D7C">
        <w:rPr>
          <w:i/>
          <w:szCs w:val="28"/>
          <w:lang w:val="bg-BG"/>
        </w:rPr>
        <w:t>хралупа</w:t>
      </w:r>
      <w:r w:rsidRPr="00BB5D7C">
        <w:rPr>
          <w:i/>
          <w:szCs w:val="28"/>
        </w:rPr>
        <w:t>’</w:t>
      </w:r>
      <w:r w:rsidRPr="00BB5D7C">
        <w:rPr>
          <w:i/>
          <w:szCs w:val="28"/>
          <w:lang w:val="bg-BG"/>
        </w:rPr>
        <w:t>.</w:t>
      </w:r>
      <w:r>
        <w:rPr>
          <w:szCs w:val="28"/>
          <w:lang w:val="bg-BG"/>
        </w:rPr>
        <w:t xml:space="preserve"> 2. За дъска: изкривява се, изметва се.</w:t>
      </w:r>
    </w:p>
    <w:p w:rsidR="008B1F42" w:rsidRPr="000A3E1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изкусуря</w:t>
      </w:r>
      <w:r>
        <w:rPr>
          <w:b/>
          <w:szCs w:val="28"/>
          <w:lang w:val="bg-BG"/>
        </w:rPr>
        <w:t>вам, да изкусуря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искусур</w:t>
      </w:r>
      <w:r w:rsidRPr="000A3E1E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искусур</w:t>
      </w:r>
      <w:r w:rsidRPr="000A3E1E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Довършвам, подправям, изпипвам детайлите. </w:t>
      </w:r>
      <w:r>
        <w:rPr>
          <w:i/>
          <w:szCs w:val="28"/>
          <w:lang w:val="bg-BG"/>
        </w:rPr>
        <w:t>Чорбата е готова, трябва да я изкусуриш.</w:t>
      </w:r>
    </w:p>
    <w:p w:rsidR="008B1F42" w:rsidRPr="00C462B1" w:rsidRDefault="008B1F42" w:rsidP="003A58D2">
      <w:pPr>
        <w:ind w:firstLine="720"/>
        <w:jc w:val="both"/>
        <w:rPr>
          <w:i/>
          <w:szCs w:val="28"/>
        </w:rPr>
      </w:pPr>
      <w:r w:rsidRPr="00D85910">
        <w:rPr>
          <w:b/>
          <w:szCs w:val="28"/>
          <w:lang w:val="bg-BG"/>
        </w:rPr>
        <w:t>изкуф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изкуф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искуф’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искуф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1. </w:t>
      </w:r>
      <w:r>
        <w:rPr>
          <w:szCs w:val="28"/>
          <w:lang w:val="bg-BG"/>
        </w:rPr>
        <w:t>З</w:t>
      </w:r>
      <w:r w:rsidRPr="00D85910">
        <w:rPr>
          <w:szCs w:val="28"/>
          <w:lang w:val="bg-BG"/>
        </w:rPr>
        <w:t>а плод или зеленчук</w:t>
      </w:r>
      <w:r>
        <w:rPr>
          <w:szCs w:val="28"/>
          <w:lang w:val="bg-BG"/>
        </w:rPr>
        <w:t>: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тавам кух, негоден </w:t>
      </w:r>
      <w:r>
        <w:rPr>
          <w:szCs w:val="28"/>
          <w:lang w:val="bg-BG"/>
        </w:rPr>
        <w:t>за ядене</w:t>
      </w:r>
      <w:r w:rsidRPr="00D85910">
        <w:rPr>
          <w:szCs w:val="28"/>
          <w:lang w:val="bg-BG"/>
        </w:rPr>
        <w:t xml:space="preserve">; презрявам. 2. Оглупявам. 3. </w:t>
      </w:r>
      <w:r>
        <w:rPr>
          <w:szCs w:val="28"/>
          <w:lang w:val="bg-BG"/>
        </w:rPr>
        <w:t>За прасе: с</w:t>
      </w:r>
      <w:r w:rsidRPr="00D85910">
        <w:rPr>
          <w:szCs w:val="28"/>
          <w:lang w:val="bg-BG"/>
        </w:rPr>
        <w:t xml:space="preserve">копявам, кастрирам. </w:t>
      </w:r>
      <w:r w:rsidRPr="00D85910">
        <w:rPr>
          <w:i/>
          <w:szCs w:val="28"/>
          <w:lang w:val="bg-BG"/>
        </w:rPr>
        <w:t>Динята е изкуфяла.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9C4D7F">
        <w:rPr>
          <w:b/>
          <w:szCs w:val="28"/>
        </w:rPr>
        <w:t>изкя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>рвам, да изкя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иск</w:t>
      </w:r>
      <w:r w:rsidRPr="002D37D8">
        <w:rPr>
          <w:i/>
          <w:szCs w:val="28"/>
        </w:rPr>
        <w:t>’</w:t>
      </w:r>
      <w:r w:rsidRPr="009C4D7F">
        <w:rPr>
          <w:i/>
          <w:szCs w:val="28"/>
        </w:rPr>
        <w:t>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рвъм, дъ иск</w:t>
      </w:r>
      <w:r w:rsidRPr="002D37D8">
        <w:rPr>
          <w:i/>
          <w:szCs w:val="28"/>
        </w:rPr>
        <w:t>’</w:t>
      </w:r>
      <w:r w:rsidRPr="009C4D7F">
        <w:rPr>
          <w:i/>
          <w:szCs w:val="28"/>
        </w:rPr>
        <w:t>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р</w:t>
      </w:r>
      <w:r w:rsidRPr="002D37D8">
        <w:rPr>
          <w:i/>
          <w:szCs w:val="28"/>
        </w:rPr>
        <w:t xml:space="preserve">’ъ </w:t>
      </w:r>
      <w:r>
        <w:rPr>
          <w:szCs w:val="28"/>
          <w:lang w:val="bg-BG"/>
        </w:rPr>
        <w:t>Печеля, получавам облаги.</w:t>
      </w:r>
    </w:p>
    <w:p w:rsidR="008B1F42" w:rsidRPr="0009152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измекя</w:t>
      </w:r>
      <w:r>
        <w:rPr>
          <w:b/>
          <w:szCs w:val="28"/>
          <w:lang w:val="bg-BG"/>
        </w:rPr>
        <w:t xml:space="preserve">рин </w:t>
      </w:r>
      <w:r>
        <w:rPr>
          <w:i/>
          <w:szCs w:val="28"/>
          <w:lang w:val="bg-BG"/>
        </w:rPr>
        <w:t>изм</w:t>
      </w:r>
      <w:r w:rsidRPr="007E5096">
        <w:rPr>
          <w:i/>
          <w:szCs w:val="28"/>
          <w:lang w:val="bg-BG"/>
        </w:rPr>
        <w:t>’ък’а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рин </w:t>
      </w:r>
      <w:r w:rsidRPr="007E5096">
        <w:rPr>
          <w:szCs w:val="28"/>
          <w:lang w:val="bg-BG"/>
        </w:rPr>
        <w:t>(</w:t>
      </w:r>
      <w:r>
        <w:rPr>
          <w:szCs w:val="28"/>
          <w:lang w:val="bg-BG"/>
        </w:rPr>
        <w:t>тур. h</w:t>
      </w:r>
      <w:r>
        <w:rPr>
          <w:szCs w:val="28"/>
          <w:lang w:val="en-US"/>
        </w:rPr>
        <w:t>izmetk</w:t>
      </w:r>
      <w:r w:rsidRPr="007E5096">
        <w:rPr>
          <w:szCs w:val="28"/>
          <w:lang w:val="bg-BG"/>
        </w:rPr>
        <w:t>â</w:t>
      </w:r>
      <w:r>
        <w:rPr>
          <w:szCs w:val="28"/>
          <w:lang w:val="en-US"/>
        </w:rPr>
        <w:t>r</w:t>
      </w:r>
      <w:r w:rsidRPr="007E5096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Ратай, слуга.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изми</w:t>
      </w:r>
      <w:r>
        <w:rPr>
          <w:b/>
          <w:szCs w:val="28"/>
          <w:lang w:val="bg-BG"/>
        </w:rPr>
        <w:t xml:space="preserve">чам се </w:t>
      </w:r>
      <w:r>
        <w:rPr>
          <w:i/>
          <w:szCs w:val="28"/>
          <w:lang w:val="bg-BG"/>
        </w:rPr>
        <w:t>изми</w:t>
      </w:r>
      <w:r>
        <w:rPr>
          <w:i/>
          <w:szCs w:val="28"/>
          <w:lang w:val="bg-BG"/>
        </w:rPr>
        <w:t xml:space="preserve">чъм съ </w:t>
      </w:r>
      <w:r>
        <w:rPr>
          <w:szCs w:val="28"/>
          <w:lang w:val="bg-BG"/>
        </w:rPr>
        <w:t>Измъквам се, излизам незабелязано.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62655E">
        <w:rPr>
          <w:b/>
          <w:szCs w:val="28"/>
          <w:lang w:val="bg-BG"/>
        </w:rPr>
        <w:t>измъ</w:t>
      </w:r>
      <w:r w:rsidRPr="0062655E">
        <w:rPr>
          <w:b/>
          <w:szCs w:val="28"/>
          <w:lang w:val="bg-BG"/>
        </w:rPr>
        <w:t>дрям, да измъ</w:t>
      </w:r>
      <w:r w:rsidRPr="0062655E">
        <w:rPr>
          <w:b/>
          <w:szCs w:val="28"/>
          <w:lang w:val="bg-BG"/>
        </w:rPr>
        <w:t>дря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измъ</w:t>
      </w:r>
      <w:r>
        <w:rPr>
          <w:i/>
          <w:szCs w:val="28"/>
          <w:lang w:val="bg-BG"/>
        </w:rPr>
        <w:t>др</w:t>
      </w:r>
      <w:r w:rsidRPr="0062655E">
        <w:rPr>
          <w:i/>
          <w:szCs w:val="28"/>
          <w:lang w:val="bg-BG"/>
        </w:rPr>
        <w:t>’ъм, дъ измъ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др</w:t>
      </w:r>
      <w:r w:rsidRPr="0062655E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Измислям, обмислям.</w:t>
      </w:r>
    </w:p>
    <w:p w:rsidR="008B1F42" w:rsidRPr="00DD3B8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измя</w:t>
      </w:r>
      <w:r>
        <w:rPr>
          <w:b/>
          <w:szCs w:val="28"/>
          <w:lang w:val="bg-BG"/>
        </w:rPr>
        <w:t>там се, да се изме</w:t>
      </w:r>
      <w:r>
        <w:rPr>
          <w:b/>
          <w:szCs w:val="28"/>
          <w:lang w:val="bg-BG"/>
        </w:rPr>
        <w:t xml:space="preserve">тна </w:t>
      </w:r>
      <w:r>
        <w:rPr>
          <w:i/>
          <w:szCs w:val="28"/>
          <w:lang w:val="bg-BG"/>
        </w:rPr>
        <w:t>изм</w:t>
      </w:r>
      <w:r w:rsidRPr="00385BB6">
        <w:rPr>
          <w:i/>
          <w:szCs w:val="28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тъм съ, дъ съ изме</w:t>
      </w:r>
      <w:r>
        <w:rPr>
          <w:i/>
          <w:szCs w:val="28"/>
          <w:lang w:val="bg-BG"/>
        </w:rPr>
        <w:t xml:space="preserve">тнъ </w:t>
      </w:r>
      <w:r>
        <w:rPr>
          <w:szCs w:val="28"/>
          <w:lang w:val="bg-BG"/>
        </w:rPr>
        <w:t>1. Изкривявам се от влага или топлина. 2. Променям мнение, решение. *</w:t>
      </w:r>
      <w:r>
        <w:rPr>
          <w:i/>
          <w:szCs w:val="28"/>
          <w:lang w:val="bg-BG"/>
        </w:rPr>
        <w:t xml:space="preserve">Измята се като фурнаджийска лопата. </w:t>
      </w:r>
      <w:r>
        <w:rPr>
          <w:szCs w:val="28"/>
          <w:lang w:val="bg-BG"/>
        </w:rPr>
        <w:t>Променя мнението си според обстоятелствата.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изневид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изнивид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лицъ</w:t>
      </w:r>
      <w:r w:rsidRPr="00D85910">
        <w:rPr>
          <w:szCs w:val="28"/>
          <w:lang w:val="bg-BG"/>
        </w:rPr>
        <w:t xml:space="preserve"> Неочаквано, внезапно, неизвестно откъде.</w:t>
      </w:r>
    </w:p>
    <w:p w:rsidR="008B1F42" w:rsidRPr="00C462B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изоглавя</w:t>
      </w:r>
      <w:r>
        <w:rPr>
          <w:b/>
          <w:szCs w:val="28"/>
          <w:lang w:val="bg-BG"/>
        </w:rPr>
        <w:t>вам се, да се изоглавя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изугльв</w:t>
      </w:r>
      <w:r w:rsidRPr="009535E6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изуглъв</w:t>
      </w:r>
      <w:r w:rsidRPr="009535E6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Покварявам се, разхайтвам се. </w:t>
      </w:r>
      <w:r>
        <w:rPr>
          <w:i/>
          <w:szCs w:val="28"/>
          <w:lang w:val="bg-BG"/>
        </w:rPr>
        <w:t>Момчето съвсем се изоглави.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</w:t>
      </w:r>
      <w:r w:rsidRPr="00C462B1">
        <w:rPr>
          <w:b/>
          <w:szCs w:val="28"/>
          <w:lang w:val="bg-BG"/>
        </w:rPr>
        <w:t>зографи</w:t>
      </w:r>
      <w:r>
        <w:rPr>
          <w:b/>
          <w:szCs w:val="28"/>
          <w:lang w:val="en-US"/>
        </w:rPr>
        <w:t></w:t>
      </w:r>
      <w:r w:rsidRPr="00C462B1">
        <w:rPr>
          <w:b/>
          <w:szCs w:val="28"/>
          <w:lang w:val="bg-BG"/>
        </w:rPr>
        <w:t>свам,</w:t>
      </w:r>
      <w:r>
        <w:rPr>
          <w:b/>
          <w:szCs w:val="28"/>
          <w:lang w:val="bg-BG"/>
        </w:rPr>
        <w:t xml:space="preserve"> да изографи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изугръфи</w:t>
      </w:r>
      <w:r>
        <w:rPr>
          <w:i/>
          <w:szCs w:val="28"/>
          <w:lang w:val="bg-BG"/>
        </w:rPr>
        <w:t>свъм, дъ изугръфи</w:t>
      </w:r>
      <w:r>
        <w:rPr>
          <w:i/>
          <w:szCs w:val="28"/>
          <w:lang w:val="bg-BG"/>
        </w:rPr>
        <w:t xml:space="preserve">съм </w:t>
      </w:r>
      <w:r w:rsidRPr="00C462B1">
        <w:rPr>
          <w:szCs w:val="28"/>
          <w:lang w:val="bg-BG"/>
        </w:rPr>
        <w:t>(</w:t>
      </w:r>
      <w:r>
        <w:rPr>
          <w:szCs w:val="28"/>
          <w:lang w:val="bg-BG"/>
        </w:rPr>
        <w:t>zō</w:t>
      </w:r>
      <w:r>
        <w:rPr>
          <w:szCs w:val="28"/>
          <w:lang w:val="en-US"/>
        </w:rPr>
        <w:t>gr</w:t>
      </w:r>
      <w:r>
        <w:rPr>
          <w:szCs w:val="28"/>
          <w:lang w:val="bg-BG"/>
        </w:rPr>
        <w:t>а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phos</w:t>
      </w:r>
      <w:r w:rsidRPr="00C462B1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Боядисвам стените.</w:t>
      </w:r>
    </w:p>
    <w:p w:rsidR="008B1F42" w:rsidRPr="0047433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изпо</w:t>
      </w:r>
      <w:r>
        <w:rPr>
          <w:b/>
          <w:szCs w:val="28"/>
          <w:lang w:val="bg-BG"/>
        </w:rPr>
        <w:t>ртвам, да изпо</w:t>
      </w:r>
      <w:r>
        <w:rPr>
          <w:b/>
          <w:szCs w:val="28"/>
          <w:lang w:val="bg-BG"/>
        </w:rPr>
        <w:t xml:space="preserve">ртя </w:t>
      </w:r>
      <w:r>
        <w:rPr>
          <w:i/>
          <w:szCs w:val="28"/>
          <w:lang w:val="bg-BG"/>
        </w:rPr>
        <w:t>испо</w:t>
      </w:r>
      <w:r>
        <w:rPr>
          <w:i/>
          <w:szCs w:val="28"/>
          <w:lang w:val="bg-BG"/>
        </w:rPr>
        <w:t>ртвъм, дъ испо</w:t>
      </w:r>
      <w:r>
        <w:rPr>
          <w:i/>
          <w:szCs w:val="28"/>
          <w:lang w:val="bg-BG"/>
        </w:rPr>
        <w:t>рт</w:t>
      </w:r>
      <w:r w:rsidRPr="00474330">
        <w:rPr>
          <w:i/>
          <w:szCs w:val="28"/>
        </w:rPr>
        <w:t xml:space="preserve">’ъ </w:t>
      </w:r>
      <w:r>
        <w:rPr>
          <w:szCs w:val="28"/>
          <w:lang w:val="bg-BG"/>
        </w:rPr>
        <w:t xml:space="preserve">Развалям, провалям, обърквам. </w:t>
      </w:r>
      <w:r>
        <w:rPr>
          <w:i/>
          <w:szCs w:val="28"/>
          <w:lang w:val="bg-BG"/>
        </w:rPr>
        <w:t>Пак си изпортила работата.</w:t>
      </w:r>
    </w:p>
    <w:p w:rsidR="008B1F42" w:rsidRPr="006A396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изпосталя</w:t>
      </w:r>
      <w:r>
        <w:rPr>
          <w:b/>
          <w:szCs w:val="28"/>
          <w:lang w:val="bg-BG"/>
        </w:rPr>
        <w:t>вам, да изпостале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испустъл</w:t>
      </w:r>
      <w:r w:rsidRPr="006A396B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въм, дъ испустъле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Отслабвам физически, изтощавам се.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изпренад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ям се, да се изпренад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испринъд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йъм съ, дъ съ испринъд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Губя търпени</w:t>
      </w:r>
      <w:r>
        <w:rPr>
          <w:szCs w:val="28"/>
          <w:lang w:val="bg-BG"/>
        </w:rPr>
        <w:t xml:space="preserve">е в очакване на някого да дойде, притеснявам се; надявам се от дълго време. </w:t>
      </w:r>
      <w:r>
        <w:rPr>
          <w:i/>
          <w:szCs w:val="28"/>
          <w:lang w:val="bg-BG"/>
        </w:rPr>
        <w:t>Изпренадеях се, докато се върнеш от нивата.</w:t>
      </w:r>
    </w:p>
    <w:p w:rsidR="008B1F42" w:rsidRPr="000B621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изпри</w:t>
      </w:r>
      <w:r>
        <w:rPr>
          <w:b/>
          <w:szCs w:val="28"/>
          <w:lang w:val="bg-BG"/>
        </w:rPr>
        <w:t>щвам се, да се изпри</w:t>
      </w:r>
      <w:r>
        <w:rPr>
          <w:b/>
          <w:szCs w:val="28"/>
          <w:lang w:val="bg-BG"/>
        </w:rPr>
        <w:t xml:space="preserve">щя </w:t>
      </w:r>
      <w:r>
        <w:rPr>
          <w:i/>
          <w:szCs w:val="28"/>
          <w:lang w:val="bg-BG"/>
        </w:rPr>
        <w:t>испри</w:t>
      </w:r>
      <w:r>
        <w:rPr>
          <w:i/>
          <w:szCs w:val="28"/>
          <w:lang w:val="bg-BG"/>
        </w:rPr>
        <w:t>штвъм съ, дъ съ испри</w:t>
      </w:r>
      <w:r>
        <w:rPr>
          <w:i/>
          <w:szCs w:val="28"/>
          <w:lang w:val="bg-BG"/>
        </w:rPr>
        <w:t>шт</w:t>
      </w:r>
      <w:r w:rsidRPr="000B621E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Обривам се.</w:t>
      </w:r>
    </w:p>
    <w:p w:rsidR="008B1F42" w:rsidRPr="00DD3B8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изпро</w:t>
      </w:r>
      <w:r>
        <w:rPr>
          <w:b/>
          <w:szCs w:val="28"/>
          <w:lang w:val="bg-BG"/>
        </w:rPr>
        <w:t>швам се, да се изпро</w:t>
      </w:r>
      <w:r>
        <w:rPr>
          <w:b/>
          <w:szCs w:val="28"/>
          <w:lang w:val="bg-BG"/>
        </w:rPr>
        <w:t xml:space="preserve">ша </w:t>
      </w:r>
      <w:r>
        <w:rPr>
          <w:i/>
          <w:szCs w:val="28"/>
          <w:lang w:val="bg-BG"/>
        </w:rPr>
        <w:t>испро</w:t>
      </w:r>
      <w:r>
        <w:rPr>
          <w:i/>
          <w:szCs w:val="28"/>
          <w:lang w:val="bg-BG"/>
        </w:rPr>
        <w:t>швъм съ, дъ съ испро</w:t>
      </w:r>
      <w:r>
        <w:rPr>
          <w:i/>
          <w:szCs w:val="28"/>
          <w:lang w:val="bg-BG"/>
        </w:rPr>
        <w:t xml:space="preserve">шъ </w:t>
      </w:r>
      <w:r>
        <w:rPr>
          <w:szCs w:val="28"/>
          <w:lang w:val="bg-BG"/>
        </w:rPr>
        <w:t xml:space="preserve">За дреха, плат: шевът се изпуска, пропуска, изнищва се на определени места. </w:t>
      </w:r>
      <w:r>
        <w:rPr>
          <w:i/>
          <w:szCs w:val="28"/>
          <w:lang w:val="bg-BG"/>
        </w:rPr>
        <w:t>Иликът се е изпрошил.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изпръ</w:t>
      </w:r>
      <w:r>
        <w:rPr>
          <w:b/>
          <w:szCs w:val="28"/>
          <w:lang w:val="bg-BG"/>
        </w:rPr>
        <w:t>хвам, да изпръ</w:t>
      </w:r>
      <w:r>
        <w:rPr>
          <w:b/>
          <w:szCs w:val="28"/>
          <w:lang w:val="bg-BG"/>
        </w:rPr>
        <w:t xml:space="preserve">хна </w:t>
      </w:r>
      <w:r w:rsidRPr="00491727">
        <w:rPr>
          <w:i/>
          <w:szCs w:val="28"/>
          <w:lang w:val="bg-BG"/>
        </w:rPr>
        <w:t>испръ</w:t>
      </w:r>
      <w:r w:rsidRPr="00491727">
        <w:rPr>
          <w:i/>
          <w:szCs w:val="28"/>
          <w:lang w:val="bg-BG"/>
        </w:rPr>
        <w:t>ъвъ</w:t>
      </w:r>
      <w:r>
        <w:rPr>
          <w:i/>
          <w:szCs w:val="28"/>
          <w:lang w:val="bg-BG"/>
        </w:rPr>
        <w:t>м</w:t>
      </w:r>
      <w:r w:rsidRPr="00491727">
        <w:rPr>
          <w:i/>
          <w:szCs w:val="28"/>
          <w:lang w:val="bg-BG"/>
        </w:rPr>
        <w:t>, дъ испръ</w:t>
      </w:r>
      <w:r w:rsidRPr="00491727">
        <w:rPr>
          <w:i/>
          <w:szCs w:val="28"/>
          <w:lang w:val="bg-BG"/>
        </w:rPr>
        <w:t xml:space="preserve">ънъ </w:t>
      </w:r>
      <w:r>
        <w:rPr>
          <w:szCs w:val="28"/>
          <w:lang w:val="bg-BG"/>
        </w:rPr>
        <w:t xml:space="preserve">Изсъхвам, напуквам се.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изслу</w:t>
      </w:r>
      <w:r>
        <w:rPr>
          <w:b/>
          <w:szCs w:val="28"/>
          <w:lang w:val="bg-BG"/>
        </w:rPr>
        <w:t>вам, да изслу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исслу</w:t>
      </w:r>
      <w:r>
        <w:rPr>
          <w:i/>
          <w:szCs w:val="28"/>
          <w:lang w:val="bg-BG"/>
        </w:rPr>
        <w:t>въм, дъ исслу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Събличам, събувам. </w:t>
      </w:r>
      <w:r>
        <w:rPr>
          <w:i/>
          <w:szCs w:val="28"/>
          <w:lang w:val="bg-BG"/>
        </w:rPr>
        <w:t>Изслух си чорапите.</w:t>
      </w:r>
    </w:p>
    <w:p w:rsidR="008B1F42" w:rsidRPr="00E6287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изслу</w:t>
      </w:r>
      <w:r>
        <w:rPr>
          <w:b/>
          <w:szCs w:val="28"/>
          <w:lang w:val="bg-BG"/>
        </w:rPr>
        <w:t>вам се, да се изслу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исслу</w:t>
      </w:r>
      <w:r>
        <w:rPr>
          <w:i/>
          <w:szCs w:val="28"/>
          <w:lang w:val="bg-BG"/>
        </w:rPr>
        <w:t>въм съ, дъ съ исслу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Излизам, измъквам се незабелязано. </w:t>
      </w:r>
      <w:r>
        <w:rPr>
          <w:i/>
          <w:szCs w:val="28"/>
          <w:lang w:val="bg-BG"/>
        </w:rPr>
        <w:t>Пак се е изслул по чехли, няма го.</w:t>
      </w:r>
    </w:p>
    <w:p w:rsidR="008B1F42" w:rsidRPr="0029394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изслу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швам се, да се из</w:t>
      </w:r>
      <w:r w:rsidRPr="00D85910">
        <w:rPr>
          <w:b/>
          <w:szCs w:val="28"/>
          <w:lang w:val="bg-BG"/>
        </w:rPr>
        <w:softHyphen/>
        <w:t>слушам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</w:t>
      </w:r>
      <w:r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t>слу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швъм съ, дъ съ ис</w:t>
      </w:r>
      <w:r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t>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шъм</w:t>
      </w:r>
      <w:r w:rsidRPr="00D85910">
        <w:rPr>
          <w:szCs w:val="28"/>
          <w:lang w:val="bg-BG"/>
        </w:rPr>
        <w:t xml:space="preserve"> Преставам да слушам, да се подчинявам</w:t>
      </w:r>
      <w:r>
        <w:rPr>
          <w:szCs w:val="28"/>
          <w:lang w:val="bg-BG"/>
        </w:rPr>
        <w:t>, ставам непослушен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Днес момчето се изслуша.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изти</w:t>
      </w:r>
      <w:r>
        <w:rPr>
          <w:b/>
          <w:szCs w:val="28"/>
          <w:lang w:val="bg-BG"/>
        </w:rPr>
        <w:t>рям, да изти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исти</w:t>
      </w:r>
      <w:r>
        <w:rPr>
          <w:i/>
          <w:szCs w:val="28"/>
          <w:lang w:val="bg-BG"/>
        </w:rPr>
        <w:t>р</w:t>
      </w:r>
      <w:r w:rsidRPr="00756D78">
        <w:rPr>
          <w:i/>
          <w:szCs w:val="28"/>
          <w:lang w:val="bg-BG"/>
        </w:rPr>
        <w:t>’ъм, дъ исти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р</w:t>
      </w:r>
      <w:r w:rsidRPr="00756D78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Изкарвам, изгонвам, изпъждам. </w:t>
      </w:r>
      <w:r>
        <w:rPr>
          <w:i/>
          <w:szCs w:val="28"/>
          <w:lang w:val="bg-BG"/>
        </w:rPr>
        <w:t>Изтирих овцете на паша.</w:t>
      </w:r>
    </w:p>
    <w:p w:rsidR="008B1F42" w:rsidRPr="00C251E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изтърса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истърса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Последното дете в многодетно семейство.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вам, да изу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въм, дъ изу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Събувам обувки, чорапи.</w:t>
      </w:r>
    </w:p>
    <w:p w:rsidR="008B1F42" w:rsidRDefault="008B1F42" w:rsidP="00D9141C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изфир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изфир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исфир’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исфир’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Намалявам обема, теглото, качеството на стока вследствие на изпарение, повреда, неправилно съхранение и др. </w:t>
      </w:r>
      <w:r w:rsidRPr="00D85910">
        <w:rPr>
          <w:i/>
          <w:szCs w:val="28"/>
          <w:lang w:val="bg-BG"/>
        </w:rPr>
        <w:t xml:space="preserve">Маята е изфирясала. </w:t>
      </w:r>
      <w:r w:rsidRPr="00FA7B72">
        <w:rPr>
          <w:i/>
          <w:szCs w:val="28"/>
          <w:lang w:val="bg-BG"/>
        </w:rPr>
        <w:t>*</w:t>
      </w:r>
      <w:r w:rsidRPr="00D85910">
        <w:rPr>
          <w:i/>
          <w:szCs w:val="28"/>
          <w:lang w:val="bg-BG"/>
        </w:rPr>
        <w:t xml:space="preserve">Изфиряса ми из главата. </w:t>
      </w:r>
      <w:r w:rsidRPr="00D85910">
        <w:rPr>
          <w:szCs w:val="28"/>
          <w:lang w:val="bg-BG"/>
        </w:rPr>
        <w:t>Съвсем забравих.</w:t>
      </w:r>
    </w:p>
    <w:p w:rsidR="008B1F42" w:rsidRPr="002A409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изче</w:t>
      </w:r>
      <w:r>
        <w:rPr>
          <w:b/>
          <w:szCs w:val="28"/>
          <w:lang w:val="bg-BG"/>
        </w:rPr>
        <w:t>свам, да изче</w:t>
      </w:r>
      <w:r>
        <w:rPr>
          <w:b/>
          <w:szCs w:val="28"/>
          <w:lang w:val="bg-BG"/>
        </w:rPr>
        <w:t xml:space="preserve">сна </w:t>
      </w:r>
      <w:r>
        <w:rPr>
          <w:i/>
          <w:szCs w:val="28"/>
          <w:lang w:val="bg-BG"/>
        </w:rPr>
        <w:t>исче</w:t>
      </w:r>
      <w:r>
        <w:rPr>
          <w:i/>
          <w:szCs w:val="28"/>
          <w:lang w:val="bg-BG"/>
        </w:rPr>
        <w:t>свъм, дъ исче</w:t>
      </w:r>
      <w:r>
        <w:rPr>
          <w:i/>
          <w:szCs w:val="28"/>
          <w:lang w:val="bg-BG"/>
        </w:rPr>
        <w:t xml:space="preserve">снъ </w:t>
      </w:r>
      <w:r>
        <w:rPr>
          <w:szCs w:val="28"/>
          <w:lang w:val="bg-BG"/>
        </w:rPr>
        <w:t xml:space="preserve">Откършвам клонка. </w:t>
      </w:r>
      <w:r>
        <w:rPr>
          <w:i/>
          <w:szCs w:val="28"/>
          <w:lang w:val="bg-BG"/>
        </w:rPr>
        <w:t>Изчеснах клонка от бялото мушкато.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изчучуни</w:t>
      </w:r>
      <w:r>
        <w:rPr>
          <w:b/>
          <w:szCs w:val="28"/>
          <w:lang w:val="bg-BG"/>
        </w:rPr>
        <w:t>звам, да изчучуни</w:t>
      </w:r>
      <w:r>
        <w:rPr>
          <w:b/>
          <w:szCs w:val="28"/>
          <w:lang w:val="bg-BG"/>
        </w:rPr>
        <w:t xml:space="preserve">жа </w:t>
      </w:r>
      <w:r>
        <w:rPr>
          <w:i/>
          <w:szCs w:val="28"/>
          <w:lang w:val="bg-BG"/>
        </w:rPr>
        <w:t>исчучуни</w:t>
      </w:r>
      <w:r>
        <w:rPr>
          <w:i/>
          <w:szCs w:val="28"/>
          <w:lang w:val="bg-BG"/>
        </w:rPr>
        <w:t>звъм, дъ исчучуни</w:t>
      </w:r>
      <w:r>
        <w:rPr>
          <w:i/>
          <w:szCs w:val="28"/>
          <w:lang w:val="bg-BG"/>
        </w:rPr>
        <w:t xml:space="preserve">жъ </w:t>
      </w:r>
      <w:r>
        <w:rPr>
          <w:szCs w:val="28"/>
          <w:lang w:val="bg-BG"/>
        </w:rPr>
        <w:t xml:space="preserve">Пия по малко, докато свърши. </w:t>
      </w:r>
      <w:r>
        <w:rPr>
          <w:i/>
          <w:szCs w:val="28"/>
          <w:lang w:val="bg-BG"/>
        </w:rPr>
        <w:t>Изчучунизал си виното от бъклицата.</w:t>
      </w:r>
    </w:p>
    <w:p w:rsidR="008B1F42" w:rsidRPr="003E686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изщъ</w:t>
      </w:r>
      <w:r>
        <w:rPr>
          <w:b/>
          <w:szCs w:val="28"/>
          <w:lang w:val="bg-BG"/>
        </w:rPr>
        <w:t>пвам се, да се изщъ</w:t>
      </w:r>
      <w:r>
        <w:rPr>
          <w:b/>
          <w:szCs w:val="28"/>
          <w:lang w:val="bg-BG"/>
        </w:rPr>
        <w:t xml:space="preserve">пна </w:t>
      </w:r>
      <w:r>
        <w:rPr>
          <w:i/>
          <w:szCs w:val="28"/>
          <w:lang w:val="bg-BG"/>
        </w:rPr>
        <w:t>иштъ</w:t>
      </w:r>
      <w:r>
        <w:rPr>
          <w:i/>
          <w:szCs w:val="28"/>
          <w:lang w:val="bg-BG"/>
        </w:rPr>
        <w:t>пвъм съ, дъ съ иштъ</w:t>
      </w:r>
      <w:r>
        <w:rPr>
          <w:i/>
          <w:szCs w:val="28"/>
          <w:lang w:val="bg-BG"/>
        </w:rPr>
        <w:t xml:space="preserve">пнъ </w:t>
      </w:r>
      <w:r>
        <w:rPr>
          <w:szCs w:val="28"/>
          <w:lang w:val="bg-BG"/>
        </w:rPr>
        <w:t xml:space="preserve">Откъсвам се, отделям се от мястото, където съм пришит, прикрепен. </w:t>
      </w:r>
      <w:r>
        <w:rPr>
          <w:i/>
          <w:szCs w:val="28"/>
          <w:lang w:val="bg-BG"/>
        </w:rPr>
        <w:t>Иликът се е изщъпнал.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икинди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икинди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ikin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di) След</w:t>
      </w:r>
      <w:r w:rsidRPr="00D85910">
        <w:rPr>
          <w:szCs w:val="28"/>
          <w:lang w:val="bg-BG"/>
        </w:rPr>
        <w:softHyphen/>
        <w:t xml:space="preserve">обeдно време, около 16 часа.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oikonom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so от oikon</w:t>
      </w:r>
      <w:r w:rsidRPr="00D85910">
        <w:rPr>
          <w:szCs w:val="28"/>
          <w:lang w:val="bg-BG"/>
        </w:rPr>
        <w:softHyphen/>
        <w:t xml:space="preserve">mo </w:t>
      </w:r>
      <w:r w:rsidRPr="00BB5D7C">
        <w:rPr>
          <w:i/>
          <w:szCs w:val="28"/>
          <w:lang w:val="bg-BG"/>
        </w:rPr>
        <w:t>‘водя домакинство’</w:t>
      </w:r>
      <w:r w:rsidRPr="00D85910">
        <w:rPr>
          <w:szCs w:val="28"/>
          <w:lang w:val="bg-BG"/>
        </w:rPr>
        <w:t>) Правя ико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номии, спестявам. </w:t>
      </w:r>
      <w:r w:rsidRPr="00D85910">
        <w:rPr>
          <w:i/>
          <w:szCs w:val="28"/>
          <w:lang w:val="bg-BG"/>
        </w:rPr>
        <w:t>Икономисвам пари за печка.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ст </w:t>
      </w:r>
      <w:r w:rsidRPr="00D85910">
        <w:rPr>
          <w:i/>
          <w:szCs w:val="28"/>
          <w:lang w:val="bg-BG"/>
        </w:rPr>
        <w:t>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oikonom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so от oikonomo </w:t>
      </w:r>
      <w:r w:rsidRPr="00BB5D7C">
        <w:rPr>
          <w:i/>
          <w:szCs w:val="28"/>
          <w:lang w:val="bg-BG"/>
        </w:rPr>
        <w:t>‘водя домакинство’</w:t>
      </w:r>
      <w:r w:rsidRPr="00D85910">
        <w:rPr>
          <w:szCs w:val="28"/>
          <w:lang w:val="bg-BG"/>
        </w:rPr>
        <w:t xml:space="preserve">) Човек, който умее да спестява, да живее икономично. </w:t>
      </w:r>
    </w:p>
    <w:p w:rsidR="008B1F42" w:rsidRPr="00AB3219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сто </w:t>
      </w:r>
      <w:r w:rsidRPr="00D85910">
        <w:rPr>
          <w:i/>
          <w:szCs w:val="28"/>
          <w:lang w:val="bg-BG"/>
        </w:rPr>
        <w:t>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oikonom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so от oikonomo </w:t>
      </w:r>
      <w:r w:rsidRPr="00BB5D7C">
        <w:rPr>
          <w:i/>
          <w:szCs w:val="28"/>
          <w:lang w:val="bg-BG"/>
        </w:rPr>
        <w:t>‘водя домакинство’</w:t>
      </w:r>
      <w:r w:rsidRPr="00D85910">
        <w:rPr>
          <w:szCs w:val="28"/>
          <w:lang w:val="bg-BG"/>
        </w:rPr>
        <w:t>) Пестеливо, скромно.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На село се живее икономисто.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икрам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икрам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икръм’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икръм’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ikram от ар. </w:t>
      </w:r>
      <w:r w:rsidRPr="00BB5D7C">
        <w:rPr>
          <w:i/>
          <w:szCs w:val="28"/>
        </w:rPr>
        <w:t>‘</w:t>
      </w:r>
      <w:r w:rsidRPr="00BB5D7C">
        <w:rPr>
          <w:i/>
          <w:szCs w:val="28"/>
          <w:lang w:val="bg-BG"/>
        </w:rPr>
        <w:t>чест</w:t>
      </w:r>
      <w:r w:rsidRPr="00BB5D7C">
        <w:rPr>
          <w:i/>
          <w:szCs w:val="28"/>
        </w:rPr>
        <w:t>’</w:t>
      </w:r>
      <w:r w:rsidRPr="00BB5D7C">
        <w:rPr>
          <w:i/>
          <w:szCs w:val="28"/>
          <w:lang w:val="bg-BG"/>
        </w:rPr>
        <w:t xml:space="preserve">, </w:t>
      </w:r>
      <w:r w:rsidRPr="00BB5D7C">
        <w:rPr>
          <w:i/>
          <w:szCs w:val="28"/>
        </w:rPr>
        <w:t>‘</w:t>
      </w:r>
      <w:r w:rsidRPr="00BB5D7C">
        <w:rPr>
          <w:i/>
          <w:szCs w:val="28"/>
          <w:lang w:val="bg-BG"/>
        </w:rPr>
        <w:t>почит</w:t>
      </w:r>
      <w:r w:rsidRPr="00BB5D7C">
        <w:rPr>
          <w:i/>
          <w:szCs w:val="28"/>
        </w:rPr>
        <w:t>’</w:t>
      </w:r>
      <w:r w:rsidRPr="00D85910">
        <w:rPr>
          <w:szCs w:val="28"/>
          <w:lang w:val="bg-BG"/>
        </w:rPr>
        <w:t>) Представям се както трябва, както се полага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обикновено </w:t>
      </w:r>
      <w:r>
        <w:rPr>
          <w:szCs w:val="28"/>
          <w:lang w:val="bg-BG"/>
        </w:rPr>
        <w:t>при</w:t>
      </w:r>
      <w:r w:rsidRPr="00D85910">
        <w:rPr>
          <w:szCs w:val="28"/>
          <w:lang w:val="bg-BG"/>
        </w:rPr>
        <w:t xml:space="preserve"> посрещане на гости; отсрамвам се. </w:t>
      </w:r>
      <w:r w:rsidRPr="00D85910">
        <w:rPr>
          <w:i/>
          <w:szCs w:val="28"/>
          <w:lang w:val="bg-BG"/>
        </w:rPr>
        <w:t>Сватовете се икрамиха, направиха</w:t>
      </w:r>
      <w:r>
        <w:rPr>
          <w:i/>
          <w:szCs w:val="28"/>
          <w:lang w:val="bg-BG"/>
        </w:rPr>
        <w:t xml:space="preserve"> голям </w:t>
      </w:r>
      <w:r w:rsidRPr="00D85910">
        <w:rPr>
          <w:i/>
          <w:szCs w:val="28"/>
          <w:lang w:val="bg-BG"/>
        </w:rPr>
        <w:t>сбор.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ilaç от ар.) Лек, лекарство.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м-баялд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м-бъйълд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imam</w:t>
      </w:r>
      <w:r w:rsidRPr="00D85910">
        <w:rPr>
          <w:szCs w:val="28"/>
          <w:lang w:val="bg-BG"/>
        </w:rPr>
        <w:softHyphen/>
        <w:t>ba</w:t>
      </w:r>
      <w:r w:rsidRPr="00D85910">
        <w:rPr>
          <w:szCs w:val="28"/>
          <w:lang w:val="bg-BG"/>
        </w:rPr>
        <w:softHyphen/>
        <w:t xml:space="preserve">yldi от ар. </w:t>
      </w:r>
      <w:r w:rsidRPr="00BB5D7C">
        <w:rPr>
          <w:i/>
          <w:szCs w:val="28"/>
          <w:lang w:val="bg-BG"/>
        </w:rPr>
        <w:t>‘имамът припадна’, ‘възхити се’</w:t>
      </w:r>
      <w:r w:rsidRPr="00D85910">
        <w:rPr>
          <w:szCs w:val="28"/>
          <w:lang w:val="bg-BG"/>
        </w:rPr>
        <w:t>) Салата от печен патладжан, пиперки и домати с чесън и много мазнина.</w:t>
      </w:r>
    </w:p>
    <w:p w:rsidR="008B1F42" w:rsidRPr="00AB3219" w:rsidRDefault="008B1F42" w:rsidP="00AB3219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инае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инъйе</w:t>
      </w:r>
      <w:r>
        <w:rPr>
          <w:i/>
          <w:szCs w:val="28"/>
          <w:lang w:val="bg-BG"/>
        </w:rPr>
        <w:t xml:space="preserve">т </w:t>
      </w:r>
      <w:r>
        <w:rPr>
          <w:szCs w:val="28"/>
          <w:lang w:val="bg-BG"/>
        </w:rPr>
        <w:t xml:space="preserve">Човек, който е безсмислено упорит; инат, инаетин. </w:t>
      </w:r>
    </w:p>
    <w:p w:rsidR="008B1F42" w:rsidRDefault="008B1F42" w:rsidP="00AB321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инае</w:t>
      </w:r>
      <w:r>
        <w:rPr>
          <w:b/>
          <w:szCs w:val="28"/>
          <w:lang w:val="bg-BG"/>
        </w:rPr>
        <w:t xml:space="preserve">тин </w:t>
      </w:r>
      <w:r>
        <w:rPr>
          <w:i/>
          <w:szCs w:val="28"/>
          <w:lang w:val="bg-BG"/>
        </w:rPr>
        <w:t>инъйе</w:t>
      </w:r>
      <w:r>
        <w:rPr>
          <w:i/>
          <w:szCs w:val="28"/>
          <w:lang w:val="bg-BG"/>
        </w:rPr>
        <w:t xml:space="preserve">тин </w:t>
      </w:r>
      <w:r>
        <w:rPr>
          <w:szCs w:val="28"/>
          <w:lang w:val="bg-BG"/>
        </w:rPr>
        <w:t xml:space="preserve">Човек, който е безсмислено упорит; инат, инает. </w:t>
      </w:r>
      <w:r>
        <w:rPr>
          <w:i/>
          <w:szCs w:val="28"/>
          <w:lang w:val="bg-BG"/>
        </w:rPr>
        <w:t>Голям си инаетин.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инае</w:t>
      </w:r>
      <w:r>
        <w:rPr>
          <w:b/>
          <w:szCs w:val="28"/>
          <w:lang w:val="bg-BG"/>
        </w:rPr>
        <w:t xml:space="preserve">тка </w:t>
      </w:r>
      <w:r>
        <w:rPr>
          <w:i/>
          <w:szCs w:val="28"/>
          <w:lang w:val="bg-BG"/>
        </w:rPr>
        <w:t>инъйе</w:t>
      </w:r>
      <w:r>
        <w:rPr>
          <w:i/>
          <w:szCs w:val="28"/>
          <w:lang w:val="bg-BG"/>
        </w:rPr>
        <w:t xml:space="preserve">ткъ </w:t>
      </w:r>
      <w:r>
        <w:rPr>
          <w:szCs w:val="28"/>
          <w:lang w:val="bg-BG"/>
        </w:rPr>
        <w:t>Жена, която е безсмислено упорита, инат.</w:t>
      </w:r>
    </w:p>
    <w:p w:rsidR="008B1F42" w:rsidRPr="00B97C6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инае</w:t>
      </w:r>
      <w:r>
        <w:rPr>
          <w:b/>
          <w:szCs w:val="28"/>
          <w:lang w:val="bg-BG"/>
        </w:rPr>
        <w:t xml:space="preserve">тя се </w:t>
      </w:r>
      <w:r>
        <w:rPr>
          <w:i/>
          <w:szCs w:val="28"/>
          <w:lang w:val="bg-BG"/>
        </w:rPr>
        <w:t>инъе</w:t>
      </w:r>
      <w:r>
        <w:rPr>
          <w:i/>
          <w:szCs w:val="28"/>
          <w:lang w:val="bg-BG"/>
        </w:rPr>
        <w:t>т</w:t>
      </w:r>
      <w:r w:rsidRPr="00B97C60">
        <w:rPr>
          <w:i/>
          <w:szCs w:val="28"/>
        </w:rPr>
        <w:t xml:space="preserve">’ъ съ </w:t>
      </w:r>
      <w:r>
        <w:rPr>
          <w:szCs w:val="28"/>
          <w:lang w:val="bg-BG"/>
        </w:rPr>
        <w:t>Упорствам, не отстъпвам, проявявам инат.</w:t>
      </w:r>
    </w:p>
    <w:p w:rsidR="008B1F42" w:rsidRPr="002A531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ингили</w:t>
      </w:r>
      <w:r>
        <w:rPr>
          <w:b/>
          <w:szCs w:val="28"/>
          <w:lang w:val="bg-BG"/>
        </w:rPr>
        <w:t xml:space="preserve">зин </w:t>
      </w:r>
      <w:r>
        <w:rPr>
          <w:i/>
          <w:szCs w:val="28"/>
          <w:lang w:val="bg-BG"/>
        </w:rPr>
        <w:t>ингили</w:t>
      </w:r>
      <w:r>
        <w:rPr>
          <w:i/>
          <w:szCs w:val="28"/>
          <w:lang w:val="bg-BG"/>
        </w:rPr>
        <w:t xml:space="preserve">зин </w:t>
      </w:r>
      <w:r w:rsidRPr="002A5318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ingiliz</w:t>
      </w:r>
      <w:r w:rsidRPr="002A5318">
        <w:rPr>
          <w:szCs w:val="28"/>
          <w:lang w:val="bg-BG"/>
        </w:rPr>
        <w:t xml:space="preserve">, ит. </w:t>
      </w:r>
      <w:r>
        <w:rPr>
          <w:szCs w:val="28"/>
          <w:lang w:val="en-US"/>
        </w:rPr>
        <w:t>inglese</w:t>
      </w:r>
      <w:r w:rsidRPr="002A5318">
        <w:rPr>
          <w:szCs w:val="28"/>
          <w:lang w:val="bg-BG"/>
        </w:rPr>
        <w:t xml:space="preserve"> от анг.)</w:t>
      </w:r>
      <w:r>
        <w:rPr>
          <w:szCs w:val="28"/>
          <w:lang w:val="bg-BG"/>
        </w:rPr>
        <w:t xml:space="preserve"> Англичанин.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кусу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кусу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>
        <w:rPr>
          <w:szCs w:val="28"/>
          <w:lang w:val="bg-BG"/>
        </w:rPr>
        <w:t xml:space="preserve"> (тур.) Съ</w:t>
      </w:r>
      <w:r w:rsidRPr="00D85910">
        <w:rPr>
          <w:szCs w:val="28"/>
          <w:lang w:val="bg-BG"/>
        </w:rPr>
        <w:t xml:space="preserve">жалявям, станах пишман, че помолих да свършиш нещо. </w:t>
      </w:r>
      <w:r w:rsidRPr="00D85910">
        <w:rPr>
          <w:i/>
          <w:szCs w:val="28"/>
          <w:lang w:val="bg-BG"/>
        </w:rPr>
        <w:t xml:space="preserve">Исикусум от работата ти.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ска </w:t>
      </w:r>
      <w:r w:rsidRPr="00D85910">
        <w:rPr>
          <w:i/>
          <w:szCs w:val="28"/>
          <w:lang w:val="bg-BG"/>
        </w:rPr>
        <w:t>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скъ </w:t>
      </w:r>
      <w:r w:rsidRPr="00D85910">
        <w:rPr>
          <w:szCs w:val="28"/>
          <w:lang w:val="bg-BG"/>
        </w:rPr>
        <w:t>Трябва</w:t>
      </w:r>
      <w:r>
        <w:rPr>
          <w:szCs w:val="28"/>
          <w:lang w:val="bg-BG"/>
        </w:rPr>
        <w:t>, нужно 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 xml:space="preserve">Иска да се извадят картофите. Иска да се обере бамята.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ист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ристем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рист’ъм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(тур.) Насила, от немай</w:t>
      </w:r>
      <w:r>
        <w:rPr>
          <w:szCs w:val="28"/>
          <w:lang w:val="bg-BG"/>
        </w:rPr>
        <w:t>-</w:t>
      </w:r>
      <w:r w:rsidRPr="00D85910">
        <w:rPr>
          <w:szCs w:val="28"/>
          <w:lang w:val="bg-BG"/>
        </w:rPr>
        <w:t>къде</w:t>
      </w:r>
      <w:r>
        <w:rPr>
          <w:szCs w:val="28"/>
          <w:lang w:val="bg-BG"/>
        </w:rPr>
        <w:t>, няма друга възможност, щеш не щеш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Истеристеме оплеви доматите.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ички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ички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içki) Алкохолно питие</w:t>
      </w:r>
      <w:r>
        <w:rPr>
          <w:szCs w:val="28"/>
          <w:lang w:val="bg-BG"/>
        </w:rPr>
        <w:t>, ракия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Да му ударим по една ичкия.</w:t>
      </w:r>
    </w:p>
    <w:p w:rsidR="008B1F42" w:rsidRPr="0094660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ичуми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ичуми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 xml:space="preserve">1. </w:t>
      </w:r>
      <w:r w:rsidRPr="00BA58A8">
        <w:rPr>
          <w:szCs w:val="28"/>
        </w:rPr>
        <w:t xml:space="preserve">Ечемик – </w:t>
      </w:r>
      <w:r>
        <w:rPr>
          <w:szCs w:val="28"/>
          <w:lang w:val="bg-BG"/>
        </w:rPr>
        <w:t>житно растение, чиито зърна служат за храна на добитъка. 2. Възпаление на клепача.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ишлем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ишл’ъм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işle</w:t>
      </w:r>
      <w:r w:rsidRPr="00D85910">
        <w:rPr>
          <w:szCs w:val="28"/>
          <w:lang w:val="bg-BG"/>
        </w:rPr>
        <w:softHyphen/>
        <w:t xml:space="preserve">me) Занаятчийска изработка с материали на клиента.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ищ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ишт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(тур. iştah от ар.) 1. Апетит. 2. Желание</w:t>
      </w:r>
      <w:r>
        <w:rPr>
          <w:szCs w:val="28"/>
          <w:lang w:val="bg-BG"/>
        </w:rPr>
        <w:t>, мерак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Нямам ищах за работа в т</w:t>
      </w:r>
      <w:r>
        <w:rPr>
          <w:i/>
          <w:szCs w:val="28"/>
          <w:lang w:val="bg-BG"/>
        </w:rPr>
        <w:t>ази жега</w:t>
      </w:r>
      <w:r w:rsidRPr="00D85910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F37375">
      <w:pPr>
        <w:pStyle w:val="Heading1"/>
      </w:pPr>
      <w:r w:rsidRPr="00D85910">
        <w:t>Й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2C12D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йе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йе</w:t>
      </w:r>
      <w:r>
        <w:rPr>
          <w:i/>
          <w:szCs w:val="28"/>
          <w:lang w:val="bg-BG"/>
        </w:rPr>
        <w:t>л</w:t>
      </w:r>
      <w:r w:rsidRPr="002C12DB">
        <w:rPr>
          <w:i/>
          <w:szCs w:val="28"/>
          <w:lang w:val="bg-BG"/>
        </w:rPr>
        <w:t xml:space="preserve">’ъ </w:t>
      </w:r>
      <w:r w:rsidRPr="002C12DB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hele</w:t>
      </w:r>
      <w:r w:rsidRPr="002C12DB">
        <w:rPr>
          <w:szCs w:val="28"/>
          <w:lang w:val="bg-BG"/>
        </w:rPr>
        <w:t xml:space="preserve"> от перс. </w:t>
      </w:r>
      <w:r>
        <w:rPr>
          <w:szCs w:val="28"/>
          <w:lang w:val="en-US"/>
        </w:rPr>
        <w:t>hela</w:t>
      </w:r>
      <w:r w:rsidRPr="002C12DB">
        <w:rPr>
          <w:szCs w:val="28"/>
          <w:lang w:val="bg-BG"/>
        </w:rPr>
        <w:t xml:space="preserve"> от ар. </w:t>
      </w:r>
      <w:r>
        <w:rPr>
          <w:szCs w:val="28"/>
          <w:lang w:val="en-US"/>
        </w:rPr>
        <w:t>hall</w:t>
      </w:r>
      <w:r w:rsidRPr="002C12DB">
        <w:rPr>
          <w:szCs w:val="28"/>
          <w:lang w:val="bg-BG"/>
        </w:rPr>
        <w:t xml:space="preserve">ä) 1. </w:t>
      </w:r>
      <w:r>
        <w:rPr>
          <w:szCs w:val="28"/>
          <w:lang w:val="bg-BG"/>
        </w:rPr>
        <w:t>Особено пък. 2. Най-сетне.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йок </w:t>
      </w:r>
      <w:r w:rsidRPr="00D85910">
        <w:rPr>
          <w:i/>
          <w:szCs w:val="28"/>
          <w:lang w:val="bg-BG"/>
        </w:rPr>
        <w:t>йок</w:t>
      </w:r>
      <w:r>
        <w:rPr>
          <w:szCs w:val="28"/>
          <w:lang w:val="bg-BG"/>
        </w:rPr>
        <w:t xml:space="preserve"> (тур. yok) Не, в никакъв случай.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К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6E0375" w:rsidRDefault="008B1F42" w:rsidP="004C61C3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ка </w:t>
      </w:r>
      <w:r>
        <w:rPr>
          <w:i/>
          <w:szCs w:val="28"/>
          <w:lang w:val="bg-BG"/>
        </w:rPr>
        <w:t xml:space="preserve">ка </w:t>
      </w:r>
      <w:r>
        <w:rPr>
          <w:szCs w:val="28"/>
          <w:lang w:val="bg-BG"/>
        </w:rPr>
        <w:t xml:space="preserve">Съкратена форма от </w:t>
      </w:r>
      <w:r>
        <w:rPr>
          <w:i/>
          <w:szCs w:val="28"/>
          <w:lang w:val="bg-BG"/>
        </w:rPr>
        <w:t>кака.</w:t>
      </w:r>
      <w:r>
        <w:rPr>
          <w:szCs w:val="28"/>
          <w:lang w:val="bg-BG"/>
        </w:rPr>
        <w:t xml:space="preserve"> Частица за изразяване на по-голяма интимност при обръщение към по-възрастно лице от женски пол или към по-малък брат или сестра, а също към по-млада жена или по-млад мъж. </w:t>
      </w:r>
      <w:r>
        <w:rPr>
          <w:i/>
          <w:szCs w:val="28"/>
          <w:lang w:val="bg-BG"/>
        </w:rPr>
        <w:t>Кажи, ка, готова ли е вечерята? Свари ли ракията, ка?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каб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kaba) Неиздържлив, нетраен.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кабарди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кабарди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къбърди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kabarmak </w:t>
      </w:r>
      <w:r w:rsidRPr="00BB5D7C">
        <w:rPr>
          <w:i/>
          <w:szCs w:val="28"/>
          <w:lang w:val="bg-BG"/>
        </w:rPr>
        <w:t>‘набъбвам’, ‘шупвам’</w:t>
      </w:r>
      <w:r w:rsidRPr="00D85910">
        <w:rPr>
          <w:szCs w:val="28"/>
          <w:lang w:val="bg-BG"/>
        </w:rPr>
        <w:t>) 1. За тесто: бухвам, на</w:t>
      </w:r>
      <w:r w:rsidRPr="00D85910">
        <w:rPr>
          <w:szCs w:val="28"/>
          <w:lang w:val="bg-BG"/>
        </w:rPr>
        <w:softHyphen/>
        <w:t xml:space="preserve">бъбвам, шупвам, втасвам, надигам се. 2. За крака: набръчквам се; стават ми пришки от ходене, от бой. </w:t>
      </w:r>
      <w:r w:rsidRPr="00D85910">
        <w:rPr>
          <w:i/>
          <w:szCs w:val="28"/>
          <w:lang w:val="bg-BG"/>
        </w:rPr>
        <w:t>Много се уморих, краката ми кабардисаха от ходене.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кабар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къбър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cabaret) Нощно питейно увеселително заведение, където се изпълнява лека, разнообразна програма.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kabil </w:t>
      </w:r>
      <w:r w:rsidRPr="0027020E">
        <w:rPr>
          <w:i/>
          <w:szCs w:val="28"/>
          <w:lang w:val="bg-BG"/>
        </w:rPr>
        <w:t>‘въз</w:t>
      </w:r>
      <w:r w:rsidRPr="0027020E">
        <w:rPr>
          <w:i/>
          <w:szCs w:val="28"/>
          <w:lang w:val="bg-BG"/>
        </w:rPr>
        <w:softHyphen/>
        <w:t>можен’</w:t>
      </w:r>
      <w:r w:rsidRPr="00D85910">
        <w:rPr>
          <w:szCs w:val="28"/>
          <w:lang w:val="bg-BG"/>
        </w:rPr>
        <w:t xml:space="preserve"> от ар.) 1. Възможно е, може. 2. Съгласен.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кабул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къбул’ъ</w:t>
      </w:r>
      <w:r w:rsidRPr="00D85910">
        <w:rPr>
          <w:szCs w:val="28"/>
          <w:lang w:val="bg-BG"/>
        </w:rPr>
        <w:t xml:space="preserve"> (тур. kabul от ар.) Съгласявам се, търпя, понасям. </w:t>
      </w:r>
      <w:r w:rsidRPr="00D85910">
        <w:rPr>
          <w:i/>
          <w:szCs w:val="28"/>
          <w:lang w:val="bg-BG"/>
        </w:rPr>
        <w:t>Какво да правя, кабуля внуците.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kavak) Клонеста топола.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 и 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ма </w:t>
      </w:r>
      <w:r w:rsidRPr="00D85910">
        <w:rPr>
          <w:i/>
          <w:szCs w:val="28"/>
          <w:lang w:val="bg-BG"/>
        </w:rPr>
        <w:t>къвъл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 и 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rStyle w:val="Emphasis"/>
          <w:i w:val="0"/>
          <w:iCs/>
          <w:szCs w:val="28"/>
          <w:shd w:val="clear" w:color="auto" w:fill="FFFFFF"/>
        </w:rPr>
        <w:t>Begonia</w:t>
      </w:r>
      <w:r w:rsidRPr="00074DD6">
        <w:rPr>
          <w:rStyle w:val="Emphasis"/>
          <w:i w:val="0"/>
          <w:iCs/>
          <w:szCs w:val="28"/>
          <w:shd w:val="clear" w:color="auto" w:fill="FFFFFF"/>
          <w:lang w:val="bg-BG"/>
        </w:rPr>
        <w:t xml:space="preserve"> </w:t>
      </w:r>
      <w:r w:rsidRPr="00D85910">
        <w:rPr>
          <w:rStyle w:val="Emphasis"/>
          <w:i w:val="0"/>
          <w:iCs/>
          <w:szCs w:val="28"/>
          <w:shd w:val="clear" w:color="auto" w:fill="FFFFFF"/>
        </w:rPr>
        <w:t>tuberhibrida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 xml:space="preserve"> (фр. kavali</w:t>
      </w:r>
      <w:r w:rsidRPr="00D85910">
        <w:rPr>
          <w:szCs w:val="28"/>
          <w:lang w:val="bg-BG"/>
        </w:rPr>
        <w:softHyphen/>
        <w:t xml:space="preserve">er </w:t>
      </w:r>
      <w:r w:rsidRPr="00BB5D7C">
        <w:rPr>
          <w:i/>
          <w:szCs w:val="28"/>
          <w:lang w:val="bg-BG"/>
        </w:rPr>
        <w:t>‘конник’</w:t>
      </w:r>
      <w:r w:rsidRPr="00D85910">
        <w:rPr>
          <w:szCs w:val="28"/>
          <w:lang w:val="bg-BG"/>
        </w:rPr>
        <w:t xml:space="preserve"> и фр. dama,  лат. do</w:t>
      </w:r>
      <w:r w:rsidRPr="00D85910">
        <w:rPr>
          <w:szCs w:val="28"/>
          <w:lang w:val="bg-BG"/>
        </w:rPr>
        <w:softHyphen/>
        <w:t>mi</w:t>
      </w:r>
      <w:r w:rsidRPr="00D85910">
        <w:rPr>
          <w:szCs w:val="28"/>
          <w:lang w:val="bg-BG"/>
        </w:rPr>
        <w:softHyphen/>
        <w:t>na) Клубенова бегония – декоративно цвете, което има два вида цветчета – мъжко и женско, напомнящи силуети на мъж и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каварди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къвърди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kavarmak) Запържвам месо, лук и др.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каварм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vur</w:t>
      </w:r>
      <w:r w:rsidRPr="00D85910">
        <w:rPr>
          <w:szCs w:val="28"/>
          <w:lang w:val="bg-BG"/>
        </w:rPr>
        <w:softHyphen/>
        <w:t xml:space="preserve">ma) Ястие, приготвено от парчета месо, задушено или запържено с лук, гъби и подправки.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кавг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kavga) Караница, свада, шумна разправия.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kadayif от ар.) 1. Тънки, слабо опечени тестени нишки. 2. Сладкиш от такива нишки, напоени със сладък сироп.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kadem от ар.) Щастие, късмет, сполука.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кадемли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къд’ъмли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kademli от ар.) Жена, която носи късмет, щастие.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кадемли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къд’ъмли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kademli от ар.) Човек, който носи късмет, щастие.</w:t>
      </w:r>
    </w:p>
    <w:p w:rsidR="008B1F42" w:rsidRPr="00703D5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кади</w:t>
      </w:r>
      <w:r>
        <w:rPr>
          <w:b/>
          <w:szCs w:val="28"/>
          <w:lang w:val="bg-BG"/>
        </w:rPr>
        <w:t xml:space="preserve">лница </w:t>
      </w:r>
      <w:r>
        <w:rPr>
          <w:i/>
          <w:szCs w:val="28"/>
          <w:lang w:val="bg-BG"/>
        </w:rPr>
        <w:t>къди</w:t>
      </w:r>
      <w:r>
        <w:rPr>
          <w:i/>
          <w:szCs w:val="28"/>
          <w:lang w:val="bg-BG"/>
        </w:rPr>
        <w:t xml:space="preserve">лницъ </w:t>
      </w:r>
      <w:r>
        <w:rPr>
          <w:szCs w:val="28"/>
          <w:lang w:val="bg-BG"/>
        </w:rPr>
        <w:t>Съд, в който върху горещи въглени се поставя тамян, за да се извърши кадене; кадило.</w:t>
      </w:r>
    </w:p>
    <w:p w:rsidR="008B1F42" w:rsidRPr="001D4CA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кади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къди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>Съд, в който върху горещи въглени се поставя тамян, за да се извърши кадене; кадилница.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kadi от ар.) Верски и граждански съдия у мохамеданите.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(тур. kadin) Съпруга на турчин, туркиня, ханъма.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din) (</w:t>
      </w:r>
      <w:r w:rsidRPr="00D85910">
        <w:rPr>
          <w:iCs/>
          <w:szCs w:val="28"/>
          <w:shd w:val="clear" w:color="auto" w:fill="FFFFFF"/>
          <w:lang w:val="bg-BG"/>
        </w:rPr>
        <w:t>Papaver rhoeas)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 xml:space="preserve">Полски мак.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(тур. ka</w:t>
      </w:r>
      <w:r>
        <w:rPr>
          <w:szCs w:val="28"/>
          <w:lang w:val="bg-BG"/>
        </w:rPr>
        <w:softHyphen/>
        <w:t xml:space="preserve">dir от ар. </w:t>
      </w:r>
      <w:r w:rsidRPr="00BB5D7C">
        <w:rPr>
          <w:i/>
          <w:szCs w:val="28"/>
        </w:rPr>
        <w:t>‘</w:t>
      </w:r>
      <w:r w:rsidRPr="00BB5D7C">
        <w:rPr>
          <w:i/>
          <w:szCs w:val="28"/>
          <w:lang w:val="bg-BG"/>
        </w:rPr>
        <w:t>способен</w:t>
      </w:r>
      <w:r w:rsidRPr="00BB5D7C">
        <w:rPr>
          <w:i/>
          <w:szCs w:val="28"/>
        </w:rPr>
        <w:t>’</w:t>
      </w:r>
      <w:r w:rsidRPr="00BB5D7C">
        <w:rPr>
          <w:i/>
          <w:szCs w:val="28"/>
          <w:lang w:val="bg-BG"/>
        </w:rPr>
        <w:t xml:space="preserve">, </w:t>
      </w:r>
      <w:r w:rsidRPr="00BB5D7C">
        <w:rPr>
          <w:i/>
          <w:szCs w:val="28"/>
        </w:rPr>
        <w:t>‘</w:t>
      </w:r>
      <w:r w:rsidRPr="00BB5D7C">
        <w:rPr>
          <w:i/>
          <w:szCs w:val="28"/>
          <w:lang w:val="bg-BG"/>
        </w:rPr>
        <w:t>годен</w:t>
      </w:r>
      <w:r w:rsidRPr="00BB5D7C">
        <w:rPr>
          <w:i/>
          <w:szCs w:val="28"/>
        </w:rPr>
        <w:t>’</w:t>
      </w:r>
      <w:r>
        <w:rPr>
          <w:szCs w:val="28"/>
          <w:lang w:val="bg-BG"/>
        </w:rPr>
        <w:t xml:space="preserve">) </w:t>
      </w:r>
      <w:r w:rsidRPr="00D85910">
        <w:rPr>
          <w:szCs w:val="28"/>
          <w:lang w:val="bg-BG"/>
        </w:rPr>
        <w:t xml:space="preserve">Способен, годен да извърши добре дадена работа, поставена задача.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рност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рнус</w:t>
      </w:r>
      <w:r w:rsidRPr="00D85910">
        <w:rPr>
          <w:szCs w:val="28"/>
          <w:lang w:val="bg-BG"/>
        </w:rPr>
        <w:t xml:space="preserve"> (тур. kadir от ар. </w:t>
      </w:r>
      <w:r w:rsidRPr="00531973">
        <w:rPr>
          <w:i/>
          <w:szCs w:val="28"/>
        </w:rPr>
        <w:t>‘</w:t>
      </w:r>
      <w:r w:rsidRPr="00F21C32">
        <w:rPr>
          <w:i/>
          <w:szCs w:val="28"/>
          <w:lang w:val="bg-BG"/>
        </w:rPr>
        <w:t>способен</w:t>
      </w:r>
      <w:r w:rsidRPr="00531973">
        <w:rPr>
          <w:i/>
          <w:szCs w:val="28"/>
        </w:rPr>
        <w:t>’</w:t>
      </w:r>
      <w:r w:rsidRPr="00F21C32">
        <w:rPr>
          <w:i/>
          <w:szCs w:val="28"/>
          <w:lang w:val="bg-BG"/>
        </w:rPr>
        <w:t xml:space="preserve">, </w:t>
      </w:r>
      <w:r w:rsidRPr="00531973">
        <w:rPr>
          <w:i/>
          <w:szCs w:val="28"/>
        </w:rPr>
        <w:t>‘</w:t>
      </w:r>
      <w:r w:rsidRPr="00F21C32">
        <w:rPr>
          <w:i/>
          <w:szCs w:val="28"/>
          <w:lang w:val="bg-BG"/>
        </w:rPr>
        <w:t>годен</w:t>
      </w:r>
      <w:r w:rsidRPr="00531973">
        <w:rPr>
          <w:i/>
          <w:szCs w:val="28"/>
        </w:rPr>
        <w:t>’</w:t>
      </w:r>
      <w:r w:rsidRPr="00D85910">
        <w:rPr>
          <w:szCs w:val="28"/>
          <w:lang w:val="bg-BG"/>
        </w:rPr>
        <w:t>) Способност, годност.</w:t>
      </w:r>
    </w:p>
    <w:p w:rsidR="008B1F42" w:rsidRPr="0027020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окад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укъд’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>
        <w:rPr>
          <w:szCs w:val="28"/>
          <w:lang w:val="bg-BG"/>
        </w:rPr>
        <w:t xml:space="preserve"> 1. Пре</w:t>
      </w:r>
      <w:r w:rsidRPr="00D85910">
        <w:rPr>
          <w:szCs w:val="28"/>
          <w:lang w:val="bg-BG"/>
        </w:rPr>
        <w:t xml:space="preserve">кадявам с тамян. 2. Пуша, да опуша с цигарен дим. 3. Изпускам дим при горене, димя. </w:t>
      </w:r>
      <w:r>
        <w:rPr>
          <w:i/>
          <w:szCs w:val="28"/>
          <w:lang w:val="bg-BG"/>
        </w:rPr>
        <w:t>Комшийката запалила огън на двора, окади махалата.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къз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Руски войник.</w:t>
      </w:r>
    </w:p>
    <w:p w:rsidR="008B1F42" w:rsidRPr="001A141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каза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къза</w:t>
      </w:r>
      <w:r>
        <w:rPr>
          <w:i/>
          <w:szCs w:val="28"/>
          <w:lang w:val="bg-BG"/>
        </w:rPr>
        <w:t xml:space="preserve">н </w:t>
      </w:r>
      <w:r w:rsidRPr="001A1419">
        <w:rPr>
          <w:szCs w:val="28"/>
          <w:lang w:val="bg-BG"/>
        </w:rPr>
        <w:t>(</w:t>
      </w:r>
      <w:r>
        <w:rPr>
          <w:szCs w:val="28"/>
          <w:lang w:val="bg-BG"/>
        </w:rPr>
        <w:t>тур. k</w:t>
      </w:r>
      <w:r>
        <w:rPr>
          <w:szCs w:val="28"/>
          <w:lang w:val="en-US"/>
        </w:rPr>
        <w:t>azan</w:t>
      </w:r>
      <w:r w:rsidRPr="001A1419">
        <w:rPr>
          <w:szCs w:val="28"/>
          <w:lang w:val="bg-BG"/>
        </w:rPr>
        <w:t xml:space="preserve">) </w:t>
      </w:r>
      <w:r>
        <w:rPr>
          <w:szCs w:val="28"/>
          <w:lang w:val="bg-BG"/>
        </w:rPr>
        <w:t xml:space="preserve">Голям цилиндричен </w:t>
      </w:r>
      <w:r w:rsidRPr="001A1419">
        <w:rPr>
          <w:szCs w:val="28"/>
          <w:lang w:val="bg-BG"/>
        </w:rPr>
        <w:t xml:space="preserve">бакърен </w:t>
      </w:r>
      <w:r w:rsidRPr="001A1419">
        <w:rPr>
          <w:i/>
          <w:szCs w:val="28"/>
          <w:lang w:val="bg-BG"/>
        </w:rPr>
        <w:t>‘меден’</w:t>
      </w:r>
      <w:r>
        <w:rPr>
          <w:szCs w:val="28"/>
          <w:lang w:val="bg-BG"/>
        </w:rPr>
        <w:t xml:space="preserve"> домакински съд, котел.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Съпруга на руски войник.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kail от ар.) Съглас</w:t>
      </w:r>
      <w:r>
        <w:rPr>
          <w:szCs w:val="28"/>
          <w:lang w:val="bg-BG"/>
        </w:rPr>
        <w:t>ие</w:t>
      </w:r>
      <w:r w:rsidRPr="00D85910">
        <w:rPr>
          <w:szCs w:val="28"/>
          <w:lang w:val="bg-BG"/>
        </w:rPr>
        <w:t>, склонн</w:t>
      </w:r>
      <w:r>
        <w:rPr>
          <w:szCs w:val="28"/>
          <w:lang w:val="bg-BG"/>
        </w:rPr>
        <w:t>ост, договаряне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Не става каил да ми помогне.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kayiş) Ремък</w:t>
      </w:r>
      <w:r>
        <w:rPr>
          <w:szCs w:val="28"/>
          <w:lang w:val="bg-BG"/>
        </w:rPr>
        <w:t>, колан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кай </w:t>
      </w:r>
      <w:r>
        <w:rPr>
          <w:i/>
          <w:szCs w:val="28"/>
          <w:lang w:val="bg-BG"/>
        </w:rPr>
        <w:t>кай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Каже, казва.</w:t>
      </w:r>
    </w:p>
    <w:p w:rsidR="008B1F42" w:rsidRPr="00FA7B7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kiy</w:t>
      </w:r>
      <w:r w:rsidRPr="00D85910">
        <w:rPr>
          <w:szCs w:val="28"/>
          <w:lang w:val="bg-BG"/>
        </w:rPr>
        <w:softHyphen/>
        <w:t xml:space="preserve">mak </w:t>
      </w:r>
      <w:r w:rsidRPr="00F21C32">
        <w:rPr>
          <w:i/>
          <w:szCs w:val="28"/>
          <w:lang w:val="bg-BG"/>
        </w:rPr>
        <w:t>‘кълцам’, ‘меля’</w:t>
      </w:r>
      <w:r w:rsidRPr="00F21C32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Кълцам, </w:t>
      </w:r>
      <w:r>
        <w:rPr>
          <w:szCs w:val="28"/>
          <w:lang w:val="bg-BG"/>
        </w:rPr>
        <w:t xml:space="preserve">надробявам, </w:t>
      </w:r>
      <w:r w:rsidRPr="00D85910">
        <w:rPr>
          <w:szCs w:val="28"/>
          <w:lang w:val="bg-BG"/>
        </w:rPr>
        <w:t xml:space="preserve">меля, правя на кайма. </w:t>
      </w:r>
      <w:r>
        <w:rPr>
          <w:i/>
          <w:szCs w:val="28"/>
          <w:lang w:val="bg-BG"/>
        </w:rPr>
        <w:t>Кайдисах месото.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какав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къкъв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(тур. kakavan) Глупак, некадърник,</w:t>
      </w:r>
      <w:r>
        <w:rPr>
          <w:szCs w:val="28"/>
          <w:lang w:val="bg-BG"/>
        </w:rPr>
        <w:t xml:space="preserve"> негодник,</w:t>
      </w:r>
      <w:r w:rsidRPr="00D85910">
        <w:rPr>
          <w:szCs w:val="28"/>
          <w:lang w:val="bg-BG"/>
        </w:rPr>
        <w:t xml:space="preserve"> заплес.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какани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жа, да накакани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жа </w:t>
      </w:r>
      <w:r w:rsidRPr="00D85910">
        <w:rPr>
          <w:i/>
          <w:szCs w:val="28"/>
          <w:lang w:val="bg-BG"/>
        </w:rPr>
        <w:t>къкъни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жъ, дъ нъкъкъни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>
        <w:rPr>
          <w:szCs w:val="28"/>
          <w:lang w:val="bg-BG"/>
        </w:rPr>
        <w:t xml:space="preserve"> Г</w:t>
      </w:r>
      <w:r w:rsidRPr="00D85910">
        <w:rPr>
          <w:szCs w:val="28"/>
          <w:lang w:val="bg-BG"/>
        </w:rPr>
        <w:t xml:space="preserve">оворя бавно, монотонно, </w:t>
      </w:r>
      <w:r>
        <w:rPr>
          <w:szCs w:val="28"/>
          <w:lang w:val="bg-BG"/>
        </w:rPr>
        <w:t xml:space="preserve">нареждам, </w:t>
      </w:r>
      <w:r w:rsidRPr="00D85910">
        <w:rPr>
          <w:szCs w:val="28"/>
          <w:lang w:val="bg-BG"/>
        </w:rPr>
        <w:t>редя думите.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8D3418">
        <w:rPr>
          <w:b/>
          <w:szCs w:val="28"/>
          <w:lang w:val="bg-BG"/>
        </w:rPr>
        <w:t>ка</w:t>
      </w:r>
      <w:r>
        <w:rPr>
          <w:b/>
          <w:szCs w:val="28"/>
          <w:lang w:val="bg-BG"/>
        </w:rPr>
        <w:t>къ</w:t>
      </w:r>
      <w:r>
        <w:rPr>
          <w:b/>
          <w:szCs w:val="28"/>
          <w:lang w:val="bg-BG"/>
        </w:rPr>
        <w:t>шкам, да изкакъ</w:t>
      </w:r>
      <w:r>
        <w:rPr>
          <w:b/>
          <w:szCs w:val="28"/>
          <w:lang w:val="bg-BG"/>
        </w:rPr>
        <w:t xml:space="preserve">шкам </w:t>
      </w:r>
      <w:r>
        <w:rPr>
          <w:i/>
          <w:szCs w:val="28"/>
          <w:lang w:val="bg-BG"/>
        </w:rPr>
        <w:t>къкъ</w:t>
      </w:r>
      <w:r>
        <w:rPr>
          <w:i/>
          <w:szCs w:val="28"/>
          <w:lang w:val="bg-BG"/>
        </w:rPr>
        <w:t>шкъм, дъ искъкъ</w:t>
      </w:r>
      <w:r>
        <w:rPr>
          <w:i/>
          <w:szCs w:val="28"/>
          <w:lang w:val="bg-BG"/>
        </w:rPr>
        <w:t xml:space="preserve">шкъм </w:t>
      </w:r>
      <w:r>
        <w:rPr>
          <w:szCs w:val="28"/>
          <w:lang w:val="bg-BG"/>
        </w:rPr>
        <w:t>Държа на ръце и подканям малко дете, за да се изходи.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калабал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кълъбъл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kalabalik  от ар.) Навалица, много хора.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калайджи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кълъйжи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kalayçi) Лице, което калайдисва </w:t>
      </w:r>
      <w:r w:rsidRPr="0027020E">
        <w:rPr>
          <w:i/>
          <w:szCs w:val="28"/>
          <w:lang w:val="bg-BG"/>
        </w:rPr>
        <w:t>‘покрива с калай медни съдове’.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калайди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калайди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кълъйди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кълъйди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kalay) 1. Покривам медни съдове с калай. 2. Мъмря, хокам. </w:t>
      </w:r>
      <w:r w:rsidRPr="00D85910">
        <w:rPr>
          <w:i/>
          <w:szCs w:val="28"/>
          <w:lang w:val="bg-BG"/>
        </w:rPr>
        <w:t>Довечера ще те калайдисвам.</w:t>
      </w:r>
    </w:p>
    <w:p w:rsidR="008B1F42" w:rsidRPr="00FA7B72" w:rsidRDefault="008B1F42" w:rsidP="003A58D2">
      <w:pPr>
        <w:ind w:firstLine="720"/>
        <w:jc w:val="both"/>
        <w:rPr>
          <w:lang w:val="bg-BG"/>
        </w:rPr>
      </w:pPr>
      <w:r>
        <w:rPr>
          <w:b/>
          <w:szCs w:val="28"/>
          <w:lang w:val="bg-BG"/>
        </w:rPr>
        <w:t>кала</w:t>
      </w:r>
      <w:r w:rsidRPr="005E03DE">
        <w:rPr>
          <w:b/>
          <w:szCs w:val="28"/>
          <w:lang w:val="bg-BG"/>
        </w:rPr>
        <w:t>н</w:t>
      </w:r>
      <w:r>
        <w:rPr>
          <w:b/>
          <w:szCs w:val="28"/>
          <w:lang w:val="bg-BG"/>
        </w:rPr>
        <w:t>фи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кълънфи</w:t>
      </w:r>
      <w:r>
        <w:rPr>
          <w:i/>
          <w:szCs w:val="28"/>
          <w:lang w:val="bg-BG"/>
        </w:rPr>
        <w:t xml:space="preserve">р </w:t>
      </w:r>
      <w:r w:rsidRPr="00B737A7">
        <w:rPr>
          <w:szCs w:val="28"/>
          <w:lang w:val="bg-BG"/>
        </w:rPr>
        <w:t>(</w:t>
      </w:r>
      <w:r>
        <w:rPr>
          <w:szCs w:val="28"/>
          <w:lang w:val="bg-BG"/>
        </w:rPr>
        <w:t>тур. k</w:t>
      </w:r>
      <w:r>
        <w:rPr>
          <w:szCs w:val="28"/>
          <w:lang w:val="en-US"/>
        </w:rPr>
        <w:t>aranfil</w:t>
      </w:r>
      <w:r w:rsidRPr="00B737A7">
        <w:rPr>
          <w:szCs w:val="28"/>
          <w:lang w:val="bg-BG"/>
        </w:rPr>
        <w:t xml:space="preserve"> от ар.</w:t>
      </w:r>
      <w:r>
        <w:rPr>
          <w:szCs w:val="28"/>
          <w:lang w:val="bg-BG"/>
        </w:rPr>
        <w:t xml:space="preserve"> </w:t>
      </w:r>
      <w:r w:rsidRPr="00FA7B72">
        <w:rPr>
          <w:lang w:val="bg-BG"/>
        </w:rPr>
        <w:t>q</w:t>
      </w:r>
      <w:r w:rsidRPr="00FA7B72">
        <w:rPr>
          <w:lang w:val="en-US"/>
        </w:rPr>
        <w:t>aranful</w:t>
      </w:r>
      <w:r w:rsidRPr="00FA7B72">
        <w:rPr>
          <w:lang w:val="bg-BG"/>
        </w:rPr>
        <w:t>)</w:t>
      </w:r>
      <w:r w:rsidRPr="00FA7B72">
        <w:rPr>
          <w:shd w:val="clear" w:color="auto" w:fill="FFFFFF"/>
          <w:lang w:val="bg-BG"/>
        </w:rPr>
        <w:t xml:space="preserve"> (</w:t>
      </w:r>
      <w:r w:rsidRPr="00FA7B72">
        <w:rPr>
          <w:shd w:val="clear" w:color="auto" w:fill="FFFFFF"/>
        </w:rPr>
        <w:t>Dianthus</w:t>
      </w:r>
      <w:r w:rsidRPr="00FA7B72">
        <w:rPr>
          <w:shd w:val="clear" w:color="auto" w:fill="FFFFFF"/>
          <w:lang w:val="bg-BG"/>
        </w:rPr>
        <w:t xml:space="preserve"> </w:t>
      </w:r>
      <w:r w:rsidRPr="00FA7B72">
        <w:rPr>
          <w:shd w:val="clear" w:color="auto" w:fill="FFFFFF"/>
        </w:rPr>
        <w:t>caryophyllus</w:t>
      </w:r>
      <w:r w:rsidRPr="00FA7B72">
        <w:rPr>
          <w:shd w:val="clear" w:color="auto" w:fill="FFFFFF"/>
          <w:lang w:val="bg-BG"/>
        </w:rPr>
        <w:t xml:space="preserve">, </w:t>
      </w:r>
      <w:r w:rsidRPr="00FA7B72">
        <w:rPr>
          <w:shd w:val="clear" w:color="auto" w:fill="FFFFFF"/>
        </w:rPr>
        <w:t>Carnation</w:t>
      </w:r>
      <w:r w:rsidRPr="00FA7B72">
        <w:rPr>
          <w:shd w:val="clear" w:color="auto" w:fill="FFFFFF"/>
          <w:lang w:val="bg-BG"/>
        </w:rPr>
        <w:t>)</w:t>
      </w:r>
      <w:r w:rsidRPr="00FA7B72">
        <w:rPr>
          <w:shd w:val="clear" w:color="auto" w:fill="FFFFFF"/>
        </w:rPr>
        <w:t> </w:t>
      </w:r>
      <w:r w:rsidRPr="00FA7B72">
        <w:rPr>
          <w:i/>
          <w:lang w:val="bg-BG"/>
        </w:rPr>
        <w:t xml:space="preserve"> </w:t>
      </w:r>
      <w:r w:rsidRPr="00FA7B72">
        <w:rPr>
          <w:lang w:val="bg-BG"/>
        </w:rPr>
        <w:t>Карамфил</w:t>
      </w:r>
      <w:r>
        <w:rPr>
          <w:lang w:val="bg-BG"/>
        </w:rPr>
        <w:t xml:space="preserve"> – красиво градинско цвете</w:t>
      </w:r>
      <w:r w:rsidRPr="00FA7B72">
        <w:rPr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FA7B72">
        <w:rPr>
          <w:b/>
          <w:lang w:val="bg-BG"/>
        </w:rPr>
        <w:t>ка</w:t>
      </w:r>
      <w:r w:rsidRPr="00D85910">
        <w:rPr>
          <w:b/>
          <w:szCs w:val="28"/>
          <w:lang w:val="bg-BG"/>
        </w:rPr>
        <w:t>ласти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i/>
          <w:szCs w:val="28"/>
          <w:lang w:val="bg-BG"/>
        </w:rPr>
        <w:t xml:space="preserve"> кълъсти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Малка мо</w:t>
      </w:r>
      <w:r w:rsidRPr="00D85910">
        <w:rPr>
          <w:szCs w:val="28"/>
          <w:lang w:val="bg-BG"/>
        </w:rPr>
        <w:softHyphen/>
        <w:t>тика за плевене на лук и чесън</w:t>
      </w:r>
      <w:r>
        <w:rPr>
          <w:szCs w:val="28"/>
          <w:lang w:val="bg-BG"/>
        </w:rPr>
        <w:t>; каластирка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аласти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рка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</w:t>
      </w:r>
      <w:r>
        <w:rPr>
          <w:szCs w:val="28"/>
          <w:lang w:val="bg-BG"/>
        </w:rPr>
        <w:t xml:space="preserve"> Малка мо</w:t>
      </w:r>
      <w:r w:rsidRPr="00D85910">
        <w:rPr>
          <w:szCs w:val="28"/>
          <w:lang w:val="bg-BG"/>
        </w:rPr>
        <w:t>тика за плевене на лук и чесън</w:t>
      </w:r>
      <w:r>
        <w:rPr>
          <w:szCs w:val="28"/>
          <w:lang w:val="bg-BG"/>
        </w:rPr>
        <w:t>; каластир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калдър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кълдър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kaldirim от грц. kal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s </w:t>
      </w:r>
      <w:r w:rsidRPr="00BB5D7C">
        <w:rPr>
          <w:i/>
          <w:szCs w:val="28"/>
          <w:lang w:val="bg-BG"/>
        </w:rPr>
        <w:t>‘хубав’</w:t>
      </w:r>
      <w:r w:rsidRPr="00D85910">
        <w:rPr>
          <w:szCs w:val="28"/>
          <w:lang w:val="bg-BG"/>
        </w:rPr>
        <w:t xml:space="preserve"> и dr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mos </w:t>
      </w:r>
      <w:r w:rsidRPr="00BB5D7C">
        <w:rPr>
          <w:i/>
          <w:szCs w:val="28"/>
          <w:lang w:val="bg-BG"/>
        </w:rPr>
        <w:t>‘път’</w:t>
      </w:r>
      <w:r w:rsidRPr="00D85910">
        <w:rPr>
          <w:szCs w:val="28"/>
          <w:lang w:val="bg-BG"/>
        </w:rPr>
        <w:t xml:space="preserve">) Настилка на улица от неодялани камъни.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калдър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мче </w:t>
      </w:r>
      <w:r w:rsidRPr="00D85910">
        <w:rPr>
          <w:i/>
          <w:szCs w:val="28"/>
          <w:lang w:val="bg-BG"/>
        </w:rPr>
        <w:t>кълдър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мчи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t>Pa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softHyphen/>
      </w:r>
      <w:r w:rsidRPr="00D85910">
        <w:rPr>
          <w:iCs/>
          <w:color w:val="222222"/>
          <w:szCs w:val="28"/>
          <w:shd w:val="clear" w:color="auto" w:fill="FFFFFF"/>
          <w:lang w:val="bg-BG"/>
        </w:rPr>
        <w:softHyphen/>
        <w:t>paver rhoeas</w:t>
      </w:r>
      <w:r w:rsidRPr="00D85910">
        <w:rPr>
          <w:szCs w:val="28"/>
          <w:lang w:val="bg-BG"/>
        </w:rPr>
        <w:t>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Едногодишно тре</w:t>
      </w:r>
      <w:r w:rsidRPr="00D85910">
        <w:rPr>
          <w:szCs w:val="28"/>
          <w:lang w:val="bg-BG"/>
        </w:rPr>
        <w:softHyphen/>
        <w:t>висто гр</w:t>
      </w:r>
      <w:r w:rsidRPr="00D85910">
        <w:rPr>
          <w:szCs w:val="28"/>
          <w:lang w:val="bg-BG"/>
        </w:rPr>
        <w:softHyphen/>
        <w:t>а</w:t>
      </w:r>
      <w:r w:rsidRPr="00D85910">
        <w:rPr>
          <w:szCs w:val="28"/>
          <w:lang w:val="bg-BG"/>
        </w:rPr>
        <w:softHyphen/>
        <w:t>динско цвете с месести стъбла и различно обагрени цветове, което расте меж</w:t>
      </w:r>
      <w:r w:rsidRPr="00D85910">
        <w:rPr>
          <w:szCs w:val="28"/>
          <w:lang w:val="bg-BG"/>
        </w:rPr>
        <w:softHyphen/>
        <w:t>ду камъчетата на калдъръмената настилка.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вра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връ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lev</w:t>
      </w:r>
      <w:r w:rsidRPr="00D85910">
        <w:rPr>
          <w:szCs w:val="28"/>
          <w:lang w:val="bg-BG"/>
        </w:rPr>
        <w:softHyphen/>
        <w:t xml:space="preserve">ra) Плитка кожена обувка.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Клонче с пъпка от дърво за присаждане.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свам, да кал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свъм, дъ къл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kal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o) Каня на тържество, сватба, </w:t>
      </w:r>
      <w:r>
        <w:rPr>
          <w:szCs w:val="28"/>
          <w:lang w:val="bg-BG"/>
        </w:rPr>
        <w:t xml:space="preserve">годеж, </w:t>
      </w:r>
      <w:r w:rsidRPr="00D85910">
        <w:rPr>
          <w:szCs w:val="28"/>
          <w:lang w:val="bg-BG"/>
        </w:rPr>
        <w:t>обикновено с бъклица</w:t>
      </w:r>
      <w:r>
        <w:rPr>
          <w:szCs w:val="28"/>
          <w:lang w:val="bg-BG"/>
        </w:rPr>
        <w:t>, пълна</w:t>
      </w:r>
      <w:r w:rsidRPr="00D85910">
        <w:rPr>
          <w:szCs w:val="28"/>
          <w:lang w:val="bg-BG"/>
        </w:rPr>
        <w:t xml:space="preserve"> с вино или ракия.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сник </w:t>
      </w:r>
      <w:r w:rsidRPr="00D85910">
        <w:rPr>
          <w:i/>
          <w:szCs w:val="28"/>
          <w:lang w:val="bg-BG"/>
        </w:rPr>
        <w:t>къл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kal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o) Мъж,  който калесва </w:t>
      </w:r>
      <w:r w:rsidRPr="0027020E">
        <w:rPr>
          <w:i/>
          <w:szCs w:val="28"/>
          <w:lang w:val="bg-BG"/>
        </w:rPr>
        <w:t>‘кани на сватба’.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сницъ</w:t>
      </w:r>
      <w:r w:rsidRPr="00D85910">
        <w:rPr>
          <w:szCs w:val="28"/>
          <w:lang w:val="bg-BG"/>
        </w:rPr>
        <w:t xml:space="preserve"> (грц. kal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o) Жена, която калесва </w:t>
      </w:r>
      <w:r w:rsidRPr="0027020E">
        <w:rPr>
          <w:i/>
          <w:szCs w:val="28"/>
        </w:rPr>
        <w:t>‘</w:t>
      </w:r>
      <w:r w:rsidRPr="0027020E">
        <w:rPr>
          <w:i/>
          <w:szCs w:val="28"/>
          <w:lang w:val="bg-BG"/>
        </w:rPr>
        <w:t>кани на сватба</w:t>
      </w:r>
      <w:r w:rsidRPr="0027020E">
        <w:rPr>
          <w:i/>
          <w:szCs w:val="28"/>
        </w:rPr>
        <w:t>’</w:t>
      </w:r>
      <w:r w:rsidRPr="0027020E">
        <w:rPr>
          <w:i/>
          <w:szCs w:val="28"/>
          <w:lang w:val="bg-BG"/>
        </w:rPr>
        <w:t>.</w:t>
      </w:r>
    </w:p>
    <w:p w:rsidR="008B1F42" w:rsidRPr="00C3129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калмука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кълмука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Цев, масур за навиване на прежда.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лпав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лпъв</w:t>
      </w:r>
      <w:r w:rsidRPr="00D85910">
        <w:rPr>
          <w:szCs w:val="28"/>
          <w:lang w:val="bg-BG"/>
        </w:rPr>
        <w:t xml:space="preserve"> (тур. kalp от ар.) Лош, некачествен, негоден. </w:t>
      </w:r>
    </w:p>
    <w:p w:rsidR="008B1F42" w:rsidRDefault="008B1F42" w:rsidP="005C2C5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кълпъз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</w:t>
      </w:r>
      <w:r>
        <w:rPr>
          <w:szCs w:val="28"/>
          <w:lang w:val="bg-BG"/>
        </w:rPr>
        <w:t>al</w:t>
      </w:r>
      <w:r>
        <w:rPr>
          <w:szCs w:val="28"/>
          <w:lang w:val="bg-BG"/>
        </w:rPr>
        <w:softHyphen/>
      </w:r>
      <w:r>
        <w:rPr>
          <w:szCs w:val="28"/>
          <w:lang w:val="bg-BG"/>
        </w:rPr>
        <w:softHyphen/>
        <w:t>pazan) Негодник, мързеливец, калпазанин.</w:t>
      </w:r>
    </w:p>
    <w:p w:rsidR="008B1F42" w:rsidRPr="00D85910" w:rsidRDefault="008B1F42" w:rsidP="005C2C5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алпаз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кълпъз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kal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pazan) Негодник, мързеливец</w:t>
      </w:r>
      <w:r>
        <w:rPr>
          <w:szCs w:val="28"/>
          <w:lang w:val="bg-BG"/>
        </w:rPr>
        <w:t>, калпазан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кълпъз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kalpazan) Негодничка, мързеланка.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калпазанл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кълпъзънл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kalpazan</w:t>
      </w:r>
      <w:r w:rsidRPr="00D85910">
        <w:rPr>
          <w:szCs w:val="28"/>
          <w:lang w:val="bg-BG"/>
        </w:rPr>
        <w:softHyphen/>
        <w:t>lik) Постъпка на калпазанин</w:t>
      </w:r>
      <w:r>
        <w:rPr>
          <w:szCs w:val="28"/>
          <w:lang w:val="bg-BG"/>
        </w:rPr>
        <w:t xml:space="preserve"> </w:t>
      </w:r>
      <w:r w:rsidRPr="0027020E">
        <w:rPr>
          <w:i/>
          <w:szCs w:val="28"/>
          <w:lang w:val="bg-BG"/>
        </w:rPr>
        <w:t>‘мързеливец.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kalpak от тюрк.) Кожена шапка с козината отвън.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kalpakçi) Човек, който шие калпаци.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г’ър</w:t>
      </w:r>
      <w:r w:rsidRPr="00D85910">
        <w:rPr>
          <w:szCs w:val="28"/>
          <w:lang w:val="bg-BG"/>
        </w:rPr>
        <w:t xml:space="preserve"> (грц. kal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softHyphen/>
        <w:t xml:space="preserve">geros) Монах.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герка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г’ъркъ</w:t>
      </w:r>
      <w:r w:rsidRPr="00D85910">
        <w:rPr>
          <w:szCs w:val="28"/>
          <w:lang w:val="bg-BG"/>
        </w:rPr>
        <w:t xml:space="preserve"> (грц. kal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geros) Мо</w:t>
      </w:r>
      <w:r w:rsidRPr="00D85910">
        <w:rPr>
          <w:szCs w:val="28"/>
          <w:lang w:val="bg-BG"/>
        </w:rPr>
        <w:softHyphen/>
        <w:t>на</w:t>
      </w:r>
      <w:r w:rsidRPr="00D85910">
        <w:rPr>
          <w:szCs w:val="28"/>
          <w:lang w:val="bg-BG"/>
        </w:rPr>
        <w:softHyphen/>
        <w:t xml:space="preserve">хиня.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калугер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се, да се покалугер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кълуг’ър’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съ, дъ съ пукълу</w:t>
      </w:r>
      <w:r w:rsidRPr="00D85910">
        <w:rPr>
          <w:i/>
          <w:szCs w:val="28"/>
          <w:lang w:val="bg-BG"/>
        </w:rPr>
        <w:softHyphen/>
        <w:t>г’ъ</w:t>
      </w:r>
      <w:r w:rsidRPr="00D85910">
        <w:rPr>
          <w:i/>
          <w:szCs w:val="28"/>
          <w:lang w:val="bg-BG"/>
        </w:rPr>
        <w:softHyphen/>
        <w:t>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(грц. kal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geros) Подстригвам се за монах или монахиня.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ч </w:t>
      </w:r>
      <w:r w:rsidRPr="00D85910">
        <w:rPr>
          <w:i/>
          <w:szCs w:val="28"/>
          <w:lang w:val="bg-BG"/>
        </w:rPr>
        <w:t>къл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kiliç) Накриво</w:t>
      </w:r>
      <w:r>
        <w:rPr>
          <w:szCs w:val="28"/>
          <w:lang w:val="bg-BG"/>
        </w:rPr>
        <w:t>, косо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Зарчето падна на калъч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kama) Нож или меч, остър от двете страни.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kam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ra) Куп,</w:t>
      </w:r>
      <w:r>
        <w:rPr>
          <w:szCs w:val="28"/>
          <w:lang w:val="bg-BG"/>
        </w:rPr>
        <w:t xml:space="preserve"> купчина от еднородни предмети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Камара от камъни</w:t>
      </w:r>
      <w:r>
        <w:rPr>
          <w:i/>
          <w:szCs w:val="28"/>
          <w:lang w:val="bg-BG"/>
        </w:rPr>
        <w:t>, от сено</w:t>
      </w:r>
      <w:r w:rsidRPr="00D85910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ря, да накам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към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р’ъ, дъ нъкъм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kam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ra) Трупам накуп, </w:t>
      </w:r>
      <w:r>
        <w:rPr>
          <w:szCs w:val="28"/>
          <w:lang w:val="bg-BG"/>
        </w:rPr>
        <w:t xml:space="preserve">правя камара </w:t>
      </w:r>
      <w:r w:rsidRPr="00EB60FB">
        <w:rPr>
          <w:i/>
          <w:szCs w:val="28"/>
          <w:lang w:val="bg-BG"/>
        </w:rPr>
        <w:t>‘купчина’.</w:t>
      </w:r>
    </w:p>
    <w:p w:rsidR="008B1F42" w:rsidRPr="0074737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къмбу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kam</w:t>
      </w:r>
      <w:r w:rsidRPr="00D85910">
        <w:rPr>
          <w:szCs w:val="28"/>
          <w:lang w:val="bg-BG"/>
        </w:rPr>
        <w:softHyphen/>
        <w:t xml:space="preserve">bur) Гърбица. </w:t>
      </w:r>
      <w:r w:rsidRPr="005C2C59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Без камбур сватба не </w:t>
      </w:r>
      <w:r>
        <w:rPr>
          <w:i/>
          <w:szCs w:val="28"/>
          <w:lang w:val="bg-BG"/>
        </w:rPr>
        <w:t>бива</w:t>
      </w:r>
      <w:r w:rsidRPr="00D85910">
        <w:rPr>
          <w:i/>
          <w:szCs w:val="28"/>
          <w:lang w:val="bg-BG"/>
        </w:rPr>
        <w:t>.</w:t>
      </w:r>
      <w:r w:rsidRPr="005C2C59">
        <w:rPr>
          <w:i/>
          <w:szCs w:val="28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рест </w:t>
      </w:r>
      <w:r w:rsidRPr="00D85910">
        <w:rPr>
          <w:i/>
          <w:szCs w:val="28"/>
          <w:lang w:val="bg-BG"/>
        </w:rPr>
        <w:t>къмбу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kambur) Гър</w:t>
      </w:r>
      <w:r w:rsidRPr="00D85910">
        <w:rPr>
          <w:szCs w:val="28"/>
          <w:lang w:val="bg-BG"/>
        </w:rPr>
        <w:softHyphen/>
        <w:t>бав.</w:t>
      </w:r>
    </w:p>
    <w:p w:rsidR="008B1F42" w:rsidRPr="002C2019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камиз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лка </w:t>
      </w:r>
      <w:r w:rsidRPr="00D85910">
        <w:rPr>
          <w:i/>
          <w:szCs w:val="28"/>
          <w:lang w:val="bg-BG"/>
        </w:rPr>
        <w:t>къмиз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(исп. camisole) Къса женска или детска дреха с ръкави.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Бебешка камизолка.</w:t>
      </w:r>
    </w:p>
    <w:p w:rsidR="008B1F42" w:rsidRDefault="008B1F42" w:rsidP="000413F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ками</w:t>
      </w:r>
      <w:r>
        <w:rPr>
          <w:b/>
          <w:szCs w:val="28"/>
          <w:lang w:val="bg-BG"/>
        </w:rPr>
        <w:t xml:space="preserve">ляк </w:t>
      </w:r>
      <w:r>
        <w:rPr>
          <w:i/>
          <w:szCs w:val="28"/>
          <w:lang w:val="bg-BG"/>
        </w:rPr>
        <w:t>къми</w:t>
      </w:r>
      <w:r>
        <w:rPr>
          <w:i/>
          <w:szCs w:val="28"/>
          <w:lang w:val="bg-BG"/>
        </w:rPr>
        <w:t>л</w:t>
      </w:r>
      <w:r w:rsidRPr="00451F15">
        <w:rPr>
          <w:i/>
          <w:szCs w:val="28"/>
        </w:rPr>
        <w:t xml:space="preserve">’ък </w:t>
      </w:r>
      <w:r w:rsidRPr="00D85910">
        <w:rPr>
          <w:szCs w:val="28"/>
          <w:lang w:val="bg-BG"/>
        </w:rPr>
        <w:t>(</w:t>
      </w:r>
      <w:r>
        <w:rPr>
          <w:szCs w:val="28"/>
        </w:rPr>
        <w:t>Malva</w:t>
      </w:r>
      <w:r w:rsidRPr="009615B8">
        <w:rPr>
          <w:szCs w:val="28"/>
        </w:rPr>
        <w:t xml:space="preserve"> </w:t>
      </w:r>
      <w:r>
        <w:rPr>
          <w:szCs w:val="28"/>
        </w:rPr>
        <w:t>sylvestris</w:t>
      </w:r>
      <w:r w:rsidRPr="00D85910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Слез – двугодишно или многогодишно тревисто растение с бледолилави цветове.</w:t>
      </w:r>
    </w:p>
    <w:p w:rsidR="008B1F42" w:rsidRPr="00416832" w:rsidRDefault="008B1F42" w:rsidP="000413F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каму</w:t>
      </w:r>
      <w:r>
        <w:rPr>
          <w:b/>
          <w:szCs w:val="28"/>
          <w:lang w:val="bg-BG"/>
        </w:rPr>
        <w:t>з-каму</w:t>
      </w:r>
      <w:r>
        <w:rPr>
          <w:b/>
          <w:szCs w:val="28"/>
          <w:lang w:val="bg-BG"/>
        </w:rPr>
        <w:t xml:space="preserve">з </w:t>
      </w:r>
      <w:r>
        <w:rPr>
          <w:i/>
          <w:szCs w:val="28"/>
          <w:lang w:val="bg-BG"/>
        </w:rPr>
        <w:t>къму</w:t>
      </w:r>
      <w:r>
        <w:rPr>
          <w:i/>
          <w:szCs w:val="28"/>
          <w:lang w:val="bg-BG"/>
        </w:rPr>
        <w:t>с-къму</w:t>
      </w:r>
      <w:r>
        <w:rPr>
          <w:i/>
          <w:szCs w:val="28"/>
          <w:lang w:val="bg-BG"/>
        </w:rPr>
        <w:t xml:space="preserve">с </w:t>
      </w:r>
      <w:r>
        <w:rPr>
          <w:szCs w:val="28"/>
          <w:lang w:val="bg-BG"/>
        </w:rPr>
        <w:t>Межд. за бавно придвижване на приведен, прегърбен човек.</w:t>
      </w:r>
    </w:p>
    <w:p w:rsidR="008B1F42" w:rsidRPr="00EB60FB" w:rsidRDefault="008B1F42" w:rsidP="000413FE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каму</w:t>
      </w:r>
      <w:r>
        <w:rPr>
          <w:b/>
          <w:szCs w:val="28"/>
          <w:lang w:val="bg-BG"/>
        </w:rPr>
        <w:t>зя се, да се накаму</w:t>
      </w:r>
      <w:r>
        <w:rPr>
          <w:b/>
          <w:szCs w:val="28"/>
          <w:lang w:val="bg-BG"/>
        </w:rPr>
        <w:t xml:space="preserve">зя </w:t>
      </w:r>
      <w:r>
        <w:rPr>
          <w:i/>
          <w:szCs w:val="28"/>
          <w:lang w:val="bg-BG"/>
        </w:rPr>
        <w:t>къму</w:t>
      </w:r>
      <w:r>
        <w:rPr>
          <w:i/>
          <w:szCs w:val="28"/>
          <w:lang w:val="bg-BG"/>
        </w:rPr>
        <w:t>з</w:t>
      </w:r>
      <w:r w:rsidRPr="00416832">
        <w:rPr>
          <w:i/>
          <w:szCs w:val="28"/>
          <w:lang w:val="bg-BG"/>
        </w:rPr>
        <w:t>’ъ съ</w:t>
      </w:r>
      <w:r>
        <w:rPr>
          <w:i/>
          <w:szCs w:val="28"/>
          <w:lang w:val="bg-BG"/>
        </w:rPr>
        <w:t>, дъ съ нъкъму</w:t>
      </w:r>
      <w:r>
        <w:rPr>
          <w:i/>
          <w:szCs w:val="28"/>
          <w:lang w:val="bg-BG"/>
        </w:rPr>
        <w:t>з</w:t>
      </w:r>
      <w:r w:rsidRPr="00416832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Вървя, движа се бавно, приведен, прегърбен. </w:t>
      </w:r>
      <w:r>
        <w:rPr>
          <w:i/>
          <w:szCs w:val="28"/>
          <w:lang w:val="bg-BG"/>
        </w:rPr>
        <w:t>Къде си се накамузила?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къмши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>
        <w:rPr>
          <w:szCs w:val="28"/>
          <w:lang w:val="bg-BG"/>
        </w:rPr>
        <w:t xml:space="preserve"> (Tagetes) Т</w:t>
      </w:r>
      <w:r w:rsidRPr="00D85910">
        <w:rPr>
          <w:szCs w:val="28"/>
          <w:lang w:val="bg-BG"/>
        </w:rPr>
        <w:t>агетес</w:t>
      </w:r>
      <w:r>
        <w:rPr>
          <w:szCs w:val="28"/>
          <w:lang w:val="bg-BG"/>
        </w:rPr>
        <w:t xml:space="preserve"> – градинско цвете с жълти, оранжеви, червени или пъстри съцветия</w:t>
      </w:r>
      <w:r w:rsidRPr="00D85910">
        <w:rPr>
          <w:szCs w:val="28"/>
          <w:lang w:val="bg-BG"/>
        </w:rPr>
        <w:t>.</w:t>
      </w:r>
    </w:p>
    <w:p w:rsidR="008B1F42" w:rsidRPr="0076143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камъ</w:t>
      </w:r>
      <w:r>
        <w:rPr>
          <w:b/>
          <w:szCs w:val="28"/>
          <w:lang w:val="bg-BG"/>
        </w:rPr>
        <w:t xml:space="preserve">ш </w:t>
      </w:r>
      <w:r>
        <w:rPr>
          <w:i/>
          <w:szCs w:val="28"/>
          <w:lang w:val="bg-BG"/>
        </w:rPr>
        <w:t>къмъ</w:t>
      </w:r>
      <w:r>
        <w:rPr>
          <w:i/>
          <w:szCs w:val="28"/>
          <w:lang w:val="bg-BG"/>
        </w:rPr>
        <w:t xml:space="preserve">ш </w:t>
      </w:r>
      <w:r w:rsidRPr="00761432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kami</w:t>
      </w:r>
      <w:r w:rsidRPr="00A454CF">
        <w:rPr>
          <w:szCs w:val="28"/>
          <w:lang w:val="bg-BG"/>
        </w:rPr>
        <w:t>ş</w:t>
      </w:r>
      <w:r w:rsidRPr="00761432">
        <w:rPr>
          <w:szCs w:val="28"/>
          <w:lang w:val="bg-BG"/>
        </w:rPr>
        <w:t>)</w:t>
      </w:r>
      <w:r w:rsidRPr="00A454CF">
        <w:rPr>
          <w:szCs w:val="28"/>
          <w:lang w:val="bg-BG"/>
        </w:rPr>
        <w:t xml:space="preserve"> Тръстика.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канав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кънъв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kanava от фр. canevas) Тънка, рядка тъкан, която служи за бродиране върху плат.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 </w:t>
      </w:r>
      <w:r w:rsidRPr="00D85910">
        <w:rPr>
          <w:i/>
          <w:szCs w:val="28"/>
          <w:lang w:val="bg-BG"/>
        </w:rPr>
        <w:t>кън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kinap от ар.) Дебела и здрава конопена връвчица. </w:t>
      </w:r>
      <w:r w:rsidRPr="002847B4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Хвана ме канапа. </w:t>
      </w:r>
      <w:r w:rsidRPr="00D85910">
        <w:rPr>
          <w:szCs w:val="28"/>
          <w:lang w:val="bg-BG"/>
        </w:rPr>
        <w:t>Мързи ме.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канар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от перс. kanar </w:t>
      </w:r>
      <w:r w:rsidRPr="00EB60FB">
        <w:rPr>
          <w:i/>
          <w:szCs w:val="28"/>
          <w:lang w:val="bg-BG"/>
        </w:rPr>
        <w:t>‘бряг’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В топонимията: г</w:t>
      </w:r>
      <w:r w:rsidRPr="00D85910">
        <w:rPr>
          <w:szCs w:val="28"/>
          <w:lang w:val="bg-BG"/>
        </w:rPr>
        <w:t>оляма и стръмна скала.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л-манди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л-мън</w:t>
      </w:r>
      <w:r w:rsidRPr="00D85910">
        <w:rPr>
          <w:i/>
          <w:szCs w:val="28"/>
          <w:lang w:val="bg-BG"/>
        </w:rPr>
        <w:softHyphen/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Межд. за </w:t>
      </w:r>
      <w:r w:rsidRPr="00D85910">
        <w:rPr>
          <w:szCs w:val="28"/>
          <w:lang w:val="bg-BG"/>
        </w:rPr>
        <w:t>бавно</w:t>
      </w:r>
      <w:r>
        <w:rPr>
          <w:szCs w:val="28"/>
          <w:lang w:val="bg-BG"/>
        </w:rPr>
        <w:t xml:space="preserve"> движение</w:t>
      </w:r>
      <w:r w:rsidRPr="00D85910">
        <w:rPr>
          <w:szCs w:val="28"/>
          <w:lang w:val="bg-BG"/>
        </w:rPr>
        <w:t>, влач</w:t>
      </w:r>
      <w:r>
        <w:rPr>
          <w:szCs w:val="28"/>
          <w:lang w:val="bg-BG"/>
        </w:rPr>
        <w:t>ене</w:t>
      </w:r>
      <w:r w:rsidRPr="00D85910">
        <w:rPr>
          <w:szCs w:val="28"/>
          <w:lang w:val="bg-BG"/>
        </w:rPr>
        <w:t>, мъкн</w:t>
      </w:r>
      <w:r>
        <w:rPr>
          <w:szCs w:val="28"/>
          <w:lang w:val="bg-BG"/>
        </w:rPr>
        <w:t>ене, клатушкане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Кандил-мандил стигнах до лозето.</w:t>
      </w:r>
      <w:r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лкам, да разканди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лкам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лкъм, дъ ръскънди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лкъм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Клатя, люлея.</w:t>
      </w:r>
    </w:p>
    <w:p w:rsidR="008B1F42" w:rsidRPr="007003D9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лкам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лкъм съ</w:t>
      </w:r>
      <w:r w:rsidRPr="00D85910">
        <w:rPr>
          <w:szCs w:val="28"/>
          <w:lang w:val="bg-BG"/>
        </w:rPr>
        <w:t xml:space="preserve"> Клатушкам се, олюлявам се, движа се бавно, влача се.</w:t>
      </w:r>
    </w:p>
    <w:p w:rsidR="008B1F42" w:rsidRPr="00D63C7D" w:rsidRDefault="008B1F42" w:rsidP="003A58D2">
      <w:pPr>
        <w:ind w:firstLine="720"/>
        <w:jc w:val="both"/>
        <w:rPr>
          <w:szCs w:val="28"/>
          <w:lang w:val="bg-BG"/>
        </w:rPr>
      </w:pPr>
      <w:r w:rsidRPr="00D63C7D">
        <w:rPr>
          <w:b/>
          <w:szCs w:val="28"/>
        </w:rPr>
        <w:t>канди</w:t>
      </w:r>
      <w:r>
        <w:rPr>
          <w:b/>
          <w:szCs w:val="28"/>
          <w:lang w:val="en-US"/>
        </w:rPr>
        <w:t></w:t>
      </w:r>
      <w:r w:rsidRPr="00D63C7D">
        <w:rPr>
          <w:b/>
          <w:szCs w:val="28"/>
        </w:rPr>
        <w:t>лница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 xml:space="preserve">лницъ </w:t>
      </w:r>
      <w:r>
        <w:rPr>
          <w:szCs w:val="28"/>
          <w:lang w:val="bg-BG"/>
        </w:rPr>
        <w:t>Кадилница – глинен или метален съд за горене на тамян, за прекадяване; кадило.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рам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(нем. Kandieren от Kandis </w:t>
      </w:r>
      <w:r w:rsidRPr="00F21C32">
        <w:rPr>
          <w:i/>
          <w:szCs w:val="28"/>
          <w:lang w:val="bg-BG"/>
        </w:rPr>
        <w:t>‘небет шекер’</w:t>
      </w:r>
      <w:r w:rsidRPr="00D85910">
        <w:rPr>
          <w:szCs w:val="28"/>
          <w:lang w:val="bg-BG"/>
        </w:rPr>
        <w:t>) Захаросвам плодове или дру</w:t>
      </w:r>
      <w:r w:rsidRPr="00D85910">
        <w:rPr>
          <w:szCs w:val="28"/>
          <w:lang w:val="bg-BG"/>
        </w:rPr>
        <w:softHyphen/>
        <w:t>ги захарни изделия с кристална захар.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>
        <w:rPr>
          <w:i/>
          <w:szCs w:val="28"/>
          <w:lang w:val="bg-BG"/>
        </w:rPr>
        <w:t>кън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kan</w:t>
      </w:r>
      <w:r w:rsidRPr="00D85910">
        <w:rPr>
          <w:szCs w:val="28"/>
          <w:lang w:val="bg-BG"/>
        </w:rPr>
        <w:softHyphen/>
        <w:t xml:space="preserve">mak) Съгласявам се, </w:t>
      </w:r>
      <w:r>
        <w:rPr>
          <w:szCs w:val="28"/>
          <w:lang w:val="bg-BG"/>
        </w:rPr>
        <w:t xml:space="preserve">приемам, </w:t>
      </w:r>
      <w:r w:rsidRPr="00D85910">
        <w:rPr>
          <w:szCs w:val="28"/>
          <w:lang w:val="bg-BG"/>
        </w:rPr>
        <w:t xml:space="preserve">мирясвам, удовлетворен съм. </w:t>
      </w:r>
    </w:p>
    <w:p w:rsidR="008B1F42" w:rsidRPr="00EB60FB" w:rsidRDefault="008B1F42" w:rsidP="00DC531E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канд</w:t>
      </w:r>
      <w:r>
        <w:rPr>
          <w:b/>
          <w:szCs w:val="28"/>
          <w:lang w:val="bg-BG"/>
        </w:rPr>
        <w:t>ъ</w:t>
      </w:r>
      <w:r w:rsidRPr="00D85910">
        <w:rPr>
          <w:b/>
          <w:szCs w:val="28"/>
          <w:lang w:val="bg-BG"/>
        </w:rPr>
        <w:t>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канд</w:t>
      </w:r>
      <w:r>
        <w:rPr>
          <w:b/>
          <w:szCs w:val="28"/>
          <w:lang w:val="bg-BG"/>
        </w:rPr>
        <w:t>ъ</w:t>
      </w:r>
      <w:r w:rsidRPr="00D85910">
        <w:rPr>
          <w:b/>
          <w:szCs w:val="28"/>
          <w:lang w:val="bg-BG"/>
        </w:rPr>
        <w:t>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къндърди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къндърди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kandirdi от kandirmak) Убеждавам, уговарям, придумвам.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Кандърдисах Райка да идем на дарак.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кандърм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kandirma) Убеждаване, уговаряне, пазарлък.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кане</w:t>
      </w:r>
      <w:r>
        <w:rPr>
          <w:b/>
          <w:szCs w:val="28"/>
          <w:lang w:val="bg-BG"/>
        </w:rPr>
        <w:t xml:space="preserve">лка </w:t>
      </w:r>
      <w:r>
        <w:rPr>
          <w:i/>
          <w:szCs w:val="28"/>
          <w:lang w:val="bg-BG"/>
        </w:rPr>
        <w:t>къне</w:t>
      </w:r>
      <w:r>
        <w:rPr>
          <w:i/>
          <w:szCs w:val="28"/>
          <w:lang w:val="bg-BG"/>
        </w:rPr>
        <w:t xml:space="preserve">лкъ </w:t>
      </w:r>
      <w:r w:rsidRPr="00D85910">
        <w:rPr>
          <w:szCs w:val="28"/>
          <w:lang w:val="bg-BG"/>
        </w:rPr>
        <w:t xml:space="preserve">Дървена запушалка на каца, бъчва; </w:t>
      </w:r>
      <w:r>
        <w:rPr>
          <w:szCs w:val="28"/>
          <w:lang w:val="bg-BG"/>
        </w:rPr>
        <w:t>щурак,</w:t>
      </w:r>
      <w:r w:rsidRPr="00D85910">
        <w:rPr>
          <w:szCs w:val="28"/>
          <w:lang w:val="bg-BG"/>
        </w:rPr>
        <w:t xml:space="preserve"> грездей.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kani </w:t>
      </w:r>
      <w:r w:rsidRPr="00EB60FB">
        <w:rPr>
          <w:i/>
          <w:szCs w:val="28"/>
          <w:lang w:val="bg-BG"/>
        </w:rPr>
        <w:t>‘ножница на сабя’</w:t>
      </w:r>
      <w:r w:rsidRPr="00D85910">
        <w:rPr>
          <w:szCs w:val="28"/>
          <w:lang w:val="bg-BG"/>
        </w:rPr>
        <w:t xml:space="preserve">) Ножница за сабя или голям нож.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кънт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kantar от ар.) Уред за мерене на тежести; теглилка.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кантарджи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кънтържи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kantar от ар.) Жена, която измерва теглото на различни стоки с кантар.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кантарджи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кънтържи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kantar от ар.)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Мъж, който измерва теглото на различни стоки с кантар.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canton </w:t>
      </w:r>
      <w:r w:rsidRPr="00F21C32">
        <w:rPr>
          <w:i/>
          <w:szCs w:val="28"/>
          <w:lang w:val="bg-BG"/>
        </w:rPr>
        <w:t>‘окръг’</w:t>
      </w:r>
      <w:r w:rsidRPr="00D85910">
        <w:rPr>
          <w:szCs w:val="28"/>
          <w:lang w:val="bg-BG"/>
        </w:rPr>
        <w:t>) Малка сграда край шосе или железопътна линия, която служи за жилище на кантонер</w:t>
      </w:r>
      <w:r>
        <w:rPr>
          <w:szCs w:val="28"/>
          <w:lang w:val="bg-BG"/>
        </w:rPr>
        <w:t xml:space="preserve"> </w:t>
      </w:r>
      <w:r w:rsidRPr="00EB60FB">
        <w:rPr>
          <w:i/>
          <w:szCs w:val="28"/>
        </w:rPr>
        <w:t>‘</w:t>
      </w:r>
      <w:r w:rsidRPr="00EB60FB">
        <w:rPr>
          <w:i/>
          <w:szCs w:val="28"/>
          <w:lang w:val="bg-BG"/>
        </w:rPr>
        <w:t>пазач</w:t>
      </w:r>
      <w:r w:rsidRPr="00EB60FB">
        <w:rPr>
          <w:i/>
          <w:szCs w:val="28"/>
        </w:rPr>
        <w:t>’</w:t>
      </w:r>
      <w:r w:rsidRPr="00EB60FB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кантон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t>тун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can</w:t>
      </w:r>
      <w:r w:rsidRPr="00D85910">
        <w:rPr>
          <w:szCs w:val="28"/>
          <w:lang w:val="bg-BG"/>
        </w:rPr>
        <w:softHyphen/>
        <w:t xml:space="preserve">tonnier) Пазач на шосе или железопътна линия.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кантон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кънтун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 (фр. cantoniera) Жена, която е пазач на шосе или железопътна линия. 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(грц. от лат. cappa) Калимавка, шапка на свещеник. </w:t>
      </w:r>
    </w:p>
    <w:p w:rsidR="008B1F42" w:rsidRPr="00714FE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капанду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къпънду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capandura) Отвор с дървен капак за качване на тавана, разположен в едно от помещенията на </w:t>
      </w:r>
      <w:r>
        <w:rPr>
          <w:szCs w:val="28"/>
          <w:lang w:val="bg-BG"/>
        </w:rPr>
        <w:t xml:space="preserve">селска </w:t>
      </w:r>
      <w:r w:rsidRPr="00D85910">
        <w:rPr>
          <w:szCs w:val="28"/>
          <w:lang w:val="bg-BG"/>
        </w:rPr>
        <w:t xml:space="preserve">къща. </w:t>
      </w:r>
      <w:r>
        <w:rPr>
          <w:i/>
          <w:szCs w:val="28"/>
          <w:lang w:val="bg-BG"/>
        </w:rPr>
        <w:t xml:space="preserve">Прибери пашника </w:t>
      </w:r>
      <w:r w:rsidRPr="009643C7">
        <w:rPr>
          <w:szCs w:val="28"/>
        </w:rPr>
        <w:t>‘</w:t>
      </w:r>
      <w:r w:rsidRPr="00714FE0">
        <w:rPr>
          <w:szCs w:val="28"/>
          <w:lang w:val="bg-BG"/>
        </w:rPr>
        <w:t>кошница</w:t>
      </w:r>
      <w:r w:rsidRPr="009643C7">
        <w:rPr>
          <w:szCs w:val="28"/>
        </w:rPr>
        <w:t>’</w:t>
      </w:r>
      <w:r w:rsidRPr="00714FE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на тавана и затвори капандура.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капас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къпъс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(тур. kapisiz) Без</w:t>
      </w:r>
      <w:r w:rsidRPr="00D85910">
        <w:rPr>
          <w:szCs w:val="28"/>
          <w:lang w:val="bg-BG"/>
        </w:rPr>
        <w:softHyphen/>
        <w:t>делник, нехранимайко</w:t>
      </w:r>
      <w:r>
        <w:rPr>
          <w:szCs w:val="28"/>
          <w:lang w:val="bg-BG"/>
        </w:rPr>
        <w:t>, лош човек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ла </w:t>
      </w:r>
      <w:r w:rsidRPr="00D85910">
        <w:rPr>
          <w:i/>
          <w:szCs w:val="28"/>
          <w:lang w:val="bg-BG"/>
        </w:rPr>
        <w:t>къп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capello) Шапка с периферия.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капел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 </w:t>
      </w:r>
      <w:r>
        <w:rPr>
          <w:i/>
          <w:szCs w:val="28"/>
          <w:lang w:val="bg-BG"/>
        </w:rPr>
        <w:t>къп</w:t>
      </w:r>
      <w:r w:rsidRPr="00750FB4">
        <w:rPr>
          <w:i/>
          <w:szCs w:val="28"/>
          <w:lang w:val="bg-BG"/>
        </w:rPr>
        <w:t>’ъ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capel</w:t>
      </w:r>
      <w:r w:rsidRPr="00D85910">
        <w:rPr>
          <w:szCs w:val="28"/>
          <w:lang w:val="bg-BG"/>
        </w:rPr>
        <w:softHyphen/>
        <w:t>lo) Човек с капела</w:t>
      </w:r>
      <w:r w:rsidRPr="00714FE0">
        <w:rPr>
          <w:i/>
          <w:szCs w:val="28"/>
          <w:lang w:val="bg-BG"/>
        </w:rPr>
        <w:t xml:space="preserve"> ‘шапка с периферия’.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капиш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къпиш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ca</w:t>
      </w:r>
      <w:r w:rsidRPr="00D85910">
        <w:rPr>
          <w:szCs w:val="28"/>
          <w:lang w:val="bg-BG"/>
        </w:rPr>
        <w:softHyphen/>
        <w:t>pu</w:t>
      </w:r>
      <w:r w:rsidRPr="00D85910">
        <w:rPr>
          <w:szCs w:val="28"/>
          <w:lang w:val="bg-BG"/>
        </w:rPr>
        <w:softHyphen/>
        <w:t xml:space="preserve">chon) Качулка, наметало за глава. </w:t>
      </w:r>
    </w:p>
    <w:p w:rsidR="008B1F42" w:rsidRPr="00B90CBA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капи</w:t>
      </w:r>
      <w:r>
        <w:rPr>
          <w:b/>
          <w:szCs w:val="28"/>
          <w:lang w:val="bg-BG"/>
        </w:rPr>
        <w:t>чвам, да капи</w:t>
      </w:r>
      <w:r>
        <w:rPr>
          <w:b/>
          <w:szCs w:val="28"/>
          <w:lang w:val="bg-BG"/>
        </w:rPr>
        <w:t xml:space="preserve">чна </w:t>
      </w:r>
      <w:r>
        <w:rPr>
          <w:i/>
          <w:szCs w:val="28"/>
          <w:lang w:val="bg-BG"/>
        </w:rPr>
        <w:t>къпи</w:t>
      </w:r>
      <w:r>
        <w:rPr>
          <w:i/>
          <w:szCs w:val="28"/>
          <w:lang w:val="bg-BG"/>
        </w:rPr>
        <w:t>чвъм, дъ къпи</w:t>
      </w:r>
      <w:r>
        <w:rPr>
          <w:i/>
          <w:szCs w:val="28"/>
          <w:lang w:val="bg-BG"/>
        </w:rPr>
        <w:t xml:space="preserve">чнъ </w:t>
      </w:r>
      <w:r>
        <w:rPr>
          <w:szCs w:val="28"/>
          <w:lang w:val="bg-BG"/>
        </w:rPr>
        <w:t xml:space="preserve">Събарям, свалям, повалям. </w:t>
      </w:r>
      <w:r>
        <w:rPr>
          <w:i/>
          <w:szCs w:val="28"/>
          <w:lang w:val="bg-BG"/>
        </w:rPr>
        <w:t>Капичнах брат си на земята.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kapi </w:t>
      </w:r>
      <w:r w:rsidRPr="00714FE0">
        <w:rPr>
          <w:i/>
          <w:szCs w:val="28"/>
          <w:lang w:val="bg-BG"/>
        </w:rPr>
        <w:t>‘порта, врата’</w:t>
      </w:r>
      <w:r w:rsidRPr="00D85910">
        <w:rPr>
          <w:szCs w:val="28"/>
          <w:lang w:val="bg-BG"/>
        </w:rPr>
        <w:t>) 1. Ножница</w:t>
      </w:r>
      <w:r>
        <w:rPr>
          <w:szCs w:val="28"/>
          <w:lang w:val="bg-BG"/>
        </w:rPr>
        <w:t>, кания</w:t>
      </w:r>
      <w:r w:rsidRPr="00D85910">
        <w:rPr>
          <w:szCs w:val="28"/>
          <w:lang w:val="bg-BG"/>
        </w:rPr>
        <w:t>. 2. Про</w:t>
      </w:r>
      <w:r w:rsidRPr="00D85910">
        <w:rPr>
          <w:szCs w:val="28"/>
          <w:lang w:val="bg-BG"/>
        </w:rPr>
        <w:softHyphen/>
        <w:t xml:space="preserve">дълговата островърха месеста чушка.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пла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плъ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kapli) Кал</w:t>
      </w:r>
      <w:r w:rsidRPr="00D85910">
        <w:rPr>
          <w:szCs w:val="28"/>
          <w:lang w:val="bg-BG"/>
        </w:rPr>
        <w:softHyphen/>
        <w:t>ник на велосипед.</w:t>
      </w:r>
      <w:r w:rsidRPr="00E47A7C">
        <w:rPr>
          <w:szCs w:val="28"/>
        </w:rPr>
        <w:t xml:space="preserve"> </w:t>
      </w:r>
      <w:r w:rsidRPr="002847B4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Ходя по капли. </w:t>
      </w:r>
      <w:r w:rsidRPr="00D85910">
        <w:rPr>
          <w:szCs w:val="28"/>
          <w:lang w:val="bg-BG"/>
        </w:rPr>
        <w:t xml:space="preserve">Ходя бос, без обувки. 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</w:t>
      </w:r>
      <w:r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</w:t>
      </w:r>
      <w:r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(фр. capo) С празни ръце. </w:t>
      </w:r>
    </w:p>
    <w:p w:rsidR="008B1F42" w:rsidRPr="008F148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капу</w:t>
      </w:r>
      <w:r>
        <w:rPr>
          <w:b/>
          <w:szCs w:val="28"/>
          <w:lang w:val="bg-BG"/>
        </w:rPr>
        <w:t xml:space="preserve">ш </w:t>
      </w:r>
      <w:r>
        <w:rPr>
          <w:i/>
          <w:szCs w:val="28"/>
          <w:lang w:val="bg-BG"/>
        </w:rPr>
        <w:t>къру</w:t>
      </w:r>
      <w:r>
        <w:rPr>
          <w:i/>
          <w:szCs w:val="28"/>
          <w:lang w:val="bg-BG"/>
        </w:rPr>
        <w:t xml:space="preserve">ш </w:t>
      </w:r>
      <w:r w:rsidRPr="00894E97">
        <w:rPr>
          <w:szCs w:val="28"/>
          <w:lang w:val="bg-BG"/>
        </w:rPr>
        <w:t>(</w:t>
      </w:r>
      <w:r w:rsidRPr="00894E97">
        <w:rPr>
          <w:color w:val="333333"/>
          <w:shd w:val="clear" w:color="auto" w:fill="FFFFFF"/>
          <w:lang w:val="bg-BG"/>
        </w:rPr>
        <w:t>А</w:t>
      </w:r>
      <w:r w:rsidRPr="00894E97">
        <w:rPr>
          <w:color w:val="333333"/>
          <w:shd w:val="clear" w:color="auto" w:fill="FFFFFF"/>
        </w:rPr>
        <w:t>rgus</w:t>
      </w:r>
      <w:r w:rsidRPr="00894E97">
        <w:rPr>
          <w:color w:val="333333"/>
          <w:shd w:val="clear" w:color="auto" w:fill="FFFFFF"/>
          <w:lang w:val="bg-BG"/>
        </w:rPr>
        <w:t xml:space="preserve"> </w:t>
      </w:r>
      <w:r w:rsidRPr="00894E97">
        <w:rPr>
          <w:color w:val="333333"/>
          <w:shd w:val="clear" w:color="auto" w:fill="FFFFFF"/>
        </w:rPr>
        <w:t>persicus</w:t>
      </w:r>
      <w:r w:rsidRPr="00894E97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Вид кърлеж, паразит по домашните птици.</w:t>
      </w:r>
    </w:p>
    <w:p w:rsidR="008B1F42" w:rsidRPr="00714FE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kara) Черен. </w:t>
      </w:r>
      <w:r>
        <w:rPr>
          <w:i/>
          <w:szCs w:val="28"/>
          <w:lang w:val="bg-BG"/>
        </w:rPr>
        <w:t>Димитър Карата ми е комшия на лозето.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арагь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къръг</w:t>
      </w:r>
      <w:r w:rsidRPr="008A34B6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с</w:t>
      </w:r>
      <w:r w:rsidRPr="00D85910">
        <w:rPr>
          <w:szCs w:val="28"/>
          <w:lang w:val="bg-BG"/>
        </w:rPr>
        <w:t xml:space="preserve"> (тур. karagőz)  Черноок човек.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карадж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къръж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karaka </w:t>
      </w:r>
      <w:r w:rsidRPr="00F21C32">
        <w:rPr>
          <w:i/>
          <w:szCs w:val="28"/>
          <w:lang w:val="bg-BG"/>
        </w:rPr>
        <w:t>‘тъмен’, ‘възчерен’</w:t>
      </w:r>
      <w:r w:rsidRPr="00D85910">
        <w:rPr>
          <w:szCs w:val="28"/>
          <w:lang w:val="bg-BG"/>
        </w:rPr>
        <w:t xml:space="preserve">) Сорт дребни ранни ароматни сини сливи. </w:t>
      </w:r>
    </w:p>
    <w:p w:rsidR="008B1F42" w:rsidRPr="00D85910" w:rsidRDefault="008B1F42" w:rsidP="00842A1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кач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ra</w:t>
      </w:r>
      <w:r w:rsidRPr="00D85910">
        <w:rPr>
          <w:szCs w:val="28"/>
          <w:lang w:val="bg-BG"/>
        </w:rPr>
        <w:softHyphen/>
        <w:t>kaçan) Планиниски скотовъдец на Балканския полуостров, който говори гръцки или румънски или смесен гръцко-румън</w:t>
      </w:r>
      <w:r w:rsidRPr="00D85910">
        <w:rPr>
          <w:szCs w:val="28"/>
          <w:lang w:val="bg-BG"/>
        </w:rPr>
        <w:softHyphen/>
        <w:t>ски</w:t>
      </w:r>
      <w:r>
        <w:rPr>
          <w:szCs w:val="28"/>
          <w:lang w:val="bg-BG"/>
        </w:rPr>
        <w:t>; каракачанин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842A1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кач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ra</w:t>
      </w:r>
      <w:r w:rsidRPr="00D85910">
        <w:rPr>
          <w:szCs w:val="28"/>
          <w:lang w:val="bg-BG"/>
        </w:rPr>
        <w:softHyphen/>
        <w:t>kaçan) Планиниски скотовъдец на Балканския полуостров, който говори гръцки или румънски или смесен гръцко-румън</w:t>
      </w:r>
      <w:r w:rsidRPr="00D85910">
        <w:rPr>
          <w:szCs w:val="28"/>
          <w:lang w:val="bg-BG"/>
        </w:rPr>
        <w:softHyphen/>
        <w:t>ски</w:t>
      </w:r>
      <w:r>
        <w:rPr>
          <w:szCs w:val="28"/>
          <w:lang w:val="bg-BG"/>
        </w:rPr>
        <w:t>; каракачан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кач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karaka</w:t>
      </w:r>
      <w:r w:rsidRPr="00D85910">
        <w:rPr>
          <w:szCs w:val="28"/>
          <w:lang w:val="bg-BG"/>
        </w:rPr>
        <w:softHyphen/>
        <w:t>çan) Каракачанско куче – българска порода овчарски кучета.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нджал </w:t>
      </w:r>
      <w:r w:rsidRPr="00D85910">
        <w:rPr>
          <w:i/>
          <w:szCs w:val="28"/>
          <w:lang w:val="bg-BG"/>
        </w:rPr>
        <w:t>кърък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нжъл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korkunç </w:t>
      </w:r>
      <w:r w:rsidRPr="00401A57">
        <w:rPr>
          <w:i/>
          <w:szCs w:val="28"/>
          <w:lang w:val="bg-BG"/>
        </w:rPr>
        <w:t>‘страшен’</w:t>
      </w:r>
      <w:r w:rsidRPr="00D85910">
        <w:rPr>
          <w:szCs w:val="28"/>
          <w:lang w:val="bg-BG"/>
        </w:rPr>
        <w:t xml:space="preserve">) Зъл дух, вампир, страшилище, което плашело хората </w:t>
      </w:r>
      <w:r>
        <w:rPr>
          <w:szCs w:val="28"/>
          <w:lang w:val="bg-BG"/>
        </w:rPr>
        <w:t xml:space="preserve">навън </w:t>
      </w:r>
      <w:r w:rsidRPr="00D85910">
        <w:rPr>
          <w:szCs w:val="28"/>
          <w:lang w:val="bg-BG"/>
        </w:rPr>
        <w:t>нощ</w:t>
      </w:r>
      <w:r>
        <w:rPr>
          <w:szCs w:val="28"/>
          <w:lang w:val="bg-BG"/>
        </w:rPr>
        <w:t>но време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от Бъдни вечер до Йордановден.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кул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кул</w:t>
      </w:r>
      <w:r w:rsidRPr="00D85910">
        <w:rPr>
          <w:szCs w:val="28"/>
          <w:lang w:val="bg-BG"/>
        </w:rPr>
        <w:t xml:space="preserve"> (тур. kara</w:t>
      </w:r>
      <w:r w:rsidRPr="00D85910">
        <w:rPr>
          <w:szCs w:val="28"/>
          <w:lang w:val="bg-BG"/>
        </w:rPr>
        <w:softHyphen/>
        <w:t xml:space="preserve">kul по соб. тюрк.) 1. Особена порода овце, от агнетата на които се добива астраган. 2. Астраган.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кърънти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kirinti от kara </w:t>
      </w:r>
      <w:r w:rsidRPr="00714FE0">
        <w:rPr>
          <w:i/>
          <w:szCs w:val="28"/>
          <w:lang w:val="bg-BG"/>
        </w:rPr>
        <w:t>‘черен’</w:t>
      </w:r>
      <w:r w:rsidRPr="00D85910">
        <w:rPr>
          <w:szCs w:val="28"/>
          <w:lang w:val="bg-BG"/>
        </w:rPr>
        <w:t xml:space="preserve"> и грц. 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ntera </w:t>
      </w:r>
      <w:r w:rsidRPr="00F21C32">
        <w:rPr>
          <w:i/>
          <w:szCs w:val="28"/>
          <w:lang w:val="bg-BG"/>
        </w:rPr>
        <w:t>‘вътрешности’</w:t>
      </w:r>
      <w:r w:rsidRPr="00D85910">
        <w:rPr>
          <w:szCs w:val="28"/>
          <w:lang w:val="bg-BG"/>
        </w:rPr>
        <w:t xml:space="preserve">) Вътрешности на животно (дроб, сърце, черва, далак), включително крака и глава.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karatavan) Накованите летви и под</w:t>
      </w:r>
      <w:r w:rsidRPr="00D85910">
        <w:rPr>
          <w:szCs w:val="28"/>
          <w:lang w:val="bg-BG"/>
        </w:rPr>
        <w:softHyphen/>
        <w:t xml:space="preserve">ложки под мазилката на тавана.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къръши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karişik) Смесено, разбъркано.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karişmak) Смесвам, разбърквам</w:t>
      </w:r>
      <w:r>
        <w:rPr>
          <w:szCs w:val="28"/>
          <w:lang w:val="bg-BG"/>
        </w:rPr>
        <w:t>, обърквам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carr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) 1. Квадрат като шарка на плат. 2. Бродирано правоъгълно парче панама, етамин, тюл и др.</w:t>
      </w:r>
      <w:r>
        <w:rPr>
          <w:szCs w:val="28"/>
          <w:lang w:val="bg-BG"/>
        </w:rPr>
        <w:t>, което се постила върху малка масичка или върху покривката на голяма маса.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garez от ар.) Яд, злоба, обида, омраза, отмъщение. </w:t>
      </w:r>
      <w:r w:rsidRPr="002847B4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Гоня карез. </w:t>
      </w:r>
      <w:r w:rsidRPr="00D85910">
        <w:rPr>
          <w:szCs w:val="28"/>
          <w:lang w:val="bg-BG"/>
        </w:rPr>
        <w:t>Търся отмъщение.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Вид чанта, изплетена от б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леница </w:t>
      </w:r>
      <w:r w:rsidRPr="00F21C32">
        <w:rPr>
          <w:i/>
          <w:szCs w:val="28"/>
        </w:rPr>
        <w:t>‘</w:t>
      </w:r>
      <w:r w:rsidRPr="00F21C32">
        <w:rPr>
          <w:i/>
          <w:szCs w:val="28"/>
          <w:lang w:val="bg-BG"/>
        </w:rPr>
        <w:t>обелки от царевични кочани</w:t>
      </w:r>
      <w:r w:rsidRPr="00F21C32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за носене на храна, инструменти и др.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рмакараши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рмъкъръ</w:t>
      </w:r>
      <w:r w:rsidRPr="00D85910">
        <w:rPr>
          <w:i/>
          <w:szCs w:val="28"/>
          <w:lang w:val="bg-BG"/>
        </w:rPr>
        <w:softHyphen/>
        <w:t>ши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karma karişik) Напълно разбъркано, объркано. 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ртаджийка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ртъжийкъ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(ит. carta) Жена, която обича да играе на карти; картоиграчка.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ртаджия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ртъжийъ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carta) Мъж, който обича да играе на карти; картоиграч.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kartopu от kar </w:t>
      </w:r>
      <w:r w:rsidRPr="00F21C32">
        <w:rPr>
          <w:i/>
          <w:szCs w:val="28"/>
          <w:lang w:val="bg-BG"/>
        </w:rPr>
        <w:t>‘сняг’</w:t>
      </w:r>
      <w:r w:rsidRPr="00D85910">
        <w:rPr>
          <w:szCs w:val="28"/>
          <w:lang w:val="bg-BG"/>
        </w:rPr>
        <w:t xml:space="preserve"> и top </w:t>
      </w:r>
      <w:r w:rsidRPr="00F21C32">
        <w:rPr>
          <w:i/>
          <w:szCs w:val="28"/>
          <w:lang w:val="bg-BG"/>
        </w:rPr>
        <w:t>‘топка’</w:t>
      </w:r>
      <w:r w:rsidRPr="00D85910">
        <w:rPr>
          <w:szCs w:val="28"/>
          <w:lang w:val="bg-BG"/>
        </w:rPr>
        <w:t xml:space="preserve">) </w:t>
      </w:r>
      <w:r w:rsidRPr="00BC6BE8">
        <w:rPr>
          <w:color w:val="1C1E21"/>
          <w:shd w:val="clear" w:color="auto" w:fill="FFFFFF"/>
          <w:lang w:val="bg-BG"/>
        </w:rPr>
        <w:t>(</w:t>
      </w:r>
      <w:r w:rsidRPr="00BC6BE8">
        <w:rPr>
          <w:color w:val="1C1E21"/>
          <w:shd w:val="clear" w:color="auto" w:fill="FFFFFF"/>
        </w:rPr>
        <w:t>Viburnum</w:t>
      </w:r>
      <w:r w:rsidRPr="00BC6BE8">
        <w:rPr>
          <w:color w:val="1C1E21"/>
          <w:shd w:val="clear" w:color="auto" w:fill="FFFFFF"/>
          <w:lang w:val="bg-BG"/>
        </w:rPr>
        <w:t xml:space="preserve"> </w:t>
      </w:r>
      <w:r w:rsidRPr="00BC6BE8">
        <w:rPr>
          <w:color w:val="1C1E21"/>
          <w:shd w:val="clear" w:color="auto" w:fill="FFFFFF"/>
        </w:rPr>
        <w:t>opulus</w:t>
      </w:r>
      <w:r w:rsidRPr="00BC6BE8">
        <w:rPr>
          <w:color w:val="1C1E21"/>
          <w:shd w:val="clear" w:color="auto" w:fill="FFFFFF"/>
          <w:lang w:val="bg-BG"/>
        </w:rPr>
        <w:t>)</w:t>
      </w:r>
      <w:r>
        <w:rPr>
          <w:rFonts w:ascii="Helvetica" w:hAnsi="Helvetica" w:cs="Helvetica"/>
          <w:color w:val="1C1E21"/>
          <w:sz w:val="18"/>
          <w:szCs w:val="18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Градински храст с големи кръгли бели цветове като снежни топки.</w:t>
      </w:r>
    </w:p>
    <w:p w:rsidR="008B1F42" w:rsidRPr="00D85910" w:rsidRDefault="008B1F42" w:rsidP="00A60B6F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кару</w:t>
      </w:r>
      <w:r w:rsidRPr="00D85910">
        <w:rPr>
          <w:b/>
          <w:szCs w:val="28"/>
          <w:lang w:val="bg-BG"/>
        </w:rPr>
        <w:t>лче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къру</w:t>
      </w:r>
      <w:r w:rsidRPr="00D85910">
        <w:rPr>
          <w:i/>
          <w:szCs w:val="28"/>
          <w:lang w:val="bg-BG"/>
        </w:rPr>
        <w:t>лчи</w:t>
      </w:r>
      <w:r w:rsidRPr="00D85910">
        <w:rPr>
          <w:szCs w:val="28"/>
          <w:lang w:val="bg-BG"/>
        </w:rPr>
        <w:t xml:space="preserve"> (от грц. ka</w:t>
      </w:r>
      <w:r w:rsidRPr="00D85910">
        <w:rPr>
          <w:szCs w:val="28"/>
          <w:lang w:val="bg-BG"/>
        </w:rPr>
        <w:softHyphen/>
        <w:t>luri)  Макара с конци.</w:t>
      </w:r>
    </w:p>
    <w:p w:rsidR="008B1F42" w:rsidRPr="00D85910" w:rsidRDefault="008B1F42" w:rsidP="006602AA">
      <w:pPr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ab/>
      </w:r>
      <w:r w:rsidRPr="00D85910">
        <w:rPr>
          <w:b/>
          <w:szCs w:val="28"/>
          <w:lang w:val="bg-BG"/>
        </w:rPr>
        <w:t>кару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ца </w:t>
      </w:r>
      <w:r w:rsidRPr="00D85910">
        <w:rPr>
          <w:i/>
          <w:szCs w:val="28"/>
          <w:lang w:val="bg-BG"/>
        </w:rPr>
        <w:t>къру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carrozza) Кола, главно за товар, теглена от коне, волове, магарета и др.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каруц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къруц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carro</w:t>
      </w:r>
      <w:r w:rsidRPr="00D85910">
        <w:rPr>
          <w:szCs w:val="28"/>
          <w:lang w:val="bg-BG"/>
        </w:rPr>
        <w:softHyphen/>
        <w:t>zza) Лице, което кара каруца; колар.</w:t>
      </w:r>
    </w:p>
    <w:p w:rsidR="008B1F42" w:rsidRDefault="008B1F42" w:rsidP="00544E5D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>
        <w:rPr>
          <w:b/>
          <w:szCs w:val="28"/>
          <w:lang w:val="bg-BG"/>
        </w:rPr>
        <w:t>каса</w:t>
      </w:r>
      <w:r>
        <w:rPr>
          <w:b/>
          <w:szCs w:val="28"/>
          <w:lang w:val="bg-BG"/>
        </w:rPr>
        <w:t xml:space="preserve">п </w:t>
      </w:r>
      <w:r>
        <w:rPr>
          <w:i/>
          <w:szCs w:val="28"/>
          <w:lang w:val="bg-BG"/>
        </w:rPr>
        <w:t>къса</w:t>
      </w:r>
      <w:r>
        <w:rPr>
          <w:i/>
          <w:szCs w:val="28"/>
          <w:lang w:val="bg-BG"/>
        </w:rPr>
        <w:t>п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kasap от ар.) 1. Занаятчия, който коли добитък и продава месо; </w:t>
      </w:r>
      <w:r>
        <w:rPr>
          <w:szCs w:val="28"/>
          <w:lang w:val="bg-BG"/>
        </w:rPr>
        <w:t xml:space="preserve">касапин, </w:t>
      </w:r>
      <w:r w:rsidRPr="00D85910">
        <w:rPr>
          <w:szCs w:val="28"/>
          <w:lang w:val="bg-BG"/>
        </w:rPr>
        <w:t>месар. 2. Главорез, кръвник, убиец</w:t>
      </w:r>
      <w:r>
        <w:rPr>
          <w:szCs w:val="28"/>
          <w:lang w:val="bg-BG"/>
        </w:rPr>
        <w:t>, касапин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6D2AE4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ас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пин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пин </w:t>
      </w:r>
      <w:r w:rsidRPr="00D85910">
        <w:rPr>
          <w:szCs w:val="28"/>
          <w:lang w:val="bg-BG"/>
        </w:rPr>
        <w:t>(тур. kasap от ар.) 1.</w:t>
      </w:r>
      <w:r w:rsidRPr="006D2AE4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Занаятчия, който коли добитък и продава месо; </w:t>
      </w:r>
      <w:r>
        <w:rPr>
          <w:szCs w:val="28"/>
          <w:lang w:val="bg-BG"/>
        </w:rPr>
        <w:t xml:space="preserve">касап, </w:t>
      </w:r>
      <w:r w:rsidRPr="00D85910">
        <w:rPr>
          <w:szCs w:val="28"/>
          <w:lang w:val="bg-BG"/>
        </w:rPr>
        <w:t>месар. 2. Главорез, кръвник, убиец</w:t>
      </w:r>
      <w:r>
        <w:rPr>
          <w:szCs w:val="28"/>
          <w:lang w:val="bg-BG"/>
        </w:rPr>
        <w:t>, касап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касапл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късъпл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Занятие на касапин</w:t>
      </w:r>
      <w:r>
        <w:rPr>
          <w:szCs w:val="28"/>
          <w:lang w:val="bg-BG"/>
        </w:rPr>
        <w:t xml:space="preserve"> </w:t>
      </w:r>
      <w:r w:rsidRPr="00714FE0">
        <w:rPr>
          <w:i/>
          <w:szCs w:val="28"/>
        </w:rPr>
        <w:t>‘</w:t>
      </w:r>
      <w:r w:rsidRPr="00714FE0">
        <w:rPr>
          <w:i/>
          <w:szCs w:val="28"/>
          <w:lang w:val="bg-BG"/>
        </w:rPr>
        <w:t>занаятчия, който коли добитък и продава месо</w:t>
      </w:r>
      <w:r w:rsidRPr="00714FE0">
        <w:rPr>
          <w:i/>
          <w:szCs w:val="28"/>
        </w:rPr>
        <w:t>’</w:t>
      </w:r>
      <w:r w:rsidRPr="00714FE0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каск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къск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(фр. casquet</w:t>
      </w:r>
      <w:r w:rsidRPr="00D85910">
        <w:rPr>
          <w:szCs w:val="28"/>
          <w:lang w:val="bg-BG"/>
        </w:rPr>
        <w:softHyphen/>
        <w:t xml:space="preserve">te) Мека платнена шапка с козирка.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кастр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къстр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casse</w:t>
      </w:r>
      <w:r w:rsidRPr="00D85910">
        <w:rPr>
          <w:szCs w:val="28"/>
          <w:lang w:val="bg-BG"/>
        </w:rPr>
        <w:softHyphen/>
        <w:t xml:space="preserve">role </w:t>
      </w:r>
      <w:r w:rsidRPr="00714FE0">
        <w:rPr>
          <w:i/>
          <w:szCs w:val="28"/>
          <w:lang w:val="bg-BG"/>
        </w:rPr>
        <w:t>‘тенджера’</w:t>
      </w:r>
      <w:r w:rsidRPr="00D85910">
        <w:rPr>
          <w:szCs w:val="28"/>
          <w:lang w:val="bg-BG"/>
        </w:rPr>
        <w:t xml:space="preserve"> през рум. castr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n) Глинена или порцеланова дълбока паница</w:t>
      </w:r>
      <w:r>
        <w:rPr>
          <w:szCs w:val="28"/>
          <w:lang w:val="bg-BG"/>
        </w:rPr>
        <w:t>, купичка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</w:t>
      </w:r>
      <w:r>
        <w:rPr>
          <w:b/>
          <w:szCs w:val="28"/>
          <w:lang w:val="bg-BG"/>
        </w:rPr>
        <w:t>стря</w:t>
      </w:r>
      <w:r w:rsidRPr="002275DD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lang w:val="bg-BG"/>
        </w:rPr>
        <w:t>, да ока</w:t>
      </w:r>
      <w:r>
        <w:rPr>
          <w:b/>
          <w:szCs w:val="28"/>
          <w:lang w:val="bg-BG"/>
        </w:rPr>
        <w:t xml:space="preserve">стря </w:t>
      </w:r>
      <w:r>
        <w:rPr>
          <w:i/>
          <w:szCs w:val="28"/>
          <w:lang w:val="bg-BG"/>
        </w:rPr>
        <w:t>ка</w:t>
      </w:r>
      <w:r>
        <w:rPr>
          <w:i/>
          <w:szCs w:val="28"/>
          <w:lang w:val="bg-BG"/>
        </w:rPr>
        <w:t>стр</w:t>
      </w:r>
      <w:r w:rsidRPr="002275DD">
        <w:rPr>
          <w:i/>
          <w:szCs w:val="28"/>
        </w:rPr>
        <w:t>’ъ, дъ ука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стр</w:t>
      </w:r>
      <w:r w:rsidRPr="002275DD">
        <w:rPr>
          <w:i/>
          <w:szCs w:val="28"/>
        </w:rPr>
        <w:t xml:space="preserve">’ъ </w:t>
      </w:r>
      <w:r>
        <w:rPr>
          <w:szCs w:val="28"/>
          <w:lang w:val="bg-BG"/>
        </w:rPr>
        <w:t>Сека, орязвам, подрязвам клони на дърво.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 </w:t>
      </w:r>
    </w:p>
    <w:p w:rsidR="008B1F42" w:rsidRPr="002275D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</w:t>
      </w:r>
      <w:r>
        <w:rPr>
          <w:b/>
          <w:szCs w:val="28"/>
          <w:lang w:val="bg-BG"/>
        </w:rPr>
        <w:t>стря</w:t>
      </w:r>
      <w:r w:rsidRPr="002275DD">
        <w:rPr>
          <w:b/>
          <w:szCs w:val="28"/>
          <w:vertAlign w:val="superscript"/>
          <w:lang w:val="bg-BG"/>
        </w:rPr>
        <w:t>2</w:t>
      </w:r>
      <w:r>
        <w:rPr>
          <w:b/>
          <w:szCs w:val="28"/>
          <w:lang w:val="bg-BG"/>
        </w:rPr>
        <w:t>, да нака</w:t>
      </w:r>
      <w:r>
        <w:rPr>
          <w:b/>
          <w:szCs w:val="28"/>
          <w:lang w:val="bg-BG"/>
        </w:rPr>
        <w:t xml:space="preserve">стря </w:t>
      </w:r>
      <w:r>
        <w:rPr>
          <w:i/>
          <w:szCs w:val="28"/>
          <w:lang w:val="bg-BG"/>
        </w:rPr>
        <w:t>ка</w:t>
      </w:r>
      <w:r>
        <w:rPr>
          <w:i/>
          <w:szCs w:val="28"/>
          <w:lang w:val="bg-BG"/>
        </w:rPr>
        <w:t>стр</w:t>
      </w:r>
      <w:r w:rsidRPr="002275DD">
        <w:rPr>
          <w:i/>
          <w:szCs w:val="28"/>
          <w:lang w:val="bg-BG"/>
        </w:rPr>
        <w:t>’ъ, дъ нъка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стр</w:t>
      </w:r>
      <w:r w:rsidRPr="002275DD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Мъмря, карам се, хокам, ругая.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</w:t>
      </w:r>
      <w:r w:rsidRPr="00D85910">
        <w:rPr>
          <w:szCs w:val="28"/>
          <w:lang w:val="bg-BG"/>
        </w:rPr>
        <w:t xml:space="preserve"> (тур. kat) </w:t>
      </w:r>
      <w:r w:rsidRPr="00D85910">
        <w:rPr>
          <w:i/>
          <w:szCs w:val="28"/>
          <w:lang w:val="bg-BG"/>
        </w:rPr>
        <w:t>кат</w:t>
      </w:r>
      <w:r w:rsidRPr="00D85910">
        <w:rPr>
          <w:szCs w:val="28"/>
          <w:lang w:val="bg-BG"/>
        </w:rPr>
        <w:t xml:space="preserve"> 1. Комплект дрехи. 2. Етаж от къща. </w:t>
      </w:r>
      <w:r>
        <w:rPr>
          <w:i/>
          <w:szCs w:val="28"/>
          <w:lang w:val="bg-BG"/>
        </w:rPr>
        <w:t>Къща на два ката.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</w:t>
      </w:r>
      <w:r w:rsidRPr="00D85910">
        <w:rPr>
          <w:szCs w:val="28"/>
          <w:lang w:val="bg-BG"/>
        </w:rPr>
        <w:t xml:space="preserve"> (грц. k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ta) Пред думи за време: всеки. </w:t>
      </w:r>
      <w:r w:rsidRPr="00D85910">
        <w:rPr>
          <w:i/>
          <w:szCs w:val="28"/>
          <w:lang w:val="bg-BG"/>
        </w:rPr>
        <w:t>Ката ден ходя на нивата.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катал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катал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кътъл’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katalу</w:t>
      </w:r>
      <w:r>
        <w:rPr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o) Уморявам се, изтощавам се; капвам от умора.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нец </w:t>
      </w:r>
      <w:r w:rsidRPr="00D85910">
        <w:rPr>
          <w:i/>
          <w:szCs w:val="28"/>
          <w:lang w:val="bg-BG"/>
        </w:rPr>
        <w:t>кът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ниц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(ср. катанец от ит. catena по лат. catena </w:t>
      </w:r>
      <w:r w:rsidRPr="00F21C32">
        <w:rPr>
          <w:i/>
          <w:szCs w:val="28"/>
          <w:lang w:val="bg-BG"/>
        </w:rPr>
        <w:t>‘верига’</w:t>
      </w:r>
      <w:r w:rsidRPr="00D85910">
        <w:rPr>
          <w:szCs w:val="28"/>
          <w:lang w:val="bg-BG"/>
        </w:rPr>
        <w:t>) Катинар, кофар.</w:t>
      </w:r>
    </w:p>
    <w:p w:rsidR="008B1F42" w:rsidRPr="0007627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катара</w:t>
      </w:r>
      <w:r>
        <w:rPr>
          <w:b/>
          <w:szCs w:val="28"/>
          <w:lang w:val="bg-BG"/>
        </w:rPr>
        <w:t xml:space="preserve">ма </w:t>
      </w:r>
      <w:r>
        <w:rPr>
          <w:i/>
          <w:szCs w:val="28"/>
          <w:lang w:val="bg-BG"/>
        </w:rPr>
        <w:t>кътъра</w:t>
      </w:r>
      <w:r>
        <w:rPr>
          <w:i/>
          <w:szCs w:val="28"/>
          <w:lang w:val="bg-BG"/>
        </w:rPr>
        <w:t xml:space="preserve">мъ </w:t>
      </w:r>
      <w:r w:rsidRPr="00076272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рум. </w:t>
      </w:r>
      <w:r>
        <w:rPr>
          <w:szCs w:val="28"/>
          <w:lang w:val="en-US"/>
        </w:rPr>
        <w:t>katarama</w:t>
      </w:r>
      <w:r w:rsidRPr="00076272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Закопчалка с тока на колан, обувки, чанта.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къти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kâtil от ар.) Престъпник, убиец.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катранджи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кътрънжи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katranci) Производител или продавач на катран.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катран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катран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softHyphen/>
        <w:t xml:space="preserve">сам </w:t>
      </w:r>
      <w:r w:rsidRPr="00D85910">
        <w:rPr>
          <w:i/>
          <w:szCs w:val="28"/>
          <w:lang w:val="bg-BG"/>
        </w:rPr>
        <w:t>кътрън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кътрън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catranlamak) Мажа с катран.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рум. kätún </w:t>
      </w:r>
      <w:r w:rsidRPr="00F21C32">
        <w:rPr>
          <w:i/>
          <w:szCs w:val="28"/>
          <w:lang w:val="bg-BG"/>
        </w:rPr>
        <w:t>‘село’</w:t>
      </w:r>
      <w:r w:rsidRPr="00D85910">
        <w:rPr>
          <w:szCs w:val="28"/>
          <w:lang w:val="bg-BG"/>
        </w:rPr>
        <w:t xml:space="preserve"> от лат. cantone) Ромска палатка в полето или извън населено място.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катун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кътун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kä</w:t>
      </w:r>
      <w:r w:rsidRPr="00D85910">
        <w:rPr>
          <w:szCs w:val="28"/>
          <w:lang w:val="bg-BG"/>
        </w:rPr>
        <w:softHyphen/>
        <w:t xml:space="preserve">tún </w:t>
      </w:r>
      <w:r w:rsidRPr="00F21C32">
        <w:rPr>
          <w:i/>
          <w:szCs w:val="28"/>
          <w:lang w:val="bg-BG"/>
        </w:rPr>
        <w:t>‘село’</w:t>
      </w:r>
      <w:r w:rsidRPr="00D85910">
        <w:rPr>
          <w:szCs w:val="28"/>
          <w:lang w:val="bg-BG"/>
        </w:rPr>
        <w:t xml:space="preserve"> от лат. cantone) Ром, който живее в катун</w:t>
      </w:r>
      <w:r w:rsidRPr="00F21C32">
        <w:rPr>
          <w:szCs w:val="28"/>
          <w:lang w:val="bg-BG"/>
        </w:rPr>
        <w:t xml:space="preserve"> </w:t>
      </w:r>
      <w:r w:rsidRPr="00F21C32">
        <w:rPr>
          <w:i/>
          <w:szCs w:val="28"/>
          <w:lang w:val="bg-BG"/>
        </w:rPr>
        <w:t>‘ромска палатка’.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катун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кътун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(рум. kätún </w:t>
      </w:r>
      <w:r w:rsidRPr="00F21C32">
        <w:rPr>
          <w:i/>
          <w:szCs w:val="28"/>
          <w:lang w:val="bg-BG"/>
        </w:rPr>
        <w:t>‘село’</w:t>
      </w:r>
      <w:r w:rsidRPr="00D85910">
        <w:rPr>
          <w:szCs w:val="28"/>
          <w:lang w:val="bg-BG"/>
        </w:rPr>
        <w:t xml:space="preserve"> от лат. cantone) Ромка, която живее в катун</w:t>
      </w:r>
      <w:r>
        <w:rPr>
          <w:szCs w:val="28"/>
          <w:lang w:val="bg-BG"/>
        </w:rPr>
        <w:t xml:space="preserve"> </w:t>
      </w:r>
      <w:r w:rsidRPr="00F21C32">
        <w:rPr>
          <w:i/>
          <w:szCs w:val="28"/>
          <w:lang w:val="bg-BG"/>
        </w:rPr>
        <w:t>‘ромска палатка’.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рвам, да 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рна </w:t>
      </w:r>
      <w:r w:rsidRPr="00D85910">
        <w:rPr>
          <w:i/>
          <w:szCs w:val="28"/>
          <w:lang w:val="bg-BG"/>
        </w:rPr>
        <w:t>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рвъм, дъ 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Събарям, преобръщам, п</w:t>
      </w:r>
      <w:r w:rsidRPr="00D85910">
        <w:rPr>
          <w:szCs w:val="28"/>
          <w:lang w:val="bg-BG"/>
        </w:rPr>
        <w:t xml:space="preserve">овалям на земята. </w:t>
      </w:r>
      <w:r w:rsidRPr="00D85910">
        <w:rPr>
          <w:i/>
          <w:szCs w:val="28"/>
          <w:lang w:val="bg-BG"/>
        </w:rPr>
        <w:t xml:space="preserve">Сбихме се с </w:t>
      </w:r>
      <w:r>
        <w:rPr>
          <w:i/>
          <w:szCs w:val="28"/>
          <w:lang w:val="bg-BG"/>
        </w:rPr>
        <w:t>братовчеда</w:t>
      </w:r>
      <w:r w:rsidRPr="00D85910">
        <w:rPr>
          <w:i/>
          <w:szCs w:val="28"/>
          <w:lang w:val="bg-BG"/>
        </w:rPr>
        <w:t xml:space="preserve"> и аз го катурнах на тревата.</w:t>
      </w:r>
    </w:p>
    <w:p w:rsidR="008B1F42" w:rsidRPr="00286571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рвам се, да се 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рна </w:t>
      </w:r>
      <w:r w:rsidRPr="00D85910">
        <w:rPr>
          <w:i/>
          <w:szCs w:val="28"/>
          <w:lang w:val="bg-BG"/>
        </w:rPr>
        <w:t>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рвъм съ, дъ съ 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Лягам си.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Вечерях и се катурнах на миндера.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katir) Домашно животно, хибрид от магарица и </w:t>
      </w:r>
      <w:r>
        <w:rPr>
          <w:szCs w:val="28"/>
          <w:lang w:val="bg-BG"/>
        </w:rPr>
        <w:t>жребец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Затвор, </w:t>
      </w:r>
      <w:r>
        <w:rPr>
          <w:szCs w:val="28"/>
          <w:lang w:val="bg-BG"/>
        </w:rPr>
        <w:t xml:space="preserve">затворническа </w:t>
      </w:r>
      <w:r w:rsidRPr="00D85910">
        <w:rPr>
          <w:szCs w:val="28"/>
          <w:lang w:val="bg-BG"/>
        </w:rPr>
        <w:t>килия.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кафад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къфъд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fa</w:t>
      </w:r>
      <w:r w:rsidRPr="00D85910">
        <w:rPr>
          <w:szCs w:val="28"/>
          <w:lang w:val="bg-BG"/>
        </w:rPr>
        <w:softHyphen/>
        <w:t xml:space="preserve">dar от перс. </w:t>
      </w:r>
      <w:r w:rsidRPr="00F21C32">
        <w:rPr>
          <w:i/>
          <w:szCs w:val="28"/>
          <w:lang w:val="bg-BG"/>
        </w:rPr>
        <w:t>‘помощник’</w:t>
      </w:r>
      <w:r w:rsidRPr="00D85910">
        <w:rPr>
          <w:szCs w:val="28"/>
          <w:lang w:val="bg-BG"/>
        </w:rPr>
        <w:t xml:space="preserve">) Приятел, </w:t>
      </w:r>
      <w:r>
        <w:rPr>
          <w:szCs w:val="28"/>
          <w:lang w:val="bg-BG"/>
        </w:rPr>
        <w:t xml:space="preserve">другар, </w:t>
      </w:r>
      <w:r w:rsidRPr="00D85910">
        <w:rPr>
          <w:szCs w:val="28"/>
          <w:lang w:val="bg-BG"/>
        </w:rPr>
        <w:t xml:space="preserve">съмишленик.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каф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kafes от ар.) 1. Клетка за птици. 2. Сандък от рядко наковани летви за плодове и зеленчуци.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kahir от ар.) Грижа, </w:t>
      </w:r>
      <w:r>
        <w:rPr>
          <w:szCs w:val="28"/>
          <w:lang w:val="bg-BG"/>
        </w:rPr>
        <w:t>безпокойство</w:t>
      </w:r>
      <w:r w:rsidRPr="00D85910">
        <w:rPr>
          <w:szCs w:val="28"/>
          <w:lang w:val="bg-BG"/>
        </w:rPr>
        <w:t xml:space="preserve">, мъка.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(тур. kahir от ар.) Угрижен, разтревожен.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кахърли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къърли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</w:t>
      </w:r>
      <w:r w:rsidRPr="00D85910">
        <w:rPr>
          <w:szCs w:val="28"/>
          <w:lang w:val="bg-BG"/>
        </w:rPr>
        <w:softHyphen/>
        <w:t>hirli) Угрижен, разтревожен.</w:t>
      </w:r>
    </w:p>
    <w:p w:rsidR="008B1F42" w:rsidRPr="00D85910" w:rsidRDefault="008B1F4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кахър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съ</w:t>
      </w:r>
      <w:r w:rsidRPr="00D85910">
        <w:rPr>
          <w:szCs w:val="28"/>
          <w:lang w:val="bg-BG"/>
        </w:rPr>
        <w:t xml:space="preserve"> (тур. kahir-lan</w:t>
      </w:r>
      <w:r w:rsidRPr="00D85910">
        <w:rPr>
          <w:szCs w:val="28"/>
          <w:lang w:val="bg-BG"/>
        </w:rPr>
        <w:softHyphen/>
        <w:t>mak) Тревожа се, безпокоя се.</w:t>
      </w:r>
    </w:p>
    <w:p w:rsidR="008B1F42" w:rsidRPr="00D85910" w:rsidRDefault="008B1F4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ца </w:t>
      </w:r>
      <w:r w:rsidRPr="00D85910">
        <w:rPr>
          <w:i/>
          <w:szCs w:val="28"/>
          <w:lang w:val="bg-BG"/>
        </w:rPr>
        <w:t>ка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цъ </w:t>
      </w:r>
      <w:r w:rsidRPr="00D85910">
        <w:rPr>
          <w:szCs w:val="28"/>
          <w:lang w:val="bg-BG"/>
        </w:rPr>
        <w:t>1. Голям съд с форма на пресечена пирамида, направен от плътно наредени дъски, стегнати с метални обръчи, който се използва за приготвяне и съхранение на кисело зеле, туршии и др.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2. В топонимията: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извор, където водата се изолира с издълбано дърво, подобно на каца.</w:t>
      </w:r>
    </w:p>
    <w:p w:rsidR="008B1F42" w:rsidRPr="00D85910" w:rsidRDefault="008B1F4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къч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kaçak) Беглец.</w:t>
      </w:r>
    </w:p>
    <w:p w:rsidR="008B1F42" w:rsidRDefault="008B1F4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качам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къчъм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ça</w:t>
      </w:r>
      <w:r w:rsidRPr="00D85910">
        <w:rPr>
          <w:szCs w:val="28"/>
          <w:lang w:val="bg-BG"/>
        </w:rPr>
        <w:softHyphen/>
        <w:t>mak) Варено тесто от царевично брашно; ма</w:t>
      </w:r>
      <w:r w:rsidRPr="00D85910">
        <w:rPr>
          <w:szCs w:val="28"/>
          <w:lang w:val="bg-BG"/>
        </w:rPr>
        <w:softHyphen/>
        <w:t>ма</w:t>
      </w:r>
      <w:r w:rsidRPr="00D85910">
        <w:rPr>
          <w:szCs w:val="28"/>
          <w:lang w:val="bg-BG"/>
        </w:rPr>
        <w:softHyphen/>
        <w:t xml:space="preserve">лига. </w:t>
      </w:r>
    </w:p>
    <w:p w:rsidR="008B1F42" w:rsidRPr="003024B5" w:rsidRDefault="008B1F4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</w:t>
      </w:r>
      <w:r>
        <w:rPr>
          <w:b/>
          <w:szCs w:val="28"/>
          <w:lang w:val="bg-BG"/>
        </w:rPr>
        <w:t xml:space="preserve">че </w:t>
      </w:r>
      <w:r>
        <w:rPr>
          <w:i/>
          <w:szCs w:val="28"/>
          <w:lang w:val="bg-BG"/>
        </w:rPr>
        <w:t>ка</w:t>
      </w:r>
      <w:r>
        <w:rPr>
          <w:i/>
          <w:szCs w:val="28"/>
          <w:lang w:val="bg-BG"/>
        </w:rPr>
        <w:t xml:space="preserve">чи </w:t>
      </w:r>
      <w:r>
        <w:rPr>
          <w:szCs w:val="28"/>
          <w:lang w:val="bg-BG"/>
        </w:rPr>
        <w:t>Малка каца – г</w:t>
      </w:r>
      <w:r w:rsidRPr="00D85910">
        <w:rPr>
          <w:szCs w:val="28"/>
          <w:lang w:val="bg-BG"/>
        </w:rPr>
        <w:t>олям съд с форма на пресечена пирамида, направен от плътно наредени дъски, стегнати с метални обръчи, който се използва за приготвяне и съхранение на кисело зеле, туршии и др.</w:t>
      </w:r>
      <w:r>
        <w:rPr>
          <w:szCs w:val="28"/>
          <w:lang w:val="bg-BG"/>
        </w:rPr>
        <w:t xml:space="preserve"> *</w:t>
      </w:r>
      <w:r>
        <w:rPr>
          <w:i/>
          <w:szCs w:val="28"/>
          <w:lang w:val="bg-BG"/>
        </w:rPr>
        <w:t>Ще ти запарям качето.</w:t>
      </w:r>
      <w:r>
        <w:rPr>
          <w:szCs w:val="28"/>
          <w:lang w:val="bg-BG"/>
        </w:rPr>
        <w:t xml:space="preserve"> Ще те набия, ще ядеш бой.</w:t>
      </w:r>
    </w:p>
    <w:p w:rsidR="008B1F42" w:rsidRPr="00D85910" w:rsidRDefault="008B1F4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чка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чкъ </w:t>
      </w:r>
      <w:r>
        <w:rPr>
          <w:szCs w:val="28"/>
          <w:lang w:val="bg-BG"/>
        </w:rPr>
        <w:t>В топонимията: х</w:t>
      </w:r>
      <w:r w:rsidRPr="00D85910">
        <w:rPr>
          <w:szCs w:val="28"/>
          <w:lang w:val="bg-BG"/>
        </w:rPr>
        <w:t>ралупа от дър</w:t>
      </w:r>
      <w:r w:rsidRPr="00D85910">
        <w:rPr>
          <w:szCs w:val="28"/>
          <w:lang w:val="bg-BG"/>
        </w:rPr>
        <w:softHyphen/>
        <w:t>во, която се поставя в извора и служи за резервоар, умалително от каца.</w:t>
      </w:r>
      <w:r w:rsidRPr="00D85910">
        <w:rPr>
          <w:i/>
          <w:szCs w:val="28"/>
          <w:lang w:val="bg-BG"/>
        </w:rPr>
        <w:t xml:space="preserve"> </w:t>
      </w:r>
    </w:p>
    <w:p w:rsidR="008B1F42" w:rsidRPr="006D2AE4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качул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къчул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Кокошка или петел с дълги пера на главата като качулка.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Качулата кокошка.</w:t>
      </w:r>
    </w:p>
    <w:p w:rsidR="008B1F42" w:rsidRPr="001734A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</w:t>
      </w:r>
      <w:r>
        <w:rPr>
          <w:b/>
          <w:szCs w:val="28"/>
          <w:lang w:val="bg-BG"/>
        </w:rPr>
        <w:t xml:space="preserve">чура </w:t>
      </w:r>
      <w:r>
        <w:rPr>
          <w:i/>
          <w:szCs w:val="28"/>
          <w:lang w:val="bg-BG"/>
        </w:rPr>
        <w:t>ка</w:t>
      </w:r>
      <w:r>
        <w:rPr>
          <w:i/>
          <w:szCs w:val="28"/>
          <w:lang w:val="bg-BG"/>
        </w:rPr>
        <w:t xml:space="preserve">чуръ </w:t>
      </w:r>
      <w:r>
        <w:rPr>
          <w:szCs w:val="28"/>
          <w:lang w:val="bg-BG"/>
        </w:rPr>
        <w:t>Свиня, прасе.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кашав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къшъв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(рус. кашевар) Готвач на войници, работници и др.</w:t>
      </w:r>
    </w:p>
    <w:p w:rsidR="008B1F42" w:rsidRPr="00882BB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кашлю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къшл</w:t>
      </w:r>
      <w:r w:rsidRPr="00F97E3C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към </w:t>
      </w:r>
      <w:r>
        <w:rPr>
          <w:szCs w:val="28"/>
          <w:lang w:val="bg-BG"/>
        </w:rPr>
        <w:t>Кашлям леко, покашлям.</w:t>
      </w:r>
    </w:p>
    <w:p w:rsidR="008B1F42" w:rsidRPr="002D5CB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ква</w:t>
      </w:r>
      <w:r>
        <w:rPr>
          <w:b/>
          <w:szCs w:val="28"/>
          <w:lang w:val="bg-BG"/>
        </w:rPr>
        <w:t>сено мля</w:t>
      </w:r>
      <w:r>
        <w:rPr>
          <w:b/>
          <w:szCs w:val="28"/>
          <w:lang w:val="bg-BG"/>
        </w:rPr>
        <w:t xml:space="preserve">ко </w:t>
      </w:r>
      <w:r>
        <w:rPr>
          <w:i/>
          <w:szCs w:val="28"/>
          <w:lang w:val="bg-BG"/>
        </w:rPr>
        <w:t>ква</w:t>
      </w:r>
      <w:r>
        <w:rPr>
          <w:i/>
          <w:szCs w:val="28"/>
          <w:lang w:val="bg-BG"/>
        </w:rPr>
        <w:t>с</w:t>
      </w:r>
      <w:r w:rsidRPr="002D5CB3">
        <w:rPr>
          <w:i/>
          <w:szCs w:val="28"/>
          <w:lang w:val="bg-BG"/>
        </w:rPr>
        <w:t>’ъну мл’а</w:t>
      </w:r>
      <w:r>
        <w:rPr>
          <w:i/>
          <w:szCs w:val="28"/>
          <w:lang w:val="bg-BG"/>
        </w:rPr>
        <w:t xml:space="preserve">ку </w:t>
      </w:r>
      <w:r>
        <w:rPr>
          <w:szCs w:val="28"/>
          <w:lang w:val="bg-BG"/>
        </w:rPr>
        <w:t>Кисело мляко.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Кокошка, която люпи и отглежда пиленца.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квича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квичъ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 прасе, свиня: издавам характерни звуци. </w:t>
      </w:r>
    </w:p>
    <w:p w:rsidR="008B1F42" w:rsidRPr="0099706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квиче</w:t>
      </w:r>
      <w:r>
        <w:rPr>
          <w:b/>
          <w:szCs w:val="28"/>
          <w:lang w:val="bg-BG"/>
        </w:rPr>
        <w:t xml:space="preserve">не </w:t>
      </w:r>
      <w:r>
        <w:rPr>
          <w:i/>
          <w:szCs w:val="28"/>
          <w:lang w:val="bg-BG"/>
        </w:rPr>
        <w:t>квиче</w:t>
      </w:r>
      <w:r>
        <w:rPr>
          <w:i/>
          <w:szCs w:val="28"/>
          <w:lang w:val="bg-BG"/>
        </w:rPr>
        <w:t xml:space="preserve">ни </w:t>
      </w:r>
      <w:r>
        <w:rPr>
          <w:szCs w:val="28"/>
          <w:lang w:val="bg-BG"/>
        </w:rPr>
        <w:t>Издаване на характерни звуци от прасе, свиня.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бе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би</w:t>
      </w:r>
      <w:r w:rsidRPr="00D85910">
        <w:rPr>
          <w:szCs w:val="28"/>
          <w:lang w:val="bg-BG"/>
        </w:rPr>
        <w:t xml:space="preserve"> (тур. kebe) Дебела вълнена тъкан за постилане и завиване.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къф</w:t>
      </w:r>
      <w:r w:rsidRPr="00D85910">
        <w:rPr>
          <w:szCs w:val="28"/>
          <w:lang w:val="bg-BG"/>
        </w:rPr>
        <w:t xml:space="preserve"> (алб. keq </w:t>
      </w:r>
      <w:r w:rsidRPr="00F21C32">
        <w:rPr>
          <w:i/>
          <w:szCs w:val="28"/>
          <w:lang w:val="bg-BG"/>
        </w:rPr>
        <w:t>‘лош’</w:t>
      </w:r>
      <w:r w:rsidRPr="00D85910">
        <w:rPr>
          <w:szCs w:val="28"/>
          <w:lang w:val="bg-BG"/>
        </w:rPr>
        <w:t>) Човек, който лесно се разболява</w:t>
      </w:r>
      <w:r>
        <w:rPr>
          <w:szCs w:val="28"/>
          <w:lang w:val="bg-BG"/>
        </w:rPr>
        <w:t>; слаб, недъгав</w:t>
      </w:r>
      <w:r w:rsidRPr="00D85910">
        <w:rPr>
          <w:szCs w:val="28"/>
          <w:lang w:val="bg-BG"/>
        </w:rPr>
        <w:t xml:space="preserve">. </w:t>
      </w:r>
    </w:p>
    <w:p w:rsidR="008B1F42" w:rsidRPr="0063779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кел</w:t>
      </w:r>
      <w:r w:rsidRPr="00D85910">
        <w:rPr>
          <w:szCs w:val="28"/>
          <w:lang w:val="bg-BG"/>
        </w:rPr>
        <w:t xml:space="preserve"> (тур. kel от перс.) Кожна заразна болест, от която окапва косата. </w:t>
      </w:r>
      <w:r w:rsidRPr="00637795">
        <w:rPr>
          <w:szCs w:val="28"/>
          <w:lang w:val="bg-BG"/>
        </w:rPr>
        <w:t>*</w:t>
      </w:r>
      <w:r>
        <w:rPr>
          <w:i/>
          <w:szCs w:val="28"/>
          <w:lang w:val="bg-BG"/>
        </w:rPr>
        <w:t xml:space="preserve">Кел файда. </w:t>
      </w:r>
      <w:r>
        <w:rPr>
          <w:szCs w:val="28"/>
          <w:lang w:val="bg-BG"/>
        </w:rPr>
        <w:t>Никаква полза, няма полза.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келем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к’ъл’ъм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kele</w:t>
      </w:r>
      <w:r w:rsidRPr="00D85910">
        <w:rPr>
          <w:szCs w:val="28"/>
          <w:lang w:val="bg-BG"/>
        </w:rPr>
        <w:softHyphen/>
        <w:t>me от ар.) 1. Нива, която е оставена неизорана. 2. Н</w:t>
      </w:r>
      <w:r>
        <w:rPr>
          <w:szCs w:val="28"/>
          <w:lang w:val="bg-BG"/>
        </w:rPr>
        <w:t>ебрежен, несериозен, нищожен човек;</w:t>
      </w:r>
      <w:r w:rsidRPr="00D85910">
        <w:rPr>
          <w:szCs w:val="28"/>
          <w:lang w:val="bg-BG"/>
        </w:rPr>
        <w:t xml:space="preserve"> негодник.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килипи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ke</w:t>
      </w:r>
      <w:r w:rsidRPr="00D85910">
        <w:rPr>
          <w:szCs w:val="28"/>
          <w:lang w:val="bg-BG"/>
        </w:rPr>
        <w:softHyphen/>
        <w:t>le</w:t>
      </w:r>
      <w:r w:rsidRPr="00D85910">
        <w:rPr>
          <w:szCs w:val="28"/>
          <w:lang w:val="bg-BG"/>
        </w:rPr>
        <w:softHyphen/>
        <w:t xml:space="preserve">pir) Полза, изгода, нещо придобито много евтино.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келепирджи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килипиржи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Жена, която търси полза, изгода, начин да придобие нещо много евтино; авантаджийка.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келепирджи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килипиржи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Човек, който търси полза, изгода, начин да придобие нещо много евтино; авантаджия.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keleş) Младок, зелен и неопитен младеж.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келешл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к’ъл’ъшл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keleş) Проява на келеш </w:t>
      </w:r>
      <w:r w:rsidRPr="00F5540B">
        <w:rPr>
          <w:i/>
          <w:szCs w:val="28"/>
          <w:lang w:val="bg-BG"/>
        </w:rPr>
        <w:t>‘младок’.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лнер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Kel</w:t>
      </w:r>
      <w:r w:rsidRPr="00D85910">
        <w:rPr>
          <w:szCs w:val="28"/>
          <w:lang w:val="bg-BG"/>
        </w:rPr>
        <w:softHyphen/>
        <w:t xml:space="preserve">lner) Сервитьор.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лнерка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лн’ъркъ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(нем. Kellner) Сервитьорка.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ляв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kel) 1. Който боледува от кел, крастав. 2. Презрян, нищожен човек. 3.</w:t>
      </w:r>
      <w:r>
        <w:rPr>
          <w:szCs w:val="28"/>
          <w:lang w:val="bg-BG"/>
        </w:rPr>
        <w:t xml:space="preserve"> За дърво, растение: хилав, крив. 4.</w:t>
      </w:r>
      <w:r w:rsidRPr="00D85910">
        <w:rPr>
          <w:szCs w:val="28"/>
          <w:lang w:val="bg-BG"/>
        </w:rPr>
        <w:t xml:space="preserve"> Местност със слаба или дребна растителност. </w:t>
      </w:r>
      <w:r w:rsidRPr="00D85910">
        <w:rPr>
          <w:i/>
          <w:szCs w:val="28"/>
          <w:lang w:val="bg-BG"/>
        </w:rPr>
        <w:t>Келява нива.</w:t>
      </w:r>
      <w:r>
        <w:rPr>
          <w:i/>
          <w:szCs w:val="28"/>
          <w:lang w:val="bg-BG"/>
        </w:rPr>
        <w:t xml:space="preserve"> Келява горичка.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kenar от перс.) Край, ивица на плат.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kenef от ар.) Нужник, клозет, тоалетна.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кепаз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кипъз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kepaze </w:t>
      </w:r>
      <w:r w:rsidRPr="00F81762">
        <w:rPr>
          <w:i/>
          <w:szCs w:val="28"/>
          <w:lang w:val="bg-BG"/>
        </w:rPr>
        <w:t>‘безсрамен’, ‘безчестен’</w:t>
      </w:r>
      <w:r w:rsidRPr="00D85910">
        <w:rPr>
          <w:szCs w:val="28"/>
          <w:lang w:val="bg-BG"/>
        </w:rPr>
        <w:t xml:space="preserve"> от перс.) Нищожен, долен човек; посрамен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кепазел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кипъзил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kepazelik от перс.) Позор, безчестие, безсрамие.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епаз</w:t>
      </w:r>
      <w:r>
        <w:rPr>
          <w:b/>
          <w:szCs w:val="28"/>
          <w:lang w:val="bg-BG"/>
        </w:rPr>
        <w:t>я̀, да окепазя</w:t>
      </w:r>
      <w:r>
        <w:rPr>
          <w:b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кипъз’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, дъ укипъз</w:t>
      </w:r>
      <w:r w:rsidRPr="00541D1F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 w:rsidRPr="00D85910">
        <w:rPr>
          <w:szCs w:val="28"/>
          <w:lang w:val="bg-BG"/>
        </w:rPr>
        <w:t xml:space="preserve"> (тур. kepaze </w:t>
      </w:r>
      <w:r w:rsidRPr="00F81762">
        <w:rPr>
          <w:i/>
          <w:szCs w:val="28"/>
          <w:lang w:val="bg-BG"/>
        </w:rPr>
        <w:t>‘безсрамен’, ‘безчестен’</w:t>
      </w:r>
      <w:r w:rsidRPr="00D85910">
        <w:rPr>
          <w:szCs w:val="28"/>
          <w:lang w:val="bg-BG"/>
        </w:rPr>
        <w:t xml:space="preserve"> от перс.) Правя някого кепазе</w:t>
      </w:r>
      <w:r>
        <w:rPr>
          <w:szCs w:val="28"/>
          <w:lang w:val="bg-BG"/>
        </w:rPr>
        <w:t xml:space="preserve"> </w:t>
      </w:r>
      <w:r w:rsidRPr="00F5540B">
        <w:rPr>
          <w:i/>
          <w:szCs w:val="28"/>
          <w:lang w:val="bg-BG"/>
        </w:rPr>
        <w:t>‘долен човек’;</w:t>
      </w:r>
      <w:r w:rsidRPr="00D85910">
        <w:rPr>
          <w:szCs w:val="28"/>
          <w:lang w:val="bg-BG"/>
        </w:rPr>
        <w:t xml:space="preserve"> посрамвам, опозорявам.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пе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пи</w:t>
      </w:r>
      <w:r w:rsidRPr="00D85910">
        <w:rPr>
          <w:szCs w:val="28"/>
          <w:lang w:val="bg-BG"/>
        </w:rPr>
        <w:t xml:space="preserve">  (фр. kepi) 1. Войнишка шапка без козирка. 2. Барета.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нци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нци</w:t>
      </w:r>
      <w:r w:rsidRPr="00D85910">
        <w:rPr>
          <w:szCs w:val="28"/>
          <w:lang w:val="bg-BG"/>
        </w:rPr>
        <w:t xml:space="preserve"> (тур. ke</w:t>
      </w:r>
      <w:r w:rsidRPr="00D85910">
        <w:rPr>
          <w:szCs w:val="28"/>
          <w:lang w:val="bg-BG"/>
        </w:rPr>
        <w:softHyphen/>
        <w:t xml:space="preserve">penk) Дървени капаци за витрини, прозорци, врати.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кепч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кипч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kepçe) </w:t>
      </w:r>
      <w:r>
        <w:rPr>
          <w:szCs w:val="28"/>
          <w:lang w:val="bg-BG"/>
        </w:rPr>
        <w:t>Калайдисан м</w:t>
      </w:r>
      <w:r w:rsidRPr="00D85910">
        <w:rPr>
          <w:szCs w:val="28"/>
          <w:lang w:val="bg-BG"/>
        </w:rPr>
        <w:t>еден черпак за вода</w:t>
      </w:r>
      <w:r>
        <w:rPr>
          <w:szCs w:val="28"/>
          <w:lang w:val="bg-BG"/>
        </w:rPr>
        <w:t xml:space="preserve"> с дълга дръжка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кепч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кипч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kepçe) Вид риболовна мрежа.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керемид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рница </w:t>
      </w:r>
      <w:r w:rsidRPr="00D85910">
        <w:rPr>
          <w:i/>
          <w:szCs w:val="28"/>
          <w:lang w:val="bg-BG"/>
        </w:rPr>
        <w:t>киримид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kera</w:t>
      </w:r>
      <w:r w:rsidRPr="00D85910">
        <w:rPr>
          <w:szCs w:val="28"/>
          <w:lang w:val="bg-BG"/>
        </w:rPr>
        <w:softHyphen/>
        <w:t>mis, нгр. kera</w:t>
      </w:r>
      <w:r w:rsidRPr="00D85910">
        <w:rPr>
          <w:szCs w:val="28"/>
          <w:lang w:val="bg-BG"/>
        </w:rPr>
        <w:softHyphen/>
        <w:t>mi</w:t>
      </w:r>
      <w:r w:rsidRPr="00D85910">
        <w:rPr>
          <w:szCs w:val="28"/>
          <w:lang w:val="bg-BG"/>
        </w:rPr>
        <w:softHyphen/>
        <w:t>di)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Място, където се произвеждат керемиди.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керемидчи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киримитчи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kiremitçi)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Работник, който произвежда керемиди.</w:t>
      </w:r>
    </w:p>
    <w:p w:rsidR="008B1F42" w:rsidRPr="00486F1B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ке</w:t>
      </w:r>
      <w:r>
        <w:rPr>
          <w:b/>
          <w:szCs w:val="28"/>
          <w:lang w:val="bg-BG"/>
        </w:rPr>
        <w:t>рино ухо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ке</w:t>
      </w:r>
      <w:r>
        <w:rPr>
          <w:i/>
          <w:szCs w:val="28"/>
          <w:lang w:val="bg-BG"/>
        </w:rPr>
        <w:t>рину ухо</w:t>
      </w:r>
      <w:r>
        <w:rPr>
          <w:i/>
          <w:szCs w:val="28"/>
          <w:lang w:val="bg-BG"/>
        </w:rPr>
        <w:t xml:space="preserve"> </w:t>
      </w:r>
      <w:r w:rsidRPr="00486F1B">
        <w:rPr>
          <w:szCs w:val="28"/>
          <w:lang w:val="bg-BG"/>
        </w:rPr>
        <w:t>(</w:t>
      </w:r>
      <w:r>
        <w:rPr>
          <w:szCs w:val="28"/>
          <w:lang w:val="en-US"/>
        </w:rPr>
        <w:t>Peziza</w:t>
      </w:r>
      <w:r w:rsidRPr="00486F1B">
        <w:rPr>
          <w:szCs w:val="28"/>
          <w:lang w:val="bg-BG"/>
        </w:rPr>
        <w:t xml:space="preserve"> </w:t>
      </w:r>
      <w:r>
        <w:rPr>
          <w:szCs w:val="28"/>
          <w:lang w:val="en-US"/>
        </w:rPr>
        <w:t>aurantlaca</w:t>
      </w:r>
      <w:r w:rsidRPr="00486F1B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Малка червена гъба, която през пролетта расте върху паднали на земята гниещи клонки.</w:t>
      </w:r>
      <w:r>
        <w:rPr>
          <w:b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керкен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к’ърк’ън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>ke</w:t>
      </w:r>
      <w:r w:rsidRPr="00D85910">
        <w:rPr>
          <w:szCs w:val="28"/>
          <w:lang w:val="bg-BG"/>
        </w:rPr>
        <w:softHyphen/>
        <w:t xml:space="preserve">nez) </w:t>
      </w:r>
      <w:r w:rsidRPr="00D9086D">
        <w:rPr>
          <w:color w:val="222222"/>
          <w:shd w:val="clear" w:color="auto" w:fill="FFFFFF"/>
          <w:lang w:val="bg-BG"/>
        </w:rPr>
        <w:t>(</w:t>
      </w:r>
      <w:r w:rsidRPr="00D9086D">
        <w:rPr>
          <w:iCs/>
          <w:color w:val="222222"/>
          <w:shd w:val="clear" w:color="auto" w:fill="FFFFFF"/>
        </w:rPr>
        <w:t>Falco</w:t>
      </w:r>
      <w:r w:rsidRPr="00D9086D">
        <w:rPr>
          <w:iCs/>
          <w:color w:val="222222"/>
          <w:shd w:val="clear" w:color="auto" w:fill="FFFFFF"/>
          <w:lang w:val="bg-BG"/>
        </w:rPr>
        <w:t xml:space="preserve"> </w:t>
      </w:r>
      <w:r w:rsidRPr="00D9086D">
        <w:rPr>
          <w:iCs/>
          <w:color w:val="222222"/>
          <w:shd w:val="clear" w:color="auto" w:fill="FFFFFF"/>
        </w:rPr>
        <w:t>tinnunculus</w:t>
      </w:r>
      <w:r w:rsidRPr="00D9086D">
        <w:rPr>
          <w:color w:val="222222"/>
          <w:shd w:val="clear" w:color="auto" w:fill="FFFFFF"/>
          <w:lang w:val="bg-BG"/>
        </w:rPr>
        <w:t>)</w:t>
      </w:r>
      <w:r w:rsidRPr="00D9086D">
        <w:rPr>
          <w:szCs w:val="28"/>
          <w:lang w:val="bg-BG"/>
        </w:rPr>
        <w:t xml:space="preserve"> </w:t>
      </w:r>
      <w:r w:rsidRPr="004E6F48">
        <w:rPr>
          <w:szCs w:val="28"/>
          <w:lang w:val="bg-BG"/>
        </w:rPr>
        <w:t>Вид ястреб.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керпед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кирпид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kerpeten от ар.) Вид клещи с полукръгли краища.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кес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kesat от ар.) Недостатъчно, в малко количество. </w:t>
      </w:r>
      <w:r w:rsidRPr="00D85910">
        <w:rPr>
          <w:i/>
          <w:szCs w:val="28"/>
          <w:lang w:val="bg-BG"/>
        </w:rPr>
        <w:t>Побързай, че времето е кесат.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кесатл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кисътл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kesatlik от ар.) Оскъдица, недостиг. </w:t>
      </w:r>
    </w:p>
    <w:p w:rsidR="008B1F42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(тур. kesim </w:t>
      </w:r>
      <w:r w:rsidRPr="00F21C32">
        <w:rPr>
          <w:i/>
          <w:szCs w:val="28"/>
          <w:lang w:val="bg-BG"/>
        </w:rPr>
        <w:t>‘на отсек’</w:t>
      </w:r>
      <w:r w:rsidRPr="00D85910">
        <w:rPr>
          <w:szCs w:val="28"/>
          <w:lang w:val="bg-BG"/>
        </w:rPr>
        <w:t xml:space="preserve">) 1. Общо, едно на друго, всички заедно. 2. Небрежно, как да е. </w:t>
      </w:r>
      <w:r>
        <w:rPr>
          <w:i/>
          <w:szCs w:val="28"/>
          <w:lang w:val="bg-BG"/>
        </w:rPr>
        <w:t>Написах съч</w:t>
      </w:r>
      <w:r w:rsidRPr="00D85910">
        <w:rPr>
          <w:i/>
          <w:szCs w:val="28"/>
          <w:lang w:val="bg-BG"/>
        </w:rPr>
        <w:t>инението едно към кесим.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кеси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киси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1. Портмоне. 2. Хартиена торбичка за продукти. </w:t>
      </w:r>
      <w:r w:rsidRPr="00136683">
        <w:rPr>
          <w:i/>
          <w:szCs w:val="28"/>
          <w:lang w:val="bg-BG"/>
        </w:rPr>
        <w:t>*</w:t>
      </w:r>
      <w:r>
        <w:rPr>
          <w:i/>
          <w:szCs w:val="28"/>
          <w:lang w:val="bg-BG"/>
        </w:rPr>
        <w:t>Развързвам си кесията.</w:t>
      </w:r>
      <w:r>
        <w:rPr>
          <w:szCs w:val="28"/>
          <w:lang w:val="bg-BG"/>
        </w:rPr>
        <w:t xml:space="preserve"> Давам голяма сума пари. </w:t>
      </w:r>
      <w:r w:rsidRPr="00136683">
        <w:rPr>
          <w:szCs w:val="28"/>
          <w:lang w:val="bg-BG"/>
        </w:rPr>
        <w:t>*</w:t>
      </w:r>
      <w:r>
        <w:rPr>
          <w:i/>
          <w:szCs w:val="28"/>
          <w:lang w:val="bg-BG"/>
        </w:rPr>
        <w:t xml:space="preserve">Разполагам се като пет пари в кесия. </w:t>
      </w:r>
      <w:r>
        <w:rPr>
          <w:szCs w:val="28"/>
          <w:lang w:val="bg-BG"/>
        </w:rPr>
        <w:t xml:space="preserve">Нашироко. </w:t>
      </w:r>
      <w:r w:rsidRPr="00136683">
        <w:rPr>
          <w:szCs w:val="28"/>
        </w:rPr>
        <w:t>*</w:t>
      </w:r>
      <w:r w:rsidRPr="00136683">
        <w:rPr>
          <w:i/>
          <w:szCs w:val="28"/>
        </w:rPr>
        <w:t xml:space="preserve">Да не ти се </w:t>
      </w:r>
      <w:r>
        <w:rPr>
          <w:i/>
          <w:szCs w:val="28"/>
          <w:lang w:val="bg-BG"/>
        </w:rPr>
        <w:t>е</w:t>
      </w:r>
      <w:r w:rsidRPr="00136683">
        <w:rPr>
          <w:i/>
          <w:szCs w:val="28"/>
        </w:rPr>
        <w:t xml:space="preserve"> свил смок в кесията, че те е страх да бръкнеш.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Скъперник.</w:t>
      </w:r>
    </w:p>
    <w:p w:rsidR="008B1F42" w:rsidRPr="008002FA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кете</w:t>
      </w:r>
      <w:r>
        <w:rPr>
          <w:b/>
          <w:szCs w:val="28"/>
          <w:lang w:val="bg-BG"/>
        </w:rPr>
        <w:t>р-мете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к</w:t>
      </w:r>
      <w:r w:rsidRPr="009809C2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те</w:t>
      </w:r>
      <w:r>
        <w:rPr>
          <w:i/>
          <w:szCs w:val="28"/>
          <w:lang w:val="bg-BG"/>
        </w:rPr>
        <w:t>р-м</w:t>
      </w:r>
      <w:r w:rsidRPr="009809C2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те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Бавно, клатушкайки се, олюлявайки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кестерм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к’ъст’ърм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kestirme) На</w:t>
      </w:r>
      <w:r w:rsidRPr="00D85910">
        <w:rPr>
          <w:szCs w:val="28"/>
          <w:lang w:val="bg-BG"/>
        </w:rPr>
        <w:softHyphen/>
        <w:t xml:space="preserve">право, </w:t>
      </w:r>
      <w:r>
        <w:rPr>
          <w:szCs w:val="28"/>
          <w:lang w:val="bg-BG"/>
        </w:rPr>
        <w:t>напряко</w:t>
      </w:r>
      <w:r w:rsidRPr="00D85910">
        <w:rPr>
          <w:szCs w:val="28"/>
          <w:lang w:val="bg-BG"/>
        </w:rPr>
        <w:t xml:space="preserve">. </w:t>
      </w:r>
    </w:p>
    <w:p w:rsidR="008B1F42" w:rsidRPr="00D9086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тен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т’ън</w:t>
      </w:r>
      <w:r w:rsidRPr="00D85910">
        <w:rPr>
          <w:b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>(нем. Ketten (Mas</w:t>
      </w:r>
      <w:r w:rsidRPr="00D85910">
        <w:rPr>
          <w:szCs w:val="28"/>
          <w:lang w:val="bg-BG"/>
        </w:rPr>
        <w:softHyphen/>
        <w:t xml:space="preserve">chen) </w:t>
      </w:r>
      <w:r w:rsidRPr="00F81762">
        <w:rPr>
          <w:i/>
          <w:szCs w:val="28"/>
          <w:lang w:val="bg-BG"/>
        </w:rPr>
        <w:t>‘плетка  на синджирчета’</w:t>
      </w:r>
      <w:r w:rsidRPr="00D85910">
        <w:rPr>
          <w:szCs w:val="28"/>
          <w:lang w:val="bg-BG"/>
        </w:rPr>
        <w:t>) Вид памучна фина трикотажна тъкан за бельо.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Кетен комбинезон.</w:t>
      </w:r>
    </w:p>
    <w:p w:rsidR="008B1F42" w:rsidRPr="007B6A9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ке</w:t>
      </w:r>
      <w:r>
        <w:rPr>
          <w:b/>
          <w:szCs w:val="28"/>
          <w:lang w:val="bg-BG"/>
        </w:rPr>
        <w:t>тря се, да се поке</w:t>
      </w:r>
      <w:r>
        <w:rPr>
          <w:b/>
          <w:szCs w:val="28"/>
          <w:lang w:val="bg-BG"/>
        </w:rPr>
        <w:t xml:space="preserve">тря </w:t>
      </w:r>
      <w:r>
        <w:rPr>
          <w:i/>
          <w:szCs w:val="28"/>
          <w:lang w:val="bg-BG"/>
        </w:rPr>
        <w:t>ке</w:t>
      </w:r>
      <w:r>
        <w:rPr>
          <w:i/>
          <w:szCs w:val="28"/>
          <w:lang w:val="bg-BG"/>
        </w:rPr>
        <w:t>тр</w:t>
      </w:r>
      <w:r w:rsidRPr="007B6A95">
        <w:rPr>
          <w:i/>
          <w:szCs w:val="28"/>
          <w:lang w:val="bg-BG"/>
        </w:rPr>
        <w:t>’ъ съ, дъ съ пуке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тр</w:t>
      </w:r>
      <w:r w:rsidRPr="007B6A95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Качвам се, катеря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кеф </w:t>
      </w:r>
      <w:r w:rsidRPr="00D85910">
        <w:rPr>
          <w:i/>
          <w:szCs w:val="28"/>
          <w:lang w:val="bg-BG"/>
        </w:rPr>
        <w:t>кеф</w:t>
      </w:r>
      <w:r w:rsidRPr="00D85910">
        <w:rPr>
          <w:szCs w:val="28"/>
          <w:lang w:val="bg-BG"/>
        </w:rPr>
        <w:t xml:space="preserve"> (тур. keyif от ар.) Добро, весело настроение; удоволствие.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кефли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к’ъфли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ke</w:t>
      </w:r>
      <w:r w:rsidRPr="00D85910">
        <w:rPr>
          <w:szCs w:val="28"/>
          <w:lang w:val="bg-BG"/>
        </w:rPr>
        <w:softHyphen/>
        <w:t>yifli от ар.) Човек, който е в добро настроение, който е на кеф</w:t>
      </w:r>
      <w:r>
        <w:rPr>
          <w:szCs w:val="28"/>
          <w:lang w:val="bg-BG"/>
        </w:rPr>
        <w:t>, развеселен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кеч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кич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2D7595">
        <w:rPr>
          <w:szCs w:val="28"/>
          <w:lang w:val="bg-BG"/>
        </w:rPr>
        <w:t>(</w:t>
      </w:r>
      <w:r w:rsidRPr="00D85910">
        <w:rPr>
          <w:szCs w:val="28"/>
          <w:lang w:val="bg-BG"/>
        </w:rPr>
        <w:t>тур. keçe</w:t>
      </w:r>
      <w:r w:rsidRPr="00B45089">
        <w:rPr>
          <w:szCs w:val="28"/>
          <w:lang w:val="bg-BG"/>
        </w:rPr>
        <w:t>)</w:t>
      </w:r>
      <w:r w:rsidRPr="00D85910">
        <w:rPr>
          <w:szCs w:val="28"/>
          <w:lang w:val="bg-BG"/>
        </w:rPr>
        <w:t xml:space="preserve"> Плъст</w:t>
      </w:r>
      <w:r>
        <w:rPr>
          <w:szCs w:val="28"/>
          <w:lang w:val="bg-BG"/>
        </w:rPr>
        <w:t>ена постелка</w:t>
      </w:r>
      <w:r w:rsidRPr="00D85910">
        <w:rPr>
          <w:szCs w:val="28"/>
          <w:lang w:val="bg-BG"/>
        </w:rPr>
        <w:t xml:space="preserve">, </w:t>
      </w:r>
      <w:r>
        <w:rPr>
          <w:szCs w:val="28"/>
          <w:lang w:val="bg-BG"/>
        </w:rPr>
        <w:t>сбита вълна</w:t>
      </w:r>
      <w:r w:rsidRPr="00D85910">
        <w:rPr>
          <w:szCs w:val="28"/>
          <w:lang w:val="bg-BG"/>
        </w:rPr>
        <w:t xml:space="preserve">. </w:t>
      </w:r>
    </w:p>
    <w:p w:rsidR="008B1F42" w:rsidRPr="000B122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кеш </w:t>
      </w:r>
      <w:r>
        <w:rPr>
          <w:i/>
          <w:szCs w:val="28"/>
          <w:lang w:val="bg-BG"/>
        </w:rPr>
        <w:t xml:space="preserve">кеш </w:t>
      </w:r>
      <w:r>
        <w:rPr>
          <w:szCs w:val="28"/>
          <w:lang w:val="bg-BG"/>
        </w:rPr>
        <w:t>Межд. За прогонване на овце.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(нем. Kiebitz) Човек, който стои без работа; безделник.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(нем. Kie</w:t>
      </w:r>
      <w:r w:rsidRPr="00D85910">
        <w:rPr>
          <w:szCs w:val="28"/>
          <w:lang w:val="bg-BG"/>
        </w:rPr>
        <w:softHyphen/>
        <w:t xml:space="preserve">bitz) Чакам някого, стоя без работа, безделнича.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кибритли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кибритли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kibrit от ар.) Избухлива, сприхава жена.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кибритли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кибритли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(тур. kibrit от ар.) Избухлив, сприхав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киким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киким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ръ</w:t>
      </w:r>
      <w:r w:rsidRPr="00D85910">
        <w:rPr>
          <w:szCs w:val="28"/>
          <w:lang w:val="bg-BG"/>
        </w:rPr>
        <w:t xml:space="preserve"> (рус. кикимора) 1. Нечиста сила в женски образ; таласъм. 2. Смешно и грозно облечена жена; грозотия.</w:t>
      </w:r>
    </w:p>
    <w:p w:rsidR="008B1F42" w:rsidRPr="00DF4D6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кико</w:t>
      </w:r>
      <w:r>
        <w:rPr>
          <w:b/>
          <w:szCs w:val="28"/>
          <w:lang w:val="bg-BG"/>
        </w:rPr>
        <w:t>тя се, да се разкико</w:t>
      </w:r>
      <w:r>
        <w:rPr>
          <w:b/>
          <w:szCs w:val="28"/>
          <w:lang w:val="bg-BG"/>
        </w:rPr>
        <w:t xml:space="preserve">тя </w:t>
      </w:r>
      <w:r>
        <w:rPr>
          <w:i/>
          <w:szCs w:val="28"/>
          <w:lang w:val="bg-BG"/>
        </w:rPr>
        <w:t>кико</w:t>
      </w:r>
      <w:r>
        <w:rPr>
          <w:i/>
          <w:szCs w:val="28"/>
          <w:lang w:val="bg-BG"/>
        </w:rPr>
        <w:t>т</w:t>
      </w:r>
      <w:r w:rsidRPr="00DF4D65">
        <w:rPr>
          <w:i/>
          <w:szCs w:val="28"/>
          <w:lang w:val="bg-BG"/>
        </w:rPr>
        <w:t>’ъ съ, дъ съ ръскико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т</w:t>
      </w:r>
      <w:r w:rsidRPr="00DF4D65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Смея се високо, неприлично.</w:t>
      </w:r>
    </w:p>
    <w:p w:rsidR="008B1F42" w:rsidRPr="00D85910" w:rsidRDefault="008B1F42" w:rsidP="005F091E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килимя</w:t>
      </w:r>
      <w:r w:rsidRPr="00D85910">
        <w:rPr>
          <w:b/>
          <w:szCs w:val="28"/>
          <w:lang w:val="bg-BG"/>
        </w:rPr>
        <w:t>вка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килим’а</w:t>
      </w:r>
      <w:r w:rsidRPr="00D85910">
        <w:rPr>
          <w:i/>
          <w:szCs w:val="28"/>
          <w:lang w:val="bg-BG"/>
        </w:rPr>
        <w:t>фкъ</w:t>
      </w:r>
      <w:r w:rsidRPr="00D85910">
        <w:rPr>
          <w:szCs w:val="28"/>
          <w:lang w:val="bg-BG"/>
        </w:rPr>
        <w:t xml:space="preserve"> (грц. kа</w:t>
      </w:r>
      <w:r w:rsidRPr="00D85910">
        <w:rPr>
          <w:szCs w:val="28"/>
          <w:lang w:val="bg-BG"/>
        </w:rPr>
        <w:t xml:space="preserve">lymma </w:t>
      </w:r>
      <w:r w:rsidRPr="00F81762">
        <w:rPr>
          <w:i/>
          <w:szCs w:val="28"/>
          <w:lang w:val="bg-BG"/>
        </w:rPr>
        <w:t>‘покривало’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К</w:t>
      </w:r>
      <w:r w:rsidRPr="00D85910">
        <w:rPr>
          <w:szCs w:val="28"/>
          <w:lang w:val="bg-BG"/>
        </w:rPr>
        <w:t>алимавка</w:t>
      </w:r>
      <w:r>
        <w:rPr>
          <w:szCs w:val="28"/>
          <w:lang w:val="bg-BG"/>
        </w:rPr>
        <w:t xml:space="preserve"> – в</w:t>
      </w:r>
      <w:r w:rsidRPr="00D85910">
        <w:rPr>
          <w:szCs w:val="28"/>
          <w:lang w:val="bg-BG"/>
        </w:rPr>
        <w:t>исока цилиндрична шапка на православен свещеник; попска шапка.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ти </w:t>
      </w:r>
      <w:r w:rsidRPr="00D85910">
        <w:rPr>
          <w:i/>
          <w:szCs w:val="28"/>
          <w:lang w:val="bg-BG"/>
        </w:rPr>
        <w:t>кил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cullotte) </w:t>
      </w:r>
      <w:r>
        <w:rPr>
          <w:szCs w:val="28"/>
          <w:lang w:val="bg-BG"/>
        </w:rPr>
        <w:t>К</w:t>
      </w:r>
      <w:r w:rsidRPr="00D85910">
        <w:rPr>
          <w:szCs w:val="28"/>
          <w:lang w:val="bg-BG"/>
        </w:rPr>
        <w:t>юлоти</w:t>
      </w:r>
      <w:r>
        <w:rPr>
          <w:szCs w:val="28"/>
          <w:lang w:val="bg-BG"/>
        </w:rPr>
        <w:t xml:space="preserve"> – д</w:t>
      </w:r>
      <w:r w:rsidRPr="00D85910">
        <w:rPr>
          <w:szCs w:val="28"/>
          <w:lang w:val="bg-BG"/>
        </w:rPr>
        <w:t xml:space="preserve">амски и детски </w:t>
      </w:r>
      <w:r>
        <w:rPr>
          <w:szCs w:val="28"/>
          <w:lang w:val="bg-BG"/>
        </w:rPr>
        <w:t>къси долни гащи с крачоли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кимю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ким</w:t>
      </w:r>
      <w:r w:rsidRPr="00A804A2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 w:rsidRPr="00A804A2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 xml:space="preserve"> </w:t>
      </w:r>
      <w:r w:rsidRPr="00A804A2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k</w:t>
      </w:r>
      <w:r w:rsidRPr="00A804A2">
        <w:rPr>
          <w:szCs w:val="28"/>
          <w:lang w:val="bg-BG"/>
        </w:rPr>
        <w:t>ű</w:t>
      </w:r>
      <w:r>
        <w:rPr>
          <w:szCs w:val="28"/>
          <w:lang w:val="en-US"/>
        </w:rPr>
        <w:t>m</w:t>
      </w:r>
      <w:r w:rsidRPr="00A804A2">
        <w:rPr>
          <w:szCs w:val="28"/>
          <w:lang w:val="bg-BG"/>
        </w:rPr>
        <w:t>ű</w:t>
      </w:r>
      <w:r>
        <w:rPr>
          <w:szCs w:val="28"/>
          <w:lang w:val="en-US"/>
        </w:rPr>
        <w:t>r</w:t>
      </w:r>
      <w:r w:rsidRPr="00A804A2">
        <w:rPr>
          <w:szCs w:val="28"/>
          <w:lang w:val="bg-BG"/>
        </w:rPr>
        <w:t>)</w:t>
      </w:r>
      <w:r w:rsidRPr="00DF4D65">
        <w:rPr>
          <w:szCs w:val="28"/>
          <w:lang w:val="bg-BG"/>
        </w:rPr>
        <w:t xml:space="preserve"> Въглища</w:t>
      </w:r>
      <w:r>
        <w:rPr>
          <w:szCs w:val="28"/>
          <w:lang w:val="bg-BG"/>
        </w:rPr>
        <w:t>, кюмюр</w:t>
      </w:r>
      <w:r w:rsidRPr="00DF4D65">
        <w:rPr>
          <w:szCs w:val="28"/>
          <w:lang w:val="bg-BG"/>
        </w:rPr>
        <w:t>.</w:t>
      </w:r>
    </w:p>
    <w:p w:rsidR="008B1F42" w:rsidRPr="00D85910" w:rsidRDefault="008B1F42" w:rsidP="002E36EE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мюрджи</w:t>
      </w:r>
      <w:r w:rsidRPr="00D85910">
        <w:rPr>
          <w:b/>
          <w:szCs w:val="28"/>
          <w:lang w:val="bg-BG"/>
        </w:rPr>
        <w:t xml:space="preserve">йка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м’ур</w:t>
      </w:r>
      <w:r w:rsidRPr="00D85910">
        <w:rPr>
          <w:i/>
          <w:szCs w:val="28"/>
          <w:lang w:val="bg-BG"/>
        </w:rPr>
        <w:softHyphen/>
        <w:t>жи</w:t>
      </w:r>
      <w:r w:rsidRPr="00D85910">
        <w:rPr>
          <w:i/>
          <w:szCs w:val="28"/>
          <w:lang w:val="bg-BG"/>
        </w:rPr>
        <w:t>й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kűműr</w:t>
      </w:r>
      <w:r w:rsidRPr="00D85910">
        <w:rPr>
          <w:szCs w:val="28"/>
          <w:lang w:val="bg-BG"/>
        </w:rPr>
        <w:softHyphen/>
        <w:t>cű) Жена, която произвежда или продава дървени въглища; въглищарка</w:t>
      </w:r>
      <w:r>
        <w:rPr>
          <w:szCs w:val="28"/>
          <w:lang w:val="bg-BG"/>
        </w:rPr>
        <w:t>, кюмюрджийка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2E36EE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мюрджи</w:t>
      </w:r>
      <w:r w:rsidRPr="00D85910">
        <w:rPr>
          <w:b/>
          <w:szCs w:val="28"/>
          <w:lang w:val="bg-BG"/>
        </w:rPr>
        <w:t xml:space="preserve">йство 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м’ур</w:t>
      </w:r>
      <w:r w:rsidRPr="00D85910">
        <w:rPr>
          <w:i/>
          <w:szCs w:val="28"/>
          <w:lang w:val="bg-BG"/>
        </w:rPr>
        <w:softHyphen/>
        <w:t>жи</w:t>
      </w:r>
      <w:r w:rsidRPr="00D85910">
        <w:rPr>
          <w:i/>
          <w:szCs w:val="28"/>
          <w:lang w:val="bg-BG"/>
        </w:rPr>
        <w:t>й</w:t>
      </w:r>
      <w:r w:rsidRPr="00D85910">
        <w:rPr>
          <w:i/>
          <w:szCs w:val="28"/>
          <w:lang w:val="bg-BG"/>
        </w:rPr>
        <w:softHyphen/>
        <w:t>ст</w:t>
      </w:r>
      <w:r w:rsidRPr="00D85910">
        <w:rPr>
          <w:i/>
          <w:szCs w:val="28"/>
          <w:lang w:val="bg-BG"/>
        </w:rPr>
        <w:softHyphen/>
        <w:t>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kű</w:t>
      </w:r>
      <w:r w:rsidRPr="00D85910">
        <w:rPr>
          <w:szCs w:val="28"/>
          <w:lang w:val="bg-BG"/>
        </w:rPr>
        <w:softHyphen/>
        <w:t>műr) Производ</w:t>
      </w:r>
      <w:r w:rsidRPr="00D85910">
        <w:rPr>
          <w:szCs w:val="28"/>
          <w:lang w:val="bg-BG"/>
        </w:rPr>
        <w:softHyphen/>
        <w:t>ство на дървени въглища</w:t>
      </w:r>
      <w:r>
        <w:rPr>
          <w:szCs w:val="28"/>
          <w:lang w:val="bg-BG"/>
        </w:rPr>
        <w:t>; кюмюрджийство</w:t>
      </w:r>
      <w:r w:rsidRPr="00D85910">
        <w:rPr>
          <w:szCs w:val="28"/>
          <w:lang w:val="bg-BG"/>
        </w:rPr>
        <w:t>.</w:t>
      </w:r>
    </w:p>
    <w:p w:rsidR="008B1F42" w:rsidRDefault="008B1F42" w:rsidP="002E36EE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мюрджи</w:t>
      </w:r>
      <w:r w:rsidRPr="00D85910">
        <w:rPr>
          <w:b/>
          <w:szCs w:val="28"/>
          <w:lang w:val="bg-BG"/>
        </w:rPr>
        <w:t xml:space="preserve">я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м’уржи</w:t>
      </w:r>
      <w:r w:rsidRPr="00D85910">
        <w:rPr>
          <w:i/>
          <w:szCs w:val="28"/>
          <w:lang w:val="bg-BG"/>
        </w:rPr>
        <w:t>йъ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kűműrcű) Човек, който произвежда или продава дървени въглища; въглищар</w:t>
      </w:r>
      <w:r>
        <w:rPr>
          <w:szCs w:val="28"/>
          <w:lang w:val="bg-BG"/>
        </w:rPr>
        <w:t>, кюмюрджия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</w:t>
      </w:r>
      <w:r w:rsidRPr="00D85910">
        <w:rPr>
          <w:szCs w:val="28"/>
          <w:lang w:val="bg-BG"/>
        </w:rPr>
        <w:t xml:space="preserve"> (тур. kir) Нечистотия, мръсотия по тялото и дрехите.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kiraci от ар.) 1. Наемател, квартирант. 2. Лице, което срещу заплащане превозва със собствена кола или кон стока или пътници.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kira) 1. Наем, заплащане за наето помещение, за превоз, за ползване на земя. 2. Превозване на чужди стоки.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(рус. кирка) Железен инструмент с две удължени остриета за разкопаване на твърда и камениста почва.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kir) 1. Замърсен, изцапан, обикновено за дрехи. 2. Некачествен, калпав. </w:t>
      </w:r>
      <w:r w:rsidRPr="002847B4">
        <w:rPr>
          <w:szCs w:val="28"/>
        </w:rPr>
        <w:t>*</w:t>
      </w:r>
      <w:r w:rsidRPr="00D85910">
        <w:rPr>
          <w:i/>
          <w:szCs w:val="28"/>
          <w:lang w:val="bg-BG"/>
        </w:rPr>
        <w:t>Ще ти извадя кирливите ризи.</w:t>
      </w:r>
      <w:r w:rsidRPr="00D85910">
        <w:rPr>
          <w:szCs w:val="28"/>
          <w:lang w:val="bg-BG"/>
        </w:rPr>
        <w:t xml:space="preserve"> Ще разкрия, ще покажа нечестните ти дела.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вям да накирли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вям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в’ъм, дъ нъкирли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в’ъм</w:t>
      </w:r>
      <w:r w:rsidRPr="00D85910">
        <w:rPr>
          <w:szCs w:val="28"/>
          <w:lang w:val="bg-BG"/>
        </w:rPr>
        <w:t xml:space="preserve"> (тур. kir) Замърсявам, зацапвам.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 да кирл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кирл’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кирл’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kir) Ставам мръсен, нечистоплътен.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 </w:t>
      </w:r>
      <w:r w:rsidRPr="00D85910">
        <w:rPr>
          <w:i/>
          <w:szCs w:val="28"/>
          <w:lang w:val="bg-BG"/>
        </w:rPr>
        <w:t>кирпи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kerpiç) Непечена тухла, сушена на слънце.</w:t>
      </w:r>
    </w:p>
    <w:p w:rsidR="008B1F42" w:rsidRPr="004D4D0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селица </w:t>
      </w:r>
      <w:r w:rsidRPr="00D85910">
        <w:rPr>
          <w:i/>
          <w:szCs w:val="28"/>
          <w:lang w:val="bg-BG"/>
        </w:rPr>
        <w:t>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с’ълцъ </w:t>
      </w:r>
      <w:r w:rsidRPr="00D85910">
        <w:rPr>
          <w:szCs w:val="28"/>
          <w:lang w:val="bg-BG"/>
        </w:rPr>
        <w:t>1. Дива ябълка и нейните плодове. 2. Човек, който често е в лошо, кисело настроение.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Голяма си киселица.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киселч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кис’ълч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 xml:space="preserve">(Rumex acetosa) </w:t>
      </w:r>
      <w:r>
        <w:rPr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иселец </w:t>
      </w:r>
      <w:r>
        <w:rPr>
          <w:szCs w:val="28"/>
          <w:lang w:val="bg-BG"/>
        </w:rPr>
        <w:t>– т</w:t>
      </w:r>
      <w:r w:rsidRPr="00D85910">
        <w:rPr>
          <w:szCs w:val="28"/>
          <w:lang w:val="bg-BG"/>
        </w:rPr>
        <w:t>ревисто растение с копиевидни листа, които има</w:t>
      </w:r>
      <w:r>
        <w:rPr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кисел вкус и в ранна пролет се използват за храна.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ки</w:t>
      </w:r>
      <w:r>
        <w:rPr>
          <w:b/>
          <w:szCs w:val="28"/>
          <w:lang w:val="bg-BG"/>
        </w:rPr>
        <w:t xml:space="preserve">скам се, да се изкискам </w:t>
      </w:r>
      <w:r>
        <w:rPr>
          <w:i/>
          <w:szCs w:val="28"/>
          <w:lang w:val="bg-BG"/>
        </w:rPr>
        <w:t>ки</w:t>
      </w:r>
      <w:r>
        <w:rPr>
          <w:i/>
          <w:szCs w:val="28"/>
          <w:lang w:val="bg-BG"/>
        </w:rPr>
        <w:t>скъм съ, дъ съ иски</w:t>
      </w:r>
      <w:r>
        <w:rPr>
          <w:i/>
          <w:szCs w:val="28"/>
          <w:lang w:val="bg-BG"/>
        </w:rPr>
        <w:t xml:space="preserve">скъм </w:t>
      </w:r>
      <w:r>
        <w:rPr>
          <w:szCs w:val="28"/>
          <w:lang w:val="bg-BG"/>
        </w:rPr>
        <w:t>Смея се в захлас; кикотя се.</w:t>
      </w:r>
    </w:p>
    <w:p w:rsidR="008B1F42" w:rsidRPr="00D850D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кисца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кисцъ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Човек, който лесно се обижда, сърди и плаче.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кит </w:t>
      </w:r>
      <w:r w:rsidRPr="00D85910">
        <w:rPr>
          <w:i/>
          <w:szCs w:val="28"/>
          <w:lang w:val="bg-BG"/>
        </w:rPr>
        <w:t>кит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Kitt) Маджун за прозорци.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kitap от ар.) Документ.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C27DC0">
        <w:rPr>
          <w:b/>
          <w:szCs w:val="28"/>
          <w:lang w:val="bg-BG"/>
        </w:rPr>
        <w:t>ки</w:t>
      </w:r>
      <w:r w:rsidRPr="00C27DC0">
        <w:rPr>
          <w:b/>
          <w:szCs w:val="28"/>
          <w:lang w:val="bg-BG"/>
        </w:rPr>
        <w:t>тка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ки</w:t>
      </w:r>
      <w:r>
        <w:rPr>
          <w:i/>
          <w:szCs w:val="28"/>
          <w:lang w:val="bg-BG"/>
        </w:rPr>
        <w:t xml:space="preserve">ткъ </w:t>
      </w:r>
      <w:r>
        <w:rPr>
          <w:szCs w:val="28"/>
          <w:lang w:val="bg-BG"/>
        </w:rPr>
        <w:t xml:space="preserve">Снопче цветя, букет. </w:t>
      </w:r>
    </w:p>
    <w:p w:rsidR="008B1F42" w:rsidRDefault="008B1F42" w:rsidP="00D50C7F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т’у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kűtűk)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>Пън, дънер.</w:t>
      </w:r>
      <w:r>
        <w:rPr>
          <w:szCs w:val="28"/>
          <w:lang w:val="bg-BG"/>
        </w:rPr>
        <w:t xml:space="preserve"> 2. Тъп, недодялан човек. </w:t>
      </w:r>
      <w:r>
        <w:rPr>
          <w:i/>
          <w:szCs w:val="28"/>
          <w:lang w:val="bg-BG"/>
        </w:rPr>
        <w:t>Влизай, не стой на вратата като китюк.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кифте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кифте</w:t>
      </w:r>
      <w:r>
        <w:rPr>
          <w:i/>
          <w:szCs w:val="28"/>
          <w:lang w:val="bg-BG"/>
        </w:rPr>
        <w:t xml:space="preserve"> </w:t>
      </w:r>
      <w:r w:rsidRPr="00A051AE">
        <w:rPr>
          <w:szCs w:val="28"/>
          <w:lang w:val="bg-BG"/>
        </w:rPr>
        <w:t>(</w:t>
      </w:r>
      <w:r>
        <w:rPr>
          <w:szCs w:val="28"/>
          <w:lang w:val="bg-BG"/>
        </w:rPr>
        <w:t>тур. k</w:t>
      </w:r>
      <w:r w:rsidRPr="00A051AE">
        <w:rPr>
          <w:szCs w:val="28"/>
          <w:lang w:val="bg-BG"/>
        </w:rPr>
        <w:t>ő</w:t>
      </w:r>
      <w:r>
        <w:rPr>
          <w:szCs w:val="28"/>
          <w:lang w:val="en-US"/>
        </w:rPr>
        <w:t>fte</w:t>
      </w:r>
      <w:r w:rsidRPr="00A051AE">
        <w:rPr>
          <w:szCs w:val="28"/>
          <w:lang w:val="bg-BG"/>
        </w:rPr>
        <w:t>) Кюфте.</w:t>
      </w:r>
    </w:p>
    <w:p w:rsidR="008B1F42" w:rsidRPr="002E36EE" w:rsidRDefault="008B1F42" w:rsidP="00E5688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киче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киче</w:t>
      </w:r>
      <w:r>
        <w:rPr>
          <w:i/>
          <w:szCs w:val="28"/>
          <w:lang w:val="bg-BG"/>
        </w:rPr>
        <w:t xml:space="preserve">к </w:t>
      </w:r>
      <w:r w:rsidRPr="0016229D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k</w:t>
      </w:r>
      <w:r w:rsidRPr="0016229D">
        <w:rPr>
          <w:szCs w:val="28"/>
          <w:lang w:val="bg-BG"/>
        </w:rPr>
        <w:t>őç</w:t>
      </w:r>
      <w:r>
        <w:rPr>
          <w:szCs w:val="28"/>
          <w:lang w:val="en-US"/>
        </w:rPr>
        <w:t>ek</w:t>
      </w:r>
      <w:r w:rsidRPr="0016229D">
        <w:rPr>
          <w:szCs w:val="28"/>
          <w:lang w:val="bg-BG"/>
        </w:rPr>
        <w:t>)</w:t>
      </w:r>
      <w:r w:rsidRPr="000B1225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Кючек – в</w:t>
      </w:r>
      <w:r w:rsidRPr="002E36EE">
        <w:rPr>
          <w:szCs w:val="28"/>
          <w:lang w:val="bg-BG"/>
        </w:rPr>
        <w:t>ид турски танц</w:t>
      </w:r>
      <w:r>
        <w:rPr>
          <w:szCs w:val="28"/>
          <w:lang w:val="bg-BG"/>
        </w:rPr>
        <w:t xml:space="preserve"> с характерни извивки на тялото и щракане с пръсти.</w:t>
      </w:r>
    </w:p>
    <w:p w:rsidR="008B1F42" w:rsidRPr="000E29C4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ше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 xml:space="preserve">ѐ </w:t>
      </w:r>
      <w:r w:rsidRPr="00D85910">
        <w:rPr>
          <w:szCs w:val="28"/>
          <w:lang w:val="bg-BG"/>
        </w:rPr>
        <w:t>(тур. kőşe от перс.) К</w:t>
      </w:r>
      <w:r>
        <w:rPr>
          <w:szCs w:val="28"/>
          <w:lang w:val="bg-BG"/>
        </w:rPr>
        <w:t>юше, к</w:t>
      </w:r>
      <w:r w:rsidRPr="00D85910">
        <w:rPr>
          <w:szCs w:val="28"/>
          <w:lang w:val="bg-BG"/>
        </w:rPr>
        <w:t>ът, ъгъл.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кишми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кишми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kiş</w:t>
      </w:r>
      <w:r w:rsidRPr="00D85910">
        <w:rPr>
          <w:szCs w:val="28"/>
          <w:lang w:val="bg-BG"/>
        </w:rPr>
        <w:softHyphen/>
        <w:t>miš) Сорт дребно грозде без семки, от което се правят стафиди.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денец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д’ъниц</w:t>
      </w:r>
      <w:r w:rsidRPr="00D85910">
        <w:rPr>
          <w:szCs w:val="28"/>
          <w:lang w:val="bg-BG"/>
        </w:rPr>
        <w:t xml:space="preserve"> В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топо</w:t>
      </w:r>
      <w:r w:rsidRPr="00D85910">
        <w:rPr>
          <w:szCs w:val="28"/>
          <w:lang w:val="bg-BG"/>
        </w:rPr>
        <w:softHyphen/>
        <w:t>нимията: издълбана плитка дуп</w:t>
      </w:r>
      <w:r w:rsidRPr="00D85910">
        <w:rPr>
          <w:szCs w:val="28"/>
          <w:lang w:val="bg-BG"/>
        </w:rPr>
        <w:softHyphen/>
        <w:t>ка на мястото на извора, покрита с каменна плоча, за да не се напрашва водата.</w:t>
      </w:r>
      <w:r>
        <w:rPr>
          <w:szCs w:val="28"/>
          <w:lang w:val="bg-BG"/>
        </w:rPr>
        <w:t xml:space="preserve"> </w:t>
      </w:r>
      <w:r w:rsidRPr="009643C7">
        <w:rPr>
          <w:i/>
          <w:szCs w:val="28"/>
          <w:lang w:val="bg-BG"/>
        </w:rPr>
        <w:t>Кочилски кладенец.</w:t>
      </w:r>
      <w:r>
        <w:rPr>
          <w:i/>
          <w:szCs w:val="28"/>
          <w:lang w:val="bg-BG"/>
        </w:rPr>
        <w:t xml:space="preserve"> Трите кладенеца.</w:t>
      </w:r>
    </w:p>
    <w:p w:rsidR="008B1F42" w:rsidRPr="000754B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кла</w:t>
      </w:r>
      <w:r>
        <w:rPr>
          <w:b/>
          <w:szCs w:val="28"/>
          <w:lang w:val="bg-BG"/>
        </w:rPr>
        <w:t xml:space="preserve">денче </w:t>
      </w:r>
      <w:r>
        <w:rPr>
          <w:i/>
          <w:szCs w:val="28"/>
          <w:lang w:val="bg-BG"/>
        </w:rPr>
        <w:t>кла</w:t>
      </w:r>
      <w:r>
        <w:rPr>
          <w:i/>
          <w:szCs w:val="28"/>
          <w:lang w:val="bg-BG"/>
        </w:rPr>
        <w:t>д</w:t>
      </w:r>
      <w:r w:rsidRPr="000754B5">
        <w:rPr>
          <w:i/>
          <w:szCs w:val="28"/>
        </w:rPr>
        <w:t xml:space="preserve">’ънчи </w:t>
      </w:r>
      <w:r>
        <w:rPr>
          <w:szCs w:val="28"/>
          <w:lang w:val="bg-BG"/>
        </w:rPr>
        <w:t xml:space="preserve">В </w:t>
      </w:r>
      <w:r w:rsidRPr="00D85910">
        <w:rPr>
          <w:szCs w:val="28"/>
          <w:lang w:val="bg-BG"/>
        </w:rPr>
        <w:t>топо</w:t>
      </w:r>
      <w:r w:rsidRPr="00D85910">
        <w:rPr>
          <w:szCs w:val="28"/>
          <w:lang w:val="bg-BG"/>
        </w:rPr>
        <w:softHyphen/>
        <w:t xml:space="preserve">нимията: </w:t>
      </w:r>
      <w:r>
        <w:rPr>
          <w:szCs w:val="28"/>
          <w:lang w:val="bg-BG"/>
        </w:rPr>
        <w:t xml:space="preserve">малък кладенец – </w:t>
      </w:r>
      <w:r w:rsidRPr="00D85910">
        <w:rPr>
          <w:szCs w:val="28"/>
          <w:lang w:val="bg-BG"/>
        </w:rPr>
        <w:t>издълбана плитка дуп</w:t>
      </w:r>
      <w:r w:rsidRPr="00D85910">
        <w:rPr>
          <w:szCs w:val="28"/>
          <w:lang w:val="bg-BG"/>
        </w:rPr>
        <w:softHyphen/>
        <w:t>ка на мястото на извора, покрита с каменна плоча, за да не се напрашва водата.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Дядовото Иваново кладенче. Лесковото кладенче.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клам, да накла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клам, дъ нъкла</w:t>
      </w:r>
      <w:r>
        <w:rPr>
          <w:i/>
          <w:szCs w:val="28"/>
          <w:lang w:val="bg-BG"/>
        </w:rPr>
        <w:t xml:space="preserve">м </w:t>
      </w:r>
      <w:r>
        <w:rPr>
          <w:szCs w:val="28"/>
          <w:lang w:val="bg-BG"/>
        </w:rPr>
        <w:t xml:space="preserve">Паля огън, печка. </w:t>
      </w:r>
      <w:r>
        <w:rPr>
          <w:i/>
          <w:szCs w:val="28"/>
          <w:lang w:val="bg-BG"/>
        </w:rPr>
        <w:t xml:space="preserve">Отивам </w:t>
      </w:r>
      <w:r w:rsidRPr="009643C7">
        <w:rPr>
          <w:szCs w:val="28"/>
          <w:lang w:val="bg-BG"/>
        </w:rPr>
        <w:t>да</w:t>
      </w:r>
      <w:r>
        <w:rPr>
          <w:i/>
          <w:szCs w:val="28"/>
          <w:lang w:val="bg-BG"/>
        </w:rPr>
        <w:t xml:space="preserve"> наклам огъня.</w:t>
      </w:r>
    </w:p>
    <w:p w:rsidR="008B1F42" w:rsidRPr="00C7180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C71803">
        <w:rPr>
          <w:b/>
          <w:szCs w:val="28"/>
          <w:lang w:val="bg-BG"/>
        </w:rPr>
        <w:t>кле</w:t>
      </w:r>
      <w:r w:rsidRPr="00C71803">
        <w:rPr>
          <w:b/>
          <w:szCs w:val="28"/>
          <w:lang w:val="bg-BG"/>
        </w:rPr>
        <w:t>пам</w:t>
      </w:r>
      <w:r>
        <w:rPr>
          <w:b/>
          <w:szCs w:val="28"/>
          <w:lang w:val="bg-BG"/>
        </w:rPr>
        <w:t>,</w:t>
      </w:r>
      <w:r w:rsidRPr="00C71803">
        <w:rPr>
          <w:b/>
          <w:szCs w:val="28"/>
          <w:lang w:val="bg-BG"/>
        </w:rPr>
        <w:t xml:space="preserve"> да накле</w:t>
      </w:r>
      <w:r w:rsidRPr="00C71803">
        <w:rPr>
          <w:b/>
          <w:szCs w:val="28"/>
          <w:lang w:val="bg-BG"/>
        </w:rPr>
        <w:t>пам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кле</w:t>
      </w:r>
      <w:r>
        <w:rPr>
          <w:i/>
          <w:szCs w:val="28"/>
          <w:lang w:val="bg-BG"/>
        </w:rPr>
        <w:t>пъм, дъ нъкле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 xml:space="preserve">1. За земеделски сечива: точа, остря. 2. Клеветя. </w:t>
      </w:r>
      <w:r>
        <w:rPr>
          <w:i/>
          <w:szCs w:val="28"/>
          <w:lang w:val="bg-BG"/>
        </w:rPr>
        <w:t>Наклепах мотиката и тръгнах към бостана.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клефт</w:t>
      </w:r>
      <w:r>
        <w:rPr>
          <w:b/>
          <w:szCs w:val="28"/>
          <w:lang w:val="bg-BG"/>
        </w:rPr>
        <w:t>я̀</w:t>
      </w:r>
      <w:r w:rsidRPr="00D85910">
        <w:rPr>
          <w:rFonts w:ascii="TimesNakov" w:hAnsi="TimesNakov"/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i/>
          <w:szCs w:val="28"/>
          <w:lang w:val="bg-BG"/>
        </w:rPr>
        <w:t>кл’ъфт’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rFonts w:ascii="TimesNakov" w:hAnsi="TimesNakov"/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kl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p</w:t>
      </w:r>
      <w:r w:rsidRPr="00D85910">
        <w:rPr>
          <w:szCs w:val="28"/>
          <w:lang w:val="bg-BG"/>
        </w:rPr>
        <w:softHyphen/>
        <w:t>h</w:t>
      </w:r>
      <w:r w:rsidRPr="00D85910">
        <w:rPr>
          <w:szCs w:val="28"/>
          <w:lang w:val="bg-BG"/>
        </w:rPr>
        <w:softHyphen/>
        <w:t xml:space="preserve">tes </w:t>
      </w:r>
      <w:r w:rsidRPr="00F81762">
        <w:rPr>
          <w:i/>
          <w:szCs w:val="28"/>
          <w:lang w:val="bg-BG"/>
        </w:rPr>
        <w:t>‘хайдутин’</w:t>
      </w:r>
      <w:r w:rsidRPr="00D85910">
        <w:rPr>
          <w:szCs w:val="28"/>
          <w:lang w:val="bg-BG"/>
        </w:rPr>
        <w:t xml:space="preserve">) Ходя с ловците на лов като наблюдател, за да викам и плаша </w:t>
      </w:r>
      <w:r>
        <w:rPr>
          <w:szCs w:val="28"/>
          <w:lang w:val="bg-BG"/>
        </w:rPr>
        <w:t xml:space="preserve">дивите </w:t>
      </w:r>
      <w:r w:rsidRPr="00D85910">
        <w:rPr>
          <w:szCs w:val="28"/>
          <w:lang w:val="bg-BG"/>
        </w:rPr>
        <w:t xml:space="preserve">животни. </w:t>
      </w:r>
      <w:r w:rsidRPr="00D85910">
        <w:rPr>
          <w:i/>
          <w:szCs w:val="28"/>
          <w:lang w:val="bg-BG"/>
        </w:rPr>
        <w:t>Ходиш по горите само да клефтиш.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кле</w:t>
      </w:r>
      <w:r>
        <w:rPr>
          <w:b/>
          <w:szCs w:val="28"/>
          <w:lang w:val="bg-BG"/>
        </w:rPr>
        <w:t>ча се, да се окле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кле</w:t>
      </w:r>
      <w:r>
        <w:rPr>
          <w:i/>
          <w:szCs w:val="28"/>
          <w:lang w:val="bg-BG"/>
        </w:rPr>
        <w:t>чъ съ, дъ съ укле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Седя с неприлично разтворени крака, без да си допирам коленете.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кле</w:t>
      </w:r>
      <w:r>
        <w:rPr>
          <w:b/>
          <w:szCs w:val="28"/>
          <w:lang w:val="bg-BG"/>
        </w:rPr>
        <w:t xml:space="preserve">чо </w:t>
      </w:r>
      <w:r>
        <w:rPr>
          <w:i/>
          <w:szCs w:val="28"/>
          <w:lang w:val="bg-BG"/>
        </w:rPr>
        <w:t>кле</w:t>
      </w:r>
      <w:r>
        <w:rPr>
          <w:i/>
          <w:szCs w:val="28"/>
          <w:lang w:val="bg-BG"/>
        </w:rPr>
        <w:t xml:space="preserve">чу </w:t>
      </w:r>
      <w:r>
        <w:rPr>
          <w:szCs w:val="28"/>
          <w:lang w:val="bg-BG"/>
        </w:rPr>
        <w:t>Слаб, хилав човек.</w:t>
      </w:r>
    </w:p>
    <w:p w:rsidR="008B1F42" w:rsidRPr="00211F0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клечурля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кл</w:t>
      </w:r>
      <w:r w:rsidRPr="00F3769F">
        <w:rPr>
          <w:i/>
          <w:szCs w:val="28"/>
        </w:rPr>
        <w:t>’ъчурл’а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 </w:t>
      </w:r>
      <w:r>
        <w:rPr>
          <w:szCs w:val="28"/>
          <w:lang w:val="bg-BG"/>
        </w:rPr>
        <w:t>Съчки и трески за огъня.</w:t>
      </w:r>
    </w:p>
    <w:p w:rsidR="008B1F42" w:rsidRPr="00A10827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съф</w:t>
      </w:r>
      <w:r w:rsidRPr="00D85910">
        <w:rPr>
          <w:szCs w:val="28"/>
          <w:lang w:val="bg-BG"/>
        </w:rPr>
        <w:t xml:space="preserve"> 1. Небухнал хляб. 2. Глинеста неплодородна поч</w:t>
      </w:r>
      <w:r w:rsidRPr="00D85910">
        <w:rPr>
          <w:szCs w:val="28"/>
          <w:lang w:val="bg-BG"/>
        </w:rPr>
        <w:softHyphen/>
        <w:t xml:space="preserve">ва. </w:t>
      </w:r>
      <w:r>
        <w:rPr>
          <w:i/>
          <w:szCs w:val="28"/>
          <w:lang w:val="bg-BG"/>
        </w:rPr>
        <w:t>Клисав хляб.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савица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съвицъ </w:t>
      </w:r>
      <w:r w:rsidRPr="00D85910">
        <w:rPr>
          <w:szCs w:val="28"/>
          <w:lang w:val="bg-BG"/>
        </w:rPr>
        <w:t>В топонимията: глинеста неплодородна земя.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Клисавицата.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клоз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клуз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(анг. closet от лат. clasus </w:t>
      </w:r>
      <w:r w:rsidRPr="00F81762">
        <w:rPr>
          <w:i/>
          <w:szCs w:val="28"/>
          <w:lang w:val="bg-BG"/>
        </w:rPr>
        <w:t>‘затворен’</w:t>
      </w:r>
      <w:r w:rsidRPr="00D85910">
        <w:rPr>
          <w:szCs w:val="28"/>
          <w:lang w:val="bg-BG"/>
        </w:rPr>
        <w:t xml:space="preserve">) Тоалетна, нужник.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пъм</w:t>
      </w:r>
      <w:r w:rsidRPr="00D85910">
        <w:rPr>
          <w:szCs w:val="28"/>
          <w:lang w:val="bg-BG"/>
        </w:rPr>
        <w:t xml:space="preserve"> За кокошка: издавам специфични звуци, с които викам малките пиленца или сигнализирам, че искам да люпя пиленца. </w:t>
      </w:r>
      <w:r w:rsidRPr="00D85910">
        <w:rPr>
          <w:i/>
          <w:szCs w:val="28"/>
          <w:lang w:val="bg-BG"/>
        </w:rPr>
        <w:t>Бялата кокошка клопа, трябва да я насадя.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пвам, да кл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пна </w:t>
      </w:r>
      <w:r w:rsidRPr="00D85910">
        <w:rPr>
          <w:i/>
          <w:szCs w:val="28"/>
          <w:lang w:val="bg-BG"/>
        </w:rPr>
        <w:t>кл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въм, дъ кл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Заварявам ястие.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клъст </w:t>
      </w:r>
      <w:r>
        <w:rPr>
          <w:i/>
          <w:szCs w:val="28"/>
          <w:lang w:val="bg-BG"/>
        </w:rPr>
        <w:t xml:space="preserve">клъс </w:t>
      </w:r>
      <w:r>
        <w:rPr>
          <w:szCs w:val="28"/>
          <w:lang w:val="bg-BG"/>
        </w:rPr>
        <w:t xml:space="preserve">Тлъст, мазен. </w:t>
      </w:r>
      <w:r>
        <w:rPr>
          <w:i/>
          <w:szCs w:val="28"/>
          <w:lang w:val="bg-BG"/>
        </w:rPr>
        <w:t>Пена обича клъсто месо.</w:t>
      </w:r>
    </w:p>
    <w:p w:rsidR="008B1F42" w:rsidRPr="007D679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7D6790">
        <w:rPr>
          <w:b/>
          <w:szCs w:val="28"/>
          <w:lang w:val="bg-BG"/>
        </w:rPr>
        <w:t>кльо</w:t>
      </w:r>
      <w:r w:rsidRPr="007D6790">
        <w:rPr>
          <w:b/>
          <w:szCs w:val="28"/>
          <w:lang w:val="bg-BG"/>
        </w:rPr>
        <w:t>м</w:t>
      </w:r>
      <w:r>
        <w:rPr>
          <w:b/>
          <w:szCs w:val="28"/>
          <w:lang w:val="bg-BG"/>
        </w:rPr>
        <w:t>в</w:t>
      </w:r>
      <w:r w:rsidRPr="007D6790"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>м, да кльо</w:t>
      </w:r>
      <w:r>
        <w:rPr>
          <w:b/>
          <w:szCs w:val="28"/>
          <w:lang w:val="bg-BG"/>
        </w:rPr>
        <w:t xml:space="preserve">мна </w:t>
      </w:r>
      <w:r>
        <w:rPr>
          <w:i/>
          <w:szCs w:val="28"/>
          <w:lang w:val="bg-BG"/>
        </w:rPr>
        <w:t>кл</w:t>
      </w:r>
      <w:r w:rsidRPr="00800D43">
        <w:rPr>
          <w:i/>
          <w:szCs w:val="28"/>
        </w:rPr>
        <w:t>’о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мвъм, дъ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кл</w:t>
      </w:r>
      <w:r w:rsidRPr="007D6790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 xml:space="preserve">мнъ </w:t>
      </w:r>
      <w:r>
        <w:rPr>
          <w:szCs w:val="28"/>
          <w:lang w:val="bg-BG"/>
        </w:rPr>
        <w:t xml:space="preserve">За растение: повяхвам, вехна. </w:t>
      </w:r>
      <w:r>
        <w:rPr>
          <w:i/>
          <w:szCs w:val="28"/>
          <w:lang w:val="bg-BG"/>
        </w:rPr>
        <w:t>Вчера посадих мушкатото и то кльомна на слънцето.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щав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штъф</w:t>
      </w:r>
      <w:r w:rsidRPr="00D85910">
        <w:rPr>
          <w:szCs w:val="28"/>
          <w:lang w:val="bg-BG"/>
        </w:rPr>
        <w:t xml:space="preserve"> Сла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бо</w:t>
      </w:r>
      <w:r w:rsidRPr="00D85910">
        <w:rPr>
          <w:szCs w:val="28"/>
          <w:lang w:val="bg-BG"/>
        </w:rPr>
        <w:softHyphen/>
        <w:t xml:space="preserve">телесен, прекалено слаб човек. </w:t>
      </w:r>
    </w:p>
    <w:p w:rsidR="008B1F42" w:rsidRPr="00800D4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клю</w:t>
      </w:r>
      <w:r>
        <w:rPr>
          <w:b/>
          <w:szCs w:val="28"/>
          <w:lang w:val="bg-BG"/>
        </w:rPr>
        <w:t xml:space="preserve">мам </w:t>
      </w:r>
      <w:r>
        <w:rPr>
          <w:i/>
          <w:szCs w:val="28"/>
          <w:lang w:val="bg-BG"/>
        </w:rPr>
        <w:t>кл</w:t>
      </w:r>
      <w:r w:rsidRPr="00B715BD">
        <w:rPr>
          <w:i/>
          <w:szCs w:val="28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мъм </w:t>
      </w:r>
      <w:r>
        <w:rPr>
          <w:szCs w:val="28"/>
          <w:lang w:val="bg-BG"/>
        </w:rPr>
        <w:t xml:space="preserve">Дремя като отпускам и вдигам глава. </w:t>
      </w:r>
      <w:r>
        <w:rPr>
          <w:i/>
          <w:szCs w:val="28"/>
          <w:lang w:val="bg-BG"/>
        </w:rPr>
        <w:t>Клюмам до печката.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клю</w:t>
      </w:r>
      <w:r>
        <w:rPr>
          <w:b/>
          <w:szCs w:val="28"/>
          <w:lang w:val="bg-BG"/>
        </w:rPr>
        <w:t>цам, да наклю</w:t>
      </w:r>
      <w:r>
        <w:rPr>
          <w:b/>
          <w:szCs w:val="28"/>
          <w:lang w:val="bg-BG"/>
        </w:rPr>
        <w:t xml:space="preserve">цам </w:t>
      </w:r>
      <w:r>
        <w:rPr>
          <w:i/>
          <w:szCs w:val="28"/>
          <w:lang w:val="bg-BG"/>
        </w:rPr>
        <w:t>кл</w:t>
      </w:r>
      <w:r w:rsidRPr="00666050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цъм, дъ нъкл</w:t>
      </w:r>
      <w:r w:rsidRPr="00666050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цъм </w:t>
      </w:r>
      <w:r>
        <w:rPr>
          <w:szCs w:val="28"/>
          <w:lang w:val="bg-BG"/>
        </w:rPr>
        <w:t xml:space="preserve">1. Сека с брадва тънки дърва, клонки, съчки. 2. Режа със сатър трева, бурени. </w:t>
      </w:r>
      <w:r>
        <w:rPr>
          <w:i/>
          <w:szCs w:val="28"/>
          <w:lang w:val="bg-BG"/>
        </w:rPr>
        <w:t>Наклюцай клоните за печката. Наклюцах репей и коприва за пуйките.</w:t>
      </w:r>
      <w:r>
        <w:rPr>
          <w:szCs w:val="28"/>
          <w:lang w:val="bg-BG"/>
        </w:rPr>
        <w:t xml:space="preserve"> </w:t>
      </w:r>
    </w:p>
    <w:p w:rsidR="008B1F42" w:rsidRPr="0020572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коби</w:t>
      </w:r>
      <w:r>
        <w:rPr>
          <w:b/>
          <w:szCs w:val="28"/>
          <w:lang w:val="bg-BG"/>
        </w:rPr>
        <w:t xml:space="preserve">лица </w:t>
      </w:r>
      <w:r>
        <w:rPr>
          <w:i/>
          <w:szCs w:val="28"/>
          <w:lang w:val="bg-BG"/>
        </w:rPr>
        <w:t>куби</w:t>
      </w:r>
      <w:r>
        <w:rPr>
          <w:i/>
          <w:szCs w:val="28"/>
          <w:lang w:val="bg-BG"/>
        </w:rPr>
        <w:t xml:space="preserve">лцъ </w:t>
      </w:r>
      <w:r>
        <w:rPr>
          <w:szCs w:val="28"/>
          <w:lang w:val="bg-BG"/>
        </w:rPr>
        <w:t xml:space="preserve">Дъгообразно извито дърво с вдлъбнатини в двата края, което се поставя на рамото за носене на котли, кофи, пашници </w:t>
      </w:r>
      <w:r w:rsidRPr="00AF7DAE">
        <w:rPr>
          <w:i/>
          <w:szCs w:val="28"/>
        </w:rPr>
        <w:t>‘</w:t>
      </w:r>
      <w:r w:rsidRPr="00AF7DAE">
        <w:rPr>
          <w:i/>
          <w:szCs w:val="28"/>
          <w:lang w:val="bg-BG"/>
        </w:rPr>
        <w:t>кошниц</w:t>
      </w:r>
      <w:r>
        <w:rPr>
          <w:i/>
          <w:szCs w:val="28"/>
          <w:lang w:val="bg-BG"/>
        </w:rPr>
        <w:t>а</w:t>
      </w:r>
      <w:r w:rsidRPr="00AF7DAE">
        <w:rPr>
          <w:i/>
          <w:szCs w:val="28"/>
          <w:lang w:val="bg-BG"/>
        </w:rPr>
        <w:t>, изплетен</w:t>
      </w:r>
      <w:r>
        <w:rPr>
          <w:i/>
          <w:szCs w:val="28"/>
          <w:lang w:val="bg-BG"/>
        </w:rPr>
        <w:t>а</w:t>
      </w:r>
      <w:r w:rsidRPr="00AF7DAE">
        <w:rPr>
          <w:i/>
          <w:szCs w:val="28"/>
          <w:lang w:val="bg-BG"/>
        </w:rPr>
        <w:t xml:space="preserve"> от повет</w:t>
      </w:r>
      <w:r w:rsidRPr="00AF7DAE">
        <w:rPr>
          <w:i/>
          <w:szCs w:val="28"/>
        </w:rPr>
        <w:t>’</w:t>
      </w:r>
      <w:r w:rsidRPr="00AF7DAE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кобу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kubur) 1. Кожен калъф на пистолет. 2. Кожена чанта, прикрепена отпред на седлото.</w:t>
      </w:r>
    </w:p>
    <w:p w:rsidR="008B1F42" w:rsidRPr="00AA74F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 xml:space="preserve">ва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въ </w:t>
      </w:r>
      <w:r>
        <w:rPr>
          <w:szCs w:val="28"/>
          <w:lang w:val="bg-BG"/>
        </w:rPr>
        <w:t xml:space="preserve">(тур. </w:t>
      </w:r>
      <w:r>
        <w:rPr>
          <w:szCs w:val="28"/>
          <w:lang w:val="en-US"/>
        </w:rPr>
        <w:t>kova</w:t>
      </w:r>
      <w:r>
        <w:rPr>
          <w:szCs w:val="28"/>
          <w:lang w:val="bg-BG"/>
        </w:rPr>
        <w:t>)</w:t>
      </w:r>
      <w:r w:rsidRPr="00BE7754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Кофа. </w:t>
      </w:r>
      <w:r>
        <w:rPr>
          <w:i/>
          <w:szCs w:val="28"/>
          <w:lang w:val="bg-BG"/>
        </w:rPr>
        <w:t>Донеси ковата с вода.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кованл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кувънл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co</w:t>
      </w:r>
      <w:r w:rsidRPr="00D85910">
        <w:rPr>
          <w:szCs w:val="28"/>
          <w:lang w:val="bg-BG"/>
        </w:rPr>
        <w:softHyphen/>
        <w:t>van</w:t>
      </w:r>
      <w:r w:rsidRPr="00D85910">
        <w:rPr>
          <w:szCs w:val="28"/>
          <w:lang w:val="bg-BG"/>
        </w:rPr>
        <w:softHyphen/>
        <w:t>lik) Пчелин.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вил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разк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вил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кувил’ъ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ръскувил’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За дете: дразня, разплаквам. </w:t>
      </w:r>
      <w:r w:rsidRPr="00D85910">
        <w:rPr>
          <w:i/>
          <w:szCs w:val="28"/>
          <w:lang w:val="bg-BG"/>
        </w:rPr>
        <w:t>Пак ли ковилиш детето?</w:t>
      </w:r>
    </w:p>
    <w:p w:rsidR="008B1F42" w:rsidRPr="00D85910" w:rsidRDefault="008B1F42" w:rsidP="00D75054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ков</w:t>
      </w:r>
      <w:r w:rsidRPr="00D85910">
        <w:rPr>
          <w:b/>
          <w:szCs w:val="28"/>
          <w:lang w:val="bg-BG"/>
        </w:rPr>
        <w:t>лад</w:t>
      </w:r>
      <w:r>
        <w:rPr>
          <w:b/>
          <w:szCs w:val="28"/>
          <w:lang w:val="bg-BG"/>
        </w:rPr>
        <w:t>я̀, да наков</w:t>
      </w:r>
      <w:r w:rsidRPr="00D85910">
        <w:rPr>
          <w:b/>
          <w:szCs w:val="28"/>
          <w:lang w:val="bg-BG"/>
        </w:rPr>
        <w:t>лад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кулъд’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нъкулъд’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Изказвам, обаждам, клеветя, разобличавам</w:t>
      </w:r>
      <w:r>
        <w:rPr>
          <w:szCs w:val="28"/>
          <w:lang w:val="bg-BG"/>
        </w:rPr>
        <w:t>, доноснича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Ще те наковладя на майка ти.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ковь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кув’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(чув. kavêr от рус. ковёр) Малък тъкан или бродиран килим за стена.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Окачи ковьорчето на стената над кревата.</w:t>
      </w:r>
      <w:r w:rsidRPr="00D85910">
        <w:rPr>
          <w:szCs w:val="28"/>
          <w:lang w:val="bg-BG"/>
        </w:rPr>
        <w:t xml:space="preserve">  </w:t>
      </w:r>
    </w:p>
    <w:p w:rsidR="008B1F42" w:rsidRPr="004F1AD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кога</w:t>
      </w:r>
      <w:r>
        <w:rPr>
          <w:b/>
          <w:szCs w:val="28"/>
          <w:lang w:val="bg-BG"/>
        </w:rPr>
        <w:t xml:space="preserve">чко </w:t>
      </w:r>
      <w:r>
        <w:rPr>
          <w:i/>
          <w:szCs w:val="28"/>
          <w:lang w:val="bg-BG"/>
        </w:rPr>
        <w:t>куга</w:t>
      </w:r>
      <w:r>
        <w:rPr>
          <w:i/>
          <w:szCs w:val="28"/>
          <w:lang w:val="bg-BG"/>
        </w:rPr>
        <w:t xml:space="preserve">чку </w:t>
      </w:r>
      <w:r>
        <w:rPr>
          <w:szCs w:val="28"/>
          <w:lang w:val="bg-BG"/>
        </w:rPr>
        <w:t>Кога.</w:t>
      </w:r>
      <w:r>
        <w:rPr>
          <w:i/>
          <w:szCs w:val="28"/>
          <w:lang w:val="bg-BG"/>
        </w:rPr>
        <w:t xml:space="preserve"> </w:t>
      </w:r>
      <w:r w:rsidRPr="004F1ADD">
        <w:rPr>
          <w:i/>
          <w:szCs w:val="28"/>
          <w:lang w:val="bg-BG"/>
        </w:rPr>
        <w:t>Дона когачко е обрала крушата?</w:t>
      </w:r>
    </w:p>
    <w:p w:rsidR="008B1F42" w:rsidRPr="00D85910" w:rsidRDefault="008B1F42" w:rsidP="0046395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кодж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куж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koca) Доста голям, много.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куд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kodoş) 1. Шега, майтап</w:t>
      </w:r>
      <w:r>
        <w:rPr>
          <w:szCs w:val="28"/>
          <w:lang w:val="bg-BG"/>
        </w:rPr>
        <w:t>, подигравка</w:t>
      </w:r>
      <w:r w:rsidRPr="00D85910">
        <w:rPr>
          <w:szCs w:val="28"/>
          <w:lang w:val="bg-BG"/>
        </w:rPr>
        <w:t xml:space="preserve">. 2. Шегаджия, майтапчия.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од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ша</w:t>
      </w:r>
      <w:r>
        <w:rPr>
          <w:b/>
          <w:szCs w:val="28"/>
          <w:lang w:val="bg-BG"/>
        </w:rPr>
        <w:t>, да изкодоша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шъ</w:t>
      </w:r>
      <w:r>
        <w:rPr>
          <w:i/>
          <w:szCs w:val="28"/>
          <w:lang w:val="bg-BG"/>
        </w:rPr>
        <w:t>, дъ искудо</w:t>
      </w:r>
      <w:r>
        <w:rPr>
          <w:i/>
          <w:szCs w:val="28"/>
          <w:lang w:val="bg-BG"/>
        </w:rPr>
        <w:t>шъ</w:t>
      </w:r>
      <w:r w:rsidRPr="00D85910">
        <w:rPr>
          <w:szCs w:val="28"/>
          <w:lang w:val="bg-BG"/>
        </w:rPr>
        <w:t xml:space="preserve"> (тур. kodoş) Шегувам се, майтапя се</w:t>
      </w:r>
      <w:r>
        <w:rPr>
          <w:szCs w:val="28"/>
          <w:lang w:val="bg-BG"/>
        </w:rPr>
        <w:t>, подигравам се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Ти да не ме кодошиш?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(тур. ko</w:t>
      </w:r>
      <w:r w:rsidRPr="00D85910">
        <w:rPr>
          <w:szCs w:val="28"/>
          <w:lang w:val="bg-BG"/>
        </w:rPr>
        <w:softHyphen/>
        <w:t>doş) Шегаджийка, майтапчийка.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куз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 </w:t>
      </w:r>
      <w:r w:rsidRPr="00D85910">
        <w:rPr>
          <w:szCs w:val="28"/>
          <w:lang w:val="bg-BG"/>
        </w:rPr>
        <w:t>Човек, който па</w:t>
      </w:r>
      <w:r w:rsidRPr="00D85910">
        <w:rPr>
          <w:szCs w:val="28"/>
          <w:lang w:val="bg-BG"/>
        </w:rPr>
        <w:softHyphen/>
        <w:t>се стадо кози.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куз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ркъ </w:t>
      </w:r>
      <w:r w:rsidRPr="00D85910">
        <w:rPr>
          <w:szCs w:val="28"/>
          <w:lang w:val="bg-BG"/>
        </w:rPr>
        <w:t>Жена, коя</w:t>
      </w:r>
      <w:r w:rsidRPr="00D85910">
        <w:rPr>
          <w:szCs w:val="28"/>
          <w:lang w:val="bg-BG"/>
        </w:rPr>
        <w:softHyphen/>
        <w:t xml:space="preserve">то пасе стадо кози.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зя се, да се ок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з’ъ съ, дъ съ ук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з’</w:t>
      </w:r>
      <w:r>
        <w:rPr>
          <w:i/>
          <w:szCs w:val="28"/>
          <w:lang w:val="bg-BG"/>
        </w:rPr>
        <w:t>ъ</w:t>
      </w:r>
      <w:r w:rsidRPr="00D85910">
        <w:rPr>
          <w:szCs w:val="28"/>
          <w:lang w:val="bg-BG"/>
        </w:rPr>
        <w:t xml:space="preserve"> За коза: раждам козле</w:t>
      </w:r>
      <w:r>
        <w:rPr>
          <w:szCs w:val="28"/>
          <w:lang w:val="bg-BG"/>
        </w:rPr>
        <w:t>, яре</w:t>
      </w:r>
      <w:r w:rsidRPr="00D85910">
        <w:rPr>
          <w:szCs w:val="28"/>
          <w:lang w:val="bg-BG"/>
        </w:rPr>
        <w:t>.</w:t>
      </w:r>
    </w:p>
    <w:p w:rsidR="008B1F42" w:rsidRPr="002E7A8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 xml:space="preserve">зяк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>з</w:t>
      </w:r>
      <w:r w:rsidRPr="00E93578">
        <w:rPr>
          <w:i/>
          <w:szCs w:val="28"/>
        </w:rPr>
        <w:t xml:space="preserve">’ък </w:t>
      </w:r>
      <w:r>
        <w:rPr>
          <w:szCs w:val="28"/>
          <w:lang w:val="bg-BG"/>
        </w:rPr>
        <w:t>Постелка, завивка от козя вълна.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квам, да </w:t>
      </w:r>
      <w:r w:rsidRPr="0044502C">
        <w:rPr>
          <w:b/>
          <w:szCs w:val="28"/>
          <w:lang w:val="bg-BG"/>
        </w:rPr>
        <w:t>ко̀кна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квъм, дъ 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кнъ</w:t>
      </w:r>
      <w:r>
        <w:rPr>
          <w:szCs w:val="28"/>
          <w:lang w:val="bg-BG"/>
        </w:rPr>
        <w:t xml:space="preserve"> Убождам, бода.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квам се, да се 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кна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въм съ, дъ съ 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кнъ</w:t>
      </w:r>
      <w:r w:rsidRPr="00D85910">
        <w:rPr>
          <w:szCs w:val="28"/>
          <w:lang w:val="bg-BG"/>
        </w:rPr>
        <w:t xml:space="preserve"> Убождам се. </w:t>
      </w:r>
      <w:r w:rsidRPr="00D85910">
        <w:rPr>
          <w:i/>
          <w:szCs w:val="28"/>
          <w:lang w:val="bg-BG"/>
        </w:rPr>
        <w:t>Кокнах си ръката на трънката.</w:t>
      </w:r>
    </w:p>
    <w:p w:rsidR="008B1F42" w:rsidRPr="000E4C93" w:rsidRDefault="008B1F42" w:rsidP="00AF5925">
      <w:pPr>
        <w:ind w:firstLine="720"/>
        <w:rPr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 xml:space="preserve">ки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ки </w:t>
      </w:r>
      <w:r>
        <w:rPr>
          <w:szCs w:val="28"/>
          <w:lang w:val="bg-BG"/>
        </w:rPr>
        <w:t xml:space="preserve"> В детската реч: яйце.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(грц. kokk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softHyphen/>
        <w:t xml:space="preserve">na) Жена, която живее в града, не работи на полето; гражданка; дама, госпожа. 2. Натруфена, гримирана жена.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ина</w:t>
      </w:r>
      <w:r w:rsidRPr="00D85910">
        <w:rPr>
          <w:i/>
          <w:szCs w:val="28"/>
          <w:lang w:val="bg-BG"/>
        </w:rPr>
        <w:t xml:space="preserve"> се пресели в града и стана голяма кокона.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ря се, да се окок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кук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р’ъ съ, дъ съ укук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р’ъ </w:t>
      </w:r>
      <w:r w:rsidRPr="00D85910">
        <w:rPr>
          <w:szCs w:val="28"/>
          <w:lang w:val="bg-BG"/>
        </w:rPr>
        <w:t xml:space="preserve">Отварям широко очи. </w:t>
      </w:r>
      <w:r w:rsidRPr="00D85910">
        <w:rPr>
          <w:i/>
          <w:szCs w:val="28"/>
          <w:lang w:val="bg-BG"/>
        </w:rPr>
        <w:t>Бебето не спи, а се кокори.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коко</w:t>
      </w:r>
      <w:r>
        <w:rPr>
          <w:b/>
          <w:szCs w:val="28"/>
          <w:lang w:val="bg-BG"/>
        </w:rPr>
        <w:t>ши крака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куко</w:t>
      </w:r>
      <w:r>
        <w:rPr>
          <w:i/>
          <w:szCs w:val="28"/>
          <w:lang w:val="bg-BG"/>
        </w:rPr>
        <w:t>ши кръка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Човек, който обича да яде кокоши крака, поради което не умее да пази тайна; клюкар, клюкарка.</w:t>
      </w:r>
    </w:p>
    <w:p w:rsidR="008B1F42" w:rsidRPr="006A160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кокоши</w:t>
      </w:r>
      <w:r>
        <w:rPr>
          <w:b/>
          <w:szCs w:val="28"/>
          <w:lang w:val="bg-BG"/>
        </w:rPr>
        <w:t xml:space="preserve">нка </w:t>
      </w:r>
      <w:r>
        <w:rPr>
          <w:i/>
          <w:szCs w:val="28"/>
          <w:lang w:val="bg-BG"/>
        </w:rPr>
        <w:t>кукуши</w:t>
      </w:r>
      <w:r>
        <w:rPr>
          <w:i/>
          <w:szCs w:val="28"/>
          <w:lang w:val="bg-BG"/>
        </w:rPr>
        <w:t xml:space="preserve">нкъ </w:t>
      </w:r>
      <w:r w:rsidRPr="00D75054">
        <w:rPr>
          <w:szCs w:val="28"/>
          <w:lang w:val="bg-BG"/>
        </w:rPr>
        <w:t>(</w:t>
      </w:r>
      <w:r w:rsidRPr="00D75054">
        <w:rPr>
          <w:bCs/>
          <w:iCs/>
          <w:color w:val="222222"/>
          <w:shd w:val="clear" w:color="auto" w:fill="FFFFFF"/>
        </w:rPr>
        <w:t>Dermanyssus</w:t>
      </w:r>
      <w:r w:rsidRPr="00D75054">
        <w:rPr>
          <w:bCs/>
          <w:iCs/>
          <w:color w:val="222222"/>
          <w:shd w:val="clear" w:color="auto" w:fill="FFFFFF"/>
          <w:lang w:val="bg-BG"/>
        </w:rPr>
        <w:t xml:space="preserve"> </w:t>
      </w:r>
      <w:r w:rsidRPr="00D75054">
        <w:rPr>
          <w:bCs/>
          <w:iCs/>
          <w:color w:val="222222"/>
          <w:shd w:val="clear" w:color="auto" w:fill="FFFFFF"/>
        </w:rPr>
        <w:t>gallinae</w:t>
      </w:r>
      <w:r w:rsidRPr="00D75054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Дребен паякообразен паразит, който напада домашните птици.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кокоши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 се, да се накокоши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кукуши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 съ, дъ съ нъкукуши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1. За пуяк: настръхвам, изправям си перушината. 2. Надувам се, важнича. </w:t>
      </w:r>
      <w:r w:rsidRPr="00D85910">
        <w:rPr>
          <w:i/>
          <w:szCs w:val="28"/>
          <w:lang w:val="bg-BG"/>
        </w:rPr>
        <w:t>Какво си се накокошинил като пуяк?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гел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г’ъл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ko</w:t>
      </w:r>
      <w:r w:rsidRPr="00D85910">
        <w:rPr>
          <w:szCs w:val="28"/>
          <w:lang w:val="bg-BG"/>
        </w:rPr>
        <w:softHyphen/>
        <w:t xml:space="preserve">lay </w:t>
      </w:r>
      <w:r w:rsidRPr="003811F7">
        <w:rPr>
          <w:i/>
          <w:szCs w:val="28"/>
          <w:lang w:val="bg-BG"/>
        </w:rPr>
        <w:t>‘леко’</w:t>
      </w:r>
      <w:r w:rsidRPr="00D85910">
        <w:rPr>
          <w:szCs w:val="28"/>
          <w:lang w:val="bg-BG"/>
        </w:rPr>
        <w:t xml:space="preserve"> и gele </w:t>
      </w:r>
      <w:r w:rsidRPr="00F81762">
        <w:rPr>
          <w:i/>
          <w:szCs w:val="28"/>
          <w:lang w:val="bg-BG"/>
        </w:rPr>
        <w:t>‘да върви’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П</w:t>
      </w:r>
      <w:r w:rsidRPr="00D85910">
        <w:rPr>
          <w:szCs w:val="28"/>
          <w:lang w:val="bg-BG"/>
        </w:rPr>
        <w:t>оздрав към хора, които работят</w:t>
      </w:r>
      <w:r>
        <w:rPr>
          <w:szCs w:val="28"/>
          <w:lang w:val="bg-BG"/>
        </w:rPr>
        <w:t>: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л</w:t>
      </w:r>
      <w:r w:rsidRPr="00D85910">
        <w:rPr>
          <w:szCs w:val="28"/>
          <w:lang w:val="bg-BG"/>
        </w:rPr>
        <w:t>ека работа</w:t>
      </w:r>
      <w:r>
        <w:rPr>
          <w:szCs w:val="28"/>
          <w:lang w:val="bg-BG"/>
        </w:rPr>
        <w:t>, спорна работа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(тур. kolay) 1. Начин, способ. 2. Леснина, лесен способ. </w:t>
      </w:r>
      <w:r w:rsidRPr="00D85910">
        <w:rPr>
          <w:i/>
          <w:szCs w:val="28"/>
          <w:lang w:val="bg-BG"/>
        </w:rPr>
        <w:t>За всичко се намира колая.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коландр</w:t>
      </w:r>
      <w:r>
        <w:rPr>
          <w:b/>
          <w:szCs w:val="28"/>
          <w:lang w:val="bg-BG"/>
        </w:rPr>
        <w:t>я̀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кулъндр’</w:t>
      </w:r>
      <w:r>
        <w:rPr>
          <w:szCs w:val="28"/>
          <w:lang w:val="bg-BG"/>
        </w:rPr>
        <w:t>ъ</w:t>
      </w:r>
      <w:r>
        <w:rPr>
          <w:szCs w:val="28"/>
          <w:lang w:val="bg-BG"/>
        </w:rPr>
        <w:t>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kul</w:t>
      </w:r>
      <w:r w:rsidRPr="00D85910">
        <w:rPr>
          <w:szCs w:val="28"/>
          <w:lang w:val="bg-BG"/>
        </w:rPr>
        <w:softHyphen/>
        <w:t>lan</w:t>
      </w:r>
      <w:r w:rsidRPr="00D85910">
        <w:rPr>
          <w:szCs w:val="28"/>
          <w:lang w:val="bg-BG"/>
        </w:rPr>
        <w:softHyphen/>
        <w:t>dir</w:t>
      </w:r>
      <w:r w:rsidRPr="00D85910">
        <w:rPr>
          <w:szCs w:val="28"/>
          <w:lang w:val="bg-BG"/>
        </w:rPr>
        <w:softHyphen/>
        <w:t>mak) Употребявам, изпол</w:t>
      </w:r>
      <w:r w:rsidRPr="00D85910">
        <w:rPr>
          <w:szCs w:val="28"/>
          <w:lang w:val="bg-BG"/>
        </w:rPr>
        <w:softHyphen/>
        <w:t>з</w:t>
      </w:r>
      <w:r w:rsidRPr="00D85910">
        <w:rPr>
          <w:szCs w:val="28"/>
          <w:lang w:val="bg-BG"/>
        </w:rPr>
        <w:softHyphen/>
        <w:t>вам</w:t>
      </w:r>
      <w:r>
        <w:rPr>
          <w:szCs w:val="28"/>
          <w:lang w:val="bg-BG"/>
        </w:rPr>
        <w:t>, стопанисвам.</w:t>
      </w:r>
    </w:p>
    <w:p w:rsidR="008B1F42" w:rsidRPr="00D87D19" w:rsidRDefault="008B1F42" w:rsidP="00D87D19">
      <w:pPr>
        <w:pStyle w:val="Heading1"/>
        <w:shd w:val="clear" w:color="auto" w:fill="FFFFFF"/>
        <w:ind w:firstLine="708"/>
        <w:jc w:val="both"/>
        <w:textAlignment w:val="baseline"/>
        <w:rPr>
          <w:sz w:val="24"/>
          <w:szCs w:val="24"/>
        </w:rPr>
      </w:pPr>
      <w:r w:rsidRPr="00D87D19">
        <w:rPr>
          <w:sz w:val="24"/>
          <w:szCs w:val="24"/>
        </w:rPr>
        <w:t>коле</w:t>
      </w:r>
      <w:r>
        <w:rPr>
          <w:sz w:val="24"/>
          <w:szCs w:val="24"/>
        </w:rPr>
        <w:t></w:t>
      </w:r>
      <w:r w:rsidRPr="00D87D19">
        <w:rPr>
          <w:sz w:val="24"/>
          <w:szCs w:val="24"/>
        </w:rPr>
        <w:t>ндро</w:t>
      </w:r>
      <w:r w:rsidRPr="00D87D19">
        <w:rPr>
          <w:b w:val="0"/>
          <w:sz w:val="24"/>
          <w:szCs w:val="24"/>
        </w:rPr>
        <w:t xml:space="preserve"> </w:t>
      </w:r>
      <w:r w:rsidRPr="00D87D19">
        <w:rPr>
          <w:b w:val="0"/>
          <w:i/>
          <w:sz w:val="24"/>
          <w:szCs w:val="24"/>
        </w:rPr>
        <w:t>куле</w:t>
      </w:r>
      <w:r w:rsidRPr="00D87D19">
        <w:rPr>
          <w:b w:val="0"/>
          <w:i/>
          <w:sz w:val="24"/>
          <w:szCs w:val="24"/>
        </w:rPr>
        <w:t>ндру</w:t>
      </w:r>
      <w:r w:rsidRPr="00D87D19">
        <w:rPr>
          <w:i/>
          <w:sz w:val="24"/>
          <w:szCs w:val="24"/>
        </w:rPr>
        <w:t xml:space="preserve"> </w:t>
      </w:r>
      <w:r w:rsidRPr="00D87D19">
        <w:rPr>
          <w:b w:val="0"/>
          <w:sz w:val="24"/>
          <w:szCs w:val="24"/>
        </w:rPr>
        <w:t>(Coriandrum</w:t>
      </w:r>
      <w:r>
        <w:rPr>
          <w:b w:val="0"/>
          <w:sz w:val="24"/>
          <w:szCs w:val="24"/>
        </w:rPr>
        <w:t xml:space="preserve"> sativum</w:t>
      </w:r>
      <w:r w:rsidRPr="00D87D19">
        <w:rPr>
          <w:b w:val="0"/>
          <w:sz w:val="24"/>
          <w:szCs w:val="24"/>
        </w:rPr>
        <w:t>)</w:t>
      </w:r>
      <w:r>
        <w:rPr>
          <w:b w:val="0"/>
          <w:sz w:val="24"/>
          <w:szCs w:val="24"/>
        </w:rPr>
        <w:t xml:space="preserve"> Кориандър – едногодишно тревисто растение с характерна миризма.</w:t>
      </w:r>
      <w:r>
        <w:rPr>
          <w:b w:val="0"/>
          <w:sz w:val="24"/>
          <w:szCs w:val="24"/>
        </w:rPr>
        <w:tab/>
      </w:r>
    </w:p>
    <w:p w:rsidR="008B1F42" w:rsidRPr="00D85910" w:rsidRDefault="008B1F42" w:rsidP="00D87D1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колту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култу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koltuk </w:t>
      </w:r>
      <w:r w:rsidRPr="003811F7">
        <w:rPr>
          <w:i/>
          <w:szCs w:val="28"/>
          <w:lang w:val="bg-BG"/>
        </w:rPr>
        <w:t>‘мишница’</w:t>
      </w:r>
      <w:r w:rsidRPr="00D85910">
        <w:rPr>
          <w:szCs w:val="28"/>
          <w:lang w:val="bg-BG"/>
        </w:rPr>
        <w:t>) Страничен израстък на зеленчук, който се откършва при отглеждането му, за да се засили  полезната част.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колту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култу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kol</w:t>
      </w:r>
      <w:r w:rsidRPr="00D85910">
        <w:rPr>
          <w:szCs w:val="28"/>
          <w:lang w:val="bg-BG"/>
        </w:rPr>
        <w:softHyphen/>
        <w:t xml:space="preserve">tuk </w:t>
      </w:r>
      <w:r w:rsidRPr="003811F7">
        <w:rPr>
          <w:i/>
          <w:szCs w:val="28"/>
          <w:lang w:val="bg-BG"/>
        </w:rPr>
        <w:t>‘мишница’</w:t>
      </w:r>
      <w:r w:rsidRPr="00D85910">
        <w:rPr>
          <w:szCs w:val="28"/>
          <w:lang w:val="bg-BG"/>
        </w:rPr>
        <w:t xml:space="preserve">) Откършвам, премахвам страничните израстъци на зеленчуци, за да се засилят централното стъбло и плодовете; филизя. </w:t>
      </w:r>
      <w:r w:rsidRPr="00D85910">
        <w:rPr>
          <w:i/>
          <w:szCs w:val="28"/>
          <w:lang w:val="bg-BG"/>
        </w:rPr>
        <w:t>Вчера колтучих доматите.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колч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кулч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kolçan) Кутия или кесия за стрели от кожа, дърво или метал, която се закача на колан. 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Като че ли, почти.</w:t>
      </w:r>
    </w:p>
    <w:p w:rsidR="008B1F42" w:rsidRPr="00BA29A0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команда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кумънда</w:t>
      </w:r>
      <w:r>
        <w:rPr>
          <w:i/>
          <w:szCs w:val="28"/>
          <w:lang w:val="bg-BG"/>
        </w:rPr>
        <w:t>р</w:t>
      </w:r>
      <w:r w:rsidRPr="00BA29A0">
        <w:rPr>
          <w:i/>
          <w:szCs w:val="28"/>
        </w:rPr>
        <w:t xml:space="preserve">’ъ </w:t>
      </w:r>
      <w:r>
        <w:rPr>
          <w:szCs w:val="28"/>
          <w:lang w:val="bg-BG"/>
        </w:rPr>
        <w:t>Нареждам, разпореждам се, заповядвам, командвам.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(грц. kommati </w:t>
      </w:r>
      <w:r w:rsidRPr="003811F7">
        <w:rPr>
          <w:i/>
          <w:szCs w:val="28"/>
          <w:lang w:val="bg-BG"/>
        </w:rPr>
        <w:t>‘парче’</w:t>
      </w:r>
      <w:r w:rsidRPr="00D85910">
        <w:rPr>
          <w:szCs w:val="28"/>
          <w:lang w:val="bg-BG"/>
        </w:rPr>
        <w:t>) Парче, къс, къшей хляб.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мбал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мбъл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(нгр. kompos от kombos </w:t>
      </w:r>
      <w:r w:rsidRPr="00F81762">
        <w:rPr>
          <w:i/>
          <w:szCs w:val="28"/>
          <w:lang w:val="bg-BG"/>
        </w:rPr>
        <w:t>‘възел’</w:t>
      </w:r>
      <w:r w:rsidRPr="00D85910">
        <w:rPr>
          <w:szCs w:val="28"/>
          <w:lang w:val="bg-BG"/>
        </w:rPr>
        <w:t>) Малка подутина, цицина</w:t>
      </w:r>
      <w:r>
        <w:rPr>
          <w:szCs w:val="28"/>
          <w:lang w:val="bg-BG"/>
        </w:rPr>
        <w:t>, причинена от удар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комбили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зон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кумбилиз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(фр. kombinaison) Комбинезон –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част от дамско бельо.</w:t>
      </w:r>
    </w:p>
    <w:p w:rsidR="008B1F42" w:rsidRPr="00210CD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 xml:space="preserve">мкам се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мкъм съ </w:t>
      </w:r>
      <w:r>
        <w:rPr>
          <w:szCs w:val="28"/>
          <w:lang w:val="bg-BG"/>
        </w:rPr>
        <w:t>Причастявам се, вземам причастие.</w:t>
      </w:r>
    </w:p>
    <w:p w:rsidR="008B1F42" w:rsidRPr="0052704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комуни</w:t>
      </w:r>
      <w:r>
        <w:rPr>
          <w:b/>
          <w:szCs w:val="28"/>
          <w:lang w:val="bg-BG"/>
        </w:rPr>
        <w:t xml:space="preserve">га </w:t>
      </w:r>
      <w:r>
        <w:rPr>
          <w:i/>
          <w:szCs w:val="28"/>
          <w:lang w:val="bg-BG"/>
        </w:rPr>
        <w:t>кумуни</w:t>
      </w:r>
      <w:r>
        <w:rPr>
          <w:i/>
          <w:szCs w:val="28"/>
          <w:lang w:val="bg-BG"/>
        </w:rPr>
        <w:t xml:space="preserve">гъ </w:t>
      </w:r>
      <w:r w:rsidRPr="00527047">
        <w:rPr>
          <w:szCs w:val="28"/>
          <w:lang w:val="bg-BG"/>
        </w:rPr>
        <w:t>(</w:t>
      </w:r>
      <w:r>
        <w:rPr>
          <w:szCs w:val="28"/>
          <w:lang w:val="en-US"/>
        </w:rPr>
        <w:t>Melilotus</w:t>
      </w:r>
      <w:r w:rsidRPr="00527047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Двегодишно тревисто растение с разклонено, високо до 1,5 м стъбло и с жълти цветове.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кумши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komşu) Съседка.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kom</w:t>
      </w:r>
      <w:r w:rsidRPr="00D85910">
        <w:rPr>
          <w:szCs w:val="28"/>
          <w:lang w:val="bg-BG"/>
        </w:rPr>
        <w:softHyphen/>
        <w:t>şu) Съсед.</w:t>
      </w:r>
    </w:p>
    <w:p w:rsidR="008B1F42" w:rsidRPr="00C462B1" w:rsidRDefault="008B1F42" w:rsidP="003A58D2">
      <w:pPr>
        <w:ind w:firstLine="720"/>
        <w:jc w:val="both"/>
        <w:rPr>
          <w:i/>
          <w:szCs w:val="28"/>
        </w:rPr>
      </w:pPr>
      <w:r w:rsidRPr="00D85910">
        <w:rPr>
          <w:b/>
          <w:szCs w:val="28"/>
          <w:lang w:val="bg-BG"/>
        </w:rPr>
        <w:t>комшулу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кумшулу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komşuluk) 1. Съседство, добри отношения между съседи. 2. Портичка между два съседни двора. </w:t>
      </w:r>
      <w:r>
        <w:rPr>
          <w:i/>
          <w:szCs w:val="28"/>
          <w:lang w:val="bg-BG"/>
        </w:rPr>
        <w:t>Влез през комшулука.</w:t>
      </w:r>
    </w:p>
    <w:p w:rsidR="008B1F42" w:rsidRPr="00C462B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 xml:space="preserve">ндика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ндикъ </w:t>
      </w:r>
      <w:r w:rsidRPr="00C462B1">
        <w:rPr>
          <w:szCs w:val="28"/>
        </w:rPr>
        <w:t>(</w:t>
      </w:r>
      <w:r>
        <w:rPr>
          <w:szCs w:val="28"/>
          <w:lang w:val="bg-BG"/>
        </w:rPr>
        <w:t>гр. k</w:t>
      </w:r>
      <w:r>
        <w:rPr>
          <w:szCs w:val="28"/>
          <w:lang w:val="en-US"/>
        </w:rPr>
        <w:t>ont</w:t>
      </w:r>
      <w:r w:rsidRPr="00C462B1">
        <w:rPr>
          <w:szCs w:val="28"/>
        </w:rPr>
        <w:t>а</w:t>
      </w:r>
      <w:r>
        <w:rPr>
          <w:szCs w:val="28"/>
          <w:lang w:val="en-US"/>
        </w:rPr>
        <w:t>kion</w:t>
      </w:r>
      <w:r w:rsidRPr="00C462B1">
        <w:rPr>
          <w:szCs w:val="28"/>
        </w:rPr>
        <w:t xml:space="preserve"> от </w:t>
      </w:r>
      <w:r>
        <w:rPr>
          <w:szCs w:val="28"/>
          <w:lang w:val="en-US"/>
        </w:rPr>
        <w:t>kont</w:t>
      </w:r>
      <w:r w:rsidRPr="00C462B1">
        <w:rPr>
          <w:szCs w:val="28"/>
        </w:rPr>
        <w:t>о</w:t>
      </w:r>
      <w:r>
        <w:rPr>
          <w:szCs w:val="28"/>
          <w:lang w:val="en-US"/>
        </w:rPr>
        <w:t>s</w:t>
      </w:r>
      <w:r w:rsidRPr="002418F8">
        <w:rPr>
          <w:i/>
          <w:szCs w:val="28"/>
        </w:rPr>
        <w:t xml:space="preserve"> ‘</w:t>
      </w:r>
      <w:r w:rsidRPr="002418F8">
        <w:rPr>
          <w:i/>
          <w:szCs w:val="28"/>
          <w:lang w:val="bg-BG"/>
        </w:rPr>
        <w:t>кратък</w:t>
      </w:r>
      <w:r w:rsidRPr="002418F8">
        <w:rPr>
          <w:i/>
          <w:szCs w:val="28"/>
        </w:rPr>
        <w:t>’</w:t>
      </w:r>
      <w:r w:rsidRPr="00C462B1">
        <w:rPr>
          <w:szCs w:val="28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Правила, устав.</w:t>
      </w:r>
    </w:p>
    <w:p w:rsidR="008B1F42" w:rsidRPr="006A38A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конопощи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кунупушти</w:t>
      </w:r>
      <w:r>
        <w:rPr>
          <w:i/>
          <w:szCs w:val="28"/>
          <w:lang w:val="bg-BG"/>
        </w:rPr>
        <w:t xml:space="preserve">цъ </w:t>
      </w:r>
      <w:r w:rsidRPr="00D831AB">
        <w:rPr>
          <w:shd w:val="clear" w:color="auto" w:fill="FFFFFF"/>
          <w:lang w:val="bg-BG"/>
        </w:rPr>
        <w:t>(</w:t>
      </w:r>
      <w:r w:rsidRPr="00D831AB">
        <w:rPr>
          <w:iCs/>
          <w:shd w:val="clear" w:color="auto" w:fill="FFFFFF"/>
        </w:rPr>
        <w:t>Gryllotalpa</w:t>
      </w:r>
      <w:r w:rsidRPr="00D831AB">
        <w:rPr>
          <w:iCs/>
          <w:shd w:val="clear" w:color="auto" w:fill="FFFFFF"/>
          <w:lang w:val="bg-BG"/>
        </w:rPr>
        <w:t xml:space="preserve"> </w:t>
      </w:r>
      <w:r w:rsidRPr="00D831AB">
        <w:rPr>
          <w:iCs/>
          <w:shd w:val="clear" w:color="auto" w:fill="FFFFFF"/>
        </w:rPr>
        <w:t>gryllotalpa</w:t>
      </w:r>
      <w:r w:rsidRPr="00D831AB">
        <w:rPr>
          <w:shd w:val="clear" w:color="auto" w:fill="FFFFFF"/>
          <w:lang w:val="bg-BG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bg-BG"/>
        </w:rPr>
        <w:t xml:space="preserve"> 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Попово прасе – вид крилато насекомо, което се храни с корени и млади листа на земеделски култури.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нтя се, да се нак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нтя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нт’ъ съ, дъ съ нък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kont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s </w:t>
      </w:r>
      <w:r w:rsidRPr="00F81762">
        <w:rPr>
          <w:i/>
          <w:szCs w:val="28"/>
          <w:lang w:val="bg-BG"/>
        </w:rPr>
        <w:t>‘красив’, ‘представителен’</w:t>
      </w:r>
      <w:r w:rsidRPr="00D85910">
        <w:rPr>
          <w:szCs w:val="28"/>
          <w:lang w:val="bg-BG"/>
        </w:rPr>
        <w:t xml:space="preserve"> от ит. conte </w:t>
      </w:r>
      <w:r w:rsidRPr="002418F8">
        <w:rPr>
          <w:i/>
          <w:szCs w:val="28"/>
          <w:lang w:val="bg-BG"/>
        </w:rPr>
        <w:t>‘граф’</w:t>
      </w:r>
      <w:r w:rsidRPr="00D85910">
        <w:rPr>
          <w:szCs w:val="28"/>
          <w:lang w:val="bg-BG"/>
        </w:rPr>
        <w:t>) Обличам се красиво, гиздя се.</w:t>
      </w:r>
      <w:r w:rsidRPr="00D85910">
        <w:rPr>
          <w:b/>
          <w:szCs w:val="28"/>
          <w:lang w:val="bg-BG"/>
        </w:rPr>
        <w:t xml:space="preserve">  </w:t>
      </w:r>
    </w:p>
    <w:p w:rsidR="008B1F42" w:rsidRPr="00FA7742" w:rsidRDefault="008B1F42" w:rsidP="00A44F1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</w:t>
      </w:r>
      <w:r w:rsidRPr="00FA7742">
        <w:rPr>
          <w:b/>
          <w:szCs w:val="28"/>
          <w:lang w:val="bg-BG"/>
        </w:rPr>
        <w:t>нушма</w:t>
      </w:r>
      <w:r w:rsidRPr="00FA7742">
        <w:rPr>
          <w:b/>
          <w:szCs w:val="28"/>
          <w:lang w:val="bg-BG"/>
        </w:rPr>
        <w:t>к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кунушма</w:t>
      </w:r>
      <w:r>
        <w:rPr>
          <w:i/>
          <w:szCs w:val="28"/>
          <w:lang w:val="bg-BG"/>
        </w:rPr>
        <w:t xml:space="preserve">к </w:t>
      </w:r>
      <w:r w:rsidRPr="00D85910">
        <w:rPr>
          <w:szCs w:val="28"/>
          <w:lang w:val="bg-BG"/>
        </w:rPr>
        <w:t>(тур. konuş</w:t>
      </w:r>
      <w:r>
        <w:rPr>
          <w:szCs w:val="28"/>
          <w:lang w:val="bg-BG"/>
        </w:rPr>
        <w:t xml:space="preserve"> </w:t>
      </w:r>
      <w:r w:rsidRPr="00F81762">
        <w:rPr>
          <w:i/>
          <w:szCs w:val="28"/>
          <w:lang w:val="bg-BG"/>
        </w:rPr>
        <w:t>‘говоря’, ‘разговарям’, ‘обсъждам’</w:t>
      </w:r>
      <w:r w:rsidRPr="00D85910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Разговор, раздумка.</w:t>
      </w:r>
    </w:p>
    <w:p w:rsidR="008B1F42" w:rsidRDefault="008B1F42" w:rsidP="00A44F13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нущи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нущи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кунушти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кунушти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съм</w:t>
      </w:r>
      <w:r w:rsidRPr="00D85910">
        <w:rPr>
          <w:szCs w:val="28"/>
          <w:lang w:val="bg-BG"/>
        </w:rPr>
        <w:t xml:space="preserve"> (тур. konuşmak) Приказвам, разговарям, бъбря с някого. </w:t>
      </w:r>
      <w:r w:rsidRPr="00D85910">
        <w:rPr>
          <w:i/>
          <w:szCs w:val="28"/>
          <w:lang w:val="bg-BG"/>
        </w:rPr>
        <w:t>По цял ден конущисваме с баба ти.</w:t>
      </w:r>
    </w:p>
    <w:p w:rsidR="008B1F42" w:rsidRPr="003A226C" w:rsidRDefault="008B1F42" w:rsidP="00A44F1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конфу</w:t>
      </w:r>
      <w:r>
        <w:rPr>
          <w:b/>
          <w:szCs w:val="28"/>
          <w:lang w:val="bg-BG"/>
        </w:rPr>
        <w:t xml:space="preserve">з </w:t>
      </w:r>
      <w:r>
        <w:rPr>
          <w:i/>
          <w:szCs w:val="28"/>
          <w:lang w:val="bg-BG"/>
        </w:rPr>
        <w:t>кунфу</w:t>
      </w:r>
      <w:r>
        <w:rPr>
          <w:i/>
          <w:szCs w:val="28"/>
          <w:lang w:val="bg-BG"/>
        </w:rPr>
        <w:t xml:space="preserve">с </w:t>
      </w:r>
      <w:r w:rsidRPr="002E197F">
        <w:rPr>
          <w:szCs w:val="28"/>
          <w:lang w:val="bg-BG"/>
        </w:rPr>
        <w:t>(</w:t>
      </w:r>
      <w:r>
        <w:rPr>
          <w:szCs w:val="28"/>
          <w:lang w:val="bg-BG"/>
        </w:rPr>
        <w:t>лат. confus</w:t>
      </w:r>
      <w:r>
        <w:rPr>
          <w:szCs w:val="28"/>
          <w:lang w:val="en-US"/>
        </w:rPr>
        <w:t>u</w:t>
      </w:r>
      <w:r>
        <w:rPr>
          <w:szCs w:val="28"/>
          <w:lang w:val="bg-BG"/>
        </w:rPr>
        <w:t>s</w:t>
      </w:r>
      <w:r w:rsidRPr="002E197F">
        <w:rPr>
          <w:szCs w:val="28"/>
          <w:lang w:val="bg-BG"/>
        </w:rPr>
        <w:t xml:space="preserve"> </w:t>
      </w:r>
      <w:r w:rsidRPr="002418F8">
        <w:rPr>
          <w:i/>
          <w:szCs w:val="28"/>
          <w:lang w:val="bg-BG"/>
        </w:rPr>
        <w:t>‘засрамен’</w:t>
      </w:r>
      <w:r w:rsidRPr="002E197F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Мъмрене, укор, засрамване.</w:t>
      </w:r>
    </w:p>
    <w:p w:rsidR="008B1F42" w:rsidRPr="003A226C" w:rsidRDefault="008B1F42" w:rsidP="00A44F13">
      <w:pPr>
        <w:ind w:firstLine="720"/>
        <w:jc w:val="both"/>
        <w:rPr>
          <w:szCs w:val="28"/>
          <w:lang w:val="bg-BG"/>
        </w:rPr>
      </w:pPr>
      <w:r w:rsidRPr="003A226C">
        <w:rPr>
          <w:b/>
          <w:szCs w:val="28"/>
          <w:lang w:val="bg-BG"/>
        </w:rPr>
        <w:t>конфу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>зя, да сконфу</w:t>
      </w:r>
      <w:r>
        <w:rPr>
          <w:b/>
          <w:szCs w:val="28"/>
          <w:lang w:val="bg-BG"/>
        </w:rPr>
        <w:t xml:space="preserve">зя </w:t>
      </w:r>
      <w:r>
        <w:rPr>
          <w:i/>
          <w:szCs w:val="28"/>
          <w:lang w:val="bg-BG"/>
        </w:rPr>
        <w:t>кунфу</w:t>
      </w:r>
      <w:r>
        <w:rPr>
          <w:i/>
          <w:szCs w:val="28"/>
          <w:lang w:val="bg-BG"/>
        </w:rPr>
        <w:t>з</w:t>
      </w:r>
      <w:r w:rsidRPr="003A226C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, дъ скунфу</w:t>
      </w:r>
      <w:r>
        <w:rPr>
          <w:i/>
          <w:szCs w:val="28"/>
          <w:lang w:val="bg-BG"/>
        </w:rPr>
        <w:t>з</w:t>
      </w:r>
      <w:r w:rsidRPr="002418F8">
        <w:rPr>
          <w:i/>
          <w:szCs w:val="28"/>
          <w:lang w:val="bg-BG"/>
        </w:rPr>
        <w:t>’ъ</w:t>
      </w:r>
      <w:r w:rsidRPr="003A226C">
        <w:rPr>
          <w:i/>
          <w:szCs w:val="28"/>
          <w:lang w:val="bg-BG"/>
        </w:rPr>
        <w:t xml:space="preserve"> </w:t>
      </w:r>
      <w:r w:rsidRPr="002E197F">
        <w:rPr>
          <w:szCs w:val="28"/>
          <w:lang w:val="bg-BG"/>
        </w:rPr>
        <w:t>(</w:t>
      </w:r>
      <w:r>
        <w:rPr>
          <w:szCs w:val="28"/>
          <w:lang w:val="bg-BG"/>
        </w:rPr>
        <w:t>лат. confus</w:t>
      </w:r>
      <w:r>
        <w:rPr>
          <w:szCs w:val="28"/>
          <w:lang w:val="en-US"/>
        </w:rPr>
        <w:t>u</w:t>
      </w:r>
      <w:r>
        <w:rPr>
          <w:szCs w:val="28"/>
          <w:lang w:val="bg-BG"/>
        </w:rPr>
        <w:t>s</w:t>
      </w:r>
      <w:r w:rsidRPr="002E197F">
        <w:rPr>
          <w:szCs w:val="28"/>
          <w:lang w:val="bg-BG"/>
        </w:rPr>
        <w:t xml:space="preserve"> </w:t>
      </w:r>
      <w:r w:rsidRPr="002418F8">
        <w:rPr>
          <w:i/>
          <w:szCs w:val="28"/>
          <w:lang w:val="bg-BG"/>
        </w:rPr>
        <w:t>‘засрамен’</w:t>
      </w:r>
      <w:r w:rsidRPr="002E197F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Мъмря, укорявам, хокам, скарвам се, засрамвам.</w:t>
      </w:r>
    </w:p>
    <w:p w:rsidR="008B1F42" w:rsidRPr="00CE048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 xml:space="preserve">нчов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нчуф </w:t>
      </w:r>
      <w:r w:rsidRPr="002E197F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kon</w:t>
      </w:r>
      <w:r w:rsidRPr="002E197F">
        <w:rPr>
          <w:szCs w:val="28"/>
          <w:lang w:val="bg-BG"/>
        </w:rPr>
        <w:t>ç)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Горнището на ботуш или чорап.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 топонимията: място, където са изкопани, изкоренени дърветата и храстите, за да се използва освободената площ за пасище или нива.</w:t>
      </w:r>
    </w:p>
    <w:p w:rsidR="008B1F42" w:rsidRPr="002B77D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>пан</w:t>
      </w:r>
      <w:r w:rsidRPr="003C1BA1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vertAlign w:val="superscript"/>
          <w:lang w:val="bg-BG"/>
        </w:rPr>
        <w:t xml:space="preserve">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пън </w:t>
      </w:r>
      <w:r>
        <w:rPr>
          <w:szCs w:val="28"/>
          <w:lang w:val="bg-BG"/>
        </w:rPr>
        <w:t xml:space="preserve">1. Кочан царевица. 2. Сготвено бутче от кокошка или друга птица. </w:t>
      </w:r>
      <w:r>
        <w:rPr>
          <w:i/>
          <w:szCs w:val="28"/>
          <w:lang w:val="bg-BG"/>
        </w:rPr>
        <w:t xml:space="preserve">Папурът </w:t>
      </w:r>
      <w:r w:rsidRPr="00F81762">
        <w:rPr>
          <w:szCs w:val="28"/>
        </w:rPr>
        <w:t>‘</w:t>
      </w:r>
      <w:r w:rsidRPr="00F81762">
        <w:rPr>
          <w:szCs w:val="28"/>
          <w:lang w:val="bg-BG"/>
        </w:rPr>
        <w:t>царевицата</w:t>
      </w:r>
      <w:r w:rsidRPr="00F81762">
        <w:rPr>
          <w:szCs w:val="28"/>
        </w:rPr>
        <w:t>’</w:t>
      </w:r>
      <w:r>
        <w:rPr>
          <w:i/>
          <w:szCs w:val="28"/>
          <w:lang w:val="bg-BG"/>
        </w:rPr>
        <w:t xml:space="preserve"> е направил големи копани.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пан</w:t>
      </w:r>
      <w:r w:rsidRPr="003C1BA1">
        <w:rPr>
          <w:b/>
          <w:szCs w:val="28"/>
          <w:vertAlign w:val="superscript"/>
          <w:lang w:val="bg-BG"/>
        </w:rPr>
        <w:t>2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пън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Копаене; п</w:t>
      </w:r>
      <w:r w:rsidRPr="00D85910">
        <w:rPr>
          <w:szCs w:val="28"/>
          <w:lang w:val="bg-BG"/>
        </w:rPr>
        <w:t xml:space="preserve">рекопана земя, нива. </w:t>
      </w:r>
      <w:r w:rsidRPr="001A1382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Текезесарска копан. </w:t>
      </w:r>
      <w:r w:rsidRPr="00D85910">
        <w:rPr>
          <w:szCs w:val="28"/>
          <w:lang w:val="bg-BG"/>
        </w:rPr>
        <w:t>Лошо прекопана земя, повърхностно, как да е.</w:t>
      </w:r>
    </w:p>
    <w:p w:rsidR="008B1F42" w:rsidRDefault="008B1F42" w:rsidP="002B77D4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копана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купъна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Ром, който прави и продава дървени съдове; копанарин.</w:t>
      </w:r>
    </w:p>
    <w:p w:rsidR="008B1F42" w:rsidRPr="0096306C" w:rsidRDefault="008B1F42" w:rsidP="002B77D4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копана</w:t>
      </w:r>
      <w:r>
        <w:rPr>
          <w:b/>
          <w:szCs w:val="28"/>
          <w:lang w:val="bg-BG"/>
        </w:rPr>
        <w:t xml:space="preserve">рин </w:t>
      </w:r>
      <w:r>
        <w:rPr>
          <w:i/>
          <w:szCs w:val="28"/>
          <w:lang w:val="bg-BG"/>
        </w:rPr>
        <w:t>купъна</w:t>
      </w:r>
      <w:r>
        <w:rPr>
          <w:i/>
          <w:szCs w:val="28"/>
          <w:lang w:val="bg-BG"/>
        </w:rPr>
        <w:t xml:space="preserve">рин </w:t>
      </w:r>
      <w:r>
        <w:rPr>
          <w:szCs w:val="28"/>
          <w:lang w:val="bg-BG"/>
        </w:rPr>
        <w:t>Ром, който прави и продава дървени съдове; копанар.</w:t>
      </w:r>
    </w:p>
    <w:p w:rsidR="008B1F42" w:rsidRPr="0096306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копана</w:t>
      </w:r>
      <w:r>
        <w:rPr>
          <w:b/>
          <w:szCs w:val="28"/>
          <w:lang w:val="bg-BG"/>
        </w:rPr>
        <w:t xml:space="preserve">рка </w:t>
      </w:r>
      <w:r>
        <w:rPr>
          <w:i/>
          <w:szCs w:val="28"/>
          <w:lang w:val="bg-BG"/>
        </w:rPr>
        <w:t>купъна</w:t>
      </w:r>
      <w:r>
        <w:rPr>
          <w:i/>
          <w:szCs w:val="28"/>
          <w:lang w:val="bg-BG"/>
        </w:rPr>
        <w:t xml:space="preserve">ркъ </w:t>
      </w:r>
      <w:r>
        <w:rPr>
          <w:szCs w:val="28"/>
          <w:lang w:val="bg-BG"/>
        </w:rPr>
        <w:t>Ромка, която прави и продава дървени съдове.</w:t>
      </w:r>
    </w:p>
    <w:p w:rsidR="008B1F42" w:rsidRPr="000847CD" w:rsidRDefault="008B1F42" w:rsidP="003A58D2">
      <w:pPr>
        <w:ind w:firstLine="720"/>
        <w:jc w:val="both"/>
        <w:rPr>
          <w:i/>
          <w:szCs w:val="28"/>
        </w:rPr>
      </w:pPr>
      <w:r w:rsidRPr="001E45AC">
        <w:rPr>
          <w:b/>
          <w:szCs w:val="28"/>
          <w:lang w:val="bg-BG"/>
        </w:rPr>
        <w:t>ко</w:t>
      </w:r>
      <w:r w:rsidRPr="001E45AC">
        <w:rPr>
          <w:b/>
          <w:szCs w:val="28"/>
          <w:lang w:val="bg-BG"/>
        </w:rPr>
        <w:t>п</w:t>
      </w:r>
      <w:r>
        <w:rPr>
          <w:b/>
          <w:szCs w:val="28"/>
          <w:lang w:val="bg-BG"/>
        </w:rPr>
        <w:t>а</w:t>
      </w:r>
      <w:r w:rsidRPr="001E45AC">
        <w:rPr>
          <w:b/>
          <w:szCs w:val="28"/>
          <w:lang w:val="bg-BG"/>
        </w:rPr>
        <w:t>нка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пънкъ </w:t>
      </w:r>
      <w:r>
        <w:rPr>
          <w:szCs w:val="28"/>
          <w:lang w:val="bg-BG"/>
        </w:rPr>
        <w:t xml:space="preserve">Кочан от царевица след оронване на зърното. </w:t>
      </w:r>
      <w:r w:rsidRPr="00D85910">
        <w:rPr>
          <w:i/>
          <w:szCs w:val="28"/>
          <w:lang w:val="bg-BG"/>
        </w:rPr>
        <w:t>Донеси копан</w:t>
      </w:r>
      <w:r>
        <w:rPr>
          <w:i/>
          <w:szCs w:val="28"/>
          <w:lang w:val="bg-BG"/>
        </w:rPr>
        <w:t>к</w:t>
      </w:r>
      <w:r w:rsidRPr="00D85910">
        <w:rPr>
          <w:i/>
          <w:szCs w:val="28"/>
          <w:lang w:val="bg-BG"/>
        </w:rPr>
        <w:t>и да се разгори печката.</w:t>
      </w:r>
    </w:p>
    <w:p w:rsidR="008B1F42" w:rsidRPr="000847CD" w:rsidRDefault="008B1F42" w:rsidP="003A58D2">
      <w:pPr>
        <w:ind w:firstLine="720"/>
        <w:jc w:val="both"/>
        <w:rPr>
          <w:szCs w:val="28"/>
          <w:lang w:val="bg-BG"/>
        </w:rPr>
      </w:pPr>
      <w:r w:rsidRPr="00D44F38">
        <w:rPr>
          <w:b/>
          <w:szCs w:val="28"/>
        </w:rPr>
        <w:t>копа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нка </w:t>
      </w:r>
      <w:r>
        <w:rPr>
          <w:i/>
          <w:szCs w:val="28"/>
          <w:lang w:val="bg-BG"/>
        </w:rPr>
        <w:t>купа</w:t>
      </w:r>
      <w:r>
        <w:rPr>
          <w:i/>
          <w:szCs w:val="28"/>
          <w:lang w:val="bg-BG"/>
        </w:rPr>
        <w:t xml:space="preserve">нкъ </w:t>
      </w:r>
      <w:r>
        <w:rPr>
          <w:szCs w:val="28"/>
          <w:lang w:val="bg-BG"/>
        </w:rPr>
        <w:t>Дървено корито за хранене на прасе и други домашни животни.</w:t>
      </w:r>
    </w:p>
    <w:p w:rsidR="008B1F42" w:rsidRPr="00D106BF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панче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пън</w:t>
      </w:r>
      <w:r w:rsidRPr="00D85910">
        <w:rPr>
          <w:szCs w:val="28"/>
          <w:lang w:val="bg-BG"/>
        </w:rPr>
        <w:t xml:space="preserve"> (грц. kop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va) </w:t>
      </w:r>
      <w:r>
        <w:rPr>
          <w:szCs w:val="28"/>
          <w:lang w:val="bg-BG"/>
        </w:rPr>
        <w:t>Сготвено б</w:t>
      </w:r>
      <w:r w:rsidRPr="00D85910">
        <w:rPr>
          <w:szCs w:val="28"/>
          <w:lang w:val="bg-BG"/>
        </w:rPr>
        <w:t xml:space="preserve">утче от кокошка или друга птица. </w:t>
      </w:r>
      <w:r>
        <w:rPr>
          <w:i/>
          <w:szCs w:val="28"/>
          <w:lang w:val="bg-BG"/>
        </w:rPr>
        <w:t>Сипи ми копанче.</w:t>
      </w:r>
    </w:p>
    <w:p w:rsidR="008B1F42" w:rsidRPr="00D106BF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В топонимията:</w:t>
      </w:r>
      <w:r w:rsidRPr="007E6C9E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кладенче, на което е поставена хралупа от дърво; качка</w:t>
      </w:r>
      <w:r>
        <w:rPr>
          <w:szCs w:val="28"/>
          <w:lang w:val="bg-BG"/>
        </w:rPr>
        <w:t>, стублица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Дядовото Иваново копаче.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пеле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п’ъли</w:t>
      </w:r>
      <w:r w:rsidRPr="00D85910">
        <w:rPr>
          <w:szCs w:val="28"/>
          <w:lang w:val="bg-BG"/>
        </w:rPr>
        <w:t xml:space="preserve"> (тур. kopil)  Извънбрачно дете.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пелeшки дом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п’ълишки дом</w:t>
      </w:r>
      <w:r w:rsidRPr="00D85910">
        <w:rPr>
          <w:szCs w:val="28"/>
          <w:lang w:val="bg-BG"/>
        </w:rPr>
        <w:t xml:space="preserve"> (тур. kopil) Дом за</w:t>
      </w:r>
      <w:r>
        <w:rPr>
          <w:szCs w:val="28"/>
          <w:lang w:val="bg-BG"/>
        </w:rPr>
        <w:t xml:space="preserve"> деца без родители.</w:t>
      </w:r>
    </w:p>
    <w:p w:rsidR="008B1F42" w:rsidRPr="002B77D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 xml:space="preserve">пи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 xml:space="preserve">пи </w:t>
      </w:r>
      <w:r>
        <w:rPr>
          <w:szCs w:val="28"/>
          <w:lang w:val="bg-BG"/>
        </w:rPr>
        <w:t xml:space="preserve">Висок стрък лук със семе, семенник. </w:t>
      </w:r>
      <w:r>
        <w:rPr>
          <w:i/>
          <w:szCs w:val="28"/>
          <w:lang w:val="bg-BG"/>
        </w:rPr>
        <w:t>Лукът направи копи.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къп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kopoy) 1. Ловджийско куче. 2. Таен агент. </w:t>
      </w:r>
    </w:p>
    <w:p w:rsidR="008B1F42" w:rsidRPr="00C600F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копра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купра</w:t>
      </w:r>
      <w:r>
        <w:rPr>
          <w:i/>
          <w:szCs w:val="28"/>
          <w:lang w:val="bg-BG"/>
        </w:rPr>
        <w:t>л</w:t>
      </w:r>
      <w:r w:rsidRPr="00C600F1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Дълъг прът, на дебелия край на който е прикрепена лопатка за чистене на ралото от кал.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koptor) </w:t>
      </w:r>
      <w:r>
        <w:rPr>
          <w:szCs w:val="28"/>
          <w:lang w:val="bg-BG"/>
        </w:rPr>
        <w:t>Малка, с</w:t>
      </w:r>
      <w:r w:rsidRPr="00D85910">
        <w:rPr>
          <w:szCs w:val="28"/>
          <w:lang w:val="bg-BG"/>
        </w:rPr>
        <w:t xml:space="preserve">хлупена, нехигиенична къща.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копчал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купчъл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kop</w:t>
      </w:r>
      <w:r w:rsidRPr="00D85910">
        <w:rPr>
          <w:szCs w:val="28"/>
          <w:lang w:val="bg-BG"/>
        </w:rPr>
        <w:softHyphen/>
        <w:t xml:space="preserve">çalik) Преден отвор на панталон, който се затваря с копчета. </w:t>
      </w:r>
    </w:p>
    <w:p w:rsidR="008B1F42" w:rsidRPr="002B77D4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Дървено корито с животинска тяга за превозване на грозде за вино.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Набрахме три кораба грозде.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корд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(ит. cordel</w:t>
      </w:r>
      <w:r w:rsidRPr="00D85910">
        <w:rPr>
          <w:szCs w:val="28"/>
          <w:lang w:val="bg-BG"/>
        </w:rPr>
        <w:softHyphen/>
        <w:t xml:space="preserve">la) Тънка и тясна лента от фин плат; панделка, джуфка. </w:t>
      </w:r>
    </w:p>
    <w:p w:rsidR="008B1F42" w:rsidRPr="000E62E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кори</w:t>
      </w:r>
      <w:r>
        <w:rPr>
          <w:b/>
          <w:szCs w:val="28"/>
          <w:lang w:val="bg-BG"/>
        </w:rPr>
        <w:t xml:space="preserve">йка </w:t>
      </w:r>
      <w:r>
        <w:rPr>
          <w:i/>
          <w:szCs w:val="28"/>
          <w:lang w:val="bg-BG"/>
        </w:rPr>
        <w:t>кури</w:t>
      </w:r>
      <w:r>
        <w:rPr>
          <w:i/>
          <w:szCs w:val="28"/>
          <w:lang w:val="bg-BG"/>
        </w:rPr>
        <w:t xml:space="preserve">йкъ </w:t>
      </w:r>
      <w:r w:rsidRPr="00D85910">
        <w:rPr>
          <w:szCs w:val="28"/>
          <w:lang w:val="bg-BG"/>
        </w:rPr>
        <w:t>В топонимията:</w:t>
      </w:r>
      <w:r>
        <w:rPr>
          <w:szCs w:val="28"/>
          <w:lang w:val="bg-BG"/>
        </w:rPr>
        <w:t xml:space="preserve"> малка кория – малка горичка. </w:t>
      </w:r>
      <w:r>
        <w:rPr>
          <w:i/>
          <w:szCs w:val="28"/>
          <w:lang w:val="bg-BG"/>
        </w:rPr>
        <w:t xml:space="preserve">Дядова Пейова корийка. </w:t>
      </w:r>
    </w:p>
    <w:p w:rsidR="008B1F42" w:rsidRDefault="008B1F42" w:rsidP="000E62E7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koru) В топонимията: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малка горичка. </w:t>
      </w:r>
      <w:r>
        <w:rPr>
          <w:i/>
          <w:szCs w:val="28"/>
          <w:lang w:val="bg-BG"/>
        </w:rPr>
        <w:t>Косьова кория. Ненова кория.</w:t>
      </w:r>
    </w:p>
    <w:p w:rsidR="008B1F42" w:rsidRPr="004D46F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корселе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курс</w:t>
      </w:r>
      <w:r w:rsidRPr="00646E38">
        <w:rPr>
          <w:i/>
          <w:szCs w:val="28"/>
        </w:rPr>
        <w:t>’</w:t>
      </w:r>
      <w:r>
        <w:rPr>
          <w:i/>
          <w:szCs w:val="28"/>
          <w:lang w:val="bg-BG"/>
        </w:rPr>
        <w:t>ъле</w:t>
      </w:r>
      <w:r>
        <w:rPr>
          <w:i/>
          <w:szCs w:val="28"/>
          <w:lang w:val="bg-BG"/>
        </w:rPr>
        <w:t xml:space="preserve"> </w:t>
      </w:r>
      <w:r w:rsidRPr="004D46F9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фр. </w:t>
      </w:r>
      <w:r w:rsidRPr="004D46F9">
        <w:rPr>
          <w:szCs w:val="28"/>
          <w:lang w:val="bg-BG"/>
        </w:rPr>
        <w:t>c</w:t>
      </w:r>
      <w:r w:rsidRPr="004D46F9">
        <w:rPr>
          <w:szCs w:val="28"/>
          <w:lang w:val="en-US"/>
        </w:rPr>
        <w:t>orselet</w:t>
      </w:r>
      <w:r w:rsidRPr="004D46F9">
        <w:rPr>
          <w:szCs w:val="28"/>
          <w:lang w:val="bg-BG"/>
        </w:rPr>
        <w:t>)</w:t>
      </w:r>
      <w:r w:rsidRPr="00172DB1">
        <w:rPr>
          <w:szCs w:val="28"/>
        </w:rPr>
        <w:t xml:space="preserve"> </w:t>
      </w:r>
      <w:r>
        <w:rPr>
          <w:szCs w:val="28"/>
          <w:lang w:val="bg-BG"/>
        </w:rPr>
        <w:t>Тясна стегната лента от памучна тъкан или ластик, която се пришива към вътрешната и горната част на полата, за да я задържа на талията.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1. Хралупа на дърво. 2. Дървена хранилка за зърнени храни за добитъка. </w:t>
      </w:r>
      <w:r w:rsidRPr="00646E38">
        <w:rPr>
          <w:i/>
          <w:szCs w:val="28"/>
          <w:lang w:val="bg-BG"/>
        </w:rPr>
        <w:t>Н</w:t>
      </w:r>
      <w:r>
        <w:rPr>
          <w:i/>
          <w:szCs w:val="28"/>
          <w:lang w:val="bg-BG"/>
        </w:rPr>
        <w:t>асипи папур</w:t>
      </w:r>
      <w:r w:rsidRPr="00646E38">
        <w:rPr>
          <w:i/>
          <w:szCs w:val="28"/>
          <w:lang w:val="bg-BG"/>
        </w:rPr>
        <w:t xml:space="preserve"> </w:t>
      </w:r>
      <w:r w:rsidRPr="00303A98">
        <w:rPr>
          <w:szCs w:val="28"/>
          <w:lang w:val="bg-BG"/>
        </w:rPr>
        <w:t>‘царевица’</w:t>
      </w:r>
      <w:r>
        <w:rPr>
          <w:i/>
          <w:szCs w:val="28"/>
          <w:lang w:val="bg-BG"/>
        </w:rPr>
        <w:t xml:space="preserve"> в корубата.</w:t>
      </w:r>
      <w:r w:rsidRPr="00646E38">
        <w:rPr>
          <w:szCs w:val="28"/>
          <w:lang w:val="bg-BG"/>
        </w:rPr>
        <w:t xml:space="preserve"> </w:t>
      </w:r>
      <w:r>
        <w:rPr>
          <w:szCs w:val="28"/>
          <w:lang w:val="bg-BG"/>
        </w:rPr>
        <w:t>*</w:t>
      </w:r>
      <w:r w:rsidRPr="00D85910">
        <w:rPr>
          <w:i/>
          <w:szCs w:val="28"/>
          <w:lang w:val="bg-BG"/>
        </w:rPr>
        <w:t>Коруба жаба.</w:t>
      </w:r>
      <w:r w:rsidRPr="00D85910">
        <w:rPr>
          <w:szCs w:val="28"/>
          <w:lang w:val="bg-BG"/>
        </w:rPr>
        <w:t xml:space="preserve"> Костенурка.</w:t>
      </w:r>
    </w:p>
    <w:p w:rsidR="008B1F42" w:rsidRPr="00646E3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коря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кур</w:t>
      </w:r>
      <w:r w:rsidRPr="00646E38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Мъмря, укорявам, упреквам, карам се. </w:t>
      </w:r>
      <w:r>
        <w:rPr>
          <w:i/>
          <w:szCs w:val="28"/>
          <w:lang w:val="bg-BG"/>
        </w:rPr>
        <w:t>Не кори децата!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коря</w:t>
      </w:r>
      <w:r>
        <w:rPr>
          <w:b/>
          <w:szCs w:val="28"/>
          <w:lang w:val="bg-BG"/>
        </w:rPr>
        <w:t>свам, да коря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кур</w:t>
      </w:r>
      <w:r w:rsidRPr="00646E38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свъм, дъ кур</w:t>
      </w:r>
      <w:r w:rsidRPr="00646E38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съм </w:t>
      </w:r>
      <w:r>
        <w:rPr>
          <w:szCs w:val="28"/>
          <w:lang w:val="bg-BG"/>
        </w:rPr>
        <w:t xml:space="preserve">Образувам кора, покривам се с кора. </w:t>
      </w:r>
      <w:r>
        <w:rPr>
          <w:i/>
          <w:szCs w:val="28"/>
          <w:lang w:val="bg-BG"/>
        </w:rPr>
        <w:t>Раната коряса.</w:t>
      </w:r>
    </w:p>
    <w:p w:rsidR="008B1F42" w:rsidRPr="001B10D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коса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куса</w:t>
      </w:r>
      <w:r>
        <w:rPr>
          <w:i/>
          <w:szCs w:val="28"/>
          <w:lang w:val="bg-BG"/>
        </w:rPr>
        <w:t xml:space="preserve">т </w:t>
      </w:r>
      <w:r w:rsidRPr="001B10D3">
        <w:rPr>
          <w:color w:val="222222"/>
          <w:shd w:val="clear" w:color="auto" w:fill="FFFFFF"/>
        </w:rPr>
        <w:t>(</w:t>
      </w:r>
      <w:r w:rsidRPr="001B10D3">
        <w:rPr>
          <w:i/>
          <w:iCs/>
          <w:color w:val="222222"/>
          <w:shd w:val="clear" w:color="auto" w:fill="FFFFFF"/>
          <w:lang w:val="en-GB"/>
        </w:rPr>
        <w:t>Ballerus</w:t>
      </w:r>
      <w:r w:rsidRPr="001B10D3">
        <w:rPr>
          <w:i/>
          <w:iCs/>
          <w:color w:val="222222"/>
          <w:shd w:val="clear" w:color="auto" w:fill="FFFFFF"/>
        </w:rPr>
        <w:t xml:space="preserve"> </w:t>
      </w:r>
      <w:r w:rsidRPr="001B10D3">
        <w:rPr>
          <w:i/>
          <w:iCs/>
          <w:color w:val="222222"/>
          <w:shd w:val="clear" w:color="auto" w:fill="FFFFFF"/>
          <w:lang w:val="en-GB"/>
        </w:rPr>
        <w:t>sapa</w:t>
      </w:r>
      <w:r w:rsidRPr="001B10D3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  <w:lang w:val="bg-BG"/>
        </w:rPr>
        <w:t xml:space="preserve"> Вид речна риба от семейство Шаранови. *</w:t>
      </w:r>
      <w:r>
        <w:rPr>
          <w:i/>
          <w:color w:val="222222"/>
          <w:shd w:val="clear" w:color="auto" w:fill="FFFFFF"/>
          <w:lang w:val="bg-BG"/>
        </w:rPr>
        <w:t xml:space="preserve">Сватя, ще ядеш косатя. </w:t>
      </w:r>
      <w:r>
        <w:rPr>
          <w:color w:val="222222"/>
          <w:shd w:val="clear" w:color="auto" w:fill="FFFFFF"/>
          <w:lang w:val="bg-BG"/>
        </w:rPr>
        <w:t>Момиче, ще ядеш бой.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с’ър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1. Земеделски ин</w:t>
      </w:r>
      <w:r w:rsidRPr="00D85910">
        <w:rPr>
          <w:szCs w:val="28"/>
          <w:lang w:val="bg-BG"/>
        </w:rPr>
        <w:t>струмент с триъгълна форма и остър тънък връх за плевене на паламида и други плевели.</w:t>
      </w:r>
      <w:r>
        <w:rPr>
          <w:szCs w:val="28"/>
          <w:lang w:val="bg-BG"/>
        </w:rPr>
        <w:t xml:space="preserve"> 2. Сърповидно сечиво за рязане на царевични стъбла, чистене на тръни и др. </w:t>
      </w:r>
      <w:r>
        <w:rPr>
          <w:i/>
          <w:szCs w:val="28"/>
          <w:lang w:val="bg-BG"/>
        </w:rPr>
        <w:t xml:space="preserve">Вземи косера и пресечи паламидата. Стъблата на папура </w:t>
      </w:r>
      <w:r w:rsidRPr="00D17626">
        <w:rPr>
          <w:szCs w:val="28"/>
        </w:rPr>
        <w:t>‘</w:t>
      </w:r>
      <w:r w:rsidRPr="00D17626">
        <w:rPr>
          <w:szCs w:val="28"/>
          <w:lang w:val="bg-BG"/>
        </w:rPr>
        <w:t>царевица</w:t>
      </w:r>
      <w:r w:rsidRPr="00D17626">
        <w:rPr>
          <w:szCs w:val="28"/>
        </w:rPr>
        <w:t>’</w:t>
      </w:r>
      <w:r w:rsidRPr="00D17626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най-лесно се режат с косер.</w:t>
      </w:r>
    </w:p>
    <w:p w:rsidR="008B1F42" w:rsidRPr="00D25C10" w:rsidRDefault="008B1F42" w:rsidP="00D25C1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коси</w:t>
      </w:r>
      <w:r>
        <w:rPr>
          <w:b/>
          <w:szCs w:val="28"/>
          <w:lang w:val="bg-BG"/>
        </w:rPr>
        <w:t xml:space="preserve">чник </w:t>
      </w:r>
      <w:r>
        <w:rPr>
          <w:i/>
          <w:szCs w:val="28"/>
          <w:lang w:val="bg-BG"/>
        </w:rPr>
        <w:t>куси</w:t>
      </w:r>
      <w:r>
        <w:rPr>
          <w:i/>
          <w:szCs w:val="28"/>
          <w:lang w:val="bg-BG"/>
        </w:rPr>
        <w:t xml:space="preserve">чник </w:t>
      </w:r>
      <w:r w:rsidRPr="00D25C10">
        <w:rPr>
          <w:shd w:val="clear" w:color="auto" w:fill="FFFFFF"/>
        </w:rPr>
        <w:t xml:space="preserve">Дамски </w:t>
      </w:r>
      <w:r w:rsidRPr="00D25C10">
        <w:rPr>
          <w:shd w:val="clear" w:color="auto" w:fill="FFFFFF"/>
          <w:lang w:val="bg-BG"/>
        </w:rPr>
        <w:t>а</w:t>
      </w:r>
      <w:r w:rsidRPr="00D25C10">
        <w:rPr>
          <w:shd w:val="clear" w:color="auto" w:fill="FFFFFF"/>
        </w:rPr>
        <w:t>ксесоар за глава, красиво декориран със зластисти пендари и традиционни шевици</w:t>
      </w:r>
      <w:r w:rsidRPr="00D25C10">
        <w:rPr>
          <w:shd w:val="clear" w:color="auto" w:fill="FFFFFF"/>
          <w:lang w:val="bg-BG"/>
        </w:rPr>
        <w:t>.</w:t>
      </w:r>
    </w:p>
    <w:p w:rsidR="008B1F42" w:rsidRPr="00CA174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>скоджа</w:t>
      </w:r>
      <w:r>
        <w:rPr>
          <w:b/>
          <w:szCs w:val="28"/>
          <w:lang w:val="bg-BG"/>
        </w:rPr>
        <w:t xml:space="preserve">мити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>скужа</w:t>
      </w:r>
      <w:r>
        <w:rPr>
          <w:i/>
          <w:szCs w:val="28"/>
          <w:lang w:val="bg-BG"/>
        </w:rPr>
        <w:t xml:space="preserve">мити </w:t>
      </w:r>
      <w:r>
        <w:rPr>
          <w:szCs w:val="28"/>
          <w:lang w:val="bg-BG"/>
        </w:rPr>
        <w:t xml:space="preserve">Твърде много, твърде голям. </w:t>
      </w:r>
      <w:r>
        <w:rPr>
          <w:i/>
          <w:szCs w:val="28"/>
          <w:lang w:val="bg-BG"/>
        </w:rPr>
        <w:t xml:space="preserve">Коскоджамити момиче си станала!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костади</w:t>
      </w:r>
      <w:r>
        <w:rPr>
          <w:b/>
          <w:szCs w:val="28"/>
          <w:lang w:val="bg-BG"/>
        </w:rPr>
        <w:t xml:space="preserve">нка </w:t>
      </w:r>
      <w:r>
        <w:rPr>
          <w:i/>
          <w:szCs w:val="28"/>
          <w:lang w:val="bg-BG"/>
        </w:rPr>
        <w:t>кустъди</w:t>
      </w:r>
      <w:r>
        <w:rPr>
          <w:i/>
          <w:szCs w:val="28"/>
          <w:lang w:val="bg-BG"/>
        </w:rPr>
        <w:t xml:space="preserve">нкъ </w:t>
      </w:r>
      <w:r>
        <w:rPr>
          <w:szCs w:val="28"/>
          <w:lang w:val="bg-BG"/>
        </w:rPr>
        <w:t>Старинна златна, сребърна или медна монета с изображението на Константин Велики.</w:t>
      </w:r>
    </w:p>
    <w:p w:rsidR="008B1F42" w:rsidRDefault="008B1F42" w:rsidP="00A17DD4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тал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Възел, з</w:t>
      </w:r>
      <w:r w:rsidRPr="00D85910">
        <w:rPr>
          <w:szCs w:val="28"/>
          <w:lang w:val="bg-BG"/>
        </w:rPr>
        <w:t xml:space="preserve">авързан така, че за да се развърже, трябва да се издърпа късия край на връзката. </w:t>
      </w:r>
      <w:r w:rsidRPr="00D85910">
        <w:rPr>
          <w:i/>
          <w:szCs w:val="28"/>
          <w:lang w:val="bg-BG"/>
        </w:rPr>
        <w:t xml:space="preserve">Вържа си обувките </w:t>
      </w:r>
      <w:r w:rsidRPr="009C3393">
        <w:rPr>
          <w:i/>
          <w:szCs w:val="28"/>
        </w:rPr>
        <w:t>*</w:t>
      </w:r>
      <w:r w:rsidRPr="00D85910">
        <w:rPr>
          <w:i/>
          <w:szCs w:val="28"/>
          <w:lang w:val="bg-BG"/>
        </w:rPr>
        <w:t xml:space="preserve">на коталец. </w:t>
      </w:r>
      <w:r w:rsidRPr="00D85910">
        <w:rPr>
          <w:szCs w:val="28"/>
          <w:lang w:val="bg-BG"/>
        </w:rPr>
        <w:t xml:space="preserve">Вържа </w:t>
      </w:r>
      <w:r>
        <w:rPr>
          <w:szCs w:val="28"/>
          <w:lang w:val="bg-BG"/>
        </w:rPr>
        <w:t xml:space="preserve">си обувките </w:t>
      </w:r>
      <w:r w:rsidRPr="00D85910">
        <w:rPr>
          <w:szCs w:val="28"/>
          <w:lang w:val="bg-BG"/>
        </w:rPr>
        <w:t>на ключ.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Голям калайдисан меден съд за вода с дръжка отгоре.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котелк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кут’ълк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Дълбок гли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нен или емайлиран съд с дълга дръжка за носене на храна.</w:t>
      </w:r>
    </w:p>
    <w:p w:rsidR="008B1F42" w:rsidRPr="002016A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>ткам, да прико</w:t>
      </w:r>
      <w:r>
        <w:rPr>
          <w:b/>
          <w:szCs w:val="28"/>
          <w:lang w:val="bg-BG"/>
        </w:rPr>
        <w:t xml:space="preserve">ткам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>ткъм, дъ прико</w:t>
      </w:r>
      <w:r>
        <w:rPr>
          <w:i/>
          <w:szCs w:val="28"/>
          <w:lang w:val="bg-BG"/>
        </w:rPr>
        <w:t xml:space="preserve">ткъм </w:t>
      </w:r>
      <w:r>
        <w:rPr>
          <w:szCs w:val="28"/>
          <w:lang w:val="bg-BG"/>
        </w:rPr>
        <w:t>Лаская, предразполагам, угаждам, привличам, залъгвам.</w:t>
      </w:r>
      <w:r>
        <w:rPr>
          <w:b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котн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За котка</w:t>
      </w:r>
      <w:r>
        <w:rPr>
          <w:szCs w:val="28"/>
          <w:lang w:val="bg-BG"/>
        </w:rPr>
        <w:t xml:space="preserve"> или зайка</w:t>
      </w:r>
      <w:r w:rsidRPr="00D85910">
        <w:rPr>
          <w:szCs w:val="28"/>
          <w:lang w:val="bg-BG"/>
        </w:rPr>
        <w:t>: бременна.</w:t>
      </w:r>
    </w:p>
    <w:p w:rsidR="008B1F42" w:rsidRPr="00942C74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тора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туръ</w:t>
      </w:r>
      <w:r w:rsidRPr="00D85910">
        <w:rPr>
          <w:szCs w:val="28"/>
          <w:lang w:val="bg-BG"/>
        </w:rPr>
        <w:t xml:space="preserve"> 1. Малко тясно помещение. 2. Детска кошарка.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Детето си играе в котората.</w:t>
      </w:r>
    </w:p>
    <w:p w:rsidR="008B1F42" w:rsidRPr="00A11DA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</w:t>
      </w:r>
      <w:r>
        <w:rPr>
          <w:b/>
          <w:szCs w:val="28"/>
          <w:lang w:val="bg-BG"/>
        </w:rPr>
        <w:t>тя се, да се око</w:t>
      </w:r>
      <w:r>
        <w:rPr>
          <w:b/>
          <w:szCs w:val="28"/>
          <w:lang w:val="bg-BG"/>
        </w:rPr>
        <w:t xml:space="preserve">тя </w:t>
      </w:r>
      <w:r>
        <w:rPr>
          <w:i/>
          <w:szCs w:val="28"/>
          <w:lang w:val="bg-BG"/>
        </w:rPr>
        <w:t>ко</w:t>
      </w:r>
      <w:r>
        <w:rPr>
          <w:i/>
          <w:szCs w:val="28"/>
          <w:lang w:val="bg-BG"/>
        </w:rPr>
        <w:t>т</w:t>
      </w:r>
      <w:r w:rsidRPr="00A11DAA">
        <w:rPr>
          <w:i/>
          <w:szCs w:val="28"/>
          <w:lang w:val="bg-BG"/>
        </w:rPr>
        <w:t>’ъ съ, дъ съ уко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т</w:t>
      </w:r>
      <w:r w:rsidRPr="00A11DAA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За котка или зайка: раждам котенца, зайченца.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коф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куф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coffre) Ка</w:t>
      </w:r>
      <w:r w:rsidRPr="00D85910">
        <w:rPr>
          <w:szCs w:val="28"/>
          <w:lang w:val="bg-BG"/>
        </w:rPr>
        <w:softHyphen/>
        <w:t>тинар</w:t>
      </w:r>
      <w:r>
        <w:rPr>
          <w:szCs w:val="28"/>
          <w:lang w:val="bg-BG"/>
        </w:rPr>
        <w:t>, катанец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коч </w:t>
      </w:r>
      <w:r w:rsidRPr="00D85910">
        <w:rPr>
          <w:i/>
          <w:szCs w:val="28"/>
          <w:lang w:val="bg-BG"/>
        </w:rPr>
        <w:t>коч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koç) Овен.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чинъ</w:t>
      </w:r>
      <w:r w:rsidRPr="00D85910">
        <w:rPr>
          <w:szCs w:val="28"/>
          <w:lang w:val="bg-BG"/>
        </w:rPr>
        <w:t xml:space="preserve"> 1. Помещение за отглеждане на прасе, свиня. 2. Тясно и мръсно помещение в жилище.</w:t>
      </w:r>
    </w:p>
    <w:p w:rsidR="008B1F42" w:rsidRPr="008B4DA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кош </w:t>
      </w:r>
      <w:r>
        <w:rPr>
          <w:i/>
          <w:szCs w:val="28"/>
          <w:lang w:val="bg-BG"/>
        </w:rPr>
        <w:t xml:space="preserve">кош </w:t>
      </w:r>
      <w:r>
        <w:rPr>
          <w:szCs w:val="28"/>
          <w:lang w:val="bg-BG"/>
        </w:rPr>
        <w:t>Дълбок съд с кръгла форма и дълга дръжка, изплетен от пръчки, предназначен за носене на рамо на сено, слама, оборски тор и др.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куш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ръ </w:t>
      </w:r>
      <w:r w:rsidRPr="00D85910">
        <w:rPr>
          <w:szCs w:val="28"/>
          <w:lang w:val="bg-BG"/>
        </w:rPr>
        <w:t>Закрито по</w:t>
      </w:r>
      <w:r w:rsidRPr="00D85910">
        <w:rPr>
          <w:szCs w:val="28"/>
          <w:lang w:val="bg-BG"/>
        </w:rPr>
        <w:softHyphen/>
        <w:t>ме</w:t>
      </w:r>
      <w:r w:rsidRPr="00D85910">
        <w:rPr>
          <w:szCs w:val="28"/>
          <w:lang w:val="bg-BG"/>
        </w:rPr>
        <w:softHyphen/>
        <w:t>щение, навес или заградено с плътна ограда място за отглеждане на овце, кози и др.</w:t>
      </w:r>
    </w:p>
    <w:p w:rsidR="008B1F42" w:rsidRPr="00D85910" w:rsidRDefault="008B1F42" w:rsidP="00AB5AA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о̀ш</w:t>
      </w:r>
      <w:r w:rsidRPr="00D85910">
        <w:rPr>
          <w:b/>
          <w:szCs w:val="28"/>
          <w:lang w:val="bg-BG"/>
        </w:rPr>
        <w:t>кодж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о̀ш</w:t>
      </w:r>
      <w:r w:rsidRPr="00D85910">
        <w:rPr>
          <w:i/>
          <w:szCs w:val="28"/>
          <w:lang w:val="bg-BG"/>
        </w:rPr>
        <w:t>куж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kos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koca) 1. Голям, много голям. 2. Възрастен, зрял. </w:t>
      </w:r>
    </w:p>
    <w:p w:rsidR="008B1F42" w:rsidRPr="00D85910" w:rsidRDefault="008B1F42" w:rsidP="00AB5AA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о̀ш</w:t>
      </w:r>
      <w:r w:rsidRPr="00D85910">
        <w:rPr>
          <w:b/>
          <w:szCs w:val="28"/>
          <w:lang w:val="bg-BG"/>
        </w:rPr>
        <w:t>кодж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мити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о̀ш</w:t>
      </w:r>
      <w:r w:rsidRPr="00D85910">
        <w:rPr>
          <w:i/>
          <w:szCs w:val="28"/>
          <w:lang w:val="bg-BG"/>
        </w:rPr>
        <w:t>куж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ми</w:t>
      </w:r>
      <w:r w:rsidRPr="00D85910">
        <w:rPr>
          <w:i/>
          <w:szCs w:val="28"/>
          <w:lang w:val="bg-BG"/>
        </w:rPr>
        <w:softHyphen/>
        <w:t>ти</w:t>
      </w:r>
      <w:r w:rsidRPr="00D85910">
        <w:rPr>
          <w:szCs w:val="28"/>
          <w:lang w:val="bg-BG"/>
        </w:rPr>
        <w:t xml:space="preserve"> (тур. kosko</w:t>
      </w:r>
      <w:r w:rsidRPr="00D85910">
        <w:rPr>
          <w:szCs w:val="28"/>
          <w:lang w:val="bg-BG"/>
        </w:rPr>
        <w:softHyphen/>
        <w:t xml:space="preserve">ca)  1. Голям, много голям. 2. Възрастен, зрял. </w:t>
      </w:r>
    </w:p>
    <w:p w:rsidR="008B1F42" w:rsidRDefault="008B1F42" w:rsidP="00B9263D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кощра</w:t>
      </w:r>
      <w:r>
        <w:rPr>
          <w:b/>
          <w:szCs w:val="28"/>
          <w:lang w:val="bg-BG"/>
        </w:rPr>
        <w:t xml:space="preserve">мба </w:t>
      </w:r>
      <w:r>
        <w:rPr>
          <w:i/>
          <w:szCs w:val="28"/>
          <w:lang w:val="bg-BG"/>
        </w:rPr>
        <w:t>куштр</w:t>
      </w:r>
      <w:r w:rsidRPr="00B9263D">
        <w:rPr>
          <w:i/>
          <w:szCs w:val="28"/>
        </w:rPr>
        <w:t>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мбъ </w:t>
      </w:r>
      <w:r>
        <w:rPr>
          <w:szCs w:val="28"/>
          <w:lang w:val="bg-BG"/>
        </w:rPr>
        <w:t>Висока, слаба и грозна жена.</w:t>
      </w:r>
    </w:p>
    <w:p w:rsidR="008B1F42" w:rsidRDefault="008B1F42" w:rsidP="005B6729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кощр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ва </w:t>
      </w:r>
      <w:r w:rsidRPr="00D85910">
        <w:rPr>
          <w:i/>
          <w:szCs w:val="28"/>
          <w:lang w:val="bg-BG"/>
        </w:rPr>
        <w:t>куштр’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въ </w:t>
      </w:r>
      <w:r w:rsidRPr="004C3346">
        <w:rPr>
          <w:lang w:val="bg-BG"/>
        </w:rPr>
        <w:t>(</w:t>
      </w:r>
      <w:r w:rsidRPr="00426135">
        <w:rPr>
          <w:rStyle w:val="grey--text"/>
        </w:rPr>
        <w:t>Setaria</w:t>
      </w:r>
      <w:r w:rsidRPr="004C3346">
        <w:rPr>
          <w:rStyle w:val="grey--text"/>
          <w:lang w:val="bg-BG"/>
        </w:rPr>
        <w:t xml:space="preserve"> </w:t>
      </w:r>
      <w:r w:rsidRPr="00426135">
        <w:rPr>
          <w:rStyle w:val="grey--text"/>
        </w:rPr>
        <w:t>viridis</w:t>
      </w:r>
      <w:r w:rsidRPr="004C3346">
        <w:rPr>
          <w:lang w:val="bg-BG"/>
        </w:rPr>
        <w:t>)</w:t>
      </w:r>
      <w:r w:rsidRPr="004C3346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Плевел с </w:t>
      </w:r>
      <w:r>
        <w:rPr>
          <w:szCs w:val="28"/>
          <w:lang w:val="bg-BG"/>
        </w:rPr>
        <w:t xml:space="preserve">високо тънко стъбло, </w:t>
      </w:r>
      <w:r w:rsidRPr="00D85910">
        <w:rPr>
          <w:szCs w:val="28"/>
          <w:lang w:val="bg-BG"/>
        </w:rPr>
        <w:t>грапави листа и бодливи класове, които се забиват в дрехите.</w:t>
      </w:r>
    </w:p>
    <w:p w:rsidR="008B1F42" w:rsidRPr="00C870C1" w:rsidRDefault="008B1F42" w:rsidP="00B9263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крава</w:t>
      </w:r>
      <w:r>
        <w:rPr>
          <w:b/>
          <w:szCs w:val="28"/>
          <w:lang w:val="bg-BG"/>
        </w:rPr>
        <w:t xml:space="preserve">й </w:t>
      </w:r>
      <w:r>
        <w:rPr>
          <w:i/>
          <w:szCs w:val="28"/>
          <w:lang w:val="bg-BG"/>
        </w:rPr>
        <w:t>кръва</w:t>
      </w:r>
      <w:r>
        <w:rPr>
          <w:i/>
          <w:szCs w:val="28"/>
          <w:lang w:val="bg-BG"/>
        </w:rPr>
        <w:t xml:space="preserve">й </w:t>
      </w:r>
      <w:r>
        <w:rPr>
          <w:szCs w:val="28"/>
          <w:lang w:val="bg-BG"/>
        </w:rPr>
        <w:t>Кръгъл о</w:t>
      </w:r>
      <w:r w:rsidRPr="002A1FD9">
        <w:rPr>
          <w:szCs w:val="28"/>
        </w:rPr>
        <w:t>б</w:t>
      </w:r>
      <w:r>
        <w:rPr>
          <w:szCs w:val="28"/>
          <w:lang w:val="bg-BG"/>
        </w:rPr>
        <w:t xml:space="preserve">реден или празничен хляб с дупка в средата. </w:t>
      </w:r>
      <w:r w:rsidRPr="00B9263D">
        <w:rPr>
          <w:szCs w:val="28"/>
        </w:rPr>
        <w:t>*</w:t>
      </w:r>
      <w:r>
        <w:rPr>
          <w:i/>
          <w:szCs w:val="28"/>
          <w:lang w:val="bg-BG"/>
        </w:rPr>
        <w:t xml:space="preserve">Кравай на ръка. </w:t>
      </w:r>
      <w:r>
        <w:rPr>
          <w:szCs w:val="28"/>
          <w:lang w:val="bg-BG"/>
        </w:rPr>
        <w:t>Довиждане, много здраве.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крава</w:t>
      </w:r>
      <w:r>
        <w:rPr>
          <w:b/>
          <w:szCs w:val="28"/>
          <w:lang w:val="bg-BG"/>
        </w:rPr>
        <w:t xml:space="preserve">йче </w:t>
      </w:r>
      <w:r>
        <w:rPr>
          <w:i/>
          <w:szCs w:val="28"/>
          <w:lang w:val="bg-BG"/>
        </w:rPr>
        <w:t>кръва</w:t>
      </w:r>
      <w:r>
        <w:rPr>
          <w:i/>
          <w:szCs w:val="28"/>
          <w:lang w:val="bg-BG"/>
        </w:rPr>
        <w:t xml:space="preserve">йчи </w:t>
      </w:r>
      <w:r>
        <w:rPr>
          <w:szCs w:val="28"/>
          <w:lang w:val="bg-BG"/>
        </w:rPr>
        <w:t>Геврече.</w:t>
      </w:r>
    </w:p>
    <w:p w:rsidR="008B1F42" w:rsidRDefault="008B1F42" w:rsidP="00A34DCB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кра</w:t>
      </w:r>
      <w:r>
        <w:rPr>
          <w:b/>
          <w:szCs w:val="28"/>
          <w:lang w:val="bg-BG"/>
        </w:rPr>
        <w:t xml:space="preserve">йщник </w:t>
      </w:r>
      <w:r w:rsidRPr="000A1787">
        <w:rPr>
          <w:i/>
          <w:szCs w:val="28"/>
          <w:lang w:val="bg-BG"/>
        </w:rPr>
        <w:t>кра</w:t>
      </w:r>
      <w:r w:rsidRPr="000A1787">
        <w:rPr>
          <w:i/>
          <w:szCs w:val="28"/>
          <w:lang w:val="bg-BG"/>
        </w:rPr>
        <w:t>йъшник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Парче, къс от края на хляб или пита.</w:t>
      </w:r>
    </w:p>
    <w:p w:rsidR="008B1F42" w:rsidRPr="00D60AA9" w:rsidRDefault="008B1F42" w:rsidP="00A34DCB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крамола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кръмула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Караница, свада, кавга, гюрултия, врява.</w:t>
      </w:r>
    </w:p>
    <w:p w:rsidR="008B1F42" w:rsidRDefault="008B1F42" w:rsidP="00A34DCB">
      <w:pPr>
        <w:ind w:firstLine="720"/>
        <w:jc w:val="both"/>
        <w:rPr>
          <w:szCs w:val="28"/>
          <w:lang w:val="bg-BG"/>
        </w:rPr>
      </w:pPr>
      <w:r w:rsidRPr="00096857">
        <w:rPr>
          <w:b/>
          <w:szCs w:val="28"/>
          <w:lang w:val="bg-BG"/>
        </w:rPr>
        <w:t>кра</w:t>
      </w:r>
      <w:r w:rsidRPr="00096857">
        <w:rPr>
          <w:b/>
          <w:szCs w:val="28"/>
          <w:lang w:val="bg-BG"/>
        </w:rPr>
        <w:t>нта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кра</w:t>
      </w:r>
      <w:r>
        <w:rPr>
          <w:i/>
          <w:szCs w:val="28"/>
          <w:lang w:val="bg-BG"/>
        </w:rPr>
        <w:t xml:space="preserve">нтъ </w:t>
      </w:r>
      <w:r>
        <w:rPr>
          <w:szCs w:val="28"/>
          <w:lang w:val="bg-BG"/>
        </w:rPr>
        <w:t>Слаб, мършав кон.</w:t>
      </w:r>
    </w:p>
    <w:p w:rsidR="008B1F42" w:rsidRPr="00F07346" w:rsidRDefault="008B1F42" w:rsidP="00A34DCB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крату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кръту</w:t>
      </w:r>
      <w:r>
        <w:rPr>
          <w:i/>
          <w:szCs w:val="28"/>
          <w:lang w:val="bg-BG"/>
        </w:rPr>
        <w:t xml:space="preserve">нъ </w:t>
      </w:r>
      <w:r w:rsidRPr="00F07346">
        <w:rPr>
          <w:lang w:val="bg-BG"/>
        </w:rPr>
        <w:t>(</w:t>
      </w:r>
      <w:r w:rsidRPr="00F07346">
        <w:rPr>
          <w:iCs/>
          <w:color w:val="222222"/>
          <w:shd w:val="clear" w:color="auto" w:fill="FFFFFF"/>
        </w:rPr>
        <w:t>Lagenaria</w:t>
      </w:r>
      <w:r w:rsidRPr="00F07346">
        <w:rPr>
          <w:iCs/>
          <w:color w:val="222222"/>
          <w:shd w:val="clear" w:color="auto" w:fill="FFFFFF"/>
          <w:lang w:val="bg-BG"/>
        </w:rPr>
        <w:t xml:space="preserve"> </w:t>
      </w:r>
      <w:r w:rsidRPr="00F07346">
        <w:rPr>
          <w:iCs/>
          <w:color w:val="222222"/>
          <w:shd w:val="clear" w:color="auto" w:fill="FFFFFF"/>
        </w:rPr>
        <w:t>siceraria</w:t>
      </w:r>
      <w:r w:rsidRPr="00F07346">
        <w:rPr>
          <w:iCs/>
          <w:color w:val="222222"/>
          <w:shd w:val="clear" w:color="auto" w:fill="FFFFFF"/>
          <w:lang w:val="bg-BG"/>
        </w:rPr>
        <w:t>)</w:t>
      </w:r>
      <w:r>
        <w:rPr>
          <w:iCs/>
          <w:color w:val="222222"/>
          <w:shd w:val="clear" w:color="auto" w:fill="FFFFFF"/>
          <w:lang w:val="bg-BG"/>
        </w:rPr>
        <w:t xml:space="preserve"> 1. Растение от рода на тиквите с кух кръгъл плод и удължена дръжка, който се изрязва като черпак и се използва за гребане на вода. 2. Глупава глава, глупав човек. </w:t>
      </w:r>
      <w:r w:rsidRPr="00F07346">
        <w:rPr>
          <w:i/>
          <w:iCs/>
          <w:color w:val="222222"/>
          <w:shd w:val="clear" w:color="auto" w:fill="FFFFFF"/>
        </w:rPr>
        <w:t>*</w:t>
      </w:r>
      <w:r>
        <w:rPr>
          <w:i/>
          <w:iCs/>
          <w:color w:val="222222"/>
          <w:shd w:val="clear" w:color="auto" w:fill="FFFFFF"/>
          <w:lang w:val="bg-BG"/>
        </w:rPr>
        <w:t xml:space="preserve">Не било по тикви, а по кратуни. </w:t>
      </w:r>
      <w:r>
        <w:rPr>
          <w:iCs/>
          <w:color w:val="222222"/>
          <w:shd w:val="clear" w:color="auto" w:fill="FFFFFF"/>
          <w:lang w:val="bg-BG"/>
        </w:rPr>
        <w:t>Щом нещо не е станало по-рано, когато му е било времето, сега съвсем няма да стане.</w:t>
      </w:r>
    </w:p>
    <w:p w:rsidR="008B1F42" w:rsidRPr="006979C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крева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крива</w:t>
      </w:r>
      <w:r>
        <w:rPr>
          <w:i/>
          <w:szCs w:val="28"/>
          <w:lang w:val="bg-BG"/>
        </w:rPr>
        <w:t xml:space="preserve">т </w:t>
      </w:r>
      <w:r>
        <w:rPr>
          <w:szCs w:val="28"/>
          <w:lang w:val="bg-BG"/>
        </w:rPr>
        <w:t>Легло.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мък</w:t>
      </w:r>
      <w:r w:rsidRPr="00D85910">
        <w:rPr>
          <w:szCs w:val="28"/>
          <w:lang w:val="bg-BG"/>
        </w:rPr>
        <w:t xml:space="preserve"> (Iris) Градинско цвете</w:t>
      </w:r>
      <w:r>
        <w:rPr>
          <w:szCs w:val="28"/>
          <w:lang w:val="bg-BG"/>
        </w:rPr>
        <w:t xml:space="preserve"> –</w:t>
      </w:r>
      <w:r w:rsidRPr="00D85910">
        <w:rPr>
          <w:szCs w:val="28"/>
          <w:lang w:val="bg-BG"/>
        </w:rPr>
        <w:t xml:space="preserve"> ирис, перуника.</w:t>
      </w:r>
    </w:p>
    <w:p w:rsidR="008B1F42" w:rsidRPr="00D96B1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кре</w:t>
      </w:r>
      <w:r>
        <w:rPr>
          <w:b/>
          <w:szCs w:val="28"/>
          <w:lang w:val="bg-BG"/>
        </w:rPr>
        <w:t xml:space="preserve">там </w:t>
      </w:r>
      <w:r>
        <w:rPr>
          <w:i/>
          <w:szCs w:val="28"/>
          <w:lang w:val="bg-BG"/>
        </w:rPr>
        <w:t>кре</w:t>
      </w:r>
      <w:r>
        <w:rPr>
          <w:i/>
          <w:szCs w:val="28"/>
          <w:lang w:val="bg-BG"/>
        </w:rPr>
        <w:t xml:space="preserve">тъм </w:t>
      </w:r>
      <w:r>
        <w:rPr>
          <w:szCs w:val="28"/>
          <w:lang w:val="bg-BG"/>
        </w:rPr>
        <w:t xml:space="preserve">Вървя бавно, движа се бавно. </w:t>
      </w:r>
      <w:r>
        <w:rPr>
          <w:i/>
          <w:szCs w:val="28"/>
          <w:lang w:val="bg-BG"/>
        </w:rPr>
        <w:t>Бабата едва крета по пътя.</w:t>
      </w:r>
    </w:p>
    <w:p w:rsidR="008B1F42" w:rsidRDefault="008B1F42" w:rsidP="00233E49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</w:t>
      </w:r>
      <w:r>
        <w:rPr>
          <w:b/>
          <w:szCs w:val="28"/>
          <w:lang w:val="bg-BG"/>
        </w:rPr>
        <w:t>е</w:t>
      </w:r>
      <w:r w:rsidRPr="00D85910">
        <w:rPr>
          <w:b/>
          <w:szCs w:val="28"/>
          <w:lang w:val="bg-BG"/>
        </w:rPr>
        <w:t>чен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кр</w:t>
      </w:r>
      <w:r>
        <w:rPr>
          <w:b/>
          <w:szCs w:val="28"/>
          <w:lang w:val="bg-BG"/>
        </w:rPr>
        <w:t>е</w:t>
      </w:r>
      <w:r w:rsidRPr="00D85910">
        <w:rPr>
          <w:b/>
          <w:szCs w:val="28"/>
          <w:lang w:val="bg-BG"/>
        </w:rPr>
        <w:t>чен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</w:t>
      </w:r>
      <w:r w:rsidRPr="00303A98">
        <w:rPr>
          <w:i/>
          <w:szCs w:val="28"/>
          <w:lang w:val="bg-BG"/>
        </w:rPr>
        <w:t>’</w:t>
      </w:r>
      <w:r w:rsidRPr="00D85910">
        <w:rPr>
          <w:i/>
          <w:szCs w:val="28"/>
          <w:lang w:val="bg-BG"/>
        </w:rPr>
        <w:t>ъчън’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кр</w:t>
      </w:r>
      <w:r w:rsidRPr="00303A98">
        <w:rPr>
          <w:i/>
          <w:szCs w:val="28"/>
          <w:lang w:val="bg-BG"/>
        </w:rPr>
        <w:t>’</w:t>
      </w:r>
      <w:r w:rsidRPr="00D85910">
        <w:rPr>
          <w:i/>
          <w:szCs w:val="28"/>
          <w:lang w:val="bg-BG"/>
        </w:rPr>
        <w:t>ъчъ</w:t>
      </w:r>
      <w:r w:rsidRPr="00D85910">
        <w:rPr>
          <w:i/>
          <w:szCs w:val="28"/>
          <w:lang w:val="bg-BG"/>
        </w:rPr>
        <w:softHyphen/>
        <w:t>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съм</w:t>
      </w:r>
      <w:r w:rsidRPr="00D85910">
        <w:rPr>
          <w:szCs w:val="28"/>
          <w:lang w:val="bg-BG"/>
        </w:rPr>
        <w:t xml:space="preserve"> За водоплаваща домашна птица: ра</w:t>
      </w:r>
      <w:r>
        <w:rPr>
          <w:szCs w:val="28"/>
          <w:lang w:val="bg-BG"/>
        </w:rPr>
        <w:t>з</w:t>
      </w:r>
      <w:r w:rsidRPr="00D85910">
        <w:rPr>
          <w:szCs w:val="28"/>
          <w:lang w:val="bg-BG"/>
        </w:rPr>
        <w:t>боляват се краката.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крив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крив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Дебела тояга с</w:t>
      </w:r>
      <w:r>
        <w:rPr>
          <w:szCs w:val="28"/>
          <w:lang w:val="bg-BG"/>
        </w:rPr>
        <w:t>ъс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закривен край, носена от овчарите.</w:t>
      </w:r>
    </w:p>
    <w:p w:rsidR="008B1F42" w:rsidRPr="00C0490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кривинде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кривинде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>1. Прегърбен човек. 2. Своенравен, крив, опак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криву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криву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Завой на пътя</w:t>
      </w:r>
      <w:r>
        <w:rPr>
          <w:szCs w:val="28"/>
          <w:lang w:val="bg-BG"/>
        </w:rPr>
        <w:t>, на реката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Дървен цилиндричен съд, който се използва като мярка за зърнени храни и побира около 15 килограма.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нзали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нзъли</w:t>
      </w:r>
      <w:r w:rsidRPr="00D85910">
        <w:rPr>
          <w:szCs w:val="28"/>
          <w:lang w:val="bg-BG"/>
        </w:rPr>
        <w:t xml:space="preserve"> Стърчащи възли и конци по краищата на кърпи, покривки и други текстилни изделия.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кро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кру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Народен обичай – кроене на дрехите за дарове на сватбарите, което се извършва от роднините на седянка след годежа. </w:t>
      </w:r>
    </w:p>
    <w:p w:rsidR="008B1F42" w:rsidRDefault="008B1F42" w:rsidP="001E17E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крив </w:t>
      </w:r>
      <w:r>
        <w:rPr>
          <w:i/>
          <w:szCs w:val="28"/>
          <w:lang w:val="bg-BG"/>
        </w:rPr>
        <w:t xml:space="preserve">криф </w:t>
      </w:r>
      <w:r>
        <w:rPr>
          <w:szCs w:val="28"/>
          <w:lang w:val="bg-BG"/>
        </w:rPr>
        <w:t xml:space="preserve">Виновен. </w:t>
      </w:r>
      <w:r w:rsidRPr="00B01421">
        <w:rPr>
          <w:i/>
          <w:szCs w:val="28"/>
        </w:rPr>
        <w:t>*</w:t>
      </w:r>
      <w:r>
        <w:rPr>
          <w:i/>
          <w:szCs w:val="28"/>
          <w:lang w:val="bg-BG"/>
        </w:rPr>
        <w:t xml:space="preserve">Криво гърло. </w:t>
      </w:r>
      <w:r>
        <w:rPr>
          <w:szCs w:val="28"/>
          <w:lang w:val="bg-BG"/>
        </w:rPr>
        <w:t xml:space="preserve">Дихателна тръба. </w:t>
      </w:r>
      <w:r w:rsidRPr="00B01421">
        <w:rPr>
          <w:szCs w:val="28"/>
        </w:rPr>
        <w:t>*</w:t>
      </w:r>
      <w:r>
        <w:rPr>
          <w:i/>
          <w:szCs w:val="28"/>
          <w:lang w:val="bg-BG"/>
        </w:rPr>
        <w:t xml:space="preserve">Крив човек. </w:t>
      </w:r>
      <w:r>
        <w:rPr>
          <w:szCs w:val="28"/>
          <w:lang w:val="bg-BG"/>
        </w:rPr>
        <w:t xml:space="preserve">Опак, неразбран човек. </w:t>
      </w:r>
      <w:r w:rsidRPr="00B01421">
        <w:rPr>
          <w:szCs w:val="28"/>
        </w:rPr>
        <w:t>*</w:t>
      </w:r>
      <w:r>
        <w:rPr>
          <w:i/>
          <w:szCs w:val="28"/>
          <w:lang w:val="bg-BG"/>
        </w:rPr>
        <w:t xml:space="preserve">Криво ми е. </w:t>
      </w:r>
      <w:r>
        <w:rPr>
          <w:szCs w:val="28"/>
          <w:lang w:val="bg-BG"/>
        </w:rPr>
        <w:t>1. Лошо ми е, зле ми е. 2. Мъчно ми е, тъжно ми е.</w:t>
      </w:r>
    </w:p>
    <w:p w:rsidR="008B1F42" w:rsidRPr="004D7C0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кросно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крусно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Част от тъкачен стан – предно и задно хоризонтално дърво с кръгло сечение, като върху предното се навиват конците, а върху задното се навива изтъканото платно. *</w:t>
      </w:r>
      <w:r>
        <w:rPr>
          <w:i/>
          <w:szCs w:val="28"/>
          <w:lang w:val="bg-BG"/>
        </w:rPr>
        <w:t>Изтъках си платното, ритнах ти кросното.</w:t>
      </w:r>
      <w:r>
        <w:rPr>
          <w:szCs w:val="28"/>
          <w:lang w:val="bg-BG"/>
        </w:rPr>
        <w:t xml:space="preserve"> Свърших си работата, повече не ме интересуваш.</w:t>
      </w:r>
    </w:p>
    <w:p w:rsidR="008B1F42" w:rsidRPr="0036666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крус </w:t>
      </w:r>
      <w:r>
        <w:rPr>
          <w:i/>
          <w:szCs w:val="28"/>
          <w:lang w:val="bg-BG"/>
        </w:rPr>
        <w:t xml:space="preserve">крус </w:t>
      </w:r>
      <w:r>
        <w:rPr>
          <w:szCs w:val="28"/>
          <w:lang w:val="bg-BG"/>
        </w:rPr>
        <w:t>Голяма буца каменна сол, която се дава на добитъка да ближе.</w:t>
      </w:r>
    </w:p>
    <w:p w:rsidR="008B1F42" w:rsidRPr="0017073C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шънцъ</w:t>
      </w:r>
      <w:r w:rsidRPr="00D85910">
        <w:rPr>
          <w:szCs w:val="28"/>
          <w:lang w:val="bg-BG"/>
        </w:rPr>
        <w:t xml:space="preserve"> Безалкохолно пи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тие от ферментирали диви круши.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кръв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кръв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За цвете: свеж.</w:t>
      </w:r>
    </w:p>
    <w:p w:rsidR="008B1F42" w:rsidRPr="00C2178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кръ</w:t>
      </w:r>
      <w:r>
        <w:rPr>
          <w:b/>
          <w:szCs w:val="28"/>
          <w:lang w:val="bg-BG"/>
        </w:rPr>
        <w:t>вно цвекло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кръ</w:t>
      </w:r>
      <w:r>
        <w:rPr>
          <w:i/>
          <w:szCs w:val="28"/>
          <w:lang w:val="bg-BG"/>
        </w:rPr>
        <w:t>вну цвикло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Цвекло, което служи за храна на добитъка – кръмно цвекло.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кръ</w:t>
      </w:r>
      <w:r>
        <w:rPr>
          <w:b/>
          <w:szCs w:val="28"/>
          <w:lang w:val="bg-BG"/>
        </w:rPr>
        <w:t>квам, да кръ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кръ</w:t>
      </w:r>
      <w:r>
        <w:rPr>
          <w:i/>
          <w:szCs w:val="28"/>
          <w:lang w:val="bg-BG"/>
        </w:rPr>
        <w:t>квъм, дъ кръ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>Издавам слаб звук.</w:t>
      </w:r>
    </w:p>
    <w:p w:rsidR="008B1F42" w:rsidRDefault="008B1F42" w:rsidP="00EB411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кръ</w:t>
      </w:r>
      <w:r>
        <w:rPr>
          <w:b/>
          <w:szCs w:val="28"/>
          <w:lang w:val="bg-BG"/>
        </w:rPr>
        <w:t>нкам, да изкръ</w:t>
      </w:r>
      <w:r>
        <w:rPr>
          <w:b/>
          <w:szCs w:val="28"/>
          <w:lang w:val="bg-BG"/>
        </w:rPr>
        <w:t xml:space="preserve">нкам </w:t>
      </w:r>
      <w:r>
        <w:rPr>
          <w:i/>
          <w:szCs w:val="28"/>
          <w:lang w:val="bg-BG"/>
        </w:rPr>
        <w:t>кръ</w:t>
      </w:r>
      <w:r>
        <w:rPr>
          <w:i/>
          <w:szCs w:val="28"/>
          <w:lang w:val="bg-BG"/>
        </w:rPr>
        <w:t>нкъм, дъ искръ</w:t>
      </w:r>
      <w:r>
        <w:rPr>
          <w:i/>
          <w:szCs w:val="28"/>
          <w:lang w:val="bg-BG"/>
        </w:rPr>
        <w:t xml:space="preserve">нкъм </w:t>
      </w:r>
      <w:r>
        <w:rPr>
          <w:szCs w:val="28"/>
          <w:lang w:val="bg-BG"/>
        </w:rPr>
        <w:t>Моля, искам, настоявам, докато получа нещо.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кръст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кръст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Кръстообразно по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  <w:t>редени снопи на нивата.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кръ</w:t>
      </w:r>
      <w:r>
        <w:rPr>
          <w:b/>
          <w:szCs w:val="28"/>
          <w:lang w:val="bg-BG"/>
        </w:rPr>
        <w:t xml:space="preserve">стник </w:t>
      </w:r>
      <w:r>
        <w:rPr>
          <w:i/>
          <w:szCs w:val="28"/>
          <w:lang w:val="bg-BG"/>
        </w:rPr>
        <w:t>кръ</w:t>
      </w:r>
      <w:r>
        <w:rPr>
          <w:i/>
          <w:szCs w:val="28"/>
          <w:lang w:val="bg-BG"/>
        </w:rPr>
        <w:t xml:space="preserve">сник </w:t>
      </w:r>
      <w:r>
        <w:rPr>
          <w:szCs w:val="28"/>
          <w:lang w:val="bg-BG"/>
        </w:rPr>
        <w:t>1. Мъж, който е кръстил някого. 2. Мъж, който е венчал някого; кум.</w:t>
      </w:r>
    </w:p>
    <w:p w:rsidR="008B1F42" w:rsidRPr="00EE46D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кръ</w:t>
      </w:r>
      <w:r>
        <w:rPr>
          <w:b/>
          <w:szCs w:val="28"/>
          <w:lang w:val="bg-BG"/>
        </w:rPr>
        <w:t xml:space="preserve">стница </w:t>
      </w:r>
      <w:r>
        <w:rPr>
          <w:i/>
          <w:szCs w:val="28"/>
          <w:lang w:val="bg-BG"/>
        </w:rPr>
        <w:t>кръ</w:t>
      </w:r>
      <w:r>
        <w:rPr>
          <w:i/>
          <w:szCs w:val="28"/>
          <w:lang w:val="bg-BG"/>
        </w:rPr>
        <w:t xml:space="preserve">сницъ </w:t>
      </w:r>
      <w:r>
        <w:rPr>
          <w:szCs w:val="28"/>
          <w:lang w:val="bg-BG"/>
        </w:rPr>
        <w:t>1. Жена, която е кръстила някого. 2. Жена, която е венчала някого; кума.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кръщ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вам, да кр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стя </w:t>
      </w:r>
      <w:r w:rsidRPr="00D85910">
        <w:rPr>
          <w:i/>
          <w:szCs w:val="28"/>
          <w:lang w:val="bg-BG"/>
        </w:rPr>
        <w:t>кръш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кр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ст’ъ</w:t>
      </w:r>
      <w:r w:rsidRPr="00D85910">
        <w:rPr>
          <w:szCs w:val="28"/>
          <w:lang w:val="bg-BG"/>
        </w:rPr>
        <w:t xml:space="preserve"> 1.</w:t>
      </w:r>
      <w:r>
        <w:rPr>
          <w:szCs w:val="28"/>
          <w:lang w:val="bg-BG"/>
        </w:rPr>
        <w:t xml:space="preserve"> Извършвам обреда кръщение.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2. </w:t>
      </w:r>
      <w:r w:rsidRPr="00D85910">
        <w:rPr>
          <w:szCs w:val="28"/>
          <w:lang w:val="bg-BG"/>
        </w:rPr>
        <w:t>Добавям вода в мляко, вино, ракия и други напитки, което увеличава об</w:t>
      </w:r>
      <w:r>
        <w:rPr>
          <w:szCs w:val="28"/>
          <w:lang w:val="bg-BG"/>
        </w:rPr>
        <w:t>ема им, но влошава качеството. 3</w:t>
      </w:r>
      <w:r w:rsidRPr="00D85910">
        <w:rPr>
          <w:szCs w:val="28"/>
          <w:lang w:val="bg-BG"/>
        </w:rPr>
        <w:t xml:space="preserve">. Лъжа, заблуждавам някого. </w:t>
      </w:r>
      <w:r w:rsidRPr="00D85910">
        <w:rPr>
          <w:i/>
          <w:szCs w:val="28"/>
          <w:lang w:val="bg-BG"/>
        </w:rPr>
        <w:t>Келнерът</w:t>
      </w:r>
      <w:r>
        <w:rPr>
          <w:i/>
          <w:szCs w:val="28"/>
          <w:lang w:val="bg-BG"/>
        </w:rPr>
        <w:t xml:space="preserve"> </w:t>
      </w:r>
      <w:r w:rsidRPr="00D96B1E">
        <w:rPr>
          <w:szCs w:val="28"/>
        </w:rPr>
        <w:t>‘</w:t>
      </w:r>
      <w:r w:rsidRPr="00D96B1E">
        <w:rPr>
          <w:szCs w:val="28"/>
          <w:lang w:val="bg-BG"/>
        </w:rPr>
        <w:t>сервитьорът</w:t>
      </w:r>
      <w:r w:rsidRPr="00D96B1E">
        <w:rPr>
          <w:szCs w:val="28"/>
        </w:rPr>
        <w:t>’</w:t>
      </w:r>
      <w:r w:rsidRPr="00D85910">
        <w:rPr>
          <w:i/>
          <w:szCs w:val="28"/>
          <w:lang w:val="bg-BG"/>
        </w:rPr>
        <w:t xml:space="preserve"> пак е кръстил виното.</w:t>
      </w:r>
      <w:r>
        <w:rPr>
          <w:i/>
          <w:szCs w:val="28"/>
          <w:lang w:val="bg-BG"/>
        </w:rPr>
        <w:t xml:space="preserve"> Стига си ме кръщавал.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куб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kubbe от ар.) Сводеста като полукълбо изпъкнала част, обикновено на църковен покрив; свод, купол.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у</w:t>
      </w:r>
      <w:r w:rsidRPr="00D85910">
        <w:rPr>
          <w:b/>
          <w:szCs w:val="28"/>
          <w:lang w:val="bg-BG"/>
        </w:rPr>
        <w:t>верт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кв’ърт’у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couverture) Горна покривка за легло</w:t>
      </w:r>
      <w:r>
        <w:rPr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F847E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кудкуде</w:t>
      </w:r>
      <w:r>
        <w:rPr>
          <w:b/>
          <w:szCs w:val="28"/>
          <w:lang w:val="bg-BG"/>
        </w:rPr>
        <w:t>ча, да изкудкуде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куткуде</w:t>
      </w:r>
      <w:r>
        <w:rPr>
          <w:i/>
          <w:szCs w:val="28"/>
          <w:lang w:val="bg-BG"/>
        </w:rPr>
        <w:t>чъ, дъ искуткуде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За кокошка: издавам характерен звук, крякам, кудкудякам.</w:t>
      </w:r>
    </w:p>
    <w:p w:rsidR="008B1F42" w:rsidRDefault="008B1F42" w:rsidP="00F847E3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кудкудя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куткуд</w:t>
      </w:r>
      <w:r w:rsidRPr="00083644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 </w:t>
      </w:r>
      <w:r>
        <w:rPr>
          <w:szCs w:val="28"/>
          <w:lang w:val="bg-BG"/>
        </w:rPr>
        <w:t xml:space="preserve">Межд. за крясък на кокошка след снасяне на яйце. </w:t>
      </w:r>
      <w:r>
        <w:rPr>
          <w:i/>
          <w:szCs w:val="28"/>
          <w:lang w:val="bg-BG"/>
        </w:rPr>
        <w:t>Кудкудяк, снеси утре пак.</w:t>
      </w:r>
    </w:p>
    <w:p w:rsidR="008B1F42" w:rsidRDefault="008B1F42" w:rsidP="00F847E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кудкудя</w:t>
      </w:r>
      <w:r>
        <w:rPr>
          <w:b/>
          <w:szCs w:val="28"/>
          <w:lang w:val="bg-BG"/>
        </w:rPr>
        <w:t>кам, да изкудкудя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куткуд</w:t>
      </w:r>
      <w:r w:rsidRPr="00A17DD4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към, дъ искуткуд</w:t>
      </w:r>
      <w:r w:rsidRPr="00A17DD4">
        <w:rPr>
          <w:i/>
          <w:szCs w:val="28"/>
          <w:lang w:val="bg-BG"/>
        </w:rPr>
        <w:t>’а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 xml:space="preserve">1. За кокошка: издавам характерен звук, крякам; кудкудеча. 2. За жена: говоря шумно, кресливо; кудкудеча. </w:t>
      </w:r>
      <w:r>
        <w:rPr>
          <w:i/>
          <w:szCs w:val="28"/>
          <w:lang w:val="bg-BG"/>
        </w:rPr>
        <w:t>Жените пак кудкудякат.</w:t>
      </w:r>
    </w:p>
    <w:p w:rsidR="008B1F42" w:rsidRPr="00AC734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куду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куду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 xml:space="preserve">Човек, който следва някого по петите. </w:t>
      </w:r>
      <w:r>
        <w:rPr>
          <w:i/>
          <w:szCs w:val="28"/>
          <w:lang w:val="bg-BG"/>
        </w:rPr>
        <w:t>Какво вървиш подире ми като кудук?</w:t>
      </w:r>
    </w:p>
    <w:p w:rsidR="008B1F42" w:rsidRPr="00A44F1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куйру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куйру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kuyruk)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 xml:space="preserve">Опашка на животно. </w:t>
      </w:r>
      <w:r>
        <w:rPr>
          <w:szCs w:val="28"/>
          <w:lang w:val="bg-BG"/>
        </w:rPr>
        <w:t xml:space="preserve">2. Опашка – дамска прическа. </w:t>
      </w:r>
      <w:r>
        <w:rPr>
          <w:i/>
          <w:szCs w:val="28"/>
          <w:lang w:val="bg-BG"/>
        </w:rPr>
        <w:t>Дръпнах Гана за куйрука.</w:t>
      </w:r>
    </w:p>
    <w:p w:rsidR="008B1F42" w:rsidRPr="00E94F2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 xml:space="preserve">ка </w:t>
      </w:r>
      <w:r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 xml:space="preserve">къ </w:t>
      </w:r>
      <w:r>
        <w:rPr>
          <w:szCs w:val="28"/>
          <w:lang w:val="bg-BG"/>
        </w:rPr>
        <w:t xml:space="preserve">1. Метална или дървена пръчка с извит край, с която се закачва нещо или на която се окачва нещо. 2. Дълга метална или дървена пръчица, на която единият край обикновено е заострен, а другият е извит или има капаче. </w:t>
      </w:r>
      <w:r>
        <w:rPr>
          <w:i/>
          <w:szCs w:val="28"/>
          <w:lang w:val="bg-BG"/>
        </w:rPr>
        <w:t>Окачи кофата на куката.</w:t>
      </w:r>
    </w:p>
    <w:p w:rsidR="008B1F42" w:rsidRPr="00CE6AC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куко</w:t>
      </w:r>
      <w:r>
        <w:rPr>
          <w:b/>
          <w:szCs w:val="28"/>
          <w:lang w:val="bg-BG"/>
        </w:rPr>
        <w:t xml:space="preserve">рко </w:t>
      </w:r>
      <w:r>
        <w:rPr>
          <w:i/>
          <w:szCs w:val="28"/>
          <w:lang w:val="bg-BG"/>
        </w:rPr>
        <w:t>куко</w:t>
      </w:r>
      <w:r>
        <w:rPr>
          <w:i/>
          <w:szCs w:val="28"/>
          <w:lang w:val="bg-BG"/>
        </w:rPr>
        <w:t xml:space="preserve">рку </w:t>
      </w:r>
      <w:r>
        <w:rPr>
          <w:szCs w:val="28"/>
          <w:lang w:val="bg-BG"/>
        </w:rPr>
        <w:t>Весел, забавен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куку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куку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>Живея сам, самотен.</w:t>
      </w:r>
    </w:p>
    <w:p w:rsidR="008B1F42" w:rsidRPr="009F15D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кукунде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кукунде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>Неприятен, досаден, противен човек.</w:t>
      </w:r>
    </w:p>
    <w:p w:rsidR="008B1F42" w:rsidRPr="002161F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кукуру</w:t>
      </w:r>
      <w:r>
        <w:rPr>
          <w:b/>
          <w:szCs w:val="28"/>
          <w:lang w:val="bg-BG"/>
        </w:rPr>
        <w:t xml:space="preserve">з </w:t>
      </w:r>
      <w:r>
        <w:rPr>
          <w:i/>
          <w:szCs w:val="28"/>
          <w:lang w:val="bg-BG"/>
        </w:rPr>
        <w:t>кукуру</w:t>
      </w:r>
      <w:r>
        <w:rPr>
          <w:i/>
          <w:szCs w:val="28"/>
          <w:lang w:val="bg-BG"/>
        </w:rPr>
        <w:t xml:space="preserve">с </w:t>
      </w:r>
      <w:r>
        <w:rPr>
          <w:szCs w:val="28"/>
          <w:lang w:val="bg-BG"/>
        </w:rPr>
        <w:t>Царевица, папур, мисир.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чка </w:t>
      </w:r>
      <w:r w:rsidRPr="00D85910">
        <w:rPr>
          <w:i/>
          <w:szCs w:val="28"/>
          <w:lang w:val="bg-BG"/>
        </w:rPr>
        <w:t>куку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(грц. k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softHyphen/>
        <w:t>k</w:t>
      </w:r>
      <w:r w:rsidRPr="00D85910">
        <w:rPr>
          <w:szCs w:val="28"/>
          <w:lang w:val="bg-BG"/>
        </w:rPr>
        <w:softHyphen/>
        <w:t xml:space="preserve">kos </w:t>
      </w:r>
      <w:r w:rsidRPr="001E09F9">
        <w:rPr>
          <w:i/>
          <w:szCs w:val="28"/>
          <w:lang w:val="bg-BG"/>
        </w:rPr>
        <w:t>‘зърно’, ‘семка’</w:t>
      </w:r>
      <w:r w:rsidRPr="00D85910">
        <w:rPr>
          <w:szCs w:val="28"/>
          <w:lang w:val="bg-BG"/>
        </w:rPr>
        <w:t xml:space="preserve">) Семка от грозде.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че </w:t>
      </w:r>
      <w:r w:rsidRPr="00D85910">
        <w:rPr>
          <w:i/>
          <w:szCs w:val="28"/>
          <w:lang w:val="bg-BG"/>
        </w:rPr>
        <w:t>кули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Козунак.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мбула 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мбулъ</w:t>
      </w:r>
      <w:r w:rsidRPr="00D85910">
        <w:rPr>
          <w:b/>
          <w:szCs w:val="28"/>
          <w:lang w:val="bg-BG"/>
        </w:rPr>
        <w:t xml:space="preserve"> </w:t>
      </w:r>
      <w:r w:rsidRPr="00906188">
        <w:rPr>
          <w:szCs w:val="28"/>
          <w:lang w:val="bg-BG"/>
        </w:rPr>
        <w:t>(</w:t>
      </w:r>
      <w:r>
        <w:rPr>
          <w:szCs w:val="28"/>
          <w:lang w:val="bg-BG"/>
        </w:rPr>
        <w:t>Prunus</w:t>
      </w:r>
      <w:r w:rsidRPr="00906188">
        <w:rPr>
          <w:szCs w:val="28"/>
          <w:lang w:val="bg-BG"/>
        </w:rPr>
        <w:t xml:space="preserve"> </w:t>
      </w:r>
      <w:r>
        <w:rPr>
          <w:szCs w:val="28"/>
          <w:lang w:val="en-US"/>
        </w:rPr>
        <w:t>cerasifera</w:t>
      </w:r>
      <w:r w:rsidRPr="00906188">
        <w:rPr>
          <w:szCs w:val="28"/>
          <w:lang w:val="bg-BG"/>
        </w:rPr>
        <w:t xml:space="preserve">) </w:t>
      </w:r>
      <w:r w:rsidRPr="00D85910">
        <w:rPr>
          <w:szCs w:val="28"/>
          <w:lang w:val="bg-BG"/>
        </w:rPr>
        <w:t>(алб. kum</w:t>
      </w:r>
      <w:r w:rsidRPr="00D85910">
        <w:rPr>
          <w:szCs w:val="28"/>
          <w:lang w:val="bg-BG"/>
        </w:rPr>
        <w:softHyphen/>
        <w:t xml:space="preserve">bull </w:t>
      </w:r>
      <w:r w:rsidRPr="001E09F9">
        <w:rPr>
          <w:i/>
          <w:szCs w:val="28"/>
          <w:lang w:val="bg-BG"/>
        </w:rPr>
        <w:t>‘слива’</w:t>
      </w:r>
      <w:r w:rsidRPr="00D85910">
        <w:rPr>
          <w:szCs w:val="28"/>
          <w:lang w:val="bg-BG"/>
        </w:rPr>
        <w:t>) Джанка – дребна кръгла жълта или червена слива; кумбълка.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кумбълка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мбълкъ</w:t>
      </w:r>
      <w:r w:rsidRPr="00D85910">
        <w:rPr>
          <w:b/>
          <w:szCs w:val="28"/>
          <w:lang w:val="bg-BG"/>
        </w:rPr>
        <w:t xml:space="preserve"> </w:t>
      </w:r>
      <w:r w:rsidRPr="00906188">
        <w:rPr>
          <w:szCs w:val="28"/>
          <w:lang w:val="bg-BG"/>
        </w:rPr>
        <w:t>(</w:t>
      </w:r>
      <w:r>
        <w:rPr>
          <w:szCs w:val="28"/>
          <w:lang w:val="bg-BG"/>
        </w:rPr>
        <w:t>Prunus</w:t>
      </w:r>
      <w:r w:rsidRPr="00906188">
        <w:rPr>
          <w:szCs w:val="28"/>
          <w:lang w:val="bg-BG"/>
        </w:rPr>
        <w:t xml:space="preserve"> </w:t>
      </w:r>
      <w:r>
        <w:rPr>
          <w:szCs w:val="28"/>
          <w:lang w:val="en-US"/>
        </w:rPr>
        <w:t>cerasifera</w:t>
      </w:r>
      <w:r w:rsidRPr="00906188">
        <w:rPr>
          <w:szCs w:val="28"/>
          <w:lang w:val="bg-BG"/>
        </w:rPr>
        <w:t>)</w:t>
      </w:r>
      <w:r w:rsidRPr="007440CE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(алб. kum</w:t>
      </w:r>
      <w:r w:rsidRPr="00D85910">
        <w:rPr>
          <w:szCs w:val="28"/>
          <w:lang w:val="bg-BG"/>
        </w:rPr>
        <w:softHyphen/>
        <w:t xml:space="preserve">bull </w:t>
      </w:r>
      <w:r w:rsidRPr="001E09F9">
        <w:rPr>
          <w:i/>
          <w:szCs w:val="28"/>
          <w:lang w:val="bg-BG"/>
        </w:rPr>
        <w:t>‘сли</w:t>
      </w:r>
      <w:r w:rsidRPr="001E09F9">
        <w:rPr>
          <w:i/>
          <w:szCs w:val="28"/>
          <w:lang w:val="bg-BG"/>
        </w:rPr>
        <w:softHyphen/>
        <w:t>ва’</w:t>
      </w:r>
      <w:r w:rsidRPr="00D85910">
        <w:rPr>
          <w:szCs w:val="28"/>
          <w:lang w:val="bg-BG"/>
        </w:rPr>
        <w:t>) Джанка – дребна кръгла жълта или червена слива; кумбула.</w:t>
      </w:r>
    </w:p>
    <w:p w:rsidR="008B1F42" w:rsidRPr="005257A8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куме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куме</w:t>
      </w:r>
      <w:r>
        <w:rPr>
          <w:i/>
          <w:szCs w:val="28"/>
          <w:lang w:val="bg-BG"/>
        </w:rPr>
        <w:t xml:space="preserve">ц </w:t>
      </w:r>
      <w:r>
        <w:rPr>
          <w:szCs w:val="28"/>
          <w:lang w:val="bg-BG"/>
        </w:rPr>
        <w:t>Кръщелник.</w:t>
      </w:r>
    </w:p>
    <w:p w:rsidR="008B1F42" w:rsidRPr="005257A8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куми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куми</w:t>
      </w:r>
      <w:r>
        <w:rPr>
          <w:i/>
          <w:szCs w:val="28"/>
          <w:lang w:val="bg-BG"/>
        </w:rPr>
        <w:t xml:space="preserve">цъ </w:t>
      </w:r>
      <w:r>
        <w:rPr>
          <w:szCs w:val="28"/>
          <w:lang w:val="bg-BG"/>
        </w:rPr>
        <w:t>Кръщелница.</w:t>
      </w:r>
    </w:p>
    <w:p w:rsidR="008B1F42" w:rsidRPr="00E94F28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мя се, да се оку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м’ъ съ, дъ съ уку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Чудя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се, мисля, </w:t>
      </w:r>
      <w:r>
        <w:rPr>
          <w:szCs w:val="28"/>
          <w:lang w:val="bg-BG"/>
        </w:rPr>
        <w:t xml:space="preserve">обмислям, </w:t>
      </w:r>
      <w:r w:rsidRPr="00D85910">
        <w:rPr>
          <w:szCs w:val="28"/>
          <w:lang w:val="bg-BG"/>
        </w:rPr>
        <w:t>изчаквам.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Не се куми, а яж.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ндури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</w:t>
      </w:r>
      <w:r w:rsidRPr="007440CE">
        <w:rPr>
          <w:i/>
          <w:szCs w:val="28"/>
        </w:rPr>
        <w:t>и</w:t>
      </w:r>
      <w:r w:rsidRPr="00D85910">
        <w:rPr>
          <w:szCs w:val="28"/>
          <w:lang w:val="bg-BG"/>
        </w:rPr>
        <w:t xml:space="preserve"> (тур. kun</w:t>
      </w:r>
      <w:r w:rsidRPr="00D85910">
        <w:rPr>
          <w:szCs w:val="28"/>
          <w:lang w:val="bg-BG"/>
        </w:rPr>
        <w:softHyphen/>
        <w:t>du</w:t>
      </w:r>
      <w:r w:rsidRPr="00D85910">
        <w:rPr>
          <w:szCs w:val="28"/>
          <w:lang w:val="bg-BG"/>
        </w:rPr>
        <w:softHyphen/>
        <w:t xml:space="preserve">ra от грц.) Груби кожени обувки.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ндурджийка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ндуржий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kundu</w:t>
      </w:r>
      <w:r w:rsidRPr="00D85910">
        <w:rPr>
          <w:szCs w:val="28"/>
          <w:lang w:val="bg-BG"/>
        </w:rPr>
        <w:softHyphen/>
        <w:t>ra) Съпруга на кундуржия</w:t>
      </w:r>
      <w:r>
        <w:rPr>
          <w:szCs w:val="28"/>
          <w:lang w:val="bg-BG"/>
        </w:rPr>
        <w:t xml:space="preserve"> </w:t>
      </w:r>
      <w:r w:rsidRPr="007440CE">
        <w:rPr>
          <w:szCs w:val="28"/>
          <w:lang w:val="bg-BG"/>
        </w:rPr>
        <w:t>‘</w:t>
      </w:r>
      <w:r w:rsidRPr="00D80498">
        <w:rPr>
          <w:i/>
          <w:szCs w:val="28"/>
          <w:lang w:val="bg-BG"/>
        </w:rPr>
        <w:t>обущар’.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ндурджийство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Занятие и поминък на кундурджия</w:t>
      </w:r>
      <w:r>
        <w:rPr>
          <w:szCs w:val="28"/>
          <w:lang w:val="bg-BG"/>
        </w:rPr>
        <w:t xml:space="preserve"> </w:t>
      </w:r>
      <w:r w:rsidRPr="00D80498">
        <w:rPr>
          <w:i/>
          <w:szCs w:val="28"/>
          <w:lang w:val="bg-BG"/>
        </w:rPr>
        <w:t>‘обущар’;</w:t>
      </w:r>
      <w:r w:rsidRPr="00D85910">
        <w:rPr>
          <w:szCs w:val="28"/>
          <w:lang w:val="bg-BG"/>
        </w:rPr>
        <w:t xml:space="preserve"> обущарство.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ндурджия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ндуржийъ</w:t>
      </w:r>
      <w:r w:rsidRPr="00D85910">
        <w:rPr>
          <w:szCs w:val="28"/>
          <w:lang w:val="bg-BG"/>
        </w:rPr>
        <w:t xml:space="preserve"> (тур. kundura + -джия) Обущар.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ндя се, да се преску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ндя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нд’ъ съ, дъ съ приску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(нгр.) Премятам се през глава.</w:t>
      </w:r>
    </w:p>
    <w:p w:rsidR="008B1F42" w:rsidRPr="00B666E4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В детската реч: р</w:t>
      </w:r>
      <w:r w:rsidRPr="00D85910">
        <w:rPr>
          <w:szCs w:val="28"/>
          <w:lang w:val="bg-BG"/>
        </w:rPr>
        <w:t>ъка</w:t>
      </w:r>
      <w:r>
        <w:rPr>
          <w:szCs w:val="28"/>
          <w:lang w:val="bg-BG"/>
        </w:rPr>
        <w:t>, ръчичка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Дай кунки!</w:t>
      </w:r>
    </w:p>
    <w:p w:rsidR="008B1F42" w:rsidRDefault="008B1F42" w:rsidP="00E25A7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купа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купъ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Голям конусовиден куп сено, слама, снопи.</w:t>
      </w:r>
    </w:p>
    <w:p w:rsidR="008B1F42" w:rsidRDefault="008B1F42" w:rsidP="00E25A7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купе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купе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Голям конусовиден куп сено или слама.</w:t>
      </w:r>
    </w:p>
    <w:p w:rsidR="008B1F42" w:rsidRPr="00451055" w:rsidRDefault="008B1F42" w:rsidP="00E25A79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купи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купи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 xml:space="preserve">Купуване, покупка, нещо купено. </w:t>
      </w:r>
      <w:r>
        <w:rPr>
          <w:i/>
          <w:szCs w:val="28"/>
          <w:lang w:val="bg-BG"/>
        </w:rPr>
        <w:t>В града не е като на село, всичко е на купило.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кураб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куръб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kura</w:t>
      </w:r>
      <w:r w:rsidRPr="00D85910">
        <w:rPr>
          <w:szCs w:val="28"/>
          <w:lang w:val="bg-BG"/>
        </w:rPr>
        <w:softHyphen/>
        <w:t>biye) Дребн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 xml:space="preserve"> сладки</w:t>
      </w:r>
      <w:r>
        <w:rPr>
          <w:szCs w:val="28"/>
          <w:lang w:val="bg-BG"/>
        </w:rPr>
        <w:t>шче</w:t>
      </w:r>
      <w:r w:rsidRPr="00D85910">
        <w:rPr>
          <w:szCs w:val="28"/>
          <w:lang w:val="bg-BG"/>
        </w:rPr>
        <w:t xml:space="preserve"> от брашно, яйца и захар</w:t>
      </w:r>
      <w:r>
        <w:rPr>
          <w:szCs w:val="28"/>
          <w:lang w:val="bg-BG"/>
        </w:rPr>
        <w:t>; курабийка</w:t>
      </w:r>
      <w:r w:rsidRPr="00D85910">
        <w:rPr>
          <w:szCs w:val="28"/>
          <w:lang w:val="bg-BG"/>
        </w:rPr>
        <w:t>.</w:t>
      </w:r>
    </w:p>
    <w:p w:rsidR="008B1F42" w:rsidRPr="00A3715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кураби</w:t>
      </w:r>
      <w:r>
        <w:rPr>
          <w:b/>
          <w:szCs w:val="28"/>
          <w:lang w:val="bg-BG"/>
        </w:rPr>
        <w:t xml:space="preserve">йка </w:t>
      </w:r>
      <w:r>
        <w:rPr>
          <w:i/>
          <w:szCs w:val="28"/>
          <w:lang w:val="bg-BG"/>
        </w:rPr>
        <w:t>куръби</w:t>
      </w:r>
      <w:r>
        <w:rPr>
          <w:i/>
          <w:szCs w:val="28"/>
          <w:lang w:val="bg-BG"/>
        </w:rPr>
        <w:t xml:space="preserve">йкъ </w:t>
      </w:r>
      <w:r w:rsidRPr="00D85910">
        <w:rPr>
          <w:szCs w:val="28"/>
          <w:lang w:val="bg-BG"/>
        </w:rPr>
        <w:t>(тур. kura</w:t>
      </w:r>
      <w:r w:rsidRPr="00D85910">
        <w:rPr>
          <w:szCs w:val="28"/>
          <w:lang w:val="bg-BG"/>
        </w:rPr>
        <w:softHyphen/>
        <w:t>biye) Дребн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 xml:space="preserve"> сладки</w:t>
      </w:r>
      <w:r>
        <w:rPr>
          <w:szCs w:val="28"/>
          <w:lang w:val="bg-BG"/>
        </w:rPr>
        <w:t>шче</w:t>
      </w:r>
      <w:r w:rsidRPr="00D85910">
        <w:rPr>
          <w:szCs w:val="28"/>
          <w:lang w:val="bg-BG"/>
        </w:rPr>
        <w:t xml:space="preserve"> от брашно, яйца и захар</w:t>
      </w:r>
      <w:r>
        <w:rPr>
          <w:szCs w:val="28"/>
          <w:lang w:val="bg-BG"/>
        </w:rPr>
        <w:t>; курабе</w:t>
      </w:r>
      <w:r w:rsidRPr="00D85910">
        <w:rPr>
          <w:szCs w:val="28"/>
          <w:lang w:val="bg-BG"/>
        </w:rPr>
        <w:t>.</w:t>
      </w:r>
      <w:r>
        <w:rPr>
          <w:i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ж </w:t>
      </w:r>
      <w:r w:rsidRPr="00D85910">
        <w:rPr>
          <w:i/>
          <w:szCs w:val="28"/>
          <w:lang w:val="bg-BG"/>
        </w:rPr>
        <w:t>кур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courage) Смелост, храброст, решителност.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куражли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куръжли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courage) Смела, храбра, решителна жена.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куражли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куръжли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courage) Смел, храбър, решителен мъж.</w:t>
      </w:r>
    </w:p>
    <w:p w:rsidR="008B1F42" w:rsidRPr="00263C1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 xml:space="preserve">рва </w:t>
      </w:r>
      <w:r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 xml:space="preserve">рвъ </w:t>
      </w:r>
      <w:r>
        <w:rPr>
          <w:szCs w:val="28"/>
          <w:lang w:val="bg-BG"/>
        </w:rPr>
        <w:t>Лека жена; развратница.</w:t>
      </w:r>
    </w:p>
    <w:p w:rsidR="008B1F42" w:rsidRPr="00263C13" w:rsidRDefault="008B1F42" w:rsidP="00A3715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курва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курва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Мъж, който живее развратно; развратник, курварин.</w:t>
      </w:r>
    </w:p>
    <w:p w:rsidR="008B1F42" w:rsidRPr="00263C13" w:rsidRDefault="008B1F42" w:rsidP="00A3715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курва</w:t>
      </w:r>
      <w:r>
        <w:rPr>
          <w:b/>
          <w:szCs w:val="28"/>
          <w:lang w:val="bg-BG"/>
        </w:rPr>
        <w:t xml:space="preserve">рин </w:t>
      </w:r>
      <w:r>
        <w:rPr>
          <w:i/>
          <w:szCs w:val="28"/>
          <w:lang w:val="bg-BG"/>
        </w:rPr>
        <w:t>курва</w:t>
      </w:r>
      <w:r>
        <w:rPr>
          <w:i/>
          <w:szCs w:val="28"/>
          <w:lang w:val="bg-BG"/>
        </w:rPr>
        <w:t xml:space="preserve">рин </w:t>
      </w:r>
      <w:r>
        <w:rPr>
          <w:szCs w:val="28"/>
          <w:lang w:val="bg-BG"/>
        </w:rPr>
        <w:t>Мъж, който живее развратно; развратник, курвар.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кур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(тур. kur</w:t>
      </w:r>
      <w:r w:rsidRPr="00D85910">
        <w:rPr>
          <w:szCs w:val="28"/>
          <w:lang w:val="bg-BG"/>
        </w:rPr>
        <w:softHyphen/>
        <w:t xml:space="preserve">mak) Слагам, нагласявам, настанявам. </w:t>
      </w:r>
      <w:r w:rsidRPr="00D85910">
        <w:rPr>
          <w:i/>
          <w:szCs w:val="28"/>
          <w:lang w:val="bg-BG"/>
        </w:rPr>
        <w:t>Стопанката курдиса баницата на масата.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курди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kurmak) Настанявам се</w:t>
      </w:r>
      <w:r>
        <w:rPr>
          <w:szCs w:val="28"/>
          <w:lang w:val="bg-BG"/>
        </w:rPr>
        <w:t>, сядам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Бабата първа се курдиса на масата.</w:t>
      </w:r>
    </w:p>
    <w:p w:rsidR="008B1F42" w:rsidRPr="00C523EF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кури</w:t>
      </w:r>
      <w:r>
        <w:rPr>
          <w:b/>
          <w:szCs w:val="28"/>
          <w:lang w:val="bg-BG"/>
        </w:rPr>
        <w:t xml:space="preserve">шка </w:t>
      </w:r>
      <w:r>
        <w:rPr>
          <w:i/>
          <w:szCs w:val="28"/>
          <w:lang w:val="bg-BG"/>
        </w:rPr>
        <w:t>кури</w:t>
      </w:r>
      <w:r>
        <w:rPr>
          <w:i/>
          <w:szCs w:val="28"/>
          <w:lang w:val="bg-BG"/>
        </w:rPr>
        <w:t xml:space="preserve">шкъ </w:t>
      </w:r>
      <w:r>
        <w:rPr>
          <w:szCs w:val="28"/>
          <w:lang w:val="bg-BG"/>
        </w:rPr>
        <w:t>Изпражнение от кокошка или друга домашна птица; куришница.</w:t>
      </w:r>
      <w:r>
        <w:rPr>
          <w:i/>
          <w:szCs w:val="28"/>
          <w:lang w:val="bg-BG"/>
        </w:rPr>
        <w:t xml:space="preserve"> </w:t>
      </w:r>
    </w:p>
    <w:p w:rsidR="008B1F42" w:rsidRDefault="008B1F42" w:rsidP="00A3715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кури</w:t>
      </w:r>
      <w:r>
        <w:rPr>
          <w:b/>
          <w:szCs w:val="28"/>
          <w:lang w:val="bg-BG"/>
        </w:rPr>
        <w:t xml:space="preserve">шница </w:t>
      </w:r>
      <w:r>
        <w:rPr>
          <w:i/>
          <w:szCs w:val="28"/>
          <w:lang w:val="bg-BG"/>
        </w:rPr>
        <w:t>кури</w:t>
      </w:r>
      <w:r>
        <w:rPr>
          <w:i/>
          <w:szCs w:val="28"/>
          <w:lang w:val="bg-BG"/>
        </w:rPr>
        <w:t xml:space="preserve">шницъ </w:t>
      </w:r>
      <w:r>
        <w:rPr>
          <w:szCs w:val="28"/>
          <w:lang w:val="bg-BG"/>
        </w:rPr>
        <w:t>Изпражнение от кокошка или друга домашна птица; куришка.</w:t>
      </w:r>
    </w:p>
    <w:p w:rsidR="008B1F42" w:rsidRDefault="008B1F42" w:rsidP="00A3715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>урн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kurnaz) Горделив, важен, наперен, самоуверен, дързък</w:t>
      </w:r>
      <w:r>
        <w:rPr>
          <w:szCs w:val="28"/>
          <w:lang w:val="bg-BG"/>
        </w:rPr>
        <w:t xml:space="preserve"> мъж.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курназли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курнъзли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kurnazli) Горделива, важна, наперена, самоуверена, дръзк</w:t>
      </w:r>
      <w:r>
        <w:rPr>
          <w:szCs w:val="28"/>
          <w:lang w:val="bg-BG"/>
        </w:rPr>
        <w:t>а жена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A3715F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курназли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курнъзли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kurnaz) Горделив, важен, наперен, самоуверен, дързък</w:t>
      </w:r>
      <w:r>
        <w:rPr>
          <w:szCs w:val="28"/>
          <w:lang w:val="bg-BG"/>
        </w:rPr>
        <w:t xml:space="preserve"> мъж.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курназл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курнъзл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kurnazlik </w:t>
      </w:r>
      <w:r w:rsidRPr="00D80498">
        <w:rPr>
          <w:i/>
          <w:szCs w:val="28"/>
          <w:lang w:val="bg-BG"/>
        </w:rPr>
        <w:t>‘хитрост’</w:t>
      </w:r>
      <w:r w:rsidRPr="00D85910">
        <w:rPr>
          <w:szCs w:val="28"/>
          <w:lang w:val="bg-BG"/>
        </w:rPr>
        <w:t xml:space="preserve">) Важност, напереност, хвалене, перчене.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 xml:space="preserve">рник </w:t>
      </w:r>
      <w:r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 xml:space="preserve">рник </w:t>
      </w:r>
      <w:r>
        <w:rPr>
          <w:szCs w:val="28"/>
          <w:lang w:val="bg-BG"/>
        </w:rPr>
        <w:t>Кокошарник – помещение за отглеждане на кокошки.</w:t>
      </w:r>
    </w:p>
    <w:p w:rsidR="008B1F42" w:rsidRPr="00D8049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 xml:space="preserve">ртка </w:t>
      </w:r>
      <w:r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 xml:space="preserve">ркъ </w:t>
      </w:r>
      <w:r>
        <w:rPr>
          <w:szCs w:val="28"/>
          <w:lang w:val="bg-BG"/>
        </w:rPr>
        <w:t xml:space="preserve">Къса мъжка горна работна дреха, обикновено от док </w:t>
      </w:r>
      <w:r w:rsidRPr="00D80498">
        <w:rPr>
          <w:i/>
          <w:szCs w:val="28"/>
        </w:rPr>
        <w:t>‘груб памучен плат’.</w:t>
      </w:r>
    </w:p>
    <w:p w:rsidR="008B1F42" w:rsidRPr="00B67D24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kusur от ар.) </w:t>
      </w:r>
      <w:r>
        <w:rPr>
          <w:szCs w:val="28"/>
          <w:lang w:val="bg-BG"/>
        </w:rPr>
        <w:t>1. Н</w:t>
      </w:r>
      <w:r w:rsidRPr="00D85910">
        <w:rPr>
          <w:szCs w:val="28"/>
          <w:lang w:val="bg-BG"/>
        </w:rPr>
        <w:t>едостатък</w:t>
      </w:r>
      <w:r>
        <w:rPr>
          <w:szCs w:val="28"/>
          <w:lang w:val="bg-BG"/>
        </w:rPr>
        <w:t>, порок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2. </w:t>
      </w:r>
      <w:r w:rsidRPr="00D85910">
        <w:rPr>
          <w:szCs w:val="28"/>
          <w:lang w:val="bg-BG"/>
        </w:rPr>
        <w:t>Ли</w:t>
      </w:r>
      <w:r>
        <w:rPr>
          <w:szCs w:val="28"/>
          <w:lang w:val="bg-BG"/>
        </w:rPr>
        <w:t xml:space="preserve">пса, отсъствие на нещо, някого. </w:t>
      </w:r>
      <w:r>
        <w:rPr>
          <w:i/>
          <w:szCs w:val="28"/>
          <w:lang w:val="bg-BG"/>
        </w:rPr>
        <w:t xml:space="preserve">Познаваме се от *двадесет и кусур години. </w:t>
      </w:r>
      <w:r>
        <w:rPr>
          <w:szCs w:val="28"/>
          <w:lang w:val="bg-BG"/>
        </w:rPr>
        <w:t xml:space="preserve">Познаваме се повече от двадесет години. </w:t>
      </w:r>
      <w:r w:rsidRPr="00B67D24">
        <w:rPr>
          <w:i/>
          <w:szCs w:val="28"/>
        </w:rPr>
        <w:t xml:space="preserve">*Не му вържи кусур. </w:t>
      </w:r>
      <w:r>
        <w:rPr>
          <w:szCs w:val="28"/>
          <w:lang w:val="bg-BG"/>
        </w:rPr>
        <w:t>Прави се, че не забелязваш, не обръщай внимание на недостатъците.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кусурли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кусурли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kusurli) Човек, който има </w:t>
      </w:r>
      <w:r>
        <w:rPr>
          <w:szCs w:val="28"/>
          <w:lang w:val="bg-BG"/>
        </w:rPr>
        <w:t>кусур</w:t>
      </w:r>
      <w:r w:rsidRPr="00D85910">
        <w:rPr>
          <w:szCs w:val="28"/>
          <w:lang w:val="bg-BG"/>
        </w:rPr>
        <w:t xml:space="preserve"> или </w:t>
      </w:r>
      <w:r>
        <w:rPr>
          <w:szCs w:val="28"/>
          <w:lang w:val="bg-BG"/>
        </w:rPr>
        <w:t xml:space="preserve">кусури </w:t>
      </w:r>
      <w:r w:rsidRPr="00F0646E">
        <w:rPr>
          <w:i/>
          <w:szCs w:val="28"/>
          <w:lang w:val="bg-BG"/>
        </w:rPr>
        <w:t>‘недостатъци’.</w:t>
      </w:r>
    </w:p>
    <w:p w:rsidR="008B1F42" w:rsidRDefault="008B1F42" w:rsidP="00EA5A15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 xml:space="preserve">тле </w:t>
      </w:r>
      <w:r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 xml:space="preserve">тли </w:t>
      </w:r>
      <w:r>
        <w:rPr>
          <w:szCs w:val="28"/>
          <w:lang w:val="bg-BG"/>
        </w:rPr>
        <w:t>Кутре – малкият пръст на ръката.</w:t>
      </w:r>
      <w:r>
        <w:rPr>
          <w:i/>
          <w:szCs w:val="28"/>
          <w:lang w:val="bg-BG"/>
        </w:rPr>
        <w:t xml:space="preserve"> </w:t>
      </w:r>
    </w:p>
    <w:p w:rsidR="008B1F42" w:rsidRDefault="008B1F42" w:rsidP="00EA5A1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куф </w:t>
      </w:r>
      <w:r>
        <w:rPr>
          <w:i/>
          <w:szCs w:val="28"/>
          <w:lang w:val="bg-BG"/>
        </w:rPr>
        <w:t xml:space="preserve">куф </w:t>
      </w:r>
      <w:r>
        <w:rPr>
          <w:szCs w:val="28"/>
          <w:lang w:val="bg-BG"/>
        </w:rPr>
        <w:t>Кух.</w:t>
      </w:r>
    </w:p>
    <w:p w:rsidR="008B1F42" w:rsidRPr="00A26318" w:rsidRDefault="008B1F42" w:rsidP="00EA5A1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куфа</w:t>
      </w:r>
      <w:r>
        <w:rPr>
          <w:b/>
          <w:szCs w:val="28"/>
          <w:lang w:val="bg-BG"/>
        </w:rPr>
        <w:t xml:space="preserve">лница </w:t>
      </w:r>
      <w:r>
        <w:rPr>
          <w:i/>
          <w:szCs w:val="28"/>
          <w:lang w:val="bg-BG"/>
        </w:rPr>
        <w:t>куфа</w:t>
      </w:r>
      <w:r>
        <w:rPr>
          <w:i/>
          <w:szCs w:val="28"/>
          <w:lang w:val="bg-BG"/>
        </w:rPr>
        <w:t xml:space="preserve">лницъ </w:t>
      </w:r>
      <w:r>
        <w:rPr>
          <w:szCs w:val="28"/>
          <w:lang w:val="bg-BG"/>
        </w:rPr>
        <w:t>Празна, глупава глава.</w:t>
      </w:r>
    </w:p>
    <w:p w:rsidR="008B1F42" w:rsidRPr="00D85910" w:rsidRDefault="008B1F42" w:rsidP="00F847E3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kutsuz) Човек без късмет, </w:t>
      </w:r>
      <w:r>
        <w:rPr>
          <w:szCs w:val="28"/>
          <w:lang w:val="bg-BG"/>
        </w:rPr>
        <w:t xml:space="preserve">на когото не му върви в живота и в кариерата; </w:t>
      </w:r>
      <w:r w:rsidRPr="00D85910">
        <w:rPr>
          <w:szCs w:val="28"/>
          <w:lang w:val="bg-BG"/>
        </w:rPr>
        <w:t>злополучен</w:t>
      </w:r>
      <w:r>
        <w:rPr>
          <w:szCs w:val="28"/>
          <w:lang w:val="bg-BG"/>
        </w:rPr>
        <w:t xml:space="preserve"> мъж; куцузлия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куцузли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kutsuzli) Же</w:t>
      </w:r>
      <w:r w:rsidRPr="00D85910">
        <w:rPr>
          <w:szCs w:val="28"/>
          <w:lang w:val="bg-BG"/>
        </w:rPr>
        <w:softHyphen/>
        <w:t>на без късмет,</w:t>
      </w:r>
      <w:r>
        <w:rPr>
          <w:szCs w:val="28"/>
          <w:lang w:val="bg-BG"/>
        </w:rPr>
        <w:t xml:space="preserve"> на която не и върви в живота и в кариерата;</w:t>
      </w:r>
      <w:r w:rsidRPr="00D85910">
        <w:rPr>
          <w:szCs w:val="28"/>
          <w:lang w:val="bg-BG"/>
        </w:rPr>
        <w:t xml:space="preserve"> злополучна</w:t>
      </w:r>
      <w:r>
        <w:rPr>
          <w:szCs w:val="28"/>
          <w:lang w:val="bg-BG"/>
        </w:rPr>
        <w:t xml:space="preserve"> жена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F847E3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куцузли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kutsuz) Човек без късмет, </w:t>
      </w:r>
      <w:r>
        <w:rPr>
          <w:szCs w:val="28"/>
          <w:lang w:val="bg-BG"/>
        </w:rPr>
        <w:t xml:space="preserve">на когото не му върви в живота и в кариерата; </w:t>
      </w:r>
      <w:r w:rsidRPr="00D85910">
        <w:rPr>
          <w:szCs w:val="28"/>
          <w:lang w:val="bg-BG"/>
        </w:rPr>
        <w:t>злополучен</w:t>
      </w:r>
      <w:r>
        <w:rPr>
          <w:szCs w:val="28"/>
          <w:lang w:val="bg-BG"/>
        </w:rPr>
        <w:t xml:space="preserve"> мъж; куцуз</w:t>
      </w:r>
      <w:r w:rsidRPr="00D85910">
        <w:rPr>
          <w:szCs w:val="28"/>
          <w:lang w:val="bg-BG"/>
        </w:rPr>
        <w:t>.</w:t>
      </w:r>
    </w:p>
    <w:p w:rsidR="008B1F42" w:rsidRPr="00065A76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куцузлу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куцузлу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ku</w:t>
      </w:r>
      <w:r w:rsidRPr="00D85910">
        <w:rPr>
          <w:szCs w:val="28"/>
          <w:lang w:val="bg-BG"/>
        </w:rPr>
        <w:softHyphen/>
        <w:t xml:space="preserve">tsuzluk) Лош късмет, злощастие, злополучие. </w:t>
      </w:r>
      <w:r>
        <w:rPr>
          <w:i/>
          <w:szCs w:val="28"/>
          <w:lang w:val="bg-BG"/>
        </w:rPr>
        <w:t>Голям куцузлук.</w:t>
      </w:r>
    </w:p>
    <w:p w:rsidR="008B1F42" w:rsidRPr="004C5AE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ча се, да се оку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чъ съ, дъ съ уку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За кучка или зайка: раждам кученца, зайченца.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koşu) Надбягване с коне. </w:t>
      </w:r>
    </w:p>
    <w:p w:rsidR="008B1F42" w:rsidRPr="001A138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шли</w:t>
      </w:r>
      <w:r w:rsidRPr="00D85910">
        <w:rPr>
          <w:szCs w:val="28"/>
          <w:lang w:val="bg-BG"/>
        </w:rPr>
        <w:t xml:space="preserve"> Бебе.</w:t>
      </w:r>
    </w:p>
    <w:p w:rsidR="008B1F42" w:rsidRPr="004512F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куюмджи</w:t>
      </w:r>
      <w:r>
        <w:rPr>
          <w:b/>
          <w:szCs w:val="28"/>
          <w:lang w:val="bg-BG"/>
        </w:rPr>
        <w:t xml:space="preserve">йство </w:t>
      </w:r>
      <w:r>
        <w:rPr>
          <w:i/>
          <w:szCs w:val="28"/>
          <w:lang w:val="bg-BG"/>
        </w:rPr>
        <w:t>куйумжи</w:t>
      </w:r>
      <w:r>
        <w:rPr>
          <w:i/>
          <w:szCs w:val="28"/>
          <w:lang w:val="bg-BG"/>
        </w:rPr>
        <w:t xml:space="preserve">йству </w:t>
      </w:r>
      <w:r w:rsidRPr="00961846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kuyumci</w:t>
      </w:r>
      <w:r w:rsidRPr="00961846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Златарство.</w:t>
      </w:r>
    </w:p>
    <w:p w:rsidR="008B1F42" w:rsidRPr="00A8604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куюмджи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куйумжи</w:t>
      </w:r>
      <w:r>
        <w:rPr>
          <w:i/>
          <w:szCs w:val="28"/>
          <w:lang w:val="bg-BG"/>
        </w:rPr>
        <w:t xml:space="preserve">йъ </w:t>
      </w:r>
      <w:r w:rsidRPr="00961846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kuyumci</w:t>
      </w:r>
      <w:r w:rsidRPr="00961846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Златар.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къ</w:t>
      </w:r>
      <w:r w:rsidRPr="00EA4613">
        <w:rPr>
          <w:b/>
          <w:szCs w:val="28"/>
          <w:lang w:val="bg-BG"/>
        </w:rPr>
        <w:t>де</w:t>
      </w:r>
      <w:r w:rsidRPr="00EA4613">
        <w:rPr>
          <w:b/>
          <w:szCs w:val="28"/>
          <w:lang w:val="bg-BG"/>
        </w:rPr>
        <w:t>ля</w:t>
      </w:r>
      <w:r>
        <w:rPr>
          <w:szCs w:val="28"/>
          <w:lang w:val="bg-BG"/>
        </w:rPr>
        <w:t xml:space="preserve"> </w:t>
      </w:r>
      <w:r w:rsidRPr="00EA4613">
        <w:rPr>
          <w:i/>
          <w:szCs w:val="28"/>
          <w:lang w:val="bg-BG"/>
        </w:rPr>
        <w:t>къде</w:t>
      </w:r>
      <w:r w:rsidRPr="00EA4613">
        <w:rPr>
          <w:i/>
          <w:szCs w:val="28"/>
          <w:lang w:val="bg-BG"/>
        </w:rPr>
        <w:t>л</w:t>
      </w:r>
      <w:r w:rsidRPr="007B2120">
        <w:rPr>
          <w:i/>
          <w:szCs w:val="28"/>
        </w:rPr>
        <w:t>’ъ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Определено количество извлачена вълна, която се прикрепва към хурка, за да се преде с вретено.</w:t>
      </w:r>
    </w:p>
    <w:p w:rsidR="008B1F42" w:rsidRPr="001E09F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къ</w:t>
      </w:r>
      <w:r>
        <w:rPr>
          <w:b/>
          <w:szCs w:val="28"/>
          <w:lang w:val="bg-BG"/>
        </w:rPr>
        <w:t xml:space="preserve">жел </w:t>
      </w:r>
      <w:r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 xml:space="preserve">жъл </w:t>
      </w:r>
      <w:r>
        <w:rPr>
          <w:szCs w:val="28"/>
          <w:lang w:val="bg-BG"/>
        </w:rPr>
        <w:t>Горната част на хурка, където се връзва къделята.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зъм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зъм</w:t>
      </w:r>
      <w:r w:rsidRPr="00D85910">
        <w:rPr>
          <w:szCs w:val="28"/>
          <w:lang w:val="bg-BG"/>
        </w:rPr>
        <w:t xml:space="preserve"> (тур. kiz) Дъще, момичето ми. 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клицъ</w:t>
      </w:r>
      <w:r w:rsidRPr="00D85910">
        <w:rPr>
          <w:szCs w:val="28"/>
          <w:lang w:val="bg-BG"/>
        </w:rPr>
        <w:t xml:space="preserve"> (Agro</w:t>
      </w:r>
      <w:r w:rsidRPr="00D85910">
        <w:rPr>
          <w:szCs w:val="28"/>
          <w:lang w:val="bg-BG"/>
        </w:rPr>
        <w:softHyphen/>
        <w:t>stemma githago) Плевел по пшеницата, който</w:t>
      </w:r>
      <w:r>
        <w:rPr>
          <w:szCs w:val="28"/>
          <w:lang w:val="bg-BG"/>
        </w:rPr>
        <w:t xml:space="preserve"> цъфти с розови цветчета и</w:t>
      </w:r>
      <w:r w:rsidRPr="00D85910">
        <w:rPr>
          <w:szCs w:val="28"/>
          <w:lang w:val="bg-BG"/>
        </w:rPr>
        <w:t xml:space="preserve"> пуска малки черни семена.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кря, да зак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кр’ъ, дъ зък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кр’ъ</w:t>
      </w:r>
      <w:r w:rsidRPr="00D85910">
        <w:rPr>
          <w:szCs w:val="28"/>
          <w:lang w:val="bg-BG"/>
        </w:rPr>
        <w:t xml:space="preserve"> Вря на слаб огън. </w:t>
      </w:r>
      <w:r w:rsidRPr="00D85910">
        <w:rPr>
          <w:i/>
          <w:szCs w:val="28"/>
          <w:lang w:val="bg-BG"/>
        </w:rPr>
        <w:t>Бобът къкри в гърнето.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Бутче, бедро от птица.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кълчи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штъ</w:t>
      </w:r>
      <w:r w:rsidRPr="00D85910">
        <w:rPr>
          <w:szCs w:val="28"/>
          <w:lang w:val="bg-BG"/>
        </w:rPr>
        <w:t xml:space="preserve"> Конопено влакно.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кълчи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шник</w:t>
      </w:r>
      <w:r w:rsidRPr="00D85910">
        <w:rPr>
          <w:szCs w:val="28"/>
          <w:lang w:val="bg-BG"/>
        </w:rPr>
        <w:t xml:space="preserve"> 1. Платно, изтъкано от кълчища. 2. Покривка за легло от такова платно.</w:t>
      </w:r>
    </w:p>
    <w:p w:rsidR="008B1F42" w:rsidRPr="00593E3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кър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 w:rsidRPr="00D85910">
        <w:rPr>
          <w:szCs w:val="28"/>
          <w:lang w:val="bg-BG"/>
        </w:rPr>
        <w:t xml:space="preserve"> (тур. kir) Поле.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Отивам на къра.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кърм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kirmiz от ар.) Червена боя, добивана от насекомото ко</w:t>
      </w:r>
      <w:r>
        <w:rPr>
          <w:szCs w:val="28"/>
          <w:lang w:val="bg-BG"/>
        </w:rPr>
        <w:t>ше</w:t>
      </w:r>
      <w:r w:rsidRPr="00D85910">
        <w:rPr>
          <w:szCs w:val="28"/>
          <w:lang w:val="bg-BG"/>
        </w:rPr>
        <w:t>нил</w:t>
      </w:r>
      <w:r>
        <w:rPr>
          <w:szCs w:val="28"/>
          <w:lang w:val="bg-BG"/>
        </w:rPr>
        <w:t xml:space="preserve"> (Coccus ilicis)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кърн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окърн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укърн’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Кастря, отсичам клони от короната на дърво. </w:t>
      </w:r>
      <w:r w:rsidRPr="00D85910">
        <w:rPr>
          <w:i/>
          <w:szCs w:val="28"/>
          <w:lang w:val="bg-BG"/>
        </w:rPr>
        <w:t>Днес окърних черницата.</w:t>
      </w:r>
    </w:p>
    <w:p w:rsidR="008B1F42" w:rsidRPr="006839F7" w:rsidRDefault="008B1F42" w:rsidP="003A58D2">
      <w:pPr>
        <w:ind w:firstLine="720"/>
        <w:jc w:val="both"/>
        <w:rPr>
          <w:szCs w:val="28"/>
          <w:lang w:val="bg-BG"/>
        </w:rPr>
      </w:pPr>
      <w:r w:rsidRPr="006839F7">
        <w:rPr>
          <w:b/>
          <w:szCs w:val="28"/>
          <w:lang w:val="bg-BG"/>
        </w:rPr>
        <w:t>кърти</w:t>
      </w:r>
      <w:r w:rsidRPr="006839F7">
        <w:rPr>
          <w:b/>
          <w:szCs w:val="28"/>
          <w:lang w:val="bg-BG"/>
        </w:rPr>
        <w:t>чина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кърти</w:t>
      </w:r>
      <w:r>
        <w:rPr>
          <w:i/>
          <w:szCs w:val="28"/>
          <w:lang w:val="bg-BG"/>
        </w:rPr>
        <w:t xml:space="preserve">чинъ </w:t>
      </w:r>
      <w:r>
        <w:rPr>
          <w:szCs w:val="28"/>
          <w:lang w:val="bg-BG"/>
        </w:rPr>
        <w:t>Дупка, подземен ход, купчинка пръст, изровени от къртица.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кът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</w:t>
      </w:r>
      <w:r w:rsidRPr="00D85910">
        <w:rPr>
          <w:szCs w:val="28"/>
          <w:lang w:val="bg-BG"/>
        </w:rPr>
        <w:t xml:space="preserve"> (тур. kit от ар.) Мал</w:t>
      </w:r>
      <w:r w:rsidRPr="00D85910">
        <w:rPr>
          <w:szCs w:val="28"/>
          <w:lang w:val="bg-BG"/>
        </w:rPr>
        <w:softHyphen/>
        <w:t xml:space="preserve">ко, недостатъчно. </w:t>
      </w:r>
      <w:r w:rsidRPr="00D85910">
        <w:rPr>
          <w:i/>
          <w:szCs w:val="28"/>
          <w:lang w:val="bg-BG"/>
        </w:rPr>
        <w:t>Парите са кът, трябва да се пестят.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кът-кът</w:t>
      </w:r>
      <w:r w:rsidRPr="00FC1248">
        <w:rPr>
          <w:b/>
          <w:szCs w:val="28"/>
        </w:rPr>
        <w:t>-кът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кът-кът-кът </w:t>
      </w:r>
      <w:r>
        <w:rPr>
          <w:szCs w:val="28"/>
          <w:lang w:val="bg-BG"/>
        </w:rPr>
        <w:t>Межд. за викане, събиране на кокошки.</w:t>
      </w:r>
    </w:p>
    <w:p w:rsidR="008B1F42" w:rsidRPr="00FC124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къ</w:t>
      </w:r>
      <w:r>
        <w:rPr>
          <w:b/>
          <w:szCs w:val="28"/>
          <w:lang w:val="bg-BG"/>
        </w:rPr>
        <w:t>там, да скъ</w:t>
      </w:r>
      <w:r>
        <w:rPr>
          <w:b/>
          <w:szCs w:val="28"/>
          <w:lang w:val="bg-BG"/>
        </w:rPr>
        <w:t xml:space="preserve">там </w:t>
      </w:r>
      <w:r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>тъм, дъ скъ</w:t>
      </w:r>
      <w:r>
        <w:rPr>
          <w:i/>
          <w:szCs w:val="28"/>
          <w:lang w:val="bg-BG"/>
        </w:rPr>
        <w:t xml:space="preserve">тъм </w:t>
      </w:r>
      <w:r>
        <w:rPr>
          <w:szCs w:val="28"/>
          <w:lang w:val="bg-BG"/>
        </w:rPr>
        <w:t>Крия, прибирам, спестявам.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ткъм</w:t>
      </w:r>
      <w:r w:rsidRPr="00D85910">
        <w:rPr>
          <w:szCs w:val="28"/>
          <w:lang w:val="bg-BG"/>
        </w:rPr>
        <w:t xml:space="preserve"> 1. Викам кокошките, пиленцата, за да ги нахраня. 2. Полагам грижи, лаская.</w:t>
      </w:r>
      <w:r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къх </w:t>
      </w:r>
      <w:r>
        <w:rPr>
          <w:i/>
          <w:szCs w:val="28"/>
          <w:lang w:val="bg-BG"/>
        </w:rPr>
        <w:t xml:space="preserve">къх </w:t>
      </w:r>
      <w:r>
        <w:rPr>
          <w:szCs w:val="28"/>
          <w:lang w:val="bg-BG"/>
        </w:rPr>
        <w:t>Межд. за предупреждаване на дете: не пипай!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къц-къц-къц </w:t>
      </w:r>
      <w:r>
        <w:rPr>
          <w:i/>
          <w:szCs w:val="28"/>
          <w:lang w:val="bg-BG"/>
        </w:rPr>
        <w:t xml:space="preserve">къц-къц-къц </w:t>
      </w:r>
      <w:r>
        <w:rPr>
          <w:szCs w:val="28"/>
          <w:lang w:val="bg-BG"/>
        </w:rPr>
        <w:t>Межд. за викане на куче.</w:t>
      </w:r>
    </w:p>
    <w:p w:rsidR="008B1F42" w:rsidRPr="00A612D4" w:rsidRDefault="008B1F42" w:rsidP="003A58D2">
      <w:pPr>
        <w:ind w:firstLine="720"/>
        <w:jc w:val="both"/>
        <w:rPr>
          <w:i/>
          <w:szCs w:val="28"/>
        </w:rPr>
      </w:pPr>
      <w:r>
        <w:rPr>
          <w:b/>
          <w:szCs w:val="28"/>
          <w:lang w:val="bg-BG"/>
        </w:rPr>
        <w:t>къ</w:t>
      </w:r>
      <w:r>
        <w:rPr>
          <w:b/>
          <w:szCs w:val="28"/>
          <w:lang w:val="bg-BG"/>
        </w:rPr>
        <w:t xml:space="preserve">цам </w:t>
      </w:r>
      <w:r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 xml:space="preserve">цъм </w:t>
      </w:r>
      <w:r>
        <w:rPr>
          <w:szCs w:val="28"/>
          <w:lang w:val="bg-BG"/>
        </w:rPr>
        <w:t xml:space="preserve">За дете: сядам. </w:t>
      </w:r>
      <w:r>
        <w:rPr>
          <w:i/>
          <w:szCs w:val="28"/>
          <w:lang w:val="bg-BG"/>
        </w:rPr>
        <w:t>Хайде, къцай на столчето.</w:t>
      </w:r>
    </w:p>
    <w:p w:rsidR="008B1F42" w:rsidRPr="00562B3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къч </w:t>
      </w:r>
      <w:r w:rsidRPr="00D85910">
        <w:rPr>
          <w:i/>
          <w:szCs w:val="28"/>
          <w:lang w:val="bg-BG"/>
        </w:rPr>
        <w:t>къч</w:t>
      </w:r>
      <w:r w:rsidRPr="00D85910">
        <w:rPr>
          <w:szCs w:val="28"/>
          <w:lang w:val="bg-BG"/>
        </w:rPr>
        <w:t xml:space="preserve"> (тур. kic) Ритник. </w:t>
      </w:r>
      <w:r>
        <w:rPr>
          <w:i/>
          <w:szCs w:val="28"/>
          <w:lang w:val="bg-BG"/>
        </w:rPr>
        <w:t xml:space="preserve">Магарето хвърля къч.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къш-къш </w:t>
      </w:r>
      <w:r>
        <w:rPr>
          <w:i/>
          <w:szCs w:val="28"/>
          <w:lang w:val="bg-BG"/>
        </w:rPr>
        <w:t xml:space="preserve">къш-къш </w:t>
      </w:r>
      <w:r>
        <w:rPr>
          <w:szCs w:val="28"/>
          <w:lang w:val="bg-BG"/>
        </w:rPr>
        <w:t>Межд. за прогонване на кокошки.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къ</w:t>
      </w:r>
      <w:r>
        <w:rPr>
          <w:b/>
          <w:szCs w:val="28"/>
          <w:lang w:val="bg-BG"/>
        </w:rPr>
        <w:t xml:space="preserve">шей </w:t>
      </w:r>
      <w:r w:rsidRPr="00557CDB">
        <w:rPr>
          <w:i/>
          <w:szCs w:val="28"/>
          <w:lang w:val="bg-BG"/>
        </w:rPr>
        <w:t>къ</w:t>
      </w:r>
      <w:r w:rsidRPr="00557CDB">
        <w:rPr>
          <w:i/>
          <w:szCs w:val="28"/>
          <w:lang w:val="bg-BG"/>
        </w:rPr>
        <w:t>шъй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Отчупено парче хляб.</w:t>
      </w:r>
      <w:r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щи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шти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С</w:t>
      </w:r>
      <w:r w:rsidRPr="00D85910">
        <w:rPr>
          <w:szCs w:val="28"/>
          <w:lang w:val="bg-BG"/>
        </w:rPr>
        <w:t>тая за живеене в селска къща</w:t>
      </w:r>
      <w:r>
        <w:rPr>
          <w:szCs w:val="28"/>
          <w:lang w:val="bg-BG"/>
        </w:rPr>
        <w:t xml:space="preserve">, където се пали джамал </w:t>
      </w:r>
      <w:r w:rsidRPr="00D80498">
        <w:rPr>
          <w:i/>
          <w:szCs w:val="28"/>
        </w:rPr>
        <w:t>‘</w:t>
      </w:r>
      <w:r w:rsidRPr="00D80498">
        <w:rPr>
          <w:i/>
          <w:szCs w:val="28"/>
          <w:lang w:val="bg-BG"/>
        </w:rPr>
        <w:t>камина</w:t>
      </w:r>
      <w:r w:rsidRPr="00D80498">
        <w:rPr>
          <w:i/>
          <w:szCs w:val="28"/>
        </w:rPr>
        <w:t>’</w:t>
      </w:r>
      <w:r>
        <w:rPr>
          <w:szCs w:val="28"/>
          <w:lang w:val="bg-BG"/>
        </w:rPr>
        <w:t xml:space="preserve"> или готварска печка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къ</w:t>
      </w:r>
      <w:r>
        <w:rPr>
          <w:b/>
          <w:szCs w:val="28"/>
          <w:lang w:val="bg-BG"/>
        </w:rPr>
        <w:t xml:space="preserve">щните </w:t>
      </w:r>
      <w:r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 xml:space="preserve">шнити </w:t>
      </w:r>
      <w:r>
        <w:rPr>
          <w:szCs w:val="28"/>
          <w:lang w:val="bg-BG"/>
        </w:rPr>
        <w:t>Хората, които живеят в къщата; семейството.</w:t>
      </w:r>
    </w:p>
    <w:p w:rsidR="008B1F42" w:rsidRPr="00607B4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къ</w:t>
      </w:r>
      <w:r>
        <w:rPr>
          <w:b/>
          <w:szCs w:val="28"/>
          <w:lang w:val="bg-BG"/>
        </w:rPr>
        <w:t>щна ра</w:t>
      </w:r>
      <w:r>
        <w:rPr>
          <w:b/>
          <w:szCs w:val="28"/>
          <w:lang w:val="bg-BG"/>
        </w:rPr>
        <w:t xml:space="preserve">бота </w:t>
      </w:r>
      <w:r>
        <w:rPr>
          <w:i/>
          <w:szCs w:val="28"/>
          <w:lang w:val="bg-BG"/>
        </w:rPr>
        <w:t>къ</w:t>
      </w:r>
      <w:r>
        <w:rPr>
          <w:i/>
          <w:szCs w:val="28"/>
          <w:lang w:val="bg-BG"/>
        </w:rPr>
        <w:t>шнъ ра</w:t>
      </w:r>
      <w:r>
        <w:rPr>
          <w:i/>
          <w:szCs w:val="28"/>
          <w:lang w:val="bg-BG"/>
        </w:rPr>
        <w:t xml:space="preserve">бутъ </w:t>
      </w:r>
      <w:r>
        <w:rPr>
          <w:szCs w:val="28"/>
          <w:lang w:val="bg-BG"/>
        </w:rPr>
        <w:t>Домакинска работа – чистене, подреждане, пране, готвене и пр.</w:t>
      </w:r>
    </w:p>
    <w:p w:rsidR="008B1F42" w:rsidRPr="00593E3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къщя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къшт</w:t>
      </w:r>
      <w:r w:rsidRPr="005C2E0F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Къщи. </w:t>
      </w:r>
      <w:r>
        <w:rPr>
          <w:i/>
          <w:szCs w:val="28"/>
          <w:lang w:val="bg-BG"/>
        </w:rPr>
        <w:t>Като се мръкне, хората се прибират по къщята.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пъф</w:t>
      </w:r>
      <w:r w:rsidRPr="00D85910">
        <w:rPr>
          <w:szCs w:val="28"/>
          <w:lang w:val="bg-BG"/>
        </w:rPr>
        <w:t xml:space="preserve"> (рум. şchiop) Несръчен</w:t>
      </w:r>
      <w:r>
        <w:rPr>
          <w:szCs w:val="28"/>
          <w:lang w:val="bg-BG"/>
        </w:rPr>
        <w:t>, неумел, тромав</w:t>
      </w:r>
      <w:r w:rsidRPr="00D85910">
        <w:rPr>
          <w:szCs w:val="28"/>
          <w:lang w:val="bg-BG"/>
        </w:rPr>
        <w:t xml:space="preserve">. </w:t>
      </w:r>
      <w:r>
        <w:rPr>
          <w:i/>
          <w:szCs w:val="28"/>
          <w:lang w:val="bg-BG"/>
        </w:rPr>
        <w:t>Кьопав човек.</w:t>
      </w:r>
    </w:p>
    <w:p w:rsidR="008B1F42" w:rsidRPr="0026384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кьо</w:t>
      </w:r>
      <w:r>
        <w:rPr>
          <w:b/>
          <w:szCs w:val="28"/>
          <w:lang w:val="bg-BG"/>
        </w:rPr>
        <w:t>поо</w:t>
      </w:r>
      <w:r>
        <w:rPr>
          <w:b/>
          <w:szCs w:val="28"/>
          <w:lang w:val="bg-BG"/>
        </w:rPr>
        <w:t xml:space="preserve">лу </w:t>
      </w:r>
      <w:r>
        <w:rPr>
          <w:i/>
          <w:szCs w:val="28"/>
          <w:lang w:val="bg-BG"/>
        </w:rPr>
        <w:t>к</w:t>
      </w:r>
      <w:r w:rsidRPr="0026384B">
        <w:rPr>
          <w:i/>
          <w:szCs w:val="28"/>
          <w:lang w:val="bg-BG"/>
        </w:rPr>
        <w:t>’о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пуо</w:t>
      </w:r>
      <w:r>
        <w:rPr>
          <w:i/>
          <w:szCs w:val="28"/>
          <w:lang w:val="bg-BG"/>
        </w:rPr>
        <w:t xml:space="preserve">лу </w:t>
      </w:r>
      <w:r w:rsidRPr="0026384B">
        <w:rPr>
          <w:szCs w:val="28"/>
          <w:lang w:val="bg-BG"/>
        </w:rPr>
        <w:t>(</w:t>
      </w:r>
      <w:r>
        <w:rPr>
          <w:szCs w:val="28"/>
          <w:lang w:val="bg-BG"/>
        </w:rPr>
        <w:t>тур.</w:t>
      </w:r>
      <w:r w:rsidRPr="0026384B">
        <w:rPr>
          <w:szCs w:val="28"/>
          <w:lang w:val="bg-BG"/>
        </w:rPr>
        <w:t xml:space="preserve"> </w:t>
      </w:r>
      <w:r>
        <w:rPr>
          <w:szCs w:val="28"/>
          <w:lang w:val="en-US"/>
        </w:rPr>
        <w:t>k</w:t>
      </w:r>
      <w:r w:rsidRPr="0026384B">
        <w:rPr>
          <w:szCs w:val="28"/>
          <w:lang w:val="bg-BG"/>
        </w:rPr>
        <w:t>ő</w:t>
      </w:r>
      <w:r>
        <w:rPr>
          <w:szCs w:val="28"/>
          <w:lang w:val="en-US"/>
        </w:rPr>
        <w:t>poglu</w:t>
      </w:r>
      <w:r w:rsidRPr="0026384B">
        <w:rPr>
          <w:szCs w:val="28"/>
          <w:lang w:val="bg-BG"/>
        </w:rPr>
        <w:t xml:space="preserve">, </w:t>
      </w:r>
      <w:r>
        <w:rPr>
          <w:szCs w:val="28"/>
          <w:lang w:val="en-US"/>
        </w:rPr>
        <w:t>k</w:t>
      </w:r>
      <w:r w:rsidRPr="0026384B">
        <w:rPr>
          <w:szCs w:val="28"/>
          <w:lang w:val="bg-BG"/>
        </w:rPr>
        <w:t>ő</w:t>
      </w:r>
      <w:r>
        <w:rPr>
          <w:szCs w:val="28"/>
          <w:lang w:val="en-US"/>
        </w:rPr>
        <w:t>pekoglu</w:t>
      </w:r>
      <w:r w:rsidRPr="0026384B">
        <w:rPr>
          <w:szCs w:val="28"/>
          <w:lang w:val="bg-BG"/>
        </w:rPr>
        <w:t xml:space="preserve">  </w:t>
      </w:r>
      <w:r w:rsidRPr="00D80498">
        <w:rPr>
          <w:i/>
          <w:szCs w:val="28"/>
          <w:lang w:val="bg-BG"/>
        </w:rPr>
        <w:t>‘подлец’, ‘хитрец’</w:t>
      </w:r>
      <w:r w:rsidRPr="0026384B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Вид салата от печени патладжани, чушки, чесън и др., накълцани и поляти с оцет и олио.</w:t>
      </w:r>
    </w:p>
    <w:p w:rsidR="008B1F42" w:rsidRPr="00E753A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ръф</w:t>
      </w:r>
      <w:r w:rsidRPr="00D85910">
        <w:rPr>
          <w:szCs w:val="28"/>
          <w:lang w:val="bg-BG"/>
        </w:rPr>
        <w:t xml:space="preserve"> (тур. kőr </w:t>
      </w:r>
      <w:r w:rsidRPr="00E71931">
        <w:rPr>
          <w:szCs w:val="28"/>
          <w:lang w:val="bg-BG"/>
        </w:rPr>
        <w:t>‘</w:t>
      </w:r>
      <w:r>
        <w:rPr>
          <w:szCs w:val="28"/>
          <w:lang w:val="bg-BG"/>
        </w:rPr>
        <w:t>сляп</w:t>
      </w:r>
      <w:r w:rsidRPr="00E71931">
        <w:rPr>
          <w:szCs w:val="28"/>
          <w:lang w:val="bg-BG"/>
        </w:rPr>
        <w:t xml:space="preserve">’ </w:t>
      </w:r>
      <w:r w:rsidRPr="00D85910">
        <w:rPr>
          <w:szCs w:val="28"/>
          <w:lang w:val="bg-BG"/>
        </w:rPr>
        <w:t xml:space="preserve">от перс.) </w:t>
      </w:r>
      <w:r>
        <w:rPr>
          <w:szCs w:val="28"/>
          <w:lang w:val="bg-BG"/>
        </w:rPr>
        <w:t>1. Човек, който не вижда; с</w:t>
      </w:r>
      <w:r w:rsidRPr="00D85910">
        <w:rPr>
          <w:szCs w:val="28"/>
          <w:lang w:val="bg-BG"/>
        </w:rPr>
        <w:t>ляп.</w:t>
      </w:r>
      <w:r>
        <w:rPr>
          <w:szCs w:val="28"/>
          <w:lang w:val="bg-BG"/>
        </w:rPr>
        <w:t xml:space="preserve"> 2. Човек, който често се спъва като сляп поради разсеяност, недоглеждане. </w:t>
      </w:r>
      <w:r>
        <w:rPr>
          <w:i/>
          <w:szCs w:val="28"/>
          <w:lang w:val="bg-BG"/>
        </w:rPr>
        <w:t xml:space="preserve">Сляп да ослепееш. Сляп осляпяваш и кьорав тръгваш. </w:t>
      </w:r>
      <w:r>
        <w:rPr>
          <w:szCs w:val="28"/>
          <w:lang w:val="bg-BG"/>
        </w:rPr>
        <w:t>Проклятия.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кьоркютю</w:t>
      </w:r>
      <w:r>
        <w:rPr>
          <w:b/>
          <w:szCs w:val="28"/>
          <w:lang w:val="bg-BG"/>
        </w:rPr>
        <w:t>к пия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к</w:t>
      </w:r>
      <w:r w:rsidRPr="00F01990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рк</w:t>
      </w:r>
      <w:r w:rsidRPr="00F01990">
        <w:rPr>
          <w:i/>
          <w:szCs w:val="28"/>
          <w:lang w:val="bg-BG"/>
        </w:rPr>
        <w:t>’ут’у</w:t>
      </w:r>
      <w:r>
        <w:rPr>
          <w:i/>
          <w:szCs w:val="28"/>
          <w:lang w:val="bg-BG"/>
        </w:rPr>
        <w:t>к пийа</w:t>
      </w:r>
      <w:r>
        <w:rPr>
          <w:i/>
          <w:szCs w:val="28"/>
          <w:lang w:val="bg-BG"/>
        </w:rPr>
        <w:t xml:space="preserve">н </w:t>
      </w:r>
      <w:r w:rsidRPr="00661B9A">
        <w:rPr>
          <w:szCs w:val="28"/>
          <w:lang w:val="bg-BG"/>
        </w:rPr>
        <w:t>(тур.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kőr </w:t>
      </w:r>
      <w:r w:rsidRPr="00D80498">
        <w:rPr>
          <w:i/>
          <w:szCs w:val="28"/>
          <w:lang w:val="bg-BG"/>
        </w:rPr>
        <w:t>‘сляп’</w:t>
      </w:r>
      <w:r>
        <w:rPr>
          <w:szCs w:val="28"/>
          <w:lang w:val="bg-BG"/>
        </w:rPr>
        <w:t xml:space="preserve"> от перс.</w:t>
      </w:r>
      <w:r w:rsidRPr="00661B9A">
        <w:rPr>
          <w:szCs w:val="28"/>
          <w:lang w:val="bg-BG"/>
        </w:rPr>
        <w:t xml:space="preserve">) </w:t>
      </w:r>
      <w:r w:rsidRPr="00F01990">
        <w:rPr>
          <w:szCs w:val="28"/>
          <w:lang w:val="bg-BG"/>
        </w:rPr>
        <w:t>Мъ</w:t>
      </w:r>
      <w:r>
        <w:rPr>
          <w:szCs w:val="28"/>
          <w:lang w:val="bg-BG"/>
        </w:rPr>
        <w:t>р</w:t>
      </w:r>
      <w:r w:rsidRPr="00F01990">
        <w:rPr>
          <w:szCs w:val="28"/>
          <w:lang w:val="bg-BG"/>
        </w:rPr>
        <w:t>тво пиян.</w:t>
      </w:r>
      <w:r>
        <w:rPr>
          <w:szCs w:val="28"/>
          <w:lang w:val="bg-BG"/>
        </w:rPr>
        <w:t xml:space="preserve"> </w:t>
      </w:r>
      <w:r w:rsidRPr="00F01990">
        <w:rPr>
          <w:i/>
          <w:szCs w:val="28"/>
          <w:lang w:val="bg-BG"/>
        </w:rPr>
        <w:t>Н</w:t>
      </w:r>
      <w:r>
        <w:rPr>
          <w:i/>
          <w:szCs w:val="28"/>
          <w:lang w:val="bg-BG"/>
        </w:rPr>
        <w:t>ено пак се връща кьоркютюк пиян.</w:t>
      </w:r>
    </w:p>
    <w:p w:rsidR="008B1F42" w:rsidRDefault="008B1F42" w:rsidP="00CB752E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рсок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рсук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kőr</w:t>
      </w:r>
      <w:r>
        <w:rPr>
          <w:szCs w:val="28"/>
          <w:lang w:val="bg-BG"/>
        </w:rPr>
        <w:t xml:space="preserve"> </w:t>
      </w:r>
      <w:r w:rsidRPr="00D80498">
        <w:rPr>
          <w:i/>
          <w:szCs w:val="28"/>
          <w:lang w:val="bg-BG"/>
        </w:rPr>
        <w:t>‘сляп’</w:t>
      </w:r>
      <w:r w:rsidRPr="00D85910">
        <w:rPr>
          <w:szCs w:val="28"/>
          <w:lang w:val="bg-BG"/>
        </w:rPr>
        <w:t xml:space="preserve"> и sokak</w:t>
      </w:r>
      <w:r w:rsidRPr="00D80498">
        <w:rPr>
          <w:i/>
          <w:szCs w:val="28"/>
          <w:lang w:val="bg-BG"/>
        </w:rPr>
        <w:t xml:space="preserve"> ‘улица’</w:t>
      </w:r>
      <w:r w:rsidRPr="00D85910">
        <w:rPr>
          <w:szCs w:val="28"/>
          <w:lang w:val="bg-BG"/>
        </w:rPr>
        <w:t xml:space="preserve">) Задънена улица. </w:t>
      </w:r>
    </w:p>
    <w:p w:rsidR="008B1F42" w:rsidRPr="00F0199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кьорсофра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к</w:t>
      </w:r>
      <w:r w:rsidRPr="00661B9A">
        <w:rPr>
          <w:i/>
          <w:szCs w:val="28"/>
          <w:lang w:val="bg-BG"/>
        </w:rPr>
        <w:t>’о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рсуфра</w:t>
      </w:r>
      <w:r>
        <w:rPr>
          <w:i/>
          <w:szCs w:val="28"/>
          <w:lang w:val="bg-BG"/>
        </w:rPr>
        <w:t xml:space="preserve"> </w:t>
      </w:r>
      <w:r w:rsidRPr="00D85910">
        <w:rPr>
          <w:szCs w:val="28"/>
          <w:lang w:val="bg-BG"/>
        </w:rPr>
        <w:t>(тур.</w:t>
      </w:r>
      <w:r>
        <w:rPr>
          <w:szCs w:val="28"/>
          <w:lang w:val="bg-BG"/>
        </w:rPr>
        <w:t xml:space="preserve"> kő</w:t>
      </w:r>
      <w:r>
        <w:rPr>
          <w:szCs w:val="28"/>
          <w:lang w:val="en-US"/>
        </w:rPr>
        <w:t>r</w:t>
      </w:r>
      <w:r w:rsidRPr="00661B9A">
        <w:rPr>
          <w:szCs w:val="28"/>
          <w:lang w:val="bg-BG"/>
        </w:rPr>
        <w:t xml:space="preserve"> </w:t>
      </w:r>
      <w:r w:rsidRPr="002A7DCD">
        <w:rPr>
          <w:i/>
          <w:szCs w:val="28"/>
          <w:lang w:val="bg-BG"/>
        </w:rPr>
        <w:t>‘сляп’</w:t>
      </w:r>
      <w:r>
        <w:rPr>
          <w:szCs w:val="28"/>
          <w:lang w:val="bg-BG"/>
        </w:rPr>
        <w:t xml:space="preserve"> и </w:t>
      </w:r>
      <w:r w:rsidRPr="00D85910">
        <w:rPr>
          <w:szCs w:val="28"/>
          <w:lang w:val="bg-BG"/>
        </w:rPr>
        <w:t xml:space="preserve"> sofra</w:t>
      </w:r>
      <w:r>
        <w:rPr>
          <w:szCs w:val="28"/>
          <w:lang w:val="bg-BG"/>
        </w:rPr>
        <w:t xml:space="preserve"> </w:t>
      </w:r>
      <w:r w:rsidRPr="002A7DCD">
        <w:rPr>
          <w:i/>
          <w:szCs w:val="28"/>
          <w:lang w:val="bg-BG"/>
        </w:rPr>
        <w:t>‘ядене’</w:t>
      </w:r>
      <w:r w:rsidRPr="00D85910">
        <w:rPr>
          <w:szCs w:val="28"/>
          <w:lang w:val="bg-BG"/>
        </w:rPr>
        <w:t xml:space="preserve"> от ар.</w:t>
      </w:r>
      <w:r>
        <w:rPr>
          <w:szCs w:val="28"/>
          <w:lang w:val="bg-BG"/>
        </w:rPr>
        <w:t xml:space="preserve"> s</w:t>
      </w:r>
      <w:r>
        <w:rPr>
          <w:szCs w:val="28"/>
          <w:lang w:val="en-US"/>
        </w:rPr>
        <w:t>ufra</w:t>
      </w:r>
      <w:r w:rsidRPr="00D85910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Безплатно ядене и пиене.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рфиш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рфиш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 xml:space="preserve">(тур. kőr fişek </w:t>
      </w:r>
      <w:r w:rsidRPr="00D80498">
        <w:rPr>
          <w:i/>
          <w:szCs w:val="28"/>
          <w:lang w:val="bg-BG"/>
        </w:rPr>
        <w:t>‘фойерверк’</w:t>
      </w:r>
      <w:r w:rsidRPr="00D85910">
        <w:rPr>
          <w:szCs w:val="28"/>
          <w:lang w:val="bg-BG"/>
        </w:rPr>
        <w:t xml:space="preserve">). Лъжа, измама. </w:t>
      </w:r>
    </w:p>
    <w:p w:rsidR="008B1F42" w:rsidRPr="00D85910" w:rsidRDefault="008B1F42" w:rsidP="004622D4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рчо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рчу</w:t>
      </w:r>
      <w:r w:rsidRPr="00D85910">
        <w:rPr>
          <w:szCs w:val="28"/>
          <w:lang w:val="bg-BG"/>
        </w:rPr>
        <w:t xml:space="preserve"> (тур. kőr от перс.) </w:t>
      </w:r>
      <w:r>
        <w:rPr>
          <w:szCs w:val="28"/>
          <w:lang w:val="bg-BG"/>
        </w:rPr>
        <w:t>1. Човек, който не вижда; с</w:t>
      </w:r>
      <w:r w:rsidRPr="00D85910">
        <w:rPr>
          <w:szCs w:val="28"/>
          <w:lang w:val="bg-BG"/>
        </w:rPr>
        <w:t>ляп</w:t>
      </w:r>
      <w:r>
        <w:rPr>
          <w:szCs w:val="28"/>
          <w:lang w:val="bg-BG"/>
        </w:rPr>
        <w:t xml:space="preserve"> човек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2. Човек, който често се спъва като сляп поради разсеяност, недоглеждане.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кьос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к’ус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kőse) Мъж, на когото не никнат мустаци и брада.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шк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шк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kőşk) Малка лятна къща</w:t>
      </w:r>
      <w:r>
        <w:rPr>
          <w:szCs w:val="28"/>
          <w:lang w:val="bg-BG"/>
        </w:rPr>
        <w:t xml:space="preserve"> или колиба</w:t>
      </w:r>
      <w:r w:rsidRPr="00D85910">
        <w:rPr>
          <w:szCs w:val="28"/>
          <w:lang w:val="bg-BG"/>
        </w:rPr>
        <w:t xml:space="preserve"> в лозе или градина.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кюмбе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к’умб</w:t>
      </w:r>
      <w:r>
        <w:rPr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>
        <w:rPr>
          <w:b/>
          <w:szCs w:val="28"/>
          <w:lang w:val="bg-BG"/>
        </w:rPr>
        <w:t>̀</w:t>
      </w:r>
      <w:r w:rsidRPr="00D85910">
        <w:rPr>
          <w:szCs w:val="28"/>
          <w:lang w:val="bg-BG"/>
        </w:rPr>
        <w:t>(тур. kűmbet) Ламаринена печка</w:t>
      </w:r>
      <w:r>
        <w:rPr>
          <w:szCs w:val="28"/>
          <w:lang w:val="bg-BG"/>
        </w:rPr>
        <w:t xml:space="preserve"> за отопление</w:t>
      </w:r>
      <w:r w:rsidRPr="00D85910">
        <w:rPr>
          <w:szCs w:val="28"/>
          <w:lang w:val="bg-BG"/>
        </w:rPr>
        <w:t xml:space="preserve">. </w:t>
      </w:r>
    </w:p>
    <w:p w:rsidR="008B1F42" w:rsidRPr="005A6CC8" w:rsidRDefault="008B1F42" w:rsidP="00CE7C6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кю</w:t>
      </w:r>
      <w:r>
        <w:rPr>
          <w:b/>
          <w:szCs w:val="28"/>
          <w:lang w:val="bg-BG"/>
        </w:rPr>
        <w:t xml:space="preserve">нец </w:t>
      </w:r>
      <w:r>
        <w:rPr>
          <w:i/>
          <w:szCs w:val="28"/>
          <w:lang w:val="bg-BG"/>
        </w:rPr>
        <w:t>к</w:t>
      </w:r>
      <w:r w:rsidRPr="005A6CC8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ниц </w:t>
      </w:r>
      <w:r w:rsidRPr="005A6CC8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турк. </w:t>
      </w:r>
      <w:r>
        <w:rPr>
          <w:szCs w:val="28"/>
          <w:lang w:val="en-US"/>
        </w:rPr>
        <w:t>k</w:t>
      </w:r>
      <w:r w:rsidRPr="005A6CC8">
        <w:rPr>
          <w:szCs w:val="28"/>
        </w:rPr>
        <w:t>ű</w:t>
      </w:r>
      <w:r>
        <w:rPr>
          <w:szCs w:val="28"/>
          <w:lang w:val="en-US"/>
        </w:rPr>
        <w:t>nk</w:t>
      </w:r>
      <w:r w:rsidRPr="005A6CC8">
        <w:rPr>
          <w:szCs w:val="28"/>
        </w:rPr>
        <w:t xml:space="preserve"> от перс.</w:t>
      </w:r>
      <w:r w:rsidRPr="005A6CC8">
        <w:rPr>
          <w:szCs w:val="28"/>
          <w:lang w:val="bg-BG"/>
        </w:rPr>
        <w:t>)</w:t>
      </w:r>
      <w:r w:rsidRPr="005A6CC8">
        <w:rPr>
          <w:szCs w:val="28"/>
        </w:rPr>
        <w:t xml:space="preserve"> П</w:t>
      </w:r>
      <w:r>
        <w:rPr>
          <w:szCs w:val="28"/>
          <w:lang w:val="bg-BG"/>
        </w:rPr>
        <w:t>рава или дъгообразна ламаринена тръба за отвеждане на дима от печката през комина.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кюп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к’уп</w:t>
      </w:r>
      <w:r w:rsidRPr="00D85910">
        <w:rPr>
          <w:szCs w:val="28"/>
          <w:lang w:val="bg-BG"/>
        </w:rPr>
        <w:t xml:space="preserve"> (тур. kűp от перс.) Г</w:t>
      </w:r>
      <w:r>
        <w:rPr>
          <w:szCs w:val="28"/>
          <w:lang w:val="bg-BG"/>
        </w:rPr>
        <w:t>олям г</w:t>
      </w:r>
      <w:r w:rsidRPr="00D85910">
        <w:rPr>
          <w:szCs w:val="28"/>
          <w:lang w:val="bg-BG"/>
        </w:rPr>
        <w:t xml:space="preserve">линен съд, делва.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кюсп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к’усп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kűspe от </w:t>
      </w:r>
      <w:r>
        <w:rPr>
          <w:szCs w:val="28"/>
          <w:lang w:val="bg-BG"/>
        </w:rPr>
        <w:t xml:space="preserve">ар. </w:t>
      </w:r>
      <w:r>
        <w:rPr>
          <w:szCs w:val="28"/>
          <w:lang w:val="en-US"/>
        </w:rPr>
        <w:t>kusba</w:t>
      </w:r>
      <w:r w:rsidRPr="00D85910">
        <w:rPr>
          <w:szCs w:val="28"/>
          <w:lang w:val="bg-BG"/>
        </w:rPr>
        <w:t xml:space="preserve">) Остатъци от маслодайни семена, които се използват за фураж.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кю</w:t>
      </w:r>
      <w:r>
        <w:rPr>
          <w:b/>
          <w:szCs w:val="28"/>
          <w:lang w:val="bg-BG"/>
        </w:rPr>
        <w:t>та-па</w:t>
      </w:r>
      <w:r>
        <w:rPr>
          <w:b/>
          <w:szCs w:val="28"/>
          <w:lang w:val="bg-BG"/>
        </w:rPr>
        <w:t xml:space="preserve">та </w:t>
      </w:r>
      <w:r>
        <w:rPr>
          <w:i/>
          <w:szCs w:val="28"/>
          <w:lang w:val="bg-BG"/>
        </w:rPr>
        <w:t>к</w:t>
      </w:r>
      <w:r w:rsidRPr="009901BF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тъ-па</w:t>
      </w:r>
      <w:r>
        <w:rPr>
          <w:i/>
          <w:szCs w:val="28"/>
          <w:lang w:val="bg-BG"/>
        </w:rPr>
        <w:t xml:space="preserve">тъ </w:t>
      </w:r>
      <w:r w:rsidRPr="009901BF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 w:rsidRPr="00D85910">
        <w:rPr>
          <w:szCs w:val="28"/>
          <w:lang w:val="bg-BG"/>
        </w:rPr>
        <w:t>kűt</w:t>
      </w:r>
      <w:r w:rsidRPr="009901BF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Межд. за звук от удар по твърда повърхност.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кю</w:t>
      </w:r>
      <w:r>
        <w:rPr>
          <w:b/>
          <w:szCs w:val="28"/>
          <w:lang w:val="bg-BG"/>
        </w:rPr>
        <w:t xml:space="preserve">там </w:t>
      </w:r>
      <w:r>
        <w:rPr>
          <w:i/>
          <w:szCs w:val="28"/>
          <w:lang w:val="bg-BG"/>
        </w:rPr>
        <w:t>к</w:t>
      </w:r>
      <w:r w:rsidRPr="0082447F">
        <w:rPr>
          <w:i/>
          <w:szCs w:val="28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тъм </w:t>
      </w:r>
      <w:r>
        <w:rPr>
          <w:szCs w:val="28"/>
          <w:lang w:val="bg-BG"/>
        </w:rPr>
        <w:t>Кротувам, седя на едно място и мълча.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ю</w:t>
      </w: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kőtek) Бой, </w:t>
      </w:r>
      <w:r>
        <w:rPr>
          <w:szCs w:val="28"/>
          <w:lang w:val="bg-BG"/>
        </w:rPr>
        <w:t xml:space="preserve">побой, </w:t>
      </w:r>
      <w:r w:rsidRPr="00D85910">
        <w:rPr>
          <w:szCs w:val="28"/>
          <w:lang w:val="bg-BG"/>
        </w:rPr>
        <w:t>тупаница.</w:t>
      </w:r>
      <w:r>
        <w:rPr>
          <w:szCs w:val="28"/>
          <w:lang w:val="bg-BG"/>
        </w:rPr>
        <w:t xml:space="preserve"> </w:t>
      </w:r>
      <w:r w:rsidRPr="004D4D03">
        <w:rPr>
          <w:szCs w:val="28"/>
        </w:rPr>
        <w:t>*</w:t>
      </w:r>
      <w:r>
        <w:rPr>
          <w:i/>
          <w:szCs w:val="28"/>
          <w:lang w:val="bg-BG"/>
        </w:rPr>
        <w:t xml:space="preserve">Теглих му един кютек. </w:t>
      </w:r>
      <w:r>
        <w:rPr>
          <w:szCs w:val="28"/>
          <w:lang w:val="bg-BG"/>
        </w:rPr>
        <w:t>Натупах го, набих го.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кяр </w:t>
      </w:r>
      <w:r w:rsidRPr="00D85910">
        <w:rPr>
          <w:i/>
          <w:szCs w:val="28"/>
          <w:lang w:val="bg-BG"/>
        </w:rPr>
        <w:t>к’ар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kâr от перс.) Печалба, облага.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ря, да изк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к’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р’ъ, дъ иск’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(тур. kâr от перс.) Печеля, получавам облаги.</w:t>
      </w:r>
    </w:p>
    <w:p w:rsidR="008B1F42" w:rsidRPr="00483DDE" w:rsidRDefault="008B1F42" w:rsidP="00A665A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кяху</w:t>
      </w:r>
      <w:r>
        <w:rPr>
          <w:b/>
          <w:szCs w:val="28"/>
          <w:lang w:val="bg-BG"/>
        </w:rPr>
        <w:t>ц-кяху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к</w:t>
      </w:r>
      <w:r w:rsidRPr="00A665A2">
        <w:rPr>
          <w:i/>
          <w:szCs w:val="28"/>
        </w:rPr>
        <w:t>’а</w:t>
      </w:r>
      <w:r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ц-к</w:t>
      </w:r>
      <w:r w:rsidRPr="00A665A2">
        <w:rPr>
          <w:i/>
          <w:szCs w:val="28"/>
        </w:rPr>
        <w:t>’а</w:t>
      </w:r>
      <w:r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 xml:space="preserve">ц </w:t>
      </w:r>
      <w:r>
        <w:rPr>
          <w:szCs w:val="28"/>
          <w:lang w:val="bg-BG"/>
        </w:rPr>
        <w:t>Межд. за наподобяване на кашляне.</w:t>
      </w:r>
    </w:p>
    <w:p w:rsidR="008B1F42" w:rsidRPr="00483DDE" w:rsidRDefault="008B1F42" w:rsidP="00A665A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кяху</w:t>
      </w:r>
      <w:r>
        <w:rPr>
          <w:b/>
          <w:szCs w:val="28"/>
          <w:lang w:val="bg-BG"/>
        </w:rPr>
        <w:t xml:space="preserve">цам </w:t>
      </w:r>
      <w:r>
        <w:rPr>
          <w:i/>
          <w:szCs w:val="28"/>
          <w:lang w:val="bg-BG"/>
        </w:rPr>
        <w:t>к</w:t>
      </w:r>
      <w:r w:rsidRPr="00A665A2">
        <w:rPr>
          <w:i/>
          <w:szCs w:val="28"/>
          <w:lang w:val="bg-BG"/>
        </w:rPr>
        <w:t>’ах</w:t>
      </w:r>
      <w:r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 xml:space="preserve">цъм </w:t>
      </w:r>
      <w:r>
        <w:rPr>
          <w:szCs w:val="28"/>
          <w:lang w:val="bg-BG"/>
        </w:rPr>
        <w:t>Кашлям леко, покашлям.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Л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511D91">
        <w:rPr>
          <w:b/>
          <w:szCs w:val="28"/>
          <w:lang w:val="bg-BG"/>
        </w:rPr>
        <w:t>ла</w:t>
      </w:r>
      <w:r w:rsidRPr="00511D91">
        <w:rPr>
          <w:b/>
          <w:szCs w:val="28"/>
          <w:lang w:val="bg-BG"/>
        </w:rPr>
        <w:t xml:space="preserve">бав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бъф </w:t>
      </w:r>
      <w:r>
        <w:rPr>
          <w:szCs w:val="28"/>
          <w:lang w:val="bg-BG"/>
        </w:rPr>
        <w:t>Хлабав, отпуснат.</w:t>
      </w:r>
    </w:p>
    <w:p w:rsidR="008B1F42" w:rsidRPr="00CE075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 xml:space="preserve">да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дъ </w:t>
      </w:r>
      <w:r>
        <w:rPr>
          <w:szCs w:val="28"/>
          <w:lang w:val="bg-BG"/>
        </w:rPr>
        <w:t>Момиче, което ладува.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 xml:space="preserve">дно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дну </w:t>
      </w:r>
      <w:r>
        <w:rPr>
          <w:szCs w:val="28"/>
          <w:lang w:val="bg-BG"/>
        </w:rPr>
        <w:t>Хладно, прохладно.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ладу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лъду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>Участвам в народния обичай Ладуване.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ладу</w:t>
      </w:r>
      <w:r>
        <w:rPr>
          <w:b/>
          <w:szCs w:val="28"/>
          <w:lang w:val="bg-BG"/>
        </w:rPr>
        <w:t xml:space="preserve">ване </w:t>
      </w:r>
      <w:r>
        <w:rPr>
          <w:i/>
          <w:szCs w:val="28"/>
          <w:lang w:val="bg-BG"/>
        </w:rPr>
        <w:t>лъду</w:t>
      </w:r>
      <w:r>
        <w:rPr>
          <w:i/>
          <w:szCs w:val="28"/>
          <w:lang w:val="bg-BG"/>
        </w:rPr>
        <w:t xml:space="preserve">въни </w:t>
      </w:r>
      <w:r>
        <w:rPr>
          <w:szCs w:val="28"/>
          <w:lang w:val="bg-BG"/>
        </w:rPr>
        <w:t>Народен обичай на Васильовден, при който се гадае за женитба, като се пее за бъдещия младоженец и се вади от котле с вода пръстен на девойка, която участва в ритуала.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 xml:space="preserve">зарка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зъркъ </w:t>
      </w:r>
      <w:r>
        <w:rPr>
          <w:szCs w:val="28"/>
          <w:lang w:val="bg-BG"/>
        </w:rPr>
        <w:t xml:space="preserve">Девойка, която лазарува. </w:t>
      </w:r>
    </w:p>
    <w:p w:rsidR="008B1F42" w:rsidRPr="00336A3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лазарувам </w:t>
      </w:r>
      <w:r>
        <w:rPr>
          <w:i/>
          <w:szCs w:val="28"/>
          <w:lang w:val="bg-BG"/>
        </w:rPr>
        <w:t>лъзъру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>Участвам в народния обичай Лазаруване.</w:t>
      </w:r>
    </w:p>
    <w:p w:rsidR="008B1F42" w:rsidRPr="001A5A4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лазару</w:t>
      </w:r>
      <w:r>
        <w:rPr>
          <w:b/>
          <w:szCs w:val="28"/>
          <w:lang w:val="bg-BG"/>
        </w:rPr>
        <w:t xml:space="preserve">ване </w:t>
      </w:r>
      <w:r>
        <w:rPr>
          <w:i/>
          <w:szCs w:val="28"/>
          <w:lang w:val="bg-BG"/>
        </w:rPr>
        <w:t>лъзъру</w:t>
      </w:r>
      <w:r>
        <w:rPr>
          <w:i/>
          <w:szCs w:val="28"/>
          <w:lang w:val="bg-BG"/>
        </w:rPr>
        <w:t xml:space="preserve">въни </w:t>
      </w:r>
      <w:r>
        <w:rPr>
          <w:szCs w:val="28"/>
          <w:lang w:val="bg-BG"/>
        </w:rPr>
        <w:t xml:space="preserve">Народен обичай на Лазаровден, при който девойки ходят от къща на къща с малки кошнички и пеят лазарски песни с пожелания за здраве, щастие и плодородие, а домакините ги даряват с яйца за Великден, пари и постни сладкиши.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нче </w:t>
      </w:r>
      <w:r w:rsidRPr="00D85910">
        <w:rPr>
          <w:i/>
          <w:szCs w:val="28"/>
          <w:lang w:val="bg-BG"/>
        </w:rPr>
        <w:t>лъи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нчи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</w:t>
      </w:r>
      <w:r w:rsidRPr="00D85910">
        <w:rPr>
          <w:bCs/>
          <w:iCs/>
          <w:color w:val="222222"/>
          <w:szCs w:val="28"/>
          <w:shd w:val="clear" w:color="auto" w:fill="FFFFFF"/>
          <w:lang w:val="bg-BG"/>
        </w:rPr>
        <w:t>Tagetes tenuifolia</w:t>
      </w:r>
      <w:r w:rsidRPr="00D85910">
        <w:rPr>
          <w:szCs w:val="28"/>
          <w:lang w:val="bg-BG"/>
        </w:rPr>
        <w:t>) Вид тънколистен тагетес – градинско цвете с дребни жълтокафяви цветове.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йкучка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йкучкъ</w:t>
      </w:r>
      <w:r w:rsidRPr="00D85910">
        <w:rPr>
          <w:szCs w:val="28"/>
          <w:lang w:val="bg-BG"/>
        </w:rPr>
        <w:t xml:space="preserve"> </w:t>
      </w:r>
      <w:r w:rsidRPr="00282958">
        <w:rPr>
          <w:szCs w:val="28"/>
          <w:lang w:val="bg-BG"/>
        </w:rPr>
        <w:t>(</w:t>
      </w:r>
      <w:r>
        <w:rPr>
          <w:szCs w:val="28"/>
          <w:lang w:val="en-US"/>
        </w:rPr>
        <w:t>Matricaria</w:t>
      </w:r>
      <w:r w:rsidRPr="00282958">
        <w:rPr>
          <w:szCs w:val="28"/>
          <w:lang w:val="bg-BG"/>
        </w:rPr>
        <w:t xml:space="preserve"> </w:t>
      </w:r>
      <w:r>
        <w:rPr>
          <w:szCs w:val="28"/>
          <w:lang w:val="en-US"/>
        </w:rPr>
        <w:t>chamomilla</w:t>
      </w:r>
      <w:r w:rsidRPr="00282958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Лайка.</w:t>
      </w:r>
    </w:p>
    <w:p w:rsidR="008B1F42" w:rsidRPr="005C2E0F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лайн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лайн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лъйн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лъйн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Измазвам пода или стената с кравешки из</w:t>
      </w:r>
      <w:r w:rsidRPr="00D85910">
        <w:rPr>
          <w:szCs w:val="28"/>
          <w:lang w:val="bg-BG"/>
        </w:rPr>
        <w:softHyphen/>
        <w:t>пражнения, примесени с други съставки.</w:t>
      </w:r>
    </w:p>
    <w:p w:rsidR="008B1F42" w:rsidRPr="00D033D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033D5">
        <w:rPr>
          <w:b/>
          <w:szCs w:val="28"/>
        </w:rPr>
        <w:t>лакоми</w:t>
      </w:r>
      <w:r w:rsidRPr="00D033D5">
        <w:rPr>
          <w:b/>
          <w:szCs w:val="28"/>
          <w:lang w:val="en-US"/>
        </w:rPr>
        <w:t></w:t>
      </w:r>
      <w:r w:rsidRPr="00D033D5">
        <w:rPr>
          <w:b/>
          <w:szCs w:val="28"/>
          <w:lang w:val="bg-BG"/>
        </w:rPr>
        <w:t>я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лъкуми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1. Голям апетит, ненаситност, алчност. 2. Лакомник – човек, който много яде или пие; алчен, ненаситен. </w:t>
      </w:r>
      <w:r>
        <w:rPr>
          <w:i/>
          <w:szCs w:val="28"/>
          <w:lang w:val="bg-BG"/>
        </w:rPr>
        <w:t>Димо бил голяма лакомия.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лакърди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лъкърди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lâkridi) Дума, приказка</w:t>
      </w:r>
      <w:r>
        <w:rPr>
          <w:szCs w:val="28"/>
          <w:lang w:val="bg-BG"/>
        </w:rPr>
        <w:t>, разговор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 xml:space="preserve">кя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>к</w:t>
      </w:r>
      <w:r w:rsidRPr="00911F01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Лакът.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los през тур.) Бърборко, шегаджия</w:t>
      </w:r>
      <w:r>
        <w:rPr>
          <w:szCs w:val="28"/>
          <w:lang w:val="bg-BG"/>
        </w:rPr>
        <w:t>, клюкар, лаладжия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 xml:space="preserve">ладжийка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лъжийкъ </w:t>
      </w:r>
      <w:r w:rsidRPr="00D85910">
        <w:rPr>
          <w:szCs w:val="28"/>
          <w:lang w:val="bg-BG"/>
        </w:rPr>
        <w:t>(грц. 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los през тур.)</w:t>
      </w:r>
      <w:r>
        <w:rPr>
          <w:szCs w:val="28"/>
          <w:lang w:val="bg-BG"/>
        </w:rPr>
        <w:t xml:space="preserve"> Бъбривка, шегаджийка, клюкарка.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i/>
          <w:szCs w:val="28"/>
          <w:lang w:val="bg-BG"/>
        </w:rPr>
        <w:softHyphen/>
        <w:t>жийъ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los през тур.) Бърборко, шегаджия</w:t>
      </w:r>
      <w:r>
        <w:rPr>
          <w:szCs w:val="28"/>
          <w:lang w:val="bg-BG"/>
        </w:rPr>
        <w:t>, клюкар, лала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лал</w:t>
      </w:r>
      <w:r>
        <w:rPr>
          <w:b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 лъл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lale от перс.) </w:t>
      </w:r>
      <w:r>
        <w:rPr>
          <w:szCs w:val="28"/>
          <w:lang w:val="en-US"/>
        </w:rPr>
        <w:t>(</w:t>
      </w:r>
      <w:r>
        <w:rPr>
          <w:szCs w:val="28"/>
          <w:lang w:val="bg-BG"/>
        </w:rPr>
        <w:t>Narcissus</w:t>
      </w:r>
      <w:r>
        <w:rPr>
          <w:szCs w:val="28"/>
          <w:lang w:val="en-US"/>
        </w:rPr>
        <w:t xml:space="preserve"> dick wilden)</w:t>
      </w:r>
      <w:r>
        <w:rPr>
          <w:szCs w:val="28"/>
          <w:lang w:val="bg-BG"/>
        </w:rPr>
        <w:t xml:space="preserve"> Жълт кичест н</w:t>
      </w:r>
      <w:r w:rsidRPr="00D85910">
        <w:rPr>
          <w:szCs w:val="28"/>
          <w:lang w:val="bg-BG"/>
        </w:rPr>
        <w:t>арцис.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лал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лъс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los през тур.) Приказвам, бърборя</w:t>
      </w:r>
      <w:r>
        <w:rPr>
          <w:szCs w:val="28"/>
          <w:lang w:val="bg-BG"/>
        </w:rPr>
        <w:t>, клюкарствам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мба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(ит. lampa, фр. lampe от грц.) </w:t>
      </w:r>
      <w:r>
        <w:rPr>
          <w:szCs w:val="28"/>
          <w:lang w:val="bg-BG"/>
        </w:rPr>
        <w:t>Лампа – у</w:t>
      </w:r>
      <w:r w:rsidRPr="00D85910">
        <w:rPr>
          <w:szCs w:val="28"/>
          <w:lang w:val="bg-BG"/>
        </w:rPr>
        <w:t>ред за изкуствено осветление на ток или газ за осветление; лампа.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ламтя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лъмт</w:t>
      </w:r>
      <w:r w:rsidRPr="00F555A8">
        <w:rPr>
          <w:i/>
          <w:szCs w:val="28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Копнея, жадувам, проявявам алчност.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 xml:space="preserve">ни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ни </w:t>
      </w:r>
      <w:r>
        <w:rPr>
          <w:szCs w:val="28"/>
          <w:lang w:val="bg-BG"/>
        </w:rPr>
        <w:t>Миналата година.</w:t>
      </w:r>
    </w:p>
    <w:p w:rsidR="008B1F42" w:rsidRPr="008E317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лапа</w:t>
      </w:r>
      <w:r>
        <w:rPr>
          <w:b/>
          <w:szCs w:val="28"/>
          <w:lang w:val="bg-BG"/>
        </w:rPr>
        <w:t xml:space="preserve">вица </w:t>
      </w:r>
      <w:r>
        <w:rPr>
          <w:i/>
          <w:szCs w:val="28"/>
          <w:lang w:val="bg-BG"/>
        </w:rPr>
        <w:t>лъпа</w:t>
      </w:r>
      <w:r>
        <w:rPr>
          <w:i/>
          <w:szCs w:val="28"/>
          <w:lang w:val="bg-BG"/>
        </w:rPr>
        <w:t xml:space="preserve">вицъ </w:t>
      </w:r>
      <w:r>
        <w:rPr>
          <w:szCs w:val="28"/>
          <w:lang w:val="bg-BG"/>
        </w:rPr>
        <w:t>Мокър сняг, придружен с вятър.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 xml:space="preserve">Гълтам лакомо и бързо. </w:t>
      </w:r>
      <w:r w:rsidRPr="008017FA">
        <w:rPr>
          <w:szCs w:val="28"/>
        </w:rPr>
        <w:t>*</w:t>
      </w:r>
      <w:r>
        <w:rPr>
          <w:i/>
          <w:szCs w:val="28"/>
          <w:lang w:val="bg-BG"/>
        </w:rPr>
        <w:t xml:space="preserve">Лапам мухите. </w:t>
      </w:r>
      <w:r>
        <w:rPr>
          <w:szCs w:val="28"/>
          <w:lang w:val="bg-BG"/>
        </w:rPr>
        <w:t>Бездействам, губя си времето.</w:t>
      </w:r>
    </w:p>
    <w:p w:rsidR="008B1F42" w:rsidRPr="009E382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лапата</w:t>
      </w:r>
      <w:r>
        <w:rPr>
          <w:b/>
          <w:szCs w:val="28"/>
          <w:lang w:val="bg-BG"/>
        </w:rPr>
        <w:t xml:space="preserve">ри </w:t>
      </w:r>
      <w:r>
        <w:rPr>
          <w:i/>
          <w:szCs w:val="28"/>
          <w:lang w:val="bg-BG"/>
        </w:rPr>
        <w:t>лъпъта</w:t>
      </w:r>
      <w:r>
        <w:rPr>
          <w:i/>
          <w:szCs w:val="28"/>
          <w:lang w:val="bg-BG"/>
        </w:rPr>
        <w:t xml:space="preserve">ри </w:t>
      </w:r>
      <w:r>
        <w:rPr>
          <w:szCs w:val="28"/>
          <w:lang w:val="bg-BG"/>
        </w:rPr>
        <w:t>1. Големи стъпала, ходила на краката. 2. Големи, широки, подпетени стари обувки.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лапърда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лъпърда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Голямо хлапе.</w:t>
      </w:r>
    </w:p>
    <w:p w:rsidR="008B1F42" w:rsidRPr="009915B0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ла</w:t>
      </w:r>
      <w:r>
        <w:rPr>
          <w:b/>
          <w:szCs w:val="28"/>
          <w:lang w:val="bg-BG"/>
        </w:rPr>
        <w:t>пта-ла</w:t>
      </w:r>
      <w:r>
        <w:rPr>
          <w:b/>
          <w:szCs w:val="28"/>
          <w:lang w:val="bg-BG"/>
        </w:rPr>
        <w:t xml:space="preserve">пта </w:t>
      </w:r>
      <w:r w:rsidRPr="009915B0">
        <w:rPr>
          <w:i/>
          <w:szCs w:val="28"/>
          <w:lang w:val="bg-BG"/>
        </w:rPr>
        <w:t>ла</w:t>
      </w:r>
      <w:r w:rsidRPr="009915B0">
        <w:rPr>
          <w:i/>
          <w:szCs w:val="28"/>
          <w:lang w:val="bg-BG"/>
        </w:rPr>
        <w:t>птъ-ла</w:t>
      </w:r>
      <w:r w:rsidRPr="009915B0">
        <w:rPr>
          <w:i/>
          <w:szCs w:val="28"/>
          <w:lang w:val="bg-BG"/>
        </w:rPr>
        <w:t>птъ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Межд. за бързо и лакомо хранене.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лапчу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ни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лъпчу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ни</w:t>
      </w:r>
      <w:r w:rsidRPr="0092222F">
        <w:rPr>
          <w:i/>
          <w:szCs w:val="28"/>
        </w:rPr>
        <w:t xml:space="preserve"> </w:t>
      </w:r>
      <w:r w:rsidRPr="0092222F">
        <w:rPr>
          <w:szCs w:val="28"/>
          <w:lang w:val="bg-BG"/>
        </w:rPr>
        <w:t>(</w:t>
      </w:r>
      <w:r>
        <w:rPr>
          <w:szCs w:val="28"/>
          <w:lang w:val="bg-BG"/>
        </w:rPr>
        <w:t>тур. l</w:t>
      </w:r>
      <w:r>
        <w:rPr>
          <w:szCs w:val="28"/>
          <w:lang w:val="en-US"/>
        </w:rPr>
        <w:t>ap</w:t>
      </w:r>
      <w:r w:rsidRPr="0092222F">
        <w:rPr>
          <w:szCs w:val="28"/>
        </w:rPr>
        <w:t>ç</w:t>
      </w:r>
      <w:r>
        <w:rPr>
          <w:szCs w:val="28"/>
          <w:lang w:val="en-US"/>
        </w:rPr>
        <w:t>un</w:t>
      </w:r>
      <w:r w:rsidRPr="0092222F">
        <w:rPr>
          <w:szCs w:val="28"/>
          <w:lang w:val="bg-BG"/>
        </w:rPr>
        <w:t>)</w:t>
      </w:r>
      <w:r w:rsidRPr="00077227">
        <w:rPr>
          <w:szCs w:val="28"/>
        </w:rPr>
        <w:t xml:space="preserve"> </w:t>
      </w:r>
      <w:r w:rsidRPr="00D85910">
        <w:rPr>
          <w:szCs w:val="28"/>
          <w:lang w:val="bg-BG"/>
        </w:rPr>
        <w:t>Терлици, изплетени от домашна вълна.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(грц. blas</w:t>
      </w:r>
      <w:r w:rsidRPr="00D85910">
        <w:rPr>
          <w:szCs w:val="28"/>
          <w:lang w:val="bg-BG"/>
        </w:rPr>
        <w:softHyphen/>
        <w:t>t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 xml:space="preserve">ri(on) </w:t>
      </w:r>
      <w:r w:rsidRPr="002E2C0D">
        <w:rPr>
          <w:i/>
          <w:szCs w:val="28"/>
          <w:lang w:val="bg-BG"/>
        </w:rPr>
        <w:t>‘кълн’, ‘филиз’</w:t>
      </w:r>
      <w:r w:rsidRPr="00D85910">
        <w:rPr>
          <w:szCs w:val="28"/>
          <w:lang w:val="bg-BG"/>
        </w:rPr>
        <w:t>) Израснали през пролетта млади крехки лозови клонки с мустачки, приятни за ядене; филизи.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ласту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лъсту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(грц. (b)la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toúni от blast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s </w:t>
      </w:r>
      <w:r w:rsidRPr="002E2C0D">
        <w:rPr>
          <w:i/>
          <w:szCs w:val="28"/>
          <w:lang w:val="bg-BG"/>
        </w:rPr>
        <w:t>‘клонче, фиданка’</w:t>
      </w:r>
      <w:r w:rsidRPr="00D85910">
        <w:rPr>
          <w:szCs w:val="28"/>
          <w:lang w:val="bg-BG"/>
        </w:rPr>
        <w:t>) Стъбло на пълзящо растение, като тиква, диня, пъпеш, краставица и др.</w:t>
      </w:r>
      <w:r>
        <w:rPr>
          <w:szCs w:val="28"/>
          <w:lang w:val="bg-BG"/>
        </w:rPr>
        <w:t>; милина.</w:t>
      </w:r>
    </w:p>
    <w:p w:rsidR="008B1F42" w:rsidRPr="00EF32AB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лау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 </w:t>
      </w:r>
      <w:r w:rsidRPr="00D85910">
        <w:rPr>
          <w:i/>
          <w:szCs w:val="28"/>
          <w:lang w:val="bg-BG"/>
        </w:rPr>
        <w:t>лъу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</w:t>
      </w:r>
      <w:r w:rsidRPr="00D85910">
        <w:rPr>
          <w:szCs w:val="28"/>
          <w:lang w:val="bg-BG"/>
        </w:rPr>
        <w:t xml:space="preserve"> (грц. lechoúsa) </w:t>
      </w:r>
      <w:r>
        <w:rPr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ехуса </w:t>
      </w:r>
      <w:r>
        <w:rPr>
          <w:szCs w:val="28"/>
          <w:lang w:val="bg-BG"/>
        </w:rPr>
        <w:t>– р</w:t>
      </w:r>
      <w:r w:rsidRPr="00D85910">
        <w:rPr>
          <w:szCs w:val="28"/>
          <w:lang w:val="bg-BG"/>
        </w:rPr>
        <w:t xml:space="preserve">одилка до четиридесет дни от раждането. </w:t>
      </w:r>
      <w:r>
        <w:rPr>
          <w:i/>
          <w:szCs w:val="28"/>
          <w:lang w:val="bg-BG"/>
        </w:rPr>
        <w:t>Какво лежиш като лауса, ставай.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лаф</w:t>
      </w:r>
      <w:r w:rsidRPr="00D85910">
        <w:rPr>
          <w:szCs w:val="28"/>
          <w:lang w:val="bg-BG"/>
        </w:rPr>
        <w:t xml:space="preserve"> (тур. lâf от перс.) Дума, слово, приказка. </w:t>
      </w:r>
    </w:p>
    <w:p w:rsidR="008B1F42" w:rsidRPr="00D85910" w:rsidRDefault="008B1F42" w:rsidP="008017FA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аф</w:t>
      </w:r>
      <w:r w:rsidRPr="00D85910"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свам, да ла</w:t>
      </w:r>
      <w:r>
        <w:rPr>
          <w:b/>
          <w:szCs w:val="28"/>
          <w:lang w:val="bg-BG"/>
        </w:rPr>
        <w:t>ф</w:t>
      </w:r>
      <w:r w:rsidRPr="00D85910"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сам</w:t>
      </w:r>
      <w:r w:rsidRPr="00D85910">
        <w:rPr>
          <w:i/>
          <w:szCs w:val="28"/>
          <w:lang w:val="bg-BG"/>
        </w:rPr>
        <w:t xml:space="preserve"> лъ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lâf от перс.) </w:t>
      </w:r>
      <w:r>
        <w:rPr>
          <w:szCs w:val="28"/>
          <w:lang w:val="bg-BG"/>
        </w:rPr>
        <w:t>Приказвам, разговарям, беседвам.</w:t>
      </w:r>
      <w:r w:rsidRPr="00D85910">
        <w:rPr>
          <w:szCs w:val="28"/>
          <w:lang w:val="bg-BG"/>
        </w:rPr>
        <w:t xml:space="preserve"> </w:t>
      </w:r>
    </w:p>
    <w:p w:rsidR="008B1F42" w:rsidRPr="008017FA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фмоаб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фмуъб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lâf от перс. + тур. muhabbet) Хапване, пийване в приятна компания; гуляй, пир. </w:t>
      </w:r>
      <w:r>
        <w:rPr>
          <w:i/>
          <w:szCs w:val="28"/>
          <w:lang w:val="bg-BG"/>
        </w:rPr>
        <w:t>Ела на лафмоабет.</w:t>
      </w:r>
    </w:p>
    <w:p w:rsidR="008B1F42" w:rsidRPr="002847B4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лаху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nohut от перс.) (</w:t>
      </w:r>
      <w:r>
        <w:rPr>
          <w:szCs w:val="28"/>
          <w:lang w:val="en-US"/>
        </w:rPr>
        <w:t>Cicer</w:t>
      </w:r>
      <w:r w:rsidRPr="002847B4">
        <w:rPr>
          <w:szCs w:val="28"/>
          <w:lang w:val="bg-BG"/>
        </w:rPr>
        <w:t xml:space="preserve"> </w:t>
      </w:r>
      <w:r>
        <w:rPr>
          <w:szCs w:val="28"/>
          <w:lang w:val="en-US"/>
        </w:rPr>
        <w:t>arietinum</w:t>
      </w:r>
      <w:r w:rsidRPr="00D85910">
        <w:rPr>
          <w:iCs/>
          <w:szCs w:val="28"/>
          <w:shd w:val="clear" w:color="auto" w:fill="FFFFFF"/>
          <w:lang w:val="bg-BG"/>
        </w:rPr>
        <w:t>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Вид бобово растение</w:t>
      </w:r>
      <w:r w:rsidRPr="00293432">
        <w:rPr>
          <w:szCs w:val="28"/>
        </w:rPr>
        <w:t>, подобно на нахут.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6842DD">
        <w:rPr>
          <w:b/>
          <w:szCs w:val="28"/>
        </w:rPr>
        <w:t>ла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шкам </w:t>
      </w:r>
      <w:r>
        <w:rPr>
          <w:i/>
          <w:szCs w:val="28"/>
          <w:lang w:val="bg-BG"/>
        </w:rPr>
        <w:t>ла</w:t>
      </w:r>
      <w:r>
        <w:rPr>
          <w:i/>
          <w:szCs w:val="28"/>
          <w:lang w:val="bg-BG"/>
        </w:rPr>
        <w:t xml:space="preserve">шкъм </w:t>
      </w:r>
      <w:r>
        <w:rPr>
          <w:szCs w:val="28"/>
          <w:lang w:val="bg-BG"/>
        </w:rPr>
        <w:t xml:space="preserve">За превозно средство: тласкам, тръскам, клатя. </w:t>
      </w:r>
    </w:p>
    <w:p w:rsidR="008B1F42" w:rsidRPr="00FB6FF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ле </w:t>
      </w:r>
      <w:r>
        <w:rPr>
          <w:i/>
          <w:szCs w:val="28"/>
          <w:lang w:val="bg-BG"/>
        </w:rPr>
        <w:t xml:space="preserve">ле </w:t>
      </w:r>
      <w:r>
        <w:rPr>
          <w:szCs w:val="28"/>
          <w:lang w:val="bg-BG"/>
        </w:rPr>
        <w:t xml:space="preserve">Съкратено от леля: лельо, лели, лелиното. </w:t>
      </w:r>
      <w:r>
        <w:rPr>
          <w:i/>
          <w:szCs w:val="28"/>
          <w:lang w:val="bg-BG"/>
        </w:rPr>
        <w:t>Кажи, ле.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левича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ливича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Мъж, който си служи повече с лявата ръка, отколкото с дясната.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левича</w:t>
      </w:r>
      <w:r>
        <w:rPr>
          <w:b/>
          <w:szCs w:val="28"/>
          <w:lang w:val="bg-BG"/>
        </w:rPr>
        <w:t xml:space="preserve">рка </w:t>
      </w:r>
      <w:r>
        <w:rPr>
          <w:i/>
          <w:szCs w:val="28"/>
          <w:lang w:val="bg-BG"/>
        </w:rPr>
        <w:t>ливича</w:t>
      </w:r>
      <w:r>
        <w:rPr>
          <w:i/>
          <w:szCs w:val="28"/>
          <w:lang w:val="bg-BG"/>
        </w:rPr>
        <w:t xml:space="preserve">ркъ </w:t>
      </w:r>
      <w:r>
        <w:rPr>
          <w:szCs w:val="28"/>
          <w:lang w:val="bg-BG"/>
        </w:rPr>
        <w:t>Жена, която си служи повече с лявата ръка, отколкото с дясната.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лек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лик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leke от перс.) 1. Петно</w:t>
      </w:r>
      <w:r>
        <w:rPr>
          <w:szCs w:val="28"/>
          <w:lang w:val="bg-BG"/>
        </w:rPr>
        <w:t xml:space="preserve"> от изцапано</w:t>
      </w:r>
      <w:r w:rsidRPr="00D85910">
        <w:rPr>
          <w:szCs w:val="28"/>
          <w:lang w:val="bg-BG"/>
        </w:rPr>
        <w:t xml:space="preserve">. 2. </w:t>
      </w:r>
      <w:r>
        <w:rPr>
          <w:szCs w:val="28"/>
          <w:lang w:val="bg-BG"/>
        </w:rPr>
        <w:t>Безчестен, д</w:t>
      </w:r>
      <w:r w:rsidRPr="00D85910">
        <w:rPr>
          <w:szCs w:val="28"/>
          <w:lang w:val="bg-BG"/>
        </w:rPr>
        <w:t xml:space="preserve">олен човек.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лекед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лекед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ликид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ликид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leke от перс.) Правя </w:t>
      </w:r>
      <w:r>
        <w:rPr>
          <w:szCs w:val="28"/>
          <w:lang w:val="bg-BG"/>
        </w:rPr>
        <w:t xml:space="preserve">леке </w:t>
      </w:r>
      <w:r w:rsidRPr="00171858">
        <w:rPr>
          <w:i/>
          <w:szCs w:val="28"/>
        </w:rPr>
        <w:t>‘</w:t>
      </w:r>
      <w:r w:rsidRPr="00171858">
        <w:rPr>
          <w:i/>
          <w:szCs w:val="28"/>
          <w:lang w:val="bg-BG"/>
        </w:rPr>
        <w:t>петно</w:t>
      </w:r>
      <w:r w:rsidRPr="00171858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на дреха</w:t>
      </w:r>
      <w:r>
        <w:rPr>
          <w:szCs w:val="28"/>
          <w:lang w:val="bg-BG"/>
        </w:rPr>
        <w:t>; лекясвам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лек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лек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ли</w:t>
      </w:r>
      <w:r w:rsidRPr="00D85910">
        <w:rPr>
          <w:i/>
          <w:szCs w:val="28"/>
          <w:lang w:val="bg-BG"/>
        </w:rPr>
        <w:softHyphen/>
        <w:t>к’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лик’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leke от перс.) Правя </w:t>
      </w:r>
      <w:r w:rsidRPr="002847B4">
        <w:rPr>
          <w:szCs w:val="28"/>
        </w:rPr>
        <w:t xml:space="preserve">леке </w:t>
      </w:r>
      <w:r w:rsidRPr="005242D7">
        <w:rPr>
          <w:i/>
          <w:szCs w:val="28"/>
        </w:rPr>
        <w:t>‘</w:t>
      </w:r>
      <w:r w:rsidRPr="005242D7">
        <w:rPr>
          <w:i/>
          <w:szCs w:val="28"/>
          <w:lang w:val="bg-BG"/>
        </w:rPr>
        <w:t>петно</w:t>
      </w:r>
      <w:r w:rsidRPr="005242D7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на дреха</w:t>
      </w:r>
      <w:r>
        <w:rPr>
          <w:szCs w:val="28"/>
          <w:lang w:val="bg-BG"/>
        </w:rPr>
        <w:t>; лекедосвам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</w:t>
      </w:r>
      <w:r>
        <w:rPr>
          <w:b/>
          <w:szCs w:val="28"/>
          <w:lang w:val="bg-BG"/>
        </w:rPr>
        <w:t xml:space="preserve">нча </w:t>
      </w:r>
      <w:r>
        <w:rPr>
          <w:i/>
          <w:szCs w:val="28"/>
          <w:lang w:val="bg-BG"/>
        </w:rPr>
        <w:t>ле</w:t>
      </w:r>
      <w:r>
        <w:rPr>
          <w:i/>
          <w:szCs w:val="28"/>
          <w:lang w:val="bg-BG"/>
        </w:rPr>
        <w:t xml:space="preserve">нчъ </w:t>
      </w:r>
      <w:r>
        <w:rPr>
          <w:szCs w:val="28"/>
          <w:lang w:val="bg-BG"/>
        </w:rPr>
        <w:t>За дете: хленча, глезя се, плача престорено.</w:t>
      </w:r>
    </w:p>
    <w:p w:rsidR="008B1F42" w:rsidRPr="00F5094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ле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>Ходя с големи, широки обувки, които шляпат.</w:t>
      </w:r>
    </w:p>
    <w:p w:rsidR="008B1F42" w:rsidRPr="00E626F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</w:t>
      </w:r>
      <w:r>
        <w:rPr>
          <w:b/>
          <w:szCs w:val="28"/>
          <w:lang w:val="bg-BG"/>
        </w:rPr>
        <w:t xml:space="preserve">пка </w:t>
      </w:r>
      <w:r>
        <w:rPr>
          <w:i/>
          <w:szCs w:val="28"/>
          <w:lang w:val="bg-BG"/>
        </w:rPr>
        <w:t>ле</w:t>
      </w:r>
      <w:r>
        <w:rPr>
          <w:i/>
          <w:szCs w:val="28"/>
          <w:lang w:val="bg-BG"/>
        </w:rPr>
        <w:t xml:space="preserve">пкъ </w:t>
      </w:r>
      <w:r w:rsidRPr="00642373">
        <w:rPr>
          <w:szCs w:val="28"/>
          <w:lang w:val="bg-BG"/>
        </w:rPr>
        <w:t>(</w:t>
      </w:r>
      <w:r>
        <w:rPr>
          <w:szCs w:val="28"/>
          <w:lang w:val="en-US"/>
        </w:rPr>
        <w:t>Galium</w:t>
      </w:r>
      <w:r w:rsidRPr="00642373">
        <w:rPr>
          <w:szCs w:val="28"/>
          <w:lang w:val="bg-BG"/>
        </w:rPr>
        <w:t xml:space="preserve"> </w:t>
      </w:r>
      <w:r>
        <w:rPr>
          <w:szCs w:val="28"/>
          <w:lang w:val="en-US"/>
        </w:rPr>
        <w:t>tricorne</w:t>
      </w:r>
      <w:r w:rsidRPr="00642373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Едногодишно тревисто пълзящо растение</w:t>
      </w:r>
      <w:r w:rsidRPr="0059277F">
        <w:rPr>
          <w:szCs w:val="28"/>
          <w:lang w:val="bg-BG"/>
        </w:rPr>
        <w:t xml:space="preserve">, покрито с остри бодлички, които лесно прилепват към </w:t>
      </w:r>
      <w:r>
        <w:rPr>
          <w:szCs w:val="28"/>
          <w:lang w:val="bg-BG"/>
        </w:rPr>
        <w:t>минаващи обекти.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пки</w:t>
      </w:r>
      <w:r w:rsidRPr="00D85910">
        <w:rPr>
          <w:szCs w:val="28"/>
          <w:lang w:val="bg-BG"/>
        </w:rPr>
        <w:t xml:space="preserve"> Чехли, които шляпат при ходене.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леск</w:t>
      </w:r>
      <w:r>
        <w:rPr>
          <w:b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л’ъск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leş) </w:t>
      </w:r>
      <w:r>
        <w:rPr>
          <w:szCs w:val="28"/>
          <w:lang w:val="bg-BG"/>
        </w:rPr>
        <w:t>В топонимията: с</w:t>
      </w:r>
      <w:r w:rsidRPr="00D85910">
        <w:rPr>
          <w:szCs w:val="28"/>
          <w:lang w:val="bg-BG"/>
        </w:rPr>
        <w:t xml:space="preserve">инкави тънки каменни плочи, които често покриват дъното на дере.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</w:t>
      </w:r>
      <w:r>
        <w:rPr>
          <w:b/>
          <w:szCs w:val="28"/>
          <w:lang w:val="bg-BG"/>
        </w:rPr>
        <w:t>стя се, да се разле</w:t>
      </w:r>
      <w:r>
        <w:rPr>
          <w:b/>
          <w:szCs w:val="28"/>
          <w:lang w:val="bg-BG"/>
        </w:rPr>
        <w:t xml:space="preserve">стя </w:t>
      </w:r>
      <w:r>
        <w:rPr>
          <w:i/>
          <w:szCs w:val="28"/>
          <w:lang w:val="bg-BG"/>
        </w:rPr>
        <w:t>ле</w:t>
      </w:r>
      <w:r>
        <w:rPr>
          <w:i/>
          <w:szCs w:val="28"/>
          <w:lang w:val="bg-BG"/>
        </w:rPr>
        <w:t>ст</w:t>
      </w:r>
      <w:r w:rsidRPr="00E65EB6">
        <w:rPr>
          <w:i/>
          <w:szCs w:val="28"/>
          <w:lang w:val="bg-BG"/>
        </w:rPr>
        <w:t>’ъ съ, дъ съ ръзле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ст</w:t>
      </w:r>
      <w:r w:rsidRPr="00E65EB6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Заголвам се, разголвам се.</w:t>
      </w:r>
    </w:p>
    <w:p w:rsidR="008B1F42" w:rsidRPr="008F609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летора</w:t>
      </w:r>
      <w:r>
        <w:rPr>
          <w:b/>
          <w:szCs w:val="28"/>
          <w:lang w:val="bg-BG"/>
        </w:rPr>
        <w:t xml:space="preserve">сли </w:t>
      </w:r>
      <w:r>
        <w:rPr>
          <w:i/>
          <w:szCs w:val="28"/>
          <w:lang w:val="bg-BG"/>
        </w:rPr>
        <w:t>литура</w:t>
      </w:r>
      <w:r>
        <w:rPr>
          <w:i/>
          <w:szCs w:val="28"/>
          <w:lang w:val="bg-BG"/>
        </w:rPr>
        <w:t xml:space="preserve">сли </w:t>
      </w:r>
      <w:r>
        <w:rPr>
          <w:szCs w:val="28"/>
          <w:lang w:val="bg-BG"/>
        </w:rPr>
        <w:t>Едногодишни издънки, клонки на дърво.</w:t>
      </w:r>
    </w:p>
    <w:p w:rsidR="008B1F42" w:rsidRPr="005242D7" w:rsidRDefault="008B1F42" w:rsidP="009C0F59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лешку</w:t>
      </w:r>
      <w:r>
        <w:rPr>
          <w:b/>
          <w:szCs w:val="28"/>
          <w:lang w:val="bg-BG"/>
        </w:rPr>
        <w:t xml:space="preserve">ня </w:t>
      </w:r>
      <w:r>
        <w:rPr>
          <w:i/>
          <w:szCs w:val="28"/>
          <w:lang w:val="bg-BG"/>
        </w:rPr>
        <w:t>лишку</w:t>
      </w:r>
      <w:r>
        <w:rPr>
          <w:i/>
          <w:szCs w:val="28"/>
          <w:lang w:val="bg-BG"/>
        </w:rPr>
        <w:t>н</w:t>
      </w:r>
      <w:r w:rsidRPr="009C0F59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Излежавам се, мързелувам. </w:t>
      </w:r>
      <w:r>
        <w:rPr>
          <w:i/>
          <w:szCs w:val="28"/>
          <w:lang w:val="bg-BG"/>
        </w:rPr>
        <w:t>Цял ден лешкуня на кревата.</w:t>
      </w:r>
    </w:p>
    <w:p w:rsidR="008B1F42" w:rsidRPr="00B7779D" w:rsidRDefault="008B1F42" w:rsidP="009C0F5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ле</w:t>
      </w:r>
      <w:r>
        <w:rPr>
          <w:b/>
          <w:szCs w:val="28"/>
          <w:lang w:val="bg-BG"/>
        </w:rPr>
        <w:t xml:space="preserve">щенка </w:t>
      </w:r>
      <w:r>
        <w:rPr>
          <w:i/>
          <w:szCs w:val="28"/>
          <w:lang w:val="bg-BG"/>
        </w:rPr>
        <w:t>ле</w:t>
      </w:r>
      <w:r>
        <w:rPr>
          <w:i/>
          <w:szCs w:val="28"/>
          <w:lang w:val="bg-BG"/>
        </w:rPr>
        <w:t>шт</w:t>
      </w:r>
      <w:r w:rsidRPr="0053753C">
        <w:rPr>
          <w:i/>
          <w:szCs w:val="28"/>
          <w:lang w:val="bg-BG"/>
        </w:rPr>
        <w:t xml:space="preserve">’ънкъ </w:t>
      </w:r>
      <w:r w:rsidRPr="0053753C">
        <w:rPr>
          <w:szCs w:val="28"/>
          <w:lang w:val="bg-BG"/>
        </w:rPr>
        <w:t>(</w:t>
      </w:r>
      <w:r>
        <w:rPr>
          <w:szCs w:val="28"/>
          <w:lang w:val="en-US"/>
        </w:rPr>
        <w:t>varicella</w:t>
      </w:r>
      <w:r w:rsidRPr="0053753C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Варицела.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да </w:t>
      </w:r>
      <w:r w:rsidRPr="00D85910">
        <w:rPr>
          <w:i/>
          <w:szCs w:val="28"/>
          <w:lang w:val="bg-BG"/>
        </w:rPr>
        <w:t>лив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liv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di) </w:t>
      </w:r>
      <w:r>
        <w:rPr>
          <w:szCs w:val="28"/>
          <w:lang w:val="bg-BG"/>
        </w:rPr>
        <w:t>В топонимията: м</w:t>
      </w:r>
      <w:r w:rsidRPr="00D85910">
        <w:rPr>
          <w:szCs w:val="28"/>
          <w:lang w:val="bg-BG"/>
        </w:rPr>
        <w:t>ясто, обрасло с трева</w:t>
      </w:r>
      <w:r>
        <w:rPr>
          <w:szCs w:val="28"/>
          <w:lang w:val="bg-BG"/>
        </w:rPr>
        <w:t xml:space="preserve">, която се коси </w:t>
      </w:r>
      <w:r w:rsidRPr="00D85910">
        <w:rPr>
          <w:szCs w:val="28"/>
          <w:lang w:val="bg-BG"/>
        </w:rPr>
        <w:t>за сено, обикновено покрай река.</w:t>
      </w:r>
    </w:p>
    <w:p w:rsidR="008B1F42" w:rsidRDefault="008B1F42" w:rsidP="00706910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во̀свам, да ливо̀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ли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1. М</w:t>
      </w:r>
      <w:r w:rsidRPr="00D85910">
        <w:rPr>
          <w:szCs w:val="28"/>
          <w:lang w:val="bg-BG"/>
        </w:rPr>
        <w:t>а</w:t>
      </w:r>
      <w:r>
        <w:rPr>
          <w:szCs w:val="28"/>
          <w:lang w:val="bg-BG"/>
        </w:rPr>
        <w:t>жа</w:t>
      </w:r>
      <w:r w:rsidRPr="00D85910">
        <w:rPr>
          <w:szCs w:val="28"/>
          <w:lang w:val="bg-BG"/>
        </w:rPr>
        <w:t xml:space="preserve"> хляба с разбит жълтък преди да го </w:t>
      </w:r>
      <w:r>
        <w:rPr>
          <w:szCs w:val="28"/>
          <w:lang w:val="bg-BG"/>
        </w:rPr>
        <w:t>сложа в пещта да се изпече.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2. Мажа, размазвам небрежно. </w:t>
      </w:r>
      <w:r>
        <w:rPr>
          <w:i/>
          <w:szCs w:val="28"/>
          <w:lang w:val="bg-BG"/>
        </w:rPr>
        <w:t>Ливосах как да е стените.</w:t>
      </w:r>
    </w:p>
    <w:p w:rsidR="008B1F42" w:rsidRDefault="008B1F42" w:rsidP="001611E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лие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лие</w:t>
      </w:r>
      <w:r>
        <w:rPr>
          <w:i/>
          <w:szCs w:val="28"/>
          <w:lang w:val="bg-BG"/>
        </w:rPr>
        <w:t xml:space="preserve">н </w:t>
      </w:r>
      <w:r w:rsidRPr="00583EED">
        <w:rPr>
          <w:szCs w:val="28"/>
        </w:rPr>
        <w:t>(тур.</w:t>
      </w:r>
      <w:r>
        <w:rPr>
          <w:szCs w:val="28"/>
          <w:lang w:val="bg-BG"/>
        </w:rPr>
        <w:t xml:space="preserve"> l</w:t>
      </w:r>
      <w:r>
        <w:rPr>
          <w:szCs w:val="28"/>
          <w:lang w:val="en-US"/>
        </w:rPr>
        <w:t>e</w:t>
      </w:r>
      <w:r w:rsidRPr="00583EED">
        <w:rPr>
          <w:szCs w:val="28"/>
        </w:rPr>
        <w:t>ğ</w:t>
      </w:r>
      <w:r>
        <w:rPr>
          <w:szCs w:val="28"/>
          <w:lang w:val="en-US"/>
        </w:rPr>
        <w:t>en</w:t>
      </w:r>
      <w:r>
        <w:rPr>
          <w:szCs w:val="28"/>
          <w:lang w:val="bg-BG"/>
        </w:rPr>
        <w:t xml:space="preserve"> от грц. l</w:t>
      </w:r>
      <w:r>
        <w:rPr>
          <w:szCs w:val="28"/>
          <w:lang w:val="en-US"/>
        </w:rPr>
        <w:t>ek</w:t>
      </w:r>
      <w:r>
        <w:rPr>
          <w:szCs w:val="28"/>
          <w:lang w:val="bg-BG"/>
        </w:rPr>
        <w:t>а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ne</w:t>
      </w:r>
      <w:r w:rsidRPr="00583EED">
        <w:rPr>
          <w:szCs w:val="28"/>
        </w:rPr>
        <w:t>)</w:t>
      </w:r>
      <w:r>
        <w:rPr>
          <w:szCs w:val="28"/>
          <w:lang w:val="bg-BG"/>
        </w:rPr>
        <w:t xml:space="preserve"> Леген – кръгъл метален или емайлиран съд за миене и пране.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 w:rsidRPr="00D85910">
        <w:rPr>
          <w:szCs w:val="28"/>
          <w:lang w:val="bg-BG"/>
        </w:rPr>
        <w:t xml:space="preserve"> Ближа, облизвам.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лизг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лизг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(грц. lisg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ri</w:t>
      </w:r>
      <w:r w:rsidRPr="00D85910">
        <w:rPr>
          <w:szCs w:val="28"/>
          <w:lang w:val="bg-BG"/>
        </w:rPr>
        <w:softHyphen/>
        <w:t>on) Желязна права лопата за копаене</w:t>
      </w:r>
      <w:r w:rsidRPr="00531973">
        <w:rPr>
          <w:szCs w:val="28"/>
          <w:lang w:val="bg-BG"/>
        </w:rPr>
        <w:t>, преобръщане на почвата</w:t>
      </w:r>
      <w:r w:rsidRPr="00D85910">
        <w:rPr>
          <w:szCs w:val="28"/>
          <w:lang w:val="bg-BG"/>
        </w:rPr>
        <w:t xml:space="preserve">. </w:t>
      </w:r>
    </w:p>
    <w:p w:rsidR="008B1F42" w:rsidRPr="0091666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лика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лика</w:t>
      </w:r>
      <w:r>
        <w:rPr>
          <w:i/>
          <w:szCs w:val="28"/>
          <w:lang w:val="bg-BG"/>
        </w:rPr>
        <w:t xml:space="preserve">ф </w:t>
      </w:r>
      <w:r>
        <w:rPr>
          <w:szCs w:val="28"/>
          <w:lang w:val="bg-BG"/>
        </w:rPr>
        <w:t>За зелен фасул, който съдържа лика</w:t>
      </w:r>
      <w:r>
        <w:rPr>
          <w:i/>
          <w:szCs w:val="28"/>
          <w:lang w:val="bg-BG"/>
        </w:rPr>
        <w:t xml:space="preserve"> </w:t>
      </w:r>
      <w:r w:rsidRPr="00171858">
        <w:rPr>
          <w:i/>
          <w:szCs w:val="28"/>
        </w:rPr>
        <w:t>‘жилаво дървесинено вещество’</w:t>
      </w:r>
      <w:r w:rsidRPr="00171858">
        <w:rPr>
          <w:i/>
          <w:szCs w:val="28"/>
          <w:lang w:val="bg-BG"/>
        </w:rPr>
        <w:t>.</w:t>
      </w:r>
      <w:r>
        <w:rPr>
          <w:i/>
          <w:szCs w:val="28"/>
          <w:lang w:val="bg-BG"/>
        </w:rPr>
        <w:t xml:space="preserve"> Бобът е ликав.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</w:t>
      </w:r>
      <w:r w:rsidRPr="00D85910">
        <w:rPr>
          <w:szCs w:val="28"/>
          <w:lang w:val="bg-BG"/>
        </w:rPr>
        <w:t xml:space="preserve"> (рум. limbă </w:t>
      </w:r>
      <w:r w:rsidRPr="005242D7">
        <w:rPr>
          <w:i/>
          <w:szCs w:val="28"/>
          <w:lang w:val="bg-BG"/>
        </w:rPr>
        <w:t>‘език’</w:t>
      </w:r>
      <w:r w:rsidRPr="00D85910">
        <w:rPr>
          <w:szCs w:val="28"/>
          <w:lang w:val="bg-BG"/>
        </w:rPr>
        <w:t>) (Epiphyllum)</w:t>
      </w:r>
      <w:r w:rsidRPr="00D85910">
        <w:rPr>
          <w:rFonts w:ascii="Arial" w:hAnsi="Arial" w:cs="Arial"/>
          <w:color w:val="666666"/>
          <w:sz w:val="20"/>
          <w:shd w:val="clear" w:color="auto" w:fill="FFFFFF"/>
          <w:lang w:val="bg-BG"/>
        </w:rPr>
        <w:t> </w:t>
      </w:r>
      <w:r w:rsidRPr="00D85910">
        <w:rPr>
          <w:szCs w:val="28"/>
          <w:lang w:val="bg-BG"/>
        </w:rPr>
        <w:t>1. Епифилум – саксийно цвете, вид кактус без бодли, чиито дълги листа приличат по форма на език, но краищата им са назъбени като дъбовите листа;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дъбови листа, волски език, свекървин език. 2. Вид къдрица.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мкъм</w:t>
      </w:r>
      <w:r w:rsidRPr="00D85910">
        <w:rPr>
          <w:szCs w:val="28"/>
          <w:lang w:val="bg-BG"/>
        </w:rPr>
        <w:t xml:space="preserve"> Ям бавно, </w:t>
      </w:r>
      <w:r>
        <w:rPr>
          <w:szCs w:val="28"/>
          <w:lang w:val="bg-BG"/>
        </w:rPr>
        <w:t>лениво, предъвквам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лимон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лимун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</w:t>
      </w:r>
      <w:r w:rsidRPr="00D85910">
        <w:rPr>
          <w:szCs w:val="28"/>
          <w:lang w:val="bg-BG"/>
        </w:rPr>
        <w:t xml:space="preserve"> (ит. li</w:t>
      </w:r>
      <w:r w:rsidRPr="00D85910">
        <w:rPr>
          <w:szCs w:val="28"/>
          <w:lang w:val="bg-BG"/>
        </w:rPr>
        <w:softHyphen/>
        <w:t>mo</w:t>
      </w:r>
      <w:r w:rsidRPr="00D85910">
        <w:rPr>
          <w:szCs w:val="28"/>
          <w:lang w:val="bg-BG"/>
        </w:rPr>
        <w:softHyphen/>
        <w:t xml:space="preserve">nata) </w:t>
      </w:r>
      <w:r>
        <w:rPr>
          <w:szCs w:val="28"/>
          <w:lang w:val="bg-BG"/>
        </w:rPr>
        <w:t>лимонада – б</w:t>
      </w:r>
      <w:r w:rsidRPr="00D85910">
        <w:rPr>
          <w:szCs w:val="28"/>
          <w:lang w:val="bg-BG"/>
        </w:rPr>
        <w:t>ез</w:t>
      </w:r>
      <w:r w:rsidRPr="00D85910">
        <w:rPr>
          <w:szCs w:val="28"/>
          <w:lang w:val="bg-BG"/>
        </w:rPr>
        <w:softHyphen/>
        <w:t>алкохолно питие, приготвено от газирана вода, лимонов или плодов сок и захар.</w:t>
      </w:r>
    </w:p>
    <w:p w:rsidR="008B1F42" w:rsidRDefault="008B1F42" w:rsidP="003A58D2">
      <w:pPr>
        <w:ind w:firstLine="720"/>
        <w:jc w:val="both"/>
        <w:rPr>
          <w:lang w:val="bg-BG"/>
        </w:rPr>
      </w:pPr>
      <w:r w:rsidRPr="00D85910">
        <w:rPr>
          <w:b/>
          <w:lang w:val="bg-BG"/>
        </w:rPr>
        <w:t>лиси</w:t>
      </w:r>
      <w:r>
        <w:rPr>
          <w:b/>
          <w:lang w:val="bg-BG"/>
        </w:rPr>
        <w:t>̀</w:t>
      </w:r>
      <w:r w:rsidRPr="00D85910">
        <w:rPr>
          <w:b/>
          <w:lang w:val="bg-BG"/>
        </w:rPr>
        <w:t>ча оп</w:t>
      </w:r>
      <w:r>
        <w:rPr>
          <w:b/>
          <w:lang w:val="bg-BG"/>
        </w:rPr>
        <w:t>а̀</w:t>
      </w:r>
      <w:r w:rsidRPr="00D85910">
        <w:rPr>
          <w:b/>
          <w:lang w:val="bg-BG"/>
        </w:rPr>
        <w:t xml:space="preserve">шка </w:t>
      </w:r>
      <w:r w:rsidRPr="00184C1E">
        <w:rPr>
          <w:i/>
          <w:lang w:val="bg-BG"/>
        </w:rPr>
        <w:t>лисѝчъ упа̀ш</w:t>
      </w:r>
      <w:r w:rsidRPr="00184C1E">
        <w:rPr>
          <w:i/>
          <w:lang w:val="bg-BG"/>
        </w:rPr>
        <w:softHyphen/>
      </w:r>
      <w:r w:rsidRPr="00184C1E">
        <w:rPr>
          <w:i/>
          <w:lang w:val="bg-BG"/>
        </w:rPr>
        <w:softHyphen/>
        <w:t>къ</w:t>
      </w:r>
      <w:r w:rsidRPr="00D85910">
        <w:rPr>
          <w:lang w:val="bg-BG"/>
        </w:rPr>
        <w:t xml:space="preserve"> (Corydalis</w:t>
      </w:r>
      <w:r w:rsidRPr="005C2E0F">
        <w:rPr>
          <w:lang w:val="bg-BG"/>
        </w:rPr>
        <w:t xml:space="preserve"> </w:t>
      </w:r>
      <w:r>
        <w:rPr>
          <w:lang w:val="en-US"/>
        </w:rPr>
        <w:t>bulbosa</w:t>
      </w:r>
      <w:r w:rsidRPr="005C2E0F">
        <w:rPr>
          <w:lang w:val="bg-BG"/>
        </w:rPr>
        <w:t xml:space="preserve"> </w:t>
      </w:r>
      <w:r>
        <w:rPr>
          <w:lang w:val="en-US"/>
        </w:rPr>
        <w:t>s</w:t>
      </w:r>
      <w:r w:rsidRPr="005C2E0F">
        <w:rPr>
          <w:lang w:val="bg-BG"/>
        </w:rPr>
        <w:t xml:space="preserve">. </w:t>
      </w:r>
      <w:r>
        <w:rPr>
          <w:lang w:val="en-US"/>
        </w:rPr>
        <w:t>cava</w:t>
      </w:r>
      <w:r>
        <w:rPr>
          <w:lang w:val="bg-BG"/>
        </w:rPr>
        <w:t>) Ли</w:t>
      </w:r>
      <w:r w:rsidRPr="00D85910">
        <w:rPr>
          <w:lang w:val="bg-BG"/>
        </w:rPr>
        <w:t>сичина</w:t>
      </w:r>
      <w:r>
        <w:rPr>
          <w:lang w:val="bg-BG"/>
        </w:rPr>
        <w:t>, коридалис, петльови гащи</w:t>
      </w:r>
      <w:r w:rsidRPr="00D85910">
        <w:rPr>
          <w:lang w:val="bg-BG"/>
        </w:rPr>
        <w:t xml:space="preserve"> – пролетно горско цвете с папратовидни листа и червени, розови или бели цветове</w:t>
      </w:r>
      <w:r>
        <w:rPr>
          <w:lang w:val="bg-BG"/>
        </w:rPr>
        <w:t>. В този говор има и друго название – перуника.</w:t>
      </w:r>
    </w:p>
    <w:p w:rsidR="008B1F42" w:rsidRPr="00E12F85" w:rsidRDefault="008B1F42" w:rsidP="003A58D2">
      <w:pPr>
        <w:ind w:firstLine="720"/>
        <w:jc w:val="both"/>
        <w:rPr>
          <w:i/>
          <w:lang w:val="bg-BG"/>
        </w:rPr>
      </w:pPr>
      <w:r>
        <w:rPr>
          <w:b/>
          <w:lang w:val="bg-BG"/>
        </w:rPr>
        <w:t>ли</w:t>
      </w:r>
      <w:r>
        <w:rPr>
          <w:b/>
          <w:lang w:val="bg-BG"/>
        </w:rPr>
        <w:t>скам, да ли</w:t>
      </w:r>
      <w:r>
        <w:rPr>
          <w:b/>
          <w:lang w:val="bg-BG"/>
        </w:rPr>
        <w:t xml:space="preserve">сна </w:t>
      </w:r>
      <w:r>
        <w:rPr>
          <w:i/>
          <w:lang w:val="bg-BG"/>
        </w:rPr>
        <w:t>ли</w:t>
      </w:r>
      <w:r>
        <w:rPr>
          <w:i/>
          <w:lang w:val="bg-BG"/>
        </w:rPr>
        <w:t>скъм, дъ ли</w:t>
      </w:r>
      <w:r>
        <w:rPr>
          <w:i/>
          <w:lang w:val="bg-BG"/>
        </w:rPr>
        <w:t xml:space="preserve">снъ </w:t>
      </w:r>
      <w:r>
        <w:rPr>
          <w:lang w:val="bg-BG"/>
        </w:rPr>
        <w:t xml:space="preserve">Изхвърлям, изливам течност със замах. </w:t>
      </w:r>
      <w:r>
        <w:rPr>
          <w:i/>
          <w:lang w:val="bg-BG"/>
        </w:rPr>
        <w:t>Лиснах водата на цветята.</w:t>
      </w:r>
    </w:p>
    <w:p w:rsidR="008B1F42" w:rsidRPr="00531B9F" w:rsidRDefault="008B1F42" w:rsidP="003A58D2">
      <w:pPr>
        <w:ind w:firstLine="720"/>
        <w:jc w:val="both"/>
        <w:rPr>
          <w:lang w:val="bg-BG"/>
        </w:rPr>
      </w:pPr>
      <w:r>
        <w:rPr>
          <w:b/>
          <w:lang w:val="bg-BG"/>
        </w:rPr>
        <w:t>ли</w:t>
      </w:r>
      <w:r>
        <w:rPr>
          <w:b/>
          <w:lang w:val="bg-BG"/>
        </w:rPr>
        <w:t xml:space="preserve">стница </w:t>
      </w:r>
      <w:r>
        <w:rPr>
          <w:i/>
          <w:lang w:val="bg-BG"/>
        </w:rPr>
        <w:t>ли</w:t>
      </w:r>
      <w:r>
        <w:rPr>
          <w:i/>
          <w:lang w:val="bg-BG"/>
        </w:rPr>
        <w:t xml:space="preserve">сницъ </w:t>
      </w:r>
      <w:r>
        <w:rPr>
          <w:lang w:val="bg-BG"/>
        </w:rPr>
        <w:t>1. Голям конусовиден куп от изправени дъбови клони с листата за храна на добитъка през зимата. 2. Наредени снопи от царевични стъбла във вид на купа за храна на добитъка през зимата.</w:t>
      </w:r>
    </w:p>
    <w:p w:rsidR="008B1F42" w:rsidRDefault="008B1F42" w:rsidP="00DE0F9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лису</w:t>
      </w:r>
      <w:r>
        <w:rPr>
          <w:b/>
          <w:szCs w:val="28"/>
          <w:lang w:val="bg-BG"/>
        </w:rPr>
        <w:t xml:space="preserve">нгер </w:t>
      </w:r>
      <w:r>
        <w:rPr>
          <w:i/>
          <w:szCs w:val="28"/>
          <w:lang w:val="bg-BG"/>
        </w:rPr>
        <w:t>лису</w:t>
      </w:r>
      <w:r>
        <w:rPr>
          <w:i/>
          <w:szCs w:val="28"/>
          <w:lang w:val="bg-BG"/>
        </w:rPr>
        <w:t>нг</w:t>
      </w:r>
      <w:r w:rsidRPr="00DE0F95">
        <w:rPr>
          <w:i/>
          <w:szCs w:val="28"/>
          <w:lang w:val="bg-BG"/>
        </w:rPr>
        <w:t>’ър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Мъжка лисица.</w:t>
      </w:r>
    </w:p>
    <w:p w:rsidR="008B1F42" w:rsidRPr="003F2D39" w:rsidRDefault="008B1F42" w:rsidP="00DE0F9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лице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лице</w:t>
      </w:r>
      <w:r>
        <w:rPr>
          <w:i/>
          <w:szCs w:val="28"/>
          <w:lang w:val="bg-BG"/>
        </w:rPr>
        <w:t xml:space="preserve">рнъ </w:t>
      </w:r>
      <w:r>
        <w:rPr>
          <w:szCs w:val="28"/>
          <w:lang w:val="bg-BG"/>
        </w:rPr>
        <w:t>Люцерна.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lang w:val="bg-BG"/>
        </w:rPr>
        <w:t>л</w:t>
      </w:r>
      <w:r>
        <w:rPr>
          <w:b/>
          <w:lang w:val="bg-BG"/>
        </w:rPr>
        <w:t>о̀бо</w:t>
      </w:r>
      <w:r w:rsidRPr="00D85910">
        <w:rPr>
          <w:b/>
          <w:lang w:val="bg-BG"/>
        </w:rPr>
        <w:t xml:space="preserve">да </w:t>
      </w:r>
      <w:r w:rsidRPr="00D85910">
        <w:rPr>
          <w:i/>
          <w:lang w:val="bg-BG"/>
        </w:rPr>
        <w:t>л</w:t>
      </w:r>
      <w:r>
        <w:rPr>
          <w:i/>
          <w:lang w:val="bg-BG"/>
        </w:rPr>
        <w:t>о̀</w:t>
      </w:r>
      <w:r w:rsidRPr="00D85910">
        <w:rPr>
          <w:i/>
          <w:lang w:val="bg-BG"/>
        </w:rPr>
        <w:t>будъ</w:t>
      </w:r>
      <w:r w:rsidRPr="00D85910">
        <w:rPr>
          <w:lang w:val="bg-BG"/>
        </w:rPr>
        <w:t xml:space="preserve"> (</w:t>
      </w:r>
      <w:r>
        <w:rPr>
          <w:lang w:val="en-US"/>
        </w:rPr>
        <w:t>Atriplex</w:t>
      </w:r>
      <w:r>
        <w:rPr>
          <w:lang w:val="bg-BG"/>
        </w:rPr>
        <w:t xml:space="preserve"> </w:t>
      </w:r>
      <w:r>
        <w:rPr>
          <w:lang w:val="en-US"/>
        </w:rPr>
        <w:t>Chenopodium</w:t>
      </w:r>
      <w:r w:rsidRPr="00D85910">
        <w:rPr>
          <w:lang w:val="bg-BG"/>
        </w:rPr>
        <w:t xml:space="preserve">) </w:t>
      </w:r>
      <w:r>
        <w:rPr>
          <w:lang w:val="bg-BG"/>
        </w:rPr>
        <w:t>Е</w:t>
      </w:r>
      <w:r w:rsidRPr="00D85910">
        <w:rPr>
          <w:lang w:val="bg-BG"/>
        </w:rPr>
        <w:t>дногодишн</w:t>
      </w:r>
      <w:r>
        <w:rPr>
          <w:lang w:val="bg-BG"/>
        </w:rPr>
        <w:t>о</w:t>
      </w:r>
      <w:r w:rsidRPr="00D85910">
        <w:rPr>
          <w:lang w:val="bg-BG"/>
        </w:rPr>
        <w:t xml:space="preserve"> тревист</w:t>
      </w:r>
      <w:r>
        <w:rPr>
          <w:lang w:val="bg-BG"/>
        </w:rPr>
        <w:t>о</w:t>
      </w:r>
      <w:r w:rsidRPr="00D85910">
        <w:rPr>
          <w:lang w:val="bg-BG"/>
        </w:rPr>
        <w:t xml:space="preserve"> растени</w:t>
      </w:r>
      <w:r>
        <w:rPr>
          <w:lang w:val="bg-BG"/>
        </w:rPr>
        <w:t>е, което се използва като пролетен листен зеленчук.</w:t>
      </w:r>
      <w:r w:rsidRPr="00D85910">
        <w:rPr>
          <w:b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1C07B5">
        <w:rPr>
          <w:b/>
          <w:szCs w:val="28"/>
          <w:lang w:val="bg-BG"/>
        </w:rPr>
        <w:t>ловджи</w:t>
      </w:r>
      <w:r w:rsidRPr="001C07B5">
        <w:rPr>
          <w:b/>
          <w:szCs w:val="28"/>
          <w:lang w:val="bg-BG"/>
        </w:rPr>
        <w:t>йка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лувжи</w:t>
      </w:r>
      <w:r>
        <w:rPr>
          <w:i/>
          <w:szCs w:val="28"/>
          <w:lang w:val="bg-BG"/>
        </w:rPr>
        <w:t xml:space="preserve">йкъ </w:t>
      </w:r>
      <w:r>
        <w:rPr>
          <w:szCs w:val="28"/>
          <w:lang w:val="bg-BG"/>
        </w:rPr>
        <w:t>1. Жена, която се занимава с лов. 2. Котка, която лови мишки.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ловджи</w:t>
      </w:r>
      <w:r>
        <w:rPr>
          <w:b/>
          <w:szCs w:val="28"/>
          <w:lang w:val="bg-BG"/>
        </w:rPr>
        <w:t xml:space="preserve">йство </w:t>
      </w:r>
      <w:r>
        <w:rPr>
          <w:i/>
          <w:szCs w:val="28"/>
          <w:lang w:val="bg-BG"/>
        </w:rPr>
        <w:t>лувжи</w:t>
      </w:r>
      <w:r>
        <w:rPr>
          <w:i/>
          <w:szCs w:val="28"/>
          <w:lang w:val="bg-BG"/>
        </w:rPr>
        <w:t xml:space="preserve">йству </w:t>
      </w:r>
      <w:r>
        <w:rPr>
          <w:szCs w:val="28"/>
          <w:lang w:val="bg-BG"/>
        </w:rPr>
        <w:t>Лов, ловуване.</w:t>
      </w:r>
    </w:p>
    <w:p w:rsidR="008B1F42" w:rsidRPr="00E032A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ловджи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лувжи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Човек, който се занимава с лов; ловец.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ден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д’ън</w:t>
      </w:r>
      <w:r w:rsidRPr="00D85910">
        <w:rPr>
          <w:szCs w:val="28"/>
          <w:lang w:val="bg-BG"/>
        </w:rPr>
        <w:t xml:space="preserve"> (нем. Loden) </w:t>
      </w:r>
      <w:r>
        <w:rPr>
          <w:szCs w:val="28"/>
          <w:lang w:val="bg-BG"/>
        </w:rPr>
        <w:t>Мъжка г</w:t>
      </w:r>
      <w:r w:rsidRPr="00D85910">
        <w:rPr>
          <w:szCs w:val="28"/>
          <w:lang w:val="bg-BG"/>
        </w:rPr>
        <w:t xml:space="preserve">орна дреха от мъхест вълнен плат. </w:t>
      </w:r>
    </w:p>
    <w:p w:rsidR="008B1F42" w:rsidRPr="00517C4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лози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лузи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>Лозова пръчка.</w:t>
      </w:r>
    </w:p>
    <w:p w:rsidR="008B1F42" w:rsidRPr="00D1116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ква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квъ </w:t>
      </w:r>
      <w:r w:rsidRPr="00D85910">
        <w:rPr>
          <w:szCs w:val="28"/>
          <w:lang w:val="bg-BG"/>
        </w:rPr>
        <w:t>В топонимията: трап, изпълнен със застояла вода и тиня; гьол, малко блато.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Локвата.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Щъркова локва.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ломо</w:t>
      </w:r>
      <w:r>
        <w:rPr>
          <w:b/>
          <w:szCs w:val="28"/>
          <w:lang w:val="bg-BG"/>
        </w:rPr>
        <w:t>тя, да изломо</w:t>
      </w:r>
      <w:r>
        <w:rPr>
          <w:b/>
          <w:szCs w:val="28"/>
          <w:lang w:val="bg-BG"/>
        </w:rPr>
        <w:t xml:space="preserve">тя </w:t>
      </w:r>
      <w:r>
        <w:rPr>
          <w:i/>
          <w:szCs w:val="28"/>
          <w:lang w:val="bg-BG"/>
        </w:rPr>
        <w:t>лумо</w:t>
      </w:r>
      <w:r>
        <w:rPr>
          <w:i/>
          <w:szCs w:val="28"/>
          <w:lang w:val="bg-BG"/>
        </w:rPr>
        <w:t>т</w:t>
      </w:r>
      <w:r w:rsidRPr="00B84869">
        <w:rPr>
          <w:i/>
          <w:szCs w:val="28"/>
          <w:lang w:val="bg-BG"/>
        </w:rPr>
        <w:t>’ъ, дъ излумо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т</w:t>
      </w:r>
      <w:r w:rsidRPr="00B84869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Говоря несвързано, бърборя.</w:t>
      </w:r>
    </w:p>
    <w:p w:rsidR="008B1F42" w:rsidRPr="00D1116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ло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ло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 xml:space="preserve">Хлопам, тропам, чукам. </w:t>
      </w:r>
      <w:r>
        <w:rPr>
          <w:i/>
          <w:szCs w:val="28"/>
          <w:lang w:val="bg-BG"/>
        </w:rPr>
        <w:t>Кой лопа на портата?</w:t>
      </w:r>
    </w:p>
    <w:p w:rsidR="008B1F42" w:rsidRPr="00D85910" w:rsidRDefault="008B1F42" w:rsidP="00CE25EE">
      <w:pPr>
        <w:ind w:firstLine="708"/>
        <w:jc w:val="both"/>
        <w:rPr>
          <w:lang w:val="bg-BG"/>
        </w:rPr>
      </w:pPr>
      <w:r>
        <w:rPr>
          <w:b/>
          <w:szCs w:val="28"/>
          <w:lang w:val="bg-BG"/>
        </w:rPr>
        <w:t>ло</w:t>
      </w:r>
      <w:r>
        <w:rPr>
          <w:b/>
          <w:szCs w:val="28"/>
          <w:lang w:val="bg-BG"/>
        </w:rPr>
        <w:t xml:space="preserve">пка </w:t>
      </w:r>
      <w:r>
        <w:rPr>
          <w:i/>
          <w:szCs w:val="28"/>
          <w:lang w:val="bg-BG"/>
        </w:rPr>
        <w:t>ло</w:t>
      </w:r>
      <w:r>
        <w:rPr>
          <w:i/>
          <w:szCs w:val="28"/>
          <w:lang w:val="bg-BG"/>
        </w:rPr>
        <w:t xml:space="preserve">пкъ </w:t>
      </w:r>
      <w:r>
        <w:rPr>
          <w:szCs w:val="28"/>
          <w:lang w:val="bg-BG"/>
        </w:rPr>
        <w:t>Хлопка – к</w:t>
      </w:r>
      <w:r w:rsidRPr="00D85910">
        <w:rPr>
          <w:lang w:val="bg-BG"/>
        </w:rPr>
        <w:t>овано медно звънче с различни размери и тегло, което се окачва на шията на животно, което често се отделя от стадото, обикновено овца или коза; чан.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Rumex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rFonts w:ascii="Arial" w:hAnsi="Arial" w:cs="Arial"/>
          <w:color w:val="222222"/>
          <w:sz w:val="21"/>
          <w:szCs w:val="21"/>
          <w:shd w:val="clear" w:color="auto" w:fill="FFFFFF"/>
          <w:lang w:val="bg-BG"/>
        </w:rPr>
        <w:t xml:space="preserve"> </w:t>
      </w:r>
      <w:r>
        <w:rPr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апад </w:t>
      </w:r>
      <w:r>
        <w:rPr>
          <w:szCs w:val="28"/>
          <w:lang w:val="bg-BG"/>
        </w:rPr>
        <w:t xml:space="preserve"> – г</w:t>
      </w:r>
      <w:r w:rsidRPr="00D85910">
        <w:rPr>
          <w:szCs w:val="28"/>
          <w:lang w:val="bg-BG"/>
        </w:rPr>
        <w:t>радинско ра</w:t>
      </w:r>
      <w:r w:rsidRPr="00D85910">
        <w:rPr>
          <w:szCs w:val="28"/>
          <w:lang w:val="bg-BG"/>
        </w:rPr>
        <w:softHyphen/>
        <w:t>стение с едри продълговати листа, които се употребяват за ядене.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пушник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пушник</w:t>
      </w:r>
      <w:r w:rsidRPr="00D85910">
        <w:rPr>
          <w:szCs w:val="28"/>
          <w:lang w:val="bg-BG"/>
        </w:rPr>
        <w:t xml:space="preserve"> Баница с лопуш</w:t>
      </w:r>
      <w:r w:rsidRPr="004F32BF">
        <w:rPr>
          <w:i/>
          <w:szCs w:val="28"/>
          <w:lang w:val="bg-BG"/>
        </w:rPr>
        <w:t xml:space="preserve"> </w:t>
      </w:r>
      <w:r w:rsidRPr="004F32BF">
        <w:rPr>
          <w:i/>
          <w:szCs w:val="28"/>
        </w:rPr>
        <w:t>‘</w:t>
      </w:r>
      <w:r w:rsidRPr="004F32BF">
        <w:rPr>
          <w:i/>
          <w:szCs w:val="28"/>
          <w:lang w:val="bg-BG"/>
        </w:rPr>
        <w:t>лапад</w:t>
      </w:r>
      <w:r w:rsidRPr="004F32BF">
        <w:rPr>
          <w:i/>
          <w:szCs w:val="28"/>
        </w:rPr>
        <w:t>’</w:t>
      </w:r>
      <w:r w:rsidRPr="004F32BF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ча, да изл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чъ, дъ изл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1. За животно: пия вода с език. 2. Пия шумно или в голямо количество.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чко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чку</w:t>
      </w:r>
      <w:r w:rsidRPr="00D85910">
        <w:rPr>
          <w:szCs w:val="28"/>
          <w:lang w:val="bg-BG"/>
        </w:rPr>
        <w:t xml:space="preserve"> Пияница, алкохолик.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лу</w:t>
      </w:r>
      <w:r>
        <w:rPr>
          <w:b/>
          <w:szCs w:val="28"/>
          <w:lang w:val="bg-BG"/>
        </w:rPr>
        <w:t xml:space="preserve">га </w:t>
      </w:r>
      <w:r>
        <w:rPr>
          <w:i/>
          <w:szCs w:val="28"/>
          <w:lang w:val="bg-BG"/>
        </w:rPr>
        <w:t>лу</w:t>
      </w:r>
      <w:r>
        <w:rPr>
          <w:i/>
          <w:szCs w:val="28"/>
          <w:lang w:val="bg-BG"/>
        </w:rPr>
        <w:t xml:space="preserve">гъ </w:t>
      </w:r>
      <w:r>
        <w:rPr>
          <w:szCs w:val="28"/>
          <w:lang w:val="bg-BG"/>
        </w:rPr>
        <w:t>Топла вода с дървесна пепел, с която се поливат сушените плодове, за да не ги нападат червеи.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лу</w:t>
      </w:r>
      <w:r>
        <w:rPr>
          <w:b/>
          <w:szCs w:val="28"/>
          <w:lang w:val="bg-BG"/>
        </w:rPr>
        <w:t xml:space="preserve">же </w:t>
      </w:r>
      <w:r>
        <w:rPr>
          <w:i/>
          <w:szCs w:val="28"/>
          <w:lang w:val="bg-BG"/>
        </w:rPr>
        <w:t>лу</w:t>
      </w:r>
      <w:r>
        <w:rPr>
          <w:i/>
          <w:szCs w:val="28"/>
          <w:lang w:val="bg-BG"/>
        </w:rPr>
        <w:t xml:space="preserve">жи </w:t>
      </w:r>
      <w:r>
        <w:rPr>
          <w:szCs w:val="28"/>
          <w:lang w:val="bg-BG"/>
        </w:rPr>
        <w:t>Плацента.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лумбу</w:t>
      </w:r>
      <w:r>
        <w:rPr>
          <w:b/>
          <w:szCs w:val="28"/>
          <w:lang w:val="bg-BG"/>
        </w:rPr>
        <w:t>р-лумбу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лумбу</w:t>
      </w:r>
      <w:r>
        <w:rPr>
          <w:i/>
          <w:szCs w:val="28"/>
          <w:lang w:val="bg-BG"/>
        </w:rPr>
        <w:t>р-лумбу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Межд. за наподобяване на падане или удряне на предмети.</w:t>
      </w:r>
    </w:p>
    <w:p w:rsidR="008B1F42" w:rsidRPr="003D427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лумбу</w:t>
      </w:r>
      <w:r>
        <w:rPr>
          <w:b/>
          <w:szCs w:val="28"/>
          <w:lang w:val="bg-BG"/>
        </w:rPr>
        <w:t xml:space="preserve">рвам </w:t>
      </w:r>
      <w:r>
        <w:rPr>
          <w:i/>
          <w:szCs w:val="28"/>
          <w:lang w:val="bg-BG"/>
        </w:rPr>
        <w:t>лумбу</w:t>
      </w:r>
      <w:r>
        <w:rPr>
          <w:i/>
          <w:szCs w:val="28"/>
          <w:lang w:val="bg-BG"/>
        </w:rPr>
        <w:t xml:space="preserve">рвъм </w:t>
      </w:r>
      <w:r>
        <w:rPr>
          <w:szCs w:val="28"/>
          <w:lang w:val="bg-BG"/>
        </w:rPr>
        <w:t>За предмет: падам с трясък.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Луничка.</w:t>
      </w:r>
    </w:p>
    <w:p w:rsidR="008B1F42" w:rsidRPr="00B1515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лупоря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лупур</w:t>
      </w:r>
      <w:r w:rsidRPr="005C2E0F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Вдигам шум, тракам, трополя.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1. Дървено или метално хаванче за чукане на </w:t>
      </w:r>
      <w:r>
        <w:rPr>
          <w:szCs w:val="28"/>
          <w:lang w:val="bg-BG"/>
        </w:rPr>
        <w:t xml:space="preserve">лук, </w:t>
      </w:r>
      <w:r w:rsidRPr="00D85910">
        <w:rPr>
          <w:szCs w:val="28"/>
          <w:lang w:val="bg-BG"/>
        </w:rPr>
        <w:t>чесън, орехи и др. 2. Ястие от тесто с лук и подправки.</w:t>
      </w:r>
    </w:p>
    <w:p w:rsidR="008B1F42" w:rsidRPr="00094D61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лъг </w:t>
      </w:r>
      <w:r w:rsidRPr="00D85910">
        <w:rPr>
          <w:i/>
          <w:szCs w:val="28"/>
          <w:lang w:val="bg-BG"/>
        </w:rPr>
        <w:t>лък</w:t>
      </w:r>
      <w:r w:rsidRPr="00D85910">
        <w:rPr>
          <w:szCs w:val="28"/>
          <w:lang w:val="bg-BG"/>
        </w:rPr>
        <w:t xml:space="preserve"> В топонимията: голяма гъста гора.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Топузов лъг.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Тъмни лъг.</w:t>
      </w:r>
    </w:p>
    <w:p w:rsidR="008B1F42" w:rsidRPr="00F10A5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лъжи</w:t>
      </w:r>
      <w:r>
        <w:rPr>
          <w:b/>
          <w:szCs w:val="28"/>
          <w:lang w:val="bg-BG"/>
        </w:rPr>
        <w:t xml:space="preserve">чник </w:t>
      </w:r>
      <w:r>
        <w:rPr>
          <w:i/>
          <w:szCs w:val="28"/>
          <w:lang w:val="bg-BG"/>
        </w:rPr>
        <w:t>лъжи</w:t>
      </w:r>
      <w:r>
        <w:rPr>
          <w:i/>
          <w:szCs w:val="28"/>
          <w:lang w:val="bg-BG"/>
        </w:rPr>
        <w:t xml:space="preserve">чник </w:t>
      </w:r>
      <w:r>
        <w:rPr>
          <w:szCs w:val="28"/>
          <w:lang w:val="bg-BG"/>
        </w:rPr>
        <w:t>Дървена кутия за лъжици, която се окачва на стената.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лъ</w:t>
      </w:r>
      <w:r>
        <w:rPr>
          <w:b/>
          <w:szCs w:val="28"/>
          <w:lang w:val="bg-BG"/>
        </w:rPr>
        <w:t xml:space="preserve">згам се </w:t>
      </w:r>
      <w:r>
        <w:rPr>
          <w:i/>
          <w:szCs w:val="28"/>
          <w:lang w:val="bg-BG"/>
        </w:rPr>
        <w:t>лъ</w:t>
      </w:r>
      <w:r>
        <w:rPr>
          <w:i/>
          <w:szCs w:val="28"/>
          <w:lang w:val="bg-BG"/>
        </w:rPr>
        <w:t xml:space="preserve">згъм съ </w:t>
      </w:r>
      <w:r>
        <w:rPr>
          <w:szCs w:val="28"/>
          <w:lang w:val="bg-BG"/>
        </w:rPr>
        <w:t>Хлъзгам се, плъзгам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лъку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лъку</w:t>
      </w:r>
      <w:r>
        <w:rPr>
          <w:i/>
          <w:szCs w:val="28"/>
          <w:lang w:val="bg-BG"/>
        </w:rPr>
        <w:t xml:space="preserve">м </w:t>
      </w:r>
      <w:r>
        <w:rPr>
          <w:szCs w:val="28"/>
          <w:lang w:val="bg-BG"/>
        </w:rPr>
        <w:t>Локум.</w:t>
      </w:r>
    </w:p>
    <w:p w:rsidR="008B1F42" w:rsidRDefault="008B1F42" w:rsidP="00825E0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лънгъ</w:t>
      </w:r>
      <w:r>
        <w:rPr>
          <w:b/>
          <w:szCs w:val="28"/>
          <w:lang w:val="bg-BG"/>
        </w:rPr>
        <w:t>р-лънгъ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лънгъ</w:t>
      </w:r>
      <w:r>
        <w:rPr>
          <w:i/>
          <w:szCs w:val="28"/>
          <w:lang w:val="bg-BG"/>
        </w:rPr>
        <w:t>р-лънгъ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Межд. за наподобяване на еднообразен, тъп шум.</w:t>
      </w:r>
    </w:p>
    <w:p w:rsidR="008B1F42" w:rsidRPr="005C2E0F" w:rsidRDefault="008B1F42" w:rsidP="00825E09">
      <w:pPr>
        <w:ind w:firstLine="720"/>
        <w:jc w:val="both"/>
        <w:rPr>
          <w:i/>
          <w:szCs w:val="28"/>
        </w:rPr>
      </w:pPr>
      <w:r>
        <w:rPr>
          <w:b/>
          <w:szCs w:val="28"/>
          <w:lang w:val="bg-BG"/>
        </w:rPr>
        <w:t>лъ</w:t>
      </w:r>
      <w:r>
        <w:rPr>
          <w:b/>
          <w:szCs w:val="28"/>
          <w:lang w:val="bg-BG"/>
        </w:rPr>
        <w:t>ча, да отлъ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лъ</w:t>
      </w:r>
      <w:r>
        <w:rPr>
          <w:i/>
          <w:szCs w:val="28"/>
          <w:lang w:val="bg-BG"/>
        </w:rPr>
        <w:t>чъ, дъ удлъ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 xml:space="preserve">За добитък: отбивам, отделям от стадото. </w:t>
      </w:r>
      <w:r>
        <w:rPr>
          <w:i/>
          <w:szCs w:val="28"/>
          <w:lang w:val="bg-BG"/>
        </w:rPr>
        <w:t>Сутрин лъча агнетата от овцете и изкарвам стадото на паша.</w:t>
      </w:r>
    </w:p>
    <w:p w:rsidR="008B1F42" w:rsidRPr="00130914" w:rsidRDefault="008B1F42" w:rsidP="00825E09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лъ</w:t>
      </w:r>
      <w:r>
        <w:rPr>
          <w:b/>
          <w:szCs w:val="28"/>
          <w:lang w:val="bg-BG"/>
        </w:rPr>
        <w:t xml:space="preserve">чка </w:t>
      </w:r>
      <w:r>
        <w:rPr>
          <w:i/>
          <w:szCs w:val="28"/>
          <w:lang w:val="bg-BG"/>
        </w:rPr>
        <w:t>лъ</w:t>
      </w:r>
      <w:r>
        <w:rPr>
          <w:i/>
          <w:szCs w:val="28"/>
          <w:lang w:val="bg-BG"/>
        </w:rPr>
        <w:t xml:space="preserve">чкъ </w:t>
      </w:r>
      <w:r>
        <w:rPr>
          <w:szCs w:val="28"/>
          <w:lang w:val="bg-BG"/>
        </w:rPr>
        <w:t xml:space="preserve">В  топонимията: малка гориста равнина. </w:t>
      </w:r>
      <w:r>
        <w:rPr>
          <w:i/>
          <w:szCs w:val="28"/>
          <w:lang w:val="bg-BG"/>
        </w:rPr>
        <w:t>Лъчката.</w:t>
      </w:r>
    </w:p>
    <w:p w:rsidR="008B1F42" w:rsidRDefault="008B1F42" w:rsidP="00825E09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лъщя</w:t>
      </w:r>
      <w:r>
        <w:rPr>
          <w:b/>
          <w:szCs w:val="28"/>
          <w:lang w:val="bg-BG"/>
        </w:rPr>
        <w:t xml:space="preserve"> </w:t>
      </w:r>
      <w:r>
        <w:rPr>
          <w:i/>
          <w:szCs w:val="28"/>
          <w:lang w:val="bg-BG"/>
        </w:rPr>
        <w:t>лъшт</w:t>
      </w:r>
      <w:r w:rsidRPr="002570A1">
        <w:rPr>
          <w:i/>
          <w:szCs w:val="28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Блестя, сияя, отразявам светлината. </w:t>
      </w:r>
      <w:r>
        <w:rPr>
          <w:i/>
          <w:szCs w:val="28"/>
          <w:lang w:val="bg-BG"/>
        </w:rPr>
        <w:t xml:space="preserve">Стаканите </w:t>
      </w:r>
      <w:r w:rsidRPr="00465AB5">
        <w:rPr>
          <w:szCs w:val="28"/>
        </w:rPr>
        <w:t>‘</w:t>
      </w:r>
      <w:r w:rsidRPr="00465AB5">
        <w:rPr>
          <w:szCs w:val="28"/>
          <w:lang w:val="bg-BG"/>
        </w:rPr>
        <w:t>стъклени чаши</w:t>
      </w:r>
      <w:r w:rsidRPr="00465AB5">
        <w:rPr>
          <w:szCs w:val="28"/>
        </w:rPr>
        <w:t>’</w:t>
      </w:r>
      <w:r>
        <w:rPr>
          <w:i/>
          <w:szCs w:val="28"/>
          <w:lang w:val="bg-BG"/>
        </w:rPr>
        <w:t xml:space="preserve"> лъщят като тиган на месечина </w:t>
      </w:r>
      <w:r w:rsidRPr="00465AB5">
        <w:rPr>
          <w:szCs w:val="28"/>
        </w:rPr>
        <w:t>‘</w:t>
      </w:r>
      <w:r w:rsidRPr="00465AB5">
        <w:rPr>
          <w:szCs w:val="28"/>
          <w:lang w:val="bg-BG"/>
        </w:rPr>
        <w:t>луна</w:t>
      </w:r>
      <w:r w:rsidRPr="00465AB5">
        <w:rPr>
          <w:szCs w:val="28"/>
        </w:rPr>
        <w:t>’</w:t>
      </w:r>
      <w:r w:rsidRPr="00465AB5">
        <w:rPr>
          <w:szCs w:val="28"/>
          <w:lang w:val="bg-BG"/>
        </w:rPr>
        <w:t>.</w:t>
      </w:r>
    </w:p>
    <w:p w:rsidR="008B1F42" w:rsidRPr="00781FEA" w:rsidRDefault="008B1F42" w:rsidP="00825E09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льо</w:t>
      </w:r>
      <w:r>
        <w:rPr>
          <w:b/>
          <w:szCs w:val="28"/>
          <w:lang w:val="bg-BG"/>
        </w:rPr>
        <w:t>скам, да ольо</w:t>
      </w:r>
      <w:r>
        <w:rPr>
          <w:b/>
          <w:szCs w:val="28"/>
          <w:lang w:val="bg-BG"/>
        </w:rPr>
        <w:t xml:space="preserve">скам </w:t>
      </w:r>
      <w:r>
        <w:rPr>
          <w:i/>
          <w:szCs w:val="28"/>
          <w:lang w:val="bg-BG"/>
        </w:rPr>
        <w:t>л</w:t>
      </w:r>
      <w:r w:rsidRPr="00781FEA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скъм, дъ ул</w:t>
      </w:r>
      <w:r w:rsidRPr="00781FEA">
        <w:rPr>
          <w:i/>
          <w:szCs w:val="28"/>
          <w:lang w:val="bg-BG"/>
        </w:rPr>
        <w:t>’о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скъм </w:t>
      </w:r>
      <w:r>
        <w:rPr>
          <w:szCs w:val="28"/>
          <w:lang w:val="bg-BG"/>
        </w:rPr>
        <w:t>Окапвам, изцапвам, замърсявам с течност, течна храна.</w:t>
      </w:r>
    </w:p>
    <w:p w:rsidR="008B1F42" w:rsidRDefault="008B1F42" w:rsidP="003A32DA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ль</w:t>
      </w:r>
      <w:r w:rsidRPr="003A32DA">
        <w:rPr>
          <w:b/>
          <w:szCs w:val="28"/>
          <w:lang w:val="bg-BG"/>
        </w:rPr>
        <w:t>о</w:t>
      </w:r>
      <w:r w:rsidRPr="003A32DA">
        <w:rPr>
          <w:b/>
          <w:szCs w:val="28"/>
          <w:lang w:val="bg-BG"/>
        </w:rPr>
        <w:t>хман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л</w:t>
      </w:r>
      <w:r w:rsidRPr="003A32DA">
        <w:rPr>
          <w:i/>
          <w:szCs w:val="28"/>
          <w:lang w:val="bg-BG"/>
        </w:rPr>
        <w:t>’о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хмън </w:t>
      </w:r>
      <w:r>
        <w:rPr>
          <w:szCs w:val="28"/>
          <w:lang w:val="bg-BG"/>
        </w:rPr>
        <w:t>Немарлив, небрежен, непохватен човек.</w:t>
      </w:r>
    </w:p>
    <w:p w:rsidR="008B1F42" w:rsidRDefault="008B1F42" w:rsidP="003A32DA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ль</w:t>
      </w:r>
      <w:r w:rsidRPr="003A32DA">
        <w:rPr>
          <w:b/>
          <w:szCs w:val="28"/>
          <w:lang w:val="bg-BG"/>
        </w:rPr>
        <w:t>о</w:t>
      </w:r>
      <w:r w:rsidRPr="003A32DA">
        <w:rPr>
          <w:b/>
          <w:szCs w:val="28"/>
          <w:lang w:val="bg-BG"/>
        </w:rPr>
        <w:t>хман</w:t>
      </w:r>
      <w:r>
        <w:rPr>
          <w:b/>
          <w:szCs w:val="28"/>
          <w:lang w:val="bg-BG"/>
        </w:rPr>
        <w:t xml:space="preserve">ка </w:t>
      </w:r>
      <w:r>
        <w:rPr>
          <w:i/>
          <w:szCs w:val="28"/>
          <w:lang w:val="bg-BG"/>
        </w:rPr>
        <w:t>л</w:t>
      </w:r>
      <w:r w:rsidRPr="003A32DA">
        <w:rPr>
          <w:i/>
          <w:szCs w:val="28"/>
          <w:lang w:val="bg-BG"/>
        </w:rPr>
        <w:t>’о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хмънкъ </w:t>
      </w:r>
      <w:r>
        <w:rPr>
          <w:szCs w:val="28"/>
          <w:lang w:val="bg-BG"/>
        </w:rPr>
        <w:t>Немарлива, небрежна, непохватна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люсни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л’усни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Шамар, пле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>ница.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цък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цък</w:t>
      </w:r>
      <w:r w:rsidRPr="00D85910">
        <w:rPr>
          <w:szCs w:val="28"/>
          <w:lang w:val="bg-BG"/>
        </w:rPr>
        <w:t xml:space="preserve"> Чужд, непознат</w:t>
      </w:r>
      <w:r>
        <w:rPr>
          <w:szCs w:val="28"/>
          <w:lang w:val="bg-BG"/>
        </w:rPr>
        <w:t xml:space="preserve">. </w:t>
      </w:r>
      <w:r>
        <w:rPr>
          <w:i/>
          <w:szCs w:val="28"/>
          <w:lang w:val="bg-BG"/>
        </w:rPr>
        <w:t xml:space="preserve">Люцък челяк </w:t>
      </w:r>
      <w:r w:rsidRPr="00130914">
        <w:rPr>
          <w:szCs w:val="28"/>
          <w:lang w:val="bg-BG"/>
        </w:rPr>
        <w:t>‘човек’.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люш-люш </w:t>
      </w:r>
      <w:r>
        <w:rPr>
          <w:i/>
          <w:szCs w:val="28"/>
          <w:lang w:val="bg-BG"/>
        </w:rPr>
        <w:t>л</w:t>
      </w:r>
      <w:r w:rsidRPr="00621BC1">
        <w:rPr>
          <w:i/>
          <w:szCs w:val="28"/>
          <w:lang w:val="bg-BG"/>
        </w:rPr>
        <w:t>’уш-л’уш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Межд. за люлеене на дете.</w:t>
      </w:r>
    </w:p>
    <w:p w:rsidR="008B1F42" w:rsidRPr="00621BC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лю</w:t>
      </w:r>
      <w:r>
        <w:rPr>
          <w:b/>
          <w:szCs w:val="28"/>
          <w:lang w:val="bg-BG"/>
        </w:rPr>
        <w:t>шкам, да лю</w:t>
      </w:r>
      <w:r>
        <w:rPr>
          <w:b/>
          <w:szCs w:val="28"/>
          <w:lang w:val="bg-BG"/>
        </w:rPr>
        <w:t xml:space="preserve">шна </w:t>
      </w:r>
      <w:r>
        <w:rPr>
          <w:i/>
          <w:szCs w:val="28"/>
          <w:lang w:val="bg-BG"/>
        </w:rPr>
        <w:t>л</w:t>
      </w:r>
      <w:r w:rsidRPr="00621BC1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 w:rsidRPr="00621BC1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към, дъ л</w:t>
      </w:r>
      <w:r w:rsidRPr="00621BC1">
        <w:rPr>
          <w:i/>
          <w:szCs w:val="28"/>
          <w:lang w:val="bg-BG"/>
        </w:rPr>
        <w:t>’у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шнъ </w:t>
      </w:r>
      <w:r>
        <w:rPr>
          <w:szCs w:val="28"/>
          <w:lang w:val="bg-BG"/>
        </w:rPr>
        <w:t>Люлея, клатя.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ляб 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ляп </w:t>
      </w:r>
      <w:r>
        <w:rPr>
          <w:szCs w:val="28"/>
          <w:lang w:val="bg-BG"/>
        </w:rPr>
        <w:t>Хляб.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тос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тус</w:t>
      </w:r>
      <w:r w:rsidRPr="00D85910">
        <w:rPr>
          <w:szCs w:val="28"/>
          <w:lang w:val="bg-BG"/>
        </w:rPr>
        <w:t xml:space="preserve"> Миналото лято, през лятото.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тошен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тушън</w:t>
      </w:r>
      <w:r w:rsidRPr="00D85910">
        <w:rPr>
          <w:szCs w:val="28"/>
          <w:lang w:val="bg-BG"/>
        </w:rPr>
        <w:t xml:space="preserve"> От миналото лято.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М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</w:t>
      </w:r>
      <w:r w:rsidRPr="00481231"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ма</w:t>
      </w:r>
      <w:r>
        <w:rPr>
          <w:b/>
          <w:szCs w:val="28"/>
          <w:lang w:val="bg-BG"/>
        </w:rPr>
        <w:t xml:space="preserve"> </w:t>
      </w:r>
      <w:r w:rsidRPr="00481231">
        <w:rPr>
          <w:szCs w:val="28"/>
          <w:lang w:val="bg-BG"/>
        </w:rPr>
        <w:t>Межд. за обръщение към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мадж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рин </w:t>
      </w:r>
      <w:r w:rsidRPr="00D85910"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>д</w:t>
      </w:r>
      <w:r w:rsidRPr="00D85910">
        <w:rPr>
          <w:i/>
          <w:szCs w:val="28"/>
          <w:lang w:val="bg-BG"/>
        </w:rPr>
        <w:t>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(унг. ma</w:t>
      </w:r>
      <w:r w:rsidRPr="00D85910">
        <w:rPr>
          <w:szCs w:val="28"/>
          <w:lang w:val="bg-BG"/>
        </w:rPr>
        <w:softHyphen/>
        <w:t xml:space="preserve">gyar) Унгарец.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мадж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>д</w:t>
      </w:r>
      <w:r w:rsidRPr="00D85910">
        <w:rPr>
          <w:i/>
          <w:szCs w:val="28"/>
          <w:lang w:val="bg-BG"/>
        </w:rPr>
        <w:t>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(унг. magyar) Унгарка.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маджу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Гъсто сва</w:t>
      </w:r>
      <w:r w:rsidRPr="00D85910">
        <w:rPr>
          <w:szCs w:val="28"/>
          <w:lang w:val="bg-BG"/>
        </w:rPr>
        <w:softHyphen/>
        <w:t>рен сладък сироп от захарна метла; петмез.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мъз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>
        <w:rPr>
          <w:szCs w:val="28"/>
          <w:lang w:val="bg-BG"/>
        </w:rPr>
        <w:t xml:space="preserve"> (тур. mağ</w:t>
      </w:r>
      <w:r>
        <w:rPr>
          <w:szCs w:val="28"/>
          <w:lang w:val="en-US"/>
        </w:rPr>
        <w:t>a</w:t>
      </w:r>
      <w:r w:rsidRPr="00D85910">
        <w:rPr>
          <w:szCs w:val="28"/>
          <w:lang w:val="bg-BG"/>
        </w:rPr>
        <w:t>za) Изба, ма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зе, зимник.</w:t>
      </w:r>
    </w:p>
    <w:p w:rsidR="008B1F42" w:rsidRPr="00C53E4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 xml:space="preserve">зало </w:t>
      </w:r>
      <w:r>
        <w:rPr>
          <w:i/>
          <w:szCs w:val="28"/>
          <w:lang w:val="bg-BG"/>
        </w:rPr>
        <w:t>ма</w:t>
      </w:r>
      <w:r>
        <w:rPr>
          <w:i/>
          <w:szCs w:val="28"/>
          <w:lang w:val="bg-BG"/>
        </w:rPr>
        <w:t xml:space="preserve">зълу </w:t>
      </w:r>
      <w:r>
        <w:rPr>
          <w:szCs w:val="28"/>
          <w:lang w:val="bg-BG"/>
        </w:rPr>
        <w:t xml:space="preserve">Нещо размазано. </w:t>
      </w:r>
      <w:r>
        <w:rPr>
          <w:i/>
          <w:szCs w:val="28"/>
          <w:lang w:val="bg-BG"/>
        </w:rPr>
        <w:t>Прасковите станали на мазало.</w:t>
      </w:r>
    </w:p>
    <w:p w:rsidR="008B1F42" w:rsidRPr="00980BF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мази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мъзи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>Нещо за мазане: мас, мехлем, крем, смазка.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мазг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мъзг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mazgal) Тясно дълго прозорче, пролука за проветряване и за преминаване на котките, обикновено в мазе.</w:t>
      </w:r>
    </w:p>
    <w:p w:rsidR="008B1F42" w:rsidRPr="0047700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маймунджулъ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мъймунжулъ</w:t>
      </w:r>
      <w:r>
        <w:rPr>
          <w:i/>
          <w:szCs w:val="28"/>
          <w:lang w:val="bg-BG"/>
        </w:rPr>
        <w:t xml:space="preserve">к </w:t>
      </w:r>
      <w:r w:rsidRPr="009C0CCA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majmun</w:t>
      </w:r>
      <w:r w:rsidRPr="009C0CCA">
        <w:rPr>
          <w:szCs w:val="28"/>
          <w:lang w:val="bg-BG"/>
        </w:rPr>
        <w:t xml:space="preserve"> от ар.</w:t>
      </w:r>
      <w:r>
        <w:rPr>
          <w:szCs w:val="28"/>
          <w:lang w:val="bg-BG"/>
        </w:rPr>
        <w:t xml:space="preserve"> </w:t>
      </w:r>
      <w:r>
        <w:rPr>
          <w:szCs w:val="28"/>
          <w:lang w:val="en-US"/>
        </w:rPr>
        <w:t>maimun</w:t>
      </w:r>
      <w:r w:rsidRPr="009C0CCA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Глезене, кривене, маниерничене, превземане.</w:t>
      </w:r>
    </w:p>
    <w:p w:rsidR="008B1F42" w:rsidRPr="00C53E4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май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тя се</w:t>
      </w:r>
      <w:r>
        <w:rPr>
          <w:b/>
          <w:szCs w:val="28"/>
          <w:lang w:val="bg-BG"/>
        </w:rPr>
        <w:t>, да се намайо</w:t>
      </w:r>
      <w:r>
        <w:rPr>
          <w:b/>
          <w:szCs w:val="28"/>
          <w:lang w:val="bg-BG"/>
        </w:rPr>
        <w:t>тя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т’ъ съ</w:t>
      </w:r>
      <w:r>
        <w:rPr>
          <w:i/>
          <w:szCs w:val="28"/>
          <w:lang w:val="bg-BG"/>
        </w:rPr>
        <w:t>, дъ съ нъмъйо</w:t>
      </w:r>
      <w:r>
        <w:rPr>
          <w:i/>
          <w:szCs w:val="28"/>
          <w:lang w:val="bg-BG"/>
        </w:rPr>
        <w:t>т</w:t>
      </w:r>
      <w:r w:rsidRPr="00C53E45">
        <w:rPr>
          <w:i/>
          <w:szCs w:val="28"/>
          <w:lang w:val="bg-BG"/>
        </w:rPr>
        <w:t>’ъ</w:t>
      </w:r>
      <w:r w:rsidRPr="00D85910">
        <w:rPr>
          <w:szCs w:val="28"/>
          <w:lang w:val="bg-BG"/>
        </w:rPr>
        <w:t xml:space="preserve"> Бавя се, суетя се.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Тръгвай, стига си се майотила.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 </w:t>
      </w:r>
      <w:r w:rsidRPr="00D85910">
        <w:rPr>
          <w:i/>
          <w:szCs w:val="28"/>
          <w:lang w:val="bg-BG"/>
        </w:rPr>
        <w:t>мъйт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may</w:t>
      </w:r>
      <w:r w:rsidRPr="00D85910">
        <w:rPr>
          <w:szCs w:val="28"/>
          <w:lang w:val="bg-BG"/>
        </w:rPr>
        <w:softHyphen/>
        <w:t>tap) Подигравка, шега, подбив.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пчийка </w:t>
      </w:r>
      <w:r w:rsidRPr="00D85910">
        <w:rPr>
          <w:i/>
          <w:szCs w:val="28"/>
          <w:lang w:val="bg-BG"/>
        </w:rPr>
        <w:t>мъйтъпчи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maytap) Жена, която обича да си прави майтап, да се шегува, да се подиграва.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пчия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мъйтъпчи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maytap) Човек, който обича да си прави майтап, да се шегува, да се подиграва.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п’ъ съ</w:t>
      </w:r>
      <w:r w:rsidRPr="00D85910">
        <w:rPr>
          <w:szCs w:val="28"/>
          <w:lang w:val="bg-BG"/>
        </w:rPr>
        <w:t xml:space="preserve"> (тур. maytap) Шегувам се, подигравам се, закачам се.</w:t>
      </w:r>
    </w:p>
    <w:p w:rsidR="008B1F42" w:rsidRPr="00C53E4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ксус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ксус</w:t>
      </w:r>
      <w:r w:rsidRPr="00D85910">
        <w:rPr>
          <w:szCs w:val="28"/>
          <w:lang w:val="bg-BG"/>
        </w:rPr>
        <w:t xml:space="preserve"> (тур. mahsus от ар.) Нарочно, преднамерено, обмислено. </w:t>
      </w:r>
      <w:r>
        <w:rPr>
          <w:i/>
          <w:szCs w:val="28"/>
          <w:lang w:val="bg-BG"/>
        </w:rPr>
        <w:t>Направил си го максус.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(рум. malai) Царевично брашно. </w:t>
      </w:r>
    </w:p>
    <w:p w:rsidR="008B1F42" w:rsidRPr="008813ED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malak) Бивол.</w:t>
      </w:r>
    </w:p>
    <w:p w:rsidR="008B1F42" w:rsidRPr="00C144DF" w:rsidRDefault="008B1F42" w:rsidP="003A58D2">
      <w:pPr>
        <w:ind w:firstLine="720"/>
        <w:jc w:val="both"/>
        <w:rPr>
          <w:szCs w:val="28"/>
          <w:lang w:val="bg-BG"/>
        </w:rPr>
      </w:pPr>
      <w:r w:rsidRPr="008813ED">
        <w:rPr>
          <w:b/>
          <w:szCs w:val="28"/>
        </w:rPr>
        <w:t>малама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шка </w:t>
      </w:r>
      <w:r>
        <w:rPr>
          <w:i/>
          <w:szCs w:val="28"/>
          <w:lang w:val="bg-BG"/>
        </w:rPr>
        <w:t>мълъма</w:t>
      </w:r>
      <w:r>
        <w:rPr>
          <w:i/>
          <w:szCs w:val="28"/>
          <w:lang w:val="bg-BG"/>
        </w:rPr>
        <w:t xml:space="preserve">шкъ </w:t>
      </w:r>
      <w:r>
        <w:rPr>
          <w:szCs w:val="28"/>
          <w:lang w:val="bg-BG"/>
        </w:rPr>
        <w:t>Правоъгълна дъска с дръжка за мазане на стени.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(тур. malak) Биволче.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(тур. ma</w:t>
      </w:r>
      <w:r w:rsidRPr="00D85910">
        <w:rPr>
          <w:szCs w:val="28"/>
          <w:lang w:val="bg-BG"/>
        </w:rPr>
        <w:softHyphen/>
        <w:t>lak) Биволица.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га </w:t>
      </w:r>
      <w:r w:rsidRPr="00D85910">
        <w:rPr>
          <w:i/>
          <w:szCs w:val="28"/>
          <w:lang w:val="bg-BG"/>
        </w:rPr>
        <w:t>мъмъли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(рум. mămăligă) </w:t>
      </w:r>
      <w:r>
        <w:rPr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ачамак </w:t>
      </w:r>
      <w:r>
        <w:rPr>
          <w:szCs w:val="28"/>
          <w:lang w:val="bg-BG"/>
        </w:rPr>
        <w:t>– р</w:t>
      </w:r>
      <w:r w:rsidRPr="00D85910">
        <w:rPr>
          <w:szCs w:val="28"/>
          <w:lang w:val="bg-BG"/>
        </w:rPr>
        <w:t xml:space="preserve">умънско национално ястие от царевично брашно във вид на гъста каша.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мамалиг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мъмълиг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mămăligăr) Подигравателно прозвище на румънец, понеже се храни предимно с мамалига</w:t>
      </w:r>
      <w:r>
        <w:rPr>
          <w:szCs w:val="28"/>
          <w:lang w:val="bg-BG"/>
        </w:rPr>
        <w:t xml:space="preserve"> </w:t>
      </w:r>
      <w:r w:rsidRPr="00A414C0">
        <w:rPr>
          <w:i/>
          <w:szCs w:val="28"/>
        </w:rPr>
        <w:t>‘</w:t>
      </w:r>
      <w:r w:rsidRPr="00A414C0">
        <w:rPr>
          <w:i/>
          <w:szCs w:val="28"/>
          <w:lang w:val="bg-BG"/>
        </w:rPr>
        <w:t>качамак</w:t>
      </w:r>
      <w:r w:rsidRPr="00A414C0">
        <w:rPr>
          <w:i/>
          <w:szCs w:val="28"/>
        </w:rPr>
        <w:t>’</w:t>
      </w:r>
      <w:r w:rsidRPr="00A414C0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мамалиг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мъмълиг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(рум. mămăli</w:t>
      </w:r>
      <w:r w:rsidRPr="00D85910">
        <w:rPr>
          <w:szCs w:val="28"/>
          <w:lang w:val="bg-BG"/>
        </w:rPr>
        <w:softHyphen/>
        <w:t>găr) Подигравателно прозвище на румънка, понеже се храни предимно с мамалига</w:t>
      </w:r>
      <w:r w:rsidRPr="0049306F">
        <w:rPr>
          <w:szCs w:val="28"/>
        </w:rPr>
        <w:t xml:space="preserve"> </w:t>
      </w:r>
      <w:r w:rsidRPr="00A414C0">
        <w:rPr>
          <w:i/>
          <w:szCs w:val="28"/>
        </w:rPr>
        <w:t>‘</w:t>
      </w:r>
      <w:r w:rsidRPr="00A414C0">
        <w:rPr>
          <w:i/>
          <w:szCs w:val="28"/>
          <w:lang w:val="bg-BG"/>
        </w:rPr>
        <w:t>качамак</w:t>
      </w:r>
      <w:r w:rsidRPr="00A414C0">
        <w:rPr>
          <w:i/>
          <w:szCs w:val="28"/>
        </w:rPr>
        <w:t>’</w:t>
      </w:r>
      <w:r w:rsidRPr="00A414C0">
        <w:rPr>
          <w:i/>
          <w:szCs w:val="28"/>
          <w:lang w:val="bg-BG"/>
        </w:rPr>
        <w:t>.</w:t>
      </w:r>
    </w:p>
    <w:p w:rsidR="008B1F42" w:rsidRPr="008813E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мамата</w:t>
      </w:r>
      <w:r>
        <w:rPr>
          <w:b/>
          <w:szCs w:val="28"/>
          <w:lang w:val="bg-BG"/>
        </w:rPr>
        <w:t xml:space="preserve">рка </w:t>
      </w:r>
      <w:r>
        <w:rPr>
          <w:i/>
          <w:szCs w:val="28"/>
          <w:lang w:val="bg-BG"/>
        </w:rPr>
        <w:t>мъмъта</w:t>
      </w:r>
      <w:r>
        <w:rPr>
          <w:i/>
          <w:szCs w:val="28"/>
          <w:lang w:val="bg-BG"/>
        </w:rPr>
        <w:t xml:space="preserve">ркъ </w:t>
      </w:r>
      <w:r w:rsidRPr="00C578FC">
        <w:rPr>
          <w:color w:val="222222"/>
          <w:shd w:val="clear" w:color="auto" w:fill="FFFFFF"/>
          <w:lang w:val="bg-BG"/>
        </w:rPr>
        <w:t>(</w:t>
      </w:r>
      <w:r w:rsidRPr="00C578FC">
        <w:rPr>
          <w:iCs/>
          <w:color w:val="222222"/>
          <w:shd w:val="clear" w:color="auto" w:fill="FFFFFF"/>
        </w:rPr>
        <w:t>Boletus</w:t>
      </w:r>
      <w:r w:rsidRPr="00C578FC">
        <w:rPr>
          <w:color w:val="222222"/>
          <w:shd w:val="clear" w:color="auto" w:fill="FFFFFF"/>
          <w:lang w:val="bg-BG"/>
        </w:rPr>
        <w:t>)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  <w:lang w:val="bg-BG"/>
        </w:rPr>
        <w:t xml:space="preserve"> </w:t>
      </w:r>
      <w:r w:rsidRPr="00C578FC">
        <w:rPr>
          <w:szCs w:val="28"/>
          <w:lang w:val="bg-BG"/>
        </w:rPr>
        <w:t xml:space="preserve">Манатарка – вид ядлива </w:t>
      </w:r>
      <w:r>
        <w:rPr>
          <w:szCs w:val="28"/>
          <w:lang w:val="bg-BG"/>
        </w:rPr>
        <w:t>гъба.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мъму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mamul от ар.) Царевичен кочан. 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</w:t>
      </w:r>
      <w:r>
        <w:rPr>
          <w:b/>
          <w:szCs w:val="28"/>
          <w:lang w:val="bg-BG"/>
        </w:rPr>
        <w:t>у</w:t>
      </w: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жа </w:t>
      </w:r>
      <w:r w:rsidRPr="00D85910">
        <w:rPr>
          <w:i/>
          <w:szCs w:val="28"/>
          <w:lang w:val="bg-BG"/>
        </w:rPr>
        <w:t>мъмули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Ям бавно, </w:t>
      </w:r>
      <w:r>
        <w:rPr>
          <w:szCs w:val="28"/>
          <w:lang w:val="bg-BG"/>
        </w:rPr>
        <w:t xml:space="preserve">лениво, </w:t>
      </w:r>
      <w:r w:rsidRPr="00D85910">
        <w:rPr>
          <w:szCs w:val="28"/>
          <w:lang w:val="bg-BG"/>
        </w:rPr>
        <w:t>ближа храната.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мя</w:t>
      </w:r>
      <w:r w:rsidRPr="00683A07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lang w:val="bg-BG"/>
        </w:rPr>
        <w:t>, да нама</w:t>
      </w:r>
      <w:r>
        <w:rPr>
          <w:b/>
          <w:szCs w:val="28"/>
          <w:lang w:val="bg-BG"/>
        </w:rPr>
        <w:t xml:space="preserve">мя </w:t>
      </w:r>
      <w:r w:rsidRPr="00683A07">
        <w:rPr>
          <w:i/>
          <w:szCs w:val="28"/>
          <w:lang w:val="bg-BG"/>
        </w:rPr>
        <w:t>ма</w:t>
      </w:r>
      <w:r w:rsidRPr="00683A07">
        <w:rPr>
          <w:i/>
          <w:szCs w:val="28"/>
          <w:lang w:val="bg-BG"/>
        </w:rPr>
        <w:t>м’ъ, дъ нъма</w:t>
      </w:r>
      <w:r w:rsidRPr="00683A07">
        <w:rPr>
          <w:i/>
          <w:szCs w:val="28"/>
        </w:rPr>
        <w:t></w:t>
      </w:r>
      <w:r w:rsidRPr="00683A07">
        <w:rPr>
          <w:i/>
          <w:szCs w:val="28"/>
          <w:lang w:val="bg-BG"/>
        </w:rPr>
        <w:t>м’ъ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Псувам на майка.</w:t>
      </w:r>
    </w:p>
    <w:p w:rsidR="008B1F42" w:rsidRPr="00683A0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мя</w:t>
      </w:r>
      <w:r w:rsidRPr="00683A07">
        <w:rPr>
          <w:b/>
          <w:szCs w:val="28"/>
          <w:vertAlign w:val="superscript"/>
          <w:lang w:val="bg-BG"/>
        </w:rPr>
        <w:t>2</w:t>
      </w:r>
      <w:r>
        <w:rPr>
          <w:b/>
          <w:szCs w:val="28"/>
          <w:lang w:val="bg-BG"/>
        </w:rPr>
        <w:t>, да пома</w:t>
      </w:r>
      <w:r>
        <w:rPr>
          <w:b/>
          <w:szCs w:val="28"/>
          <w:lang w:val="bg-BG"/>
        </w:rPr>
        <w:t xml:space="preserve">мя </w:t>
      </w:r>
      <w:r>
        <w:rPr>
          <w:i/>
          <w:szCs w:val="28"/>
          <w:lang w:val="bg-BG"/>
        </w:rPr>
        <w:t>ма</w:t>
      </w:r>
      <w:r>
        <w:rPr>
          <w:i/>
          <w:szCs w:val="28"/>
          <w:lang w:val="bg-BG"/>
        </w:rPr>
        <w:t>м</w:t>
      </w:r>
      <w:r w:rsidRPr="00683A07">
        <w:rPr>
          <w:i/>
          <w:szCs w:val="28"/>
          <w:lang w:val="bg-BG"/>
        </w:rPr>
        <w:t>’ъ, дъ пума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м</w:t>
      </w:r>
      <w:r w:rsidRPr="00683A07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Викам, примамвам с храна животните, за да ги прибера в помещението.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мана</w:t>
      </w:r>
      <w:r>
        <w:rPr>
          <w:b/>
          <w:szCs w:val="28"/>
          <w:lang w:val="bg-BG"/>
        </w:rPr>
        <w:t xml:space="preserve"> </w:t>
      </w:r>
      <w:r w:rsidRPr="005974BE">
        <w:rPr>
          <w:i/>
          <w:szCs w:val="28"/>
          <w:lang w:val="bg-BG"/>
        </w:rPr>
        <w:t>мънъ</w:t>
      </w:r>
      <w:r w:rsidRPr="005974BE">
        <w:rPr>
          <w:i/>
          <w:szCs w:val="28"/>
          <w:lang w:val="bg-BG"/>
        </w:rPr>
        <w:t></w:t>
      </w:r>
      <w:r>
        <w:rPr>
          <w:i/>
          <w:szCs w:val="28"/>
          <w:lang w:val="bg-BG"/>
        </w:rPr>
        <w:t xml:space="preserve"> </w:t>
      </w:r>
      <w:r w:rsidRPr="005974BE">
        <w:rPr>
          <w:szCs w:val="28"/>
          <w:lang w:val="bg-BG"/>
        </w:rPr>
        <w:t>(</w:t>
      </w:r>
      <w:r>
        <w:rPr>
          <w:szCs w:val="28"/>
          <w:lang w:val="bg-BG"/>
        </w:rPr>
        <w:t>грц. mа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nna</w:t>
      </w:r>
      <w:r w:rsidRPr="005974BE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(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 </w:t>
      </w:r>
      <w:r w:rsidRPr="005974BE">
        <w:rPr>
          <w:shd w:val="clear" w:color="auto" w:fill="FFFFFF"/>
        </w:rPr>
        <w:t>Peronosporaceae</w:t>
      </w:r>
      <w:r w:rsidRPr="005974BE">
        <w:rPr>
          <w:shd w:val="clear" w:color="auto" w:fill="FFFFFF"/>
          <w:lang w:val="bg-BG"/>
        </w:rPr>
        <w:t xml:space="preserve"> и </w:t>
      </w:r>
      <w:r w:rsidRPr="005974BE">
        <w:rPr>
          <w:shd w:val="clear" w:color="auto" w:fill="FFFFFF"/>
        </w:rPr>
        <w:t>Pythiacea</w:t>
      </w:r>
      <w:r>
        <w:rPr>
          <w:szCs w:val="28"/>
          <w:lang w:val="bg-BG"/>
        </w:rPr>
        <w:t>)</w:t>
      </w:r>
      <w:r w:rsidRPr="005974BE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Заболяване по растенията, основно по лозята и тютюна, причинено от гъбички.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мана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мъна</w:t>
      </w:r>
      <w:r>
        <w:rPr>
          <w:i/>
          <w:szCs w:val="28"/>
          <w:lang w:val="bg-BG"/>
        </w:rPr>
        <w:t xml:space="preserve">ф </w:t>
      </w:r>
      <w:r w:rsidRPr="005974BE">
        <w:rPr>
          <w:szCs w:val="28"/>
          <w:lang w:val="bg-BG"/>
        </w:rPr>
        <w:t>(</w:t>
      </w:r>
      <w:r>
        <w:rPr>
          <w:szCs w:val="28"/>
          <w:lang w:val="bg-BG"/>
        </w:rPr>
        <w:t>грц. mа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nna</w:t>
      </w:r>
      <w:r w:rsidRPr="005974BE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Маносан – поразен от мана. </w:t>
      </w:r>
      <w:r>
        <w:rPr>
          <w:i/>
          <w:szCs w:val="28"/>
          <w:lang w:val="bg-BG"/>
        </w:rPr>
        <w:t>Манав пъпеш. Манава диня.</w:t>
      </w:r>
    </w:p>
    <w:p w:rsidR="008B1F42" w:rsidRDefault="008B1F42" w:rsidP="008965E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>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manav </w:t>
      </w:r>
      <w:r w:rsidRPr="008B36C6">
        <w:rPr>
          <w:i/>
          <w:szCs w:val="28"/>
          <w:lang w:val="bg-BG"/>
        </w:rPr>
        <w:t>‘търговец на плодове’</w:t>
      </w:r>
      <w:r w:rsidRPr="00D85910">
        <w:rPr>
          <w:szCs w:val="28"/>
          <w:lang w:val="bg-BG"/>
        </w:rPr>
        <w:t xml:space="preserve"> от ар.) Полово извратен</w:t>
      </w:r>
      <w:r>
        <w:rPr>
          <w:szCs w:val="28"/>
          <w:lang w:val="bg-BG"/>
        </w:rPr>
        <w:t xml:space="preserve"> мъж</w:t>
      </w:r>
      <w:r w:rsidRPr="00D85910">
        <w:rPr>
          <w:szCs w:val="28"/>
          <w:lang w:val="bg-BG"/>
        </w:rPr>
        <w:t>, развратник</w:t>
      </w:r>
      <w:r>
        <w:rPr>
          <w:szCs w:val="28"/>
          <w:lang w:val="bg-BG"/>
        </w:rPr>
        <w:t>; манафин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8965E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>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фин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фин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manav </w:t>
      </w:r>
      <w:r w:rsidRPr="008B36C6">
        <w:rPr>
          <w:i/>
          <w:szCs w:val="28"/>
          <w:lang w:val="bg-BG"/>
        </w:rPr>
        <w:t>‘търговец на плодове’</w:t>
      </w:r>
      <w:r w:rsidRPr="00D85910">
        <w:rPr>
          <w:szCs w:val="28"/>
          <w:lang w:val="bg-BG"/>
        </w:rPr>
        <w:t xml:space="preserve"> от ар.) Полово извратен</w:t>
      </w:r>
      <w:r>
        <w:rPr>
          <w:szCs w:val="28"/>
          <w:lang w:val="bg-BG"/>
        </w:rPr>
        <w:t xml:space="preserve"> човек</w:t>
      </w:r>
      <w:r w:rsidRPr="00D85910">
        <w:rPr>
          <w:szCs w:val="28"/>
          <w:lang w:val="bg-BG"/>
        </w:rPr>
        <w:t>, развратник</w:t>
      </w:r>
      <w:r>
        <w:rPr>
          <w:szCs w:val="28"/>
          <w:lang w:val="bg-BG"/>
        </w:rPr>
        <w:t>; манаф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мангал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mangal от ар.) Широк и плитък метален или глинен съд за отопление чрез разгорени въглища върху него. </w:t>
      </w:r>
    </w:p>
    <w:p w:rsidR="008B1F42" w:rsidRPr="0017555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манги</w:t>
      </w:r>
      <w:r>
        <w:rPr>
          <w:b/>
          <w:szCs w:val="28"/>
          <w:lang w:val="bg-BG"/>
        </w:rPr>
        <w:t xml:space="preserve">зи </w:t>
      </w:r>
      <w:r>
        <w:rPr>
          <w:i/>
          <w:szCs w:val="28"/>
          <w:lang w:val="bg-BG"/>
        </w:rPr>
        <w:t>мънги</w:t>
      </w:r>
      <w:r>
        <w:rPr>
          <w:i/>
          <w:szCs w:val="28"/>
          <w:lang w:val="bg-BG"/>
        </w:rPr>
        <w:t xml:space="preserve">зи </w:t>
      </w:r>
      <w:r w:rsidRPr="00175550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циг. </w:t>
      </w:r>
      <w:r>
        <w:rPr>
          <w:szCs w:val="28"/>
          <w:lang w:val="en-US"/>
        </w:rPr>
        <w:t>mangiz</w:t>
      </w:r>
      <w:r w:rsidRPr="00175550">
        <w:rPr>
          <w:szCs w:val="28"/>
          <w:lang w:val="bg-BG"/>
        </w:rPr>
        <w:t>)</w:t>
      </w:r>
      <w:r w:rsidRPr="00BF307B">
        <w:rPr>
          <w:szCs w:val="28"/>
          <w:lang w:val="bg-BG"/>
        </w:rPr>
        <w:t xml:space="preserve"> Пари.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нго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нгу</w:t>
      </w:r>
      <w:r w:rsidRPr="00D85910">
        <w:rPr>
          <w:szCs w:val="28"/>
          <w:lang w:val="bg-BG"/>
        </w:rPr>
        <w:t xml:space="preserve"> (циг. mango) Прозвище на ром.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нговица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нгуйцъ</w:t>
      </w:r>
      <w:r w:rsidRPr="00D85910">
        <w:rPr>
          <w:szCs w:val="28"/>
          <w:lang w:val="bg-BG"/>
        </w:rPr>
        <w:t xml:space="preserve"> Прозвище на ром</w:t>
      </w:r>
      <w:r w:rsidRPr="00D85910">
        <w:rPr>
          <w:szCs w:val="28"/>
          <w:lang w:val="bg-BG"/>
        </w:rPr>
        <w:softHyphen/>
        <w:t>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манд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</w:t>
      </w:r>
      <w:r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manda) Много бавен</w:t>
      </w:r>
      <w:r>
        <w:rPr>
          <w:szCs w:val="28"/>
          <w:lang w:val="bg-BG"/>
        </w:rPr>
        <w:t>, муден</w:t>
      </w:r>
      <w:r w:rsidRPr="00D85910">
        <w:rPr>
          <w:szCs w:val="28"/>
          <w:lang w:val="bg-BG"/>
        </w:rPr>
        <w:t xml:space="preserve"> човек.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-п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ща </w:t>
      </w:r>
      <w:r w:rsidRPr="00D85910">
        <w:rPr>
          <w:i/>
          <w:szCs w:val="28"/>
          <w:lang w:val="bg-BG"/>
        </w:rPr>
        <w:t>мънд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-п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штъ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manda po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tasi </w:t>
      </w:r>
      <w:r w:rsidRPr="008B36C6">
        <w:rPr>
          <w:i/>
          <w:szCs w:val="28"/>
          <w:lang w:val="bg-BG"/>
        </w:rPr>
        <w:t>‘биволска поща’</w:t>
      </w:r>
      <w:r w:rsidRPr="00D85910">
        <w:rPr>
          <w:szCs w:val="28"/>
          <w:lang w:val="bg-BG"/>
        </w:rPr>
        <w:t>) 1. Бавна ра</w:t>
      </w:r>
      <w:r w:rsidRPr="00D85910">
        <w:rPr>
          <w:szCs w:val="28"/>
          <w:lang w:val="bg-BG"/>
        </w:rPr>
        <w:softHyphen/>
        <w:t>бота. 2. Бавен, муден човек. 3. Клюкар, клюкарка.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(тур. man</w:t>
      </w:r>
      <w:r w:rsidRPr="00D85910">
        <w:rPr>
          <w:szCs w:val="28"/>
          <w:lang w:val="bg-BG"/>
        </w:rPr>
        <w:softHyphen/>
        <w:t>dal от ар.) Приспособление за заключване, затваряне на врата отвътре; сюрме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голямо резе.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>андах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рца</w:t>
      </w:r>
      <w:r>
        <w:rPr>
          <w:b/>
          <w:szCs w:val="28"/>
          <w:lang w:val="bg-BG"/>
        </w:rPr>
        <w:t>м</w:t>
      </w:r>
      <w:r w:rsidRPr="00842215">
        <w:rPr>
          <w:b/>
          <w:szCs w:val="28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мъндъ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рцъ</w:t>
      </w:r>
      <w:r>
        <w:rPr>
          <w:i/>
          <w:szCs w:val="28"/>
          <w:lang w:val="bg-BG"/>
        </w:rPr>
        <w:t>м съ</w:t>
      </w:r>
      <w:r w:rsidRPr="00D85910">
        <w:rPr>
          <w:szCs w:val="28"/>
          <w:lang w:val="bg-BG"/>
        </w:rPr>
        <w:t xml:space="preserve"> Люле</w:t>
      </w:r>
      <w:r>
        <w:rPr>
          <w:szCs w:val="28"/>
          <w:lang w:val="bg-BG"/>
        </w:rPr>
        <w:t>я се</w:t>
      </w:r>
      <w:r w:rsidRPr="00D85910">
        <w:rPr>
          <w:szCs w:val="28"/>
          <w:lang w:val="bg-BG"/>
        </w:rPr>
        <w:t>, клатушка</w:t>
      </w:r>
      <w:r>
        <w:rPr>
          <w:szCs w:val="28"/>
          <w:lang w:val="bg-BG"/>
        </w:rPr>
        <w:t>м се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 xml:space="preserve">Манерката </w:t>
      </w:r>
      <w:r w:rsidRPr="008B36C6">
        <w:rPr>
          <w:i/>
          <w:szCs w:val="28"/>
        </w:rPr>
        <w:t>‘</w:t>
      </w:r>
      <w:r w:rsidRPr="008B36C6">
        <w:rPr>
          <w:i/>
          <w:szCs w:val="28"/>
          <w:lang w:val="bg-BG"/>
        </w:rPr>
        <w:t>метален съд за вода</w:t>
      </w:r>
      <w:r w:rsidRPr="008B36C6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се мандахерца в карзината</w:t>
      </w:r>
      <w:r w:rsidRPr="00DA11A9">
        <w:rPr>
          <w:i/>
          <w:szCs w:val="28"/>
          <w:lang w:val="bg-BG"/>
        </w:rPr>
        <w:t xml:space="preserve"> </w:t>
      </w:r>
      <w:r w:rsidRPr="00B4308B">
        <w:rPr>
          <w:szCs w:val="28"/>
        </w:rPr>
        <w:t>‘</w:t>
      </w:r>
      <w:r w:rsidRPr="00B4308B">
        <w:rPr>
          <w:szCs w:val="28"/>
          <w:lang w:val="bg-BG"/>
        </w:rPr>
        <w:t>чанта от  обелки от царевични кочани</w:t>
      </w:r>
      <w:r w:rsidRPr="00B4308B">
        <w:rPr>
          <w:szCs w:val="28"/>
        </w:rPr>
        <w:t>’</w:t>
      </w:r>
      <w:r w:rsidRPr="00B4308B">
        <w:rPr>
          <w:szCs w:val="28"/>
          <w:lang w:val="bg-BG"/>
        </w:rPr>
        <w:t>.</w:t>
      </w:r>
    </w:p>
    <w:p w:rsidR="008B1F42" w:rsidRPr="008C7172" w:rsidRDefault="008B1F42" w:rsidP="00114E8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нджа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нжъ</w:t>
      </w:r>
      <w:r w:rsidRPr="00D85910">
        <w:rPr>
          <w:szCs w:val="28"/>
          <w:lang w:val="bg-BG"/>
        </w:rPr>
        <w:t xml:space="preserve"> (тур. manca от ит. mangia </w:t>
      </w:r>
      <w:r w:rsidRPr="008B36C6">
        <w:rPr>
          <w:i/>
          <w:szCs w:val="28"/>
          <w:lang w:val="bg-BG"/>
        </w:rPr>
        <w:t>‘яж’</w:t>
      </w:r>
      <w:r w:rsidRPr="00D85910">
        <w:rPr>
          <w:szCs w:val="28"/>
          <w:lang w:val="bg-BG"/>
        </w:rPr>
        <w:t>) Готвено ястие, ядене.</w:t>
      </w:r>
      <w:r>
        <w:rPr>
          <w:szCs w:val="28"/>
          <w:lang w:val="bg-BG"/>
        </w:rPr>
        <w:t xml:space="preserve"> </w:t>
      </w:r>
      <w:r w:rsidRPr="008C7172">
        <w:rPr>
          <w:i/>
          <w:szCs w:val="28"/>
        </w:rPr>
        <w:t xml:space="preserve">*Манджа с грозде. </w:t>
      </w:r>
      <w:r>
        <w:rPr>
          <w:szCs w:val="28"/>
          <w:lang w:val="bg-BG"/>
        </w:rPr>
        <w:t>Буламач, нещо странно, което не се вписва в стереотипа.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ндръ</w:t>
      </w:r>
      <w:r w:rsidRPr="00D85910">
        <w:rPr>
          <w:szCs w:val="28"/>
          <w:lang w:val="bg-BG"/>
        </w:rPr>
        <w:t xml:space="preserve"> (грц. mantra </w:t>
      </w:r>
      <w:r w:rsidRPr="008B36C6">
        <w:rPr>
          <w:i/>
          <w:szCs w:val="28"/>
          <w:lang w:val="bg-BG"/>
        </w:rPr>
        <w:t>‘обор’, ‘кошара’</w:t>
      </w:r>
      <w:r w:rsidRPr="00D85910">
        <w:rPr>
          <w:szCs w:val="28"/>
          <w:lang w:val="bg-BG"/>
        </w:rPr>
        <w:t>) Работилница за преработване на мляко в млечни продукти: кашкавал, сирене, масло, извара.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ндражийка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ндръ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mandira</w:t>
      </w:r>
      <w:r w:rsidRPr="00D85910">
        <w:rPr>
          <w:szCs w:val="28"/>
          <w:lang w:val="bg-BG"/>
        </w:rPr>
        <w:softHyphen/>
        <w:t>ci от грц.) 1. Съпруга на собственик на мандра. 2. Работничка в мандра.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ндражия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дръжийъ</w:t>
      </w:r>
      <w:r w:rsidRPr="00D85910">
        <w:rPr>
          <w:szCs w:val="28"/>
          <w:lang w:val="bg-BG"/>
        </w:rPr>
        <w:t xml:space="preserve"> тур. mandira</w:t>
      </w:r>
      <w:r w:rsidRPr="00D85910">
        <w:rPr>
          <w:szCs w:val="28"/>
          <w:lang w:val="bg-BG"/>
        </w:rPr>
        <w:softHyphen/>
        <w:t xml:space="preserve">ci от грц.) 1. Собственик на мандра. 2. Работник в мандра.  </w:t>
      </w:r>
    </w:p>
    <w:p w:rsidR="008B1F42" w:rsidRDefault="008B1F42" w:rsidP="0070388D">
      <w:pPr>
        <w:ind w:firstLine="720"/>
        <w:jc w:val="both"/>
        <w:rPr>
          <w:szCs w:val="28"/>
          <w:lang w:val="bg-BG"/>
        </w:rPr>
      </w:pPr>
      <w:r w:rsidRPr="005612AB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</w:t>
      </w:r>
      <w:r w:rsidRPr="005612AB">
        <w:rPr>
          <w:b/>
          <w:szCs w:val="28"/>
          <w:lang w:val="bg-BG"/>
        </w:rPr>
        <w:t>ндр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5612AB">
        <w:rPr>
          <w:b/>
          <w:szCs w:val="28"/>
          <w:lang w:val="bg-BG"/>
        </w:rPr>
        <w:t>скам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За дете: лю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лея, друсам, </w:t>
      </w:r>
      <w:r>
        <w:rPr>
          <w:szCs w:val="28"/>
          <w:lang w:val="bg-BG"/>
        </w:rPr>
        <w:t>за да заспи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мън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(пол. ma</w:t>
      </w:r>
      <w:r w:rsidRPr="00D85910">
        <w:rPr>
          <w:szCs w:val="28"/>
          <w:lang w:val="bg-BG"/>
        </w:rPr>
        <w:softHyphen/>
        <w:t>ni</w:t>
      </w:r>
      <w:r w:rsidRPr="00D85910">
        <w:rPr>
          <w:szCs w:val="28"/>
          <w:lang w:val="bg-BG"/>
        </w:rPr>
        <w:softHyphen/>
        <w:t>erka) Ма</w:t>
      </w:r>
      <w:r w:rsidRPr="00D85910">
        <w:rPr>
          <w:szCs w:val="28"/>
          <w:lang w:val="bg-BG"/>
        </w:rPr>
        <w:softHyphen/>
        <w:t>лък метален съд за течности, който се прикачва на раницата или на колана, носен от войници или туристи при поход или излет</w:t>
      </w:r>
      <w:r>
        <w:rPr>
          <w:szCs w:val="28"/>
          <w:lang w:val="bg-BG"/>
        </w:rPr>
        <w:t>, а също и от селяни при работа на полето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манзоле</w:t>
      </w:r>
      <w:r>
        <w:rPr>
          <w:b/>
          <w:szCs w:val="28"/>
          <w:lang w:val="bg-BG"/>
        </w:rPr>
        <w:t xml:space="preserve">й </w:t>
      </w:r>
      <w:r>
        <w:rPr>
          <w:i/>
          <w:szCs w:val="28"/>
          <w:lang w:val="bg-BG"/>
        </w:rPr>
        <w:t>мънзуле</w:t>
      </w:r>
      <w:r>
        <w:rPr>
          <w:i/>
          <w:szCs w:val="28"/>
          <w:lang w:val="bg-BG"/>
        </w:rPr>
        <w:t xml:space="preserve">й </w:t>
      </w:r>
      <w:r w:rsidRPr="005C6C58">
        <w:rPr>
          <w:szCs w:val="28"/>
          <w:lang w:val="bg-BG"/>
        </w:rPr>
        <w:t>(</w:t>
      </w:r>
      <w:r>
        <w:rPr>
          <w:szCs w:val="28"/>
          <w:lang w:val="bg-BG"/>
        </w:rPr>
        <w:t xml:space="preserve">грц. </w:t>
      </w:r>
      <w:r>
        <w:rPr>
          <w:szCs w:val="28"/>
          <w:lang w:val="en-US"/>
        </w:rPr>
        <w:t>mausol</w:t>
      </w:r>
      <w:r w:rsidRPr="005C6C58">
        <w:rPr>
          <w:szCs w:val="28"/>
          <w:lang w:val="bg-BG"/>
        </w:rPr>
        <w:t>е</w:t>
      </w:r>
      <w:r>
        <w:rPr>
          <w:szCs w:val="28"/>
          <w:lang w:val="en-US"/>
        </w:rPr>
        <w:t></w:t>
      </w:r>
      <w:r w:rsidRPr="005C6C58">
        <w:rPr>
          <w:szCs w:val="28"/>
          <w:lang w:val="bg-BG"/>
        </w:rPr>
        <w:t>î</w:t>
      </w:r>
      <w:r>
        <w:rPr>
          <w:szCs w:val="28"/>
          <w:lang w:val="en-US"/>
        </w:rPr>
        <w:t>on</w:t>
      </w:r>
      <w:r w:rsidRPr="00F74471">
        <w:rPr>
          <w:szCs w:val="28"/>
          <w:lang w:val="bg-BG"/>
        </w:rPr>
        <w:t xml:space="preserve"> </w:t>
      </w:r>
      <w:r w:rsidRPr="008B36C6">
        <w:rPr>
          <w:i/>
          <w:szCs w:val="28"/>
          <w:lang w:val="bg-BG"/>
        </w:rPr>
        <w:t>‘гробница’</w:t>
      </w:r>
      <w:r w:rsidRPr="005C6C58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Мавзолей.</w:t>
      </w:r>
    </w:p>
    <w:p w:rsidR="008B1F42" w:rsidRPr="004B37E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мано</w:t>
      </w:r>
      <w:r>
        <w:rPr>
          <w:b/>
          <w:szCs w:val="28"/>
          <w:lang w:val="bg-BG"/>
        </w:rPr>
        <w:t>сва се, да се мано</w:t>
      </w:r>
      <w:r>
        <w:rPr>
          <w:b/>
          <w:szCs w:val="28"/>
          <w:lang w:val="bg-BG"/>
        </w:rPr>
        <w:t xml:space="preserve">са </w:t>
      </w:r>
      <w:r>
        <w:rPr>
          <w:i/>
          <w:szCs w:val="28"/>
          <w:lang w:val="bg-BG"/>
        </w:rPr>
        <w:t>мъно</w:t>
      </w:r>
      <w:r>
        <w:rPr>
          <w:i/>
          <w:szCs w:val="28"/>
          <w:lang w:val="bg-BG"/>
        </w:rPr>
        <w:t>свъ съ, дъ съ мъно</w:t>
      </w:r>
      <w:r>
        <w:rPr>
          <w:i/>
          <w:szCs w:val="28"/>
          <w:lang w:val="bg-BG"/>
        </w:rPr>
        <w:t xml:space="preserve">съ </w:t>
      </w:r>
      <w:r w:rsidRPr="005974BE">
        <w:rPr>
          <w:szCs w:val="28"/>
          <w:lang w:val="bg-BG"/>
        </w:rPr>
        <w:t>(</w:t>
      </w:r>
      <w:r>
        <w:rPr>
          <w:szCs w:val="28"/>
          <w:lang w:val="bg-BG"/>
        </w:rPr>
        <w:t>грц. mа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nna</w:t>
      </w:r>
      <w:r w:rsidRPr="005974BE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За растения: поразява се от мана. </w:t>
      </w:r>
      <w:r>
        <w:rPr>
          <w:i/>
          <w:szCs w:val="28"/>
          <w:lang w:val="bg-BG"/>
        </w:rPr>
        <w:t xml:space="preserve">Зеленият боб се маноса.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нта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(рум. mantă </w:t>
      </w:r>
      <w:r w:rsidRPr="008B36C6">
        <w:rPr>
          <w:i/>
          <w:szCs w:val="28"/>
          <w:lang w:val="bg-BG"/>
        </w:rPr>
        <w:t>‘наметало’</w:t>
      </w:r>
      <w:r w:rsidRPr="00D85910">
        <w:rPr>
          <w:szCs w:val="28"/>
          <w:lang w:val="bg-BG"/>
        </w:rPr>
        <w:t xml:space="preserve"> от фр. mante) Работн</w:t>
      </w:r>
      <w:r>
        <w:rPr>
          <w:szCs w:val="28"/>
          <w:lang w:val="bg-BG"/>
        </w:rPr>
        <w:t>а или ученическа</w:t>
      </w:r>
      <w:r w:rsidRPr="00D85910">
        <w:rPr>
          <w:szCs w:val="28"/>
          <w:lang w:val="bg-BG"/>
        </w:rPr>
        <w:t xml:space="preserve"> престилка, която се облича върху други дрехи и се закопчава отпред с копчета.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ръбъ</w:t>
      </w:r>
      <w:r w:rsidRPr="00D85910">
        <w:rPr>
          <w:szCs w:val="28"/>
          <w:lang w:val="bg-BG"/>
        </w:rPr>
        <w:t xml:space="preserve"> (тур. maraba от ар.) Здравей, здрасти</w:t>
      </w:r>
      <w:r>
        <w:rPr>
          <w:szCs w:val="28"/>
          <w:lang w:val="bg-BG"/>
        </w:rPr>
        <w:t>, добър ден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маргаз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мъргъз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Неразбран, капризен, заядлив човек. </w:t>
      </w:r>
      <w:r w:rsidRPr="00D85910">
        <w:rPr>
          <w:i/>
          <w:szCs w:val="28"/>
          <w:lang w:val="bg-BG"/>
        </w:rPr>
        <w:t>Голяма си маргаза, все си недоволен.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маргазу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мъргъзу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Ка</w:t>
      </w:r>
      <w:r w:rsidRPr="00D85910">
        <w:rPr>
          <w:szCs w:val="28"/>
          <w:lang w:val="bg-BG"/>
        </w:rPr>
        <w:softHyphen/>
        <w:t>п</w:t>
      </w:r>
      <w:r w:rsidRPr="00D85910">
        <w:rPr>
          <w:szCs w:val="28"/>
          <w:lang w:val="bg-BG"/>
        </w:rPr>
        <w:softHyphen/>
        <w:t xml:space="preserve">ризнича, </w:t>
      </w:r>
      <w:r>
        <w:rPr>
          <w:szCs w:val="28"/>
          <w:lang w:val="bg-BG"/>
        </w:rPr>
        <w:t xml:space="preserve">недоволствам, </w:t>
      </w:r>
      <w:r w:rsidRPr="00D85910">
        <w:rPr>
          <w:szCs w:val="28"/>
          <w:lang w:val="bg-BG"/>
        </w:rPr>
        <w:t>заяждам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мард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marda) Бавен, ленив, мързелив човек. </w:t>
      </w:r>
    </w:p>
    <w:p w:rsidR="008B1F42" w:rsidRPr="00A414C0" w:rsidRDefault="008B1F42" w:rsidP="00DA11A9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мър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Межд. при о</w:t>
      </w:r>
      <w:r w:rsidRPr="00D85910">
        <w:rPr>
          <w:szCs w:val="28"/>
          <w:lang w:val="bg-BG"/>
        </w:rPr>
        <w:t>бръщение към жена.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Марей, Елена опрала вълната.</w:t>
      </w:r>
    </w:p>
    <w:p w:rsidR="008B1F42" w:rsidRPr="00DA11A9" w:rsidRDefault="008B1F42" w:rsidP="00DA11A9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мъри</w:t>
      </w:r>
      <w:r>
        <w:rPr>
          <w:i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Межд. при о</w:t>
      </w:r>
      <w:r w:rsidRPr="00D85910">
        <w:rPr>
          <w:szCs w:val="28"/>
          <w:lang w:val="bg-BG"/>
        </w:rPr>
        <w:t>бръщение към жена.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Кажи, мари, къде ходи.</w:t>
      </w:r>
    </w:p>
    <w:p w:rsidR="008B1F42" w:rsidRPr="002570A1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(циг. mariz) Бой, побой.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Внимавай да не ядеш мариз.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зя </w:t>
      </w:r>
      <w:r w:rsidRPr="00D85910">
        <w:rPr>
          <w:i/>
          <w:szCs w:val="28"/>
          <w:lang w:val="bg-BG"/>
        </w:rPr>
        <w:t>мъри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(циг. mariz) Бия, удрям</w:t>
      </w:r>
      <w:r>
        <w:rPr>
          <w:szCs w:val="28"/>
          <w:lang w:val="bg-BG"/>
        </w:rPr>
        <w:t>, тупам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Побързай да не те маризя.</w:t>
      </w:r>
    </w:p>
    <w:p w:rsidR="008B1F42" w:rsidRPr="00911E5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</w:t>
      </w:r>
      <w:r w:rsidRPr="00A0192A"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></w:t>
      </w:r>
      <w:r w:rsidRPr="00A0192A">
        <w:rPr>
          <w:b/>
          <w:szCs w:val="28"/>
          <w:lang w:val="bg-BG"/>
        </w:rPr>
        <w:t>рко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Ма</w:t>
      </w:r>
      <w:r>
        <w:rPr>
          <w:i/>
          <w:szCs w:val="28"/>
          <w:lang w:val="bg-BG"/>
        </w:rPr>
        <w:t xml:space="preserve">рку </w:t>
      </w:r>
      <w:r>
        <w:rPr>
          <w:szCs w:val="28"/>
          <w:lang w:val="bg-BG"/>
        </w:rPr>
        <w:t xml:space="preserve">Магаре, обикновено при обръщение, име на магаре. </w:t>
      </w:r>
      <w:r>
        <w:rPr>
          <w:i/>
          <w:szCs w:val="28"/>
          <w:lang w:val="bg-BG"/>
        </w:rPr>
        <w:t xml:space="preserve">Стой, Марко! </w:t>
      </w:r>
      <w:r w:rsidRPr="00911E5D">
        <w:rPr>
          <w:i/>
          <w:szCs w:val="28"/>
        </w:rPr>
        <w:t xml:space="preserve">*Умря Марко. </w:t>
      </w:r>
      <w:r>
        <w:rPr>
          <w:szCs w:val="28"/>
          <w:lang w:val="bg-BG"/>
        </w:rPr>
        <w:t xml:space="preserve">Няма да мине номерът ти, няма да ме излъжеш, повече няма да имаш изгода. </w:t>
      </w:r>
    </w:p>
    <w:p w:rsidR="008B1F42" w:rsidRPr="00911E5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5612AB">
        <w:rPr>
          <w:b/>
          <w:szCs w:val="28"/>
          <w:lang w:val="bg-BG"/>
        </w:rPr>
        <w:t>маро̀ляк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л’ък</w:t>
      </w:r>
      <w:r w:rsidRPr="00D85910">
        <w:rPr>
          <w:szCs w:val="28"/>
          <w:lang w:val="bg-BG"/>
        </w:rPr>
        <w:t xml:space="preserve"> Легендарно, несъществуващо животно, с което плашат децата, когато не слушат.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Тихо да не чуе маролякът.</w:t>
      </w:r>
    </w:p>
    <w:p w:rsidR="008B1F42" w:rsidRPr="0082494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маса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мъ</w:t>
      </w:r>
      <w:r>
        <w:rPr>
          <w:szCs w:val="28"/>
          <w:lang w:val="bg-BG"/>
        </w:rPr>
        <w:t>са</w:t>
      </w:r>
      <w:r>
        <w:rPr>
          <w:szCs w:val="28"/>
          <w:lang w:val="bg-BG"/>
        </w:rPr>
        <w:t xml:space="preserve">т </w:t>
      </w:r>
      <w:r w:rsidRPr="00824949">
        <w:rPr>
          <w:szCs w:val="28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masat</w:t>
      </w:r>
      <w:r w:rsidRPr="00824949">
        <w:rPr>
          <w:szCs w:val="28"/>
        </w:rPr>
        <w:t xml:space="preserve"> от ар.</w:t>
      </w:r>
      <w:r>
        <w:rPr>
          <w:szCs w:val="28"/>
          <w:lang w:val="bg-BG"/>
        </w:rPr>
        <w:t xml:space="preserve"> </w:t>
      </w:r>
      <w:r>
        <w:rPr>
          <w:szCs w:val="28"/>
          <w:lang w:val="en-US"/>
        </w:rPr>
        <w:t>mishad</w:t>
      </w:r>
      <w:r w:rsidRPr="00824949">
        <w:rPr>
          <w:szCs w:val="28"/>
        </w:rPr>
        <w:t>)</w:t>
      </w:r>
      <w:r>
        <w:rPr>
          <w:szCs w:val="28"/>
          <w:lang w:val="bg-BG"/>
        </w:rPr>
        <w:t xml:space="preserve"> Стоманено точило за ножове.</w:t>
      </w:r>
    </w:p>
    <w:p w:rsidR="008B1F42" w:rsidRPr="00911E5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маскар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мъскър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ma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  <w:t xml:space="preserve">kara от ар.) 1. </w:t>
      </w:r>
      <w:r>
        <w:rPr>
          <w:szCs w:val="28"/>
          <w:lang w:val="bg-BG"/>
        </w:rPr>
        <w:t>Безочлив човек,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б</w:t>
      </w:r>
      <w:r w:rsidRPr="00D85910">
        <w:rPr>
          <w:szCs w:val="28"/>
          <w:lang w:val="bg-BG"/>
        </w:rPr>
        <w:t>езсрамник</w:t>
      </w:r>
      <w:r>
        <w:rPr>
          <w:szCs w:val="28"/>
          <w:lang w:val="bg-BG"/>
        </w:rPr>
        <w:t>. 2. Ч</w:t>
      </w:r>
      <w:r w:rsidRPr="00D85910">
        <w:rPr>
          <w:szCs w:val="28"/>
          <w:lang w:val="bg-BG"/>
        </w:rPr>
        <w:t>овек, станал за смях на другите</w:t>
      </w:r>
      <w:r>
        <w:rPr>
          <w:szCs w:val="28"/>
          <w:lang w:val="bg-BG"/>
        </w:rPr>
        <w:t>; посмешище</w:t>
      </w:r>
      <w:r w:rsidRPr="00D85910">
        <w:rPr>
          <w:szCs w:val="28"/>
          <w:lang w:val="bg-BG"/>
        </w:rPr>
        <w:t xml:space="preserve">. </w:t>
      </w:r>
      <w:r w:rsidRPr="00911E5D">
        <w:rPr>
          <w:szCs w:val="28"/>
          <w:lang w:val="bg-BG"/>
        </w:rPr>
        <w:t>*</w:t>
      </w:r>
      <w:r>
        <w:rPr>
          <w:i/>
          <w:szCs w:val="28"/>
          <w:lang w:val="bg-BG"/>
        </w:rPr>
        <w:t xml:space="preserve">Мат и маскара. </w:t>
      </w:r>
      <w:r>
        <w:rPr>
          <w:szCs w:val="28"/>
          <w:lang w:val="bg-BG"/>
        </w:rPr>
        <w:t xml:space="preserve">За голям срам и присмех. </w:t>
      </w:r>
      <w:r w:rsidRPr="00911E5D">
        <w:rPr>
          <w:i/>
          <w:szCs w:val="28"/>
          <w:lang w:val="bg-BG"/>
        </w:rPr>
        <w:t>Н</w:t>
      </w:r>
      <w:r>
        <w:rPr>
          <w:i/>
          <w:szCs w:val="28"/>
          <w:lang w:val="bg-BG"/>
        </w:rPr>
        <w:t>аправи човека на мат и маскара.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маскарл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мъскърл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maskaralik) Безобразие, безсрамие</w:t>
      </w:r>
      <w:r>
        <w:rPr>
          <w:szCs w:val="28"/>
          <w:lang w:val="bg-BG"/>
        </w:rPr>
        <w:t>, безочливост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маскар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омаскар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мъскър’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умъскър’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mascara etmek) </w:t>
      </w:r>
      <w:r>
        <w:rPr>
          <w:szCs w:val="28"/>
          <w:lang w:val="bg-BG"/>
        </w:rPr>
        <w:t>Посрамвам</w:t>
      </w:r>
      <w:r w:rsidRPr="00D85910">
        <w:rPr>
          <w:szCs w:val="28"/>
          <w:lang w:val="bg-BG"/>
        </w:rPr>
        <w:t>, позоря</w:t>
      </w:r>
      <w:r>
        <w:rPr>
          <w:szCs w:val="28"/>
          <w:lang w:val="bg-BG"/>
        </w:rPr>
        <w:t>, излагам на присмех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масло</w:t>
      </w:r>
      <w:r>
        <w:rPr>
          <w:b/>
          <w:szCs w:val="28"/>
          <w:lang w:val="bg-BG"/>
        </w:rPr>
        <w:t xml:space="preserve">вка </w:t>
      </w:r>
      <w:r>
        <w:rPr>
          <w:i/>
          <w:szCs w:val="28"/>
          <w:lang w:val="bg-BG"/>
        </w:rPr>
        <w:t>мъсло</w:t>
      </w:r>
      <w:r>
        <w:rPr>
          <w:i/>
          <w:szCs w:val="28"/>
          <w:lang w:val="bg-BG"/>
        </w:rPr>
        <w:t xml:space="preserve">фкъ </w:t>
      </w:r>
      <w:r>
        <w:rPr>
          <w:szCs w:val="28"/>
          <w:lang w:val="bg-BG"/>
        </w:rPr>
        <w:t>Сорт меки сладки круши.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ф </w:t>
      </w:r>
      <w:r w:rsidRPr="00D85910">
        <w:rPr>
          <w:i/>
          <w:szCs w:val="28"/>
          <w:lang w:val="bg-BG"/>
        </w:rPr>
        <w:t>мъср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mas</w:t>
      </w:r>
      <w:r w:rsidRPr="00D85910">
        <w:rPr>
          <w:szCs w:val="28"/>
          <w:lang w:val="bg-BG"/>
        </w:rPr>
        <w:softHyphen/>
        <w:t xml:space="preserve">raf) Разноски, разходи.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масрафли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мъсръфли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masrafli) Който струва много пари или други средства</w:t>
      </w:r>
      <w:r>
        <w:rPr>
          <w:szCs w:val="28"/>
          <w:lang w:val="bg-BG"/>
        </w:rPr>
        <w:t>; който има големи разходи</w:t>
      </w:r>
      <w:r w:rsidRPr="00D85910">
        <w:rPr>
          <w:szCs w:val="28"/>
          <w:lang w:val="bg-BG"/>
        </w:rPr>
        <w:t>;</w:t>
      </w:r>
      <w:r w:rsidRPr="00F04E8B">
        <w:rPr>
          <w:szCs w:val="28"/>
        </w:rPr>
        <w:t xml:space="preserve"> </w:t>
      </w:r>
      <w:r w:rsidRPr="00D85910">
        <w:rPr>
          <w:szCs w:val="28"/>
          <w:lang w:val="bg-BG"/>
        </w:rPr>
        <w:t xml:space="preserve"> скъп.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mastar) Широка дървена летва, използвана от мазачите </w:t>
      </w:r>
      <w:r>
        <w:rPr>
          <w:szCs w:val="28"/>
          <w:lang w:val="bg-BG"/>
        </w:rPr>
        <w:t xml:space="preserve">за нивелиране </w:t>
      </w:r>
      <w:r w:rsidRPr="00D85910">
        <w:rPr>
          <w:szCs w:val="28"/>
          <w:lang w:val="bg-BG"/>
        </w:rPr>
        <w:t>при полагане и изглаждане на зид.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masti</w:t>
      </w:r>
      <w:r w:rsidRPr="00AC3F35">
        <w:rPr>
          <w:i/>
          <w:szCs w:val="28"/>
          <w:lang w:val="bg-BG"/>
        </w:rPr>
        <w:t xml:space="preserve"> </w:t>
      </w:r>
      <w:r w:rsidRPr="00AC3F35">
        <w:rPr>
          <w:i/>
          <w:szCs w:val="28"/>
        </w:rPr>
        <w:t>‘</w:t>
      </w:r>
      <w:r w:rsidRPr="00AC3F35">
        <w:rPr>
          <w:i/>
          <w:szCs w:val="28"/>
          <w:lang w:val="bg-BG"/>
        </w:rPr>
        <w:t>порода ловно или домашно куче с гладка козина и къси крака</w:t>
      </w:r>
      <w:r w:rsidRPr="00AC3F35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) 1. </w:t>
      </w:r>
      <w:r>
        <w:rPr>
          <w:szCs w:val="28"/>
          <w:lang w:val="bg-BG"/>
        </w:rPr>
        <w:t>К</w:t>
      </w:r>
      <w:r w:rsidRPr="00D85910">
        <w:rPr>
          <w:szCs w:val="28"/>
          <w:lang w:val="bg-BG"/>
        </w:rPr>
        <w:t>уче</w:t>
      </w:r>
      <w:r>
        <w:rPr>
          <w:szCs w:val="28"/>
          <w:lang w:val="bg-BG"/>
        </w:rPr>
        <w:t xml:space="preserve"> помияр</w:t>
      </w:r>
      <w:r w:rsidRPr="00D85910">
        <w:rPr>
          <w:szCs w:val="28"/>
          <w:lang w:val="bg-BG"/>
        </w:rPr>
        <w:t xml:space="preserve">. 2. Лека жена, кучка.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мъсу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masura</w:t>
      </w:r>
      <w:r w:rsidRPr="00D27F39">
        <w:rPr>
          <w:szCs w:val="28"/>
        </w:rPr>
        <w:t xml:space="preserve"> </w:t>
      </w:r>
      <w:r w:rsidRPr="008B36C6">
        <w:rPr>
          <w:i/>
          <w:szCs w:val="28"/>
        </w:rPr>
        <w:t>‘</w:t>
      </w:r>
      <w:r w:rsidRPr="008B36C6">
        <w:rPr>
          <w:i/>
          <w:szCs w:val="28"/>
          <w:lang w:val="bg-BG"/>
        </w:rPr>
        <w:t>цев на совалка</w:t>
      </w:r>
      <w:r w:rsidRPr="008B36C6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от ар.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masura</w:t>
      </w:r>
      <w:r>
        <w:rPr>
          <w:szCs w:val="28"/>
          <w:lang w:val="bg-BG"/>
        </w:rPr>
        <w:t xml:space="preserve"> </w:t>
      </w:r>
      <w:r w:rsidRPr="008B36C6">
        <w:rPr>
          <w:i/>
          <w:szCs w:val="28"/>
        </w:rPr>
        <w:t>‘</w:t>
      </w:r>
      <w:r w:rsidRPr="008B36C6">
        <w:rPr>
          <w:i/>
          <w:szCs w:val="28"/>
          <w:lang w:val="bg-BG"/>
        </w:rPr>
        <w:t>цев</w:t>
      </w:r>
      <w:r w:rsidRPr="008B36C6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) 1. Цев за навиване на прежда, която е направена от стъбло на тръстика. 2. Вид къдрица на женска коса. </w:t>
      </w:r>
      <w:r>
        <w:rPr>
          <w:i/>
          <w:szCs w:val="28"/>
          <w:lang w:val="bg-BG"/>
        </w:rPr>
        <w:t>Косата ти е на масури.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матар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мътър</w:t>
      </w:r>
      <w:r>
        <w:rPr>
          <w:szCs w:val="28"/>
          <w:lang w:val="bg-BG"/>
        </w:rPr>
        <w:t>ъ</w:t>
      </w:r>
      <w:r>
        <w:rPr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matara </w:t>
      </w:r>
      <w:r w:rsidRPr="008B36C6">
        <w:rPr>
          <w:i/>
          <w:szCs w:val="28"/>
          <w:lang w:val="bg-BG"/>
        </w:rPr>
        <w:t>‘манерка’</w:t>
      </w:r>
      <w:r w:rsidRPr="00D85910">
        <w:rPr>
          <w:szCs w:val="28"/>
          <w:lang w:val="bg-BG"/>
        </w:rPr>
        <w:t xml:space="preserve"> от ар.) Мома за женене, девойка. </w:t>
      </w:r>
      <w:r w:rsidRPr="00D85910">
        <w:rPr>
          <w:i/>
          <w:szCs w:val="28"/>
          <w:lang w:val="bg-BG"/>
        </w:rPr>
        <w:t>Голяма матара, а още играе на кукли.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матк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мътк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matkap</w:t>
      </w:r>
      <w:r>
        <w:rPr>
          <w:szCs w:val="28"/>
          <w:lang w:val="bg-BG"/>
        </w:rPr>
        <w:t xml:space="preserve"> </w:t>
      </w:r>
      <w:r w:rsidRPr="008B36C6">
        <w:rPr>
          <w:i/>
          <w:szCs w:val="28"/>
        </w:rPr>
        <w:t>‘</w:t>
      </w:r>
      <w:r w:rsidRPr="008B36C6">
        <w:rPr>
          <w:i/>
          <w:szCs w:val="28"/>
          <w:lang w:val="bg-BG"/>
        </w:rPr>
        <w:t>свредел</w:t>
      </w:r>
      <w:r w:rsidRPr="008B36C6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от ар.</w:t>
      </w:r>
      <w:r>
        <w:rPr>
          <w:szCs w:val="28"/>
          <w:lang w:val="en-US"/>
        </w:rPr>
        <w:t>mitqap</w:t>
      </w:r>
      <w:r w:rsidRPr="00D85910">
        <w:rPr>
          <w:szCs w:val="28"/>
          <w:lang w:val="bg-BG"/>
        </w:rPr>
        <w:t>) Дърводелски уред, на който се слага свредел за пробиване на дупки.</w:t>
      </w:r>
    </w:p>
    <w:p w:rsidR="008B1F42" w:rsidRPr="00D85910" w:rsidRDefault="008B1F42" w:rsidP="00046E88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ха</w:t>
      </w:r>
      <w:r w:rsidRPr="00D85910">
        <w:rPr>
          <w:b/>
          <w:szCs w:val="28"/>
          <w:lang w:val="bg-BG"/>
        </w:rPr>
        <w:t>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мъънжи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mahana от перс.) </w:t>
      </w:r>
      <w:r>
        <w:rPr>
          <w:szCs w:val="28"/>
          <w:lang w:val="bg-BG"/>
        </w:rPr>
        <w:t>Ж</w:t>
      </w:r>
      <w:r w:rsidRPr="00D85910">
        <w:rPr>
          <w:szCs w:val="28"/>
          <w:lang w:val="bg-BG"/>
        </w:rPr>
        <w:t>ена, която добре си угажда</w:t>
      </w:r>
      <w:r>
        <w:rPr>
          <w:szCs w:val="28"/>
          <w:lang w:val="bg-BG"/>
        </w:rPr>
        <w:t>;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придирчива, капризна.</w:t>
      </w:r>
    </w:p>
    <w:p w:rsidR="008B1F42" w:rsidRDefault="008B1F42" w:rsidP="00046E88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ха</w:t>
      </w:r>
      <w:r w:rsidRPr="00D85910">
        <w:rPr>
          <w:b/>
          <w:szCs w:val="28"/>
          <w:lang w:val="bg-BG"/>
        </w:rPr>
        <w:t>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</w:t>
      </w:r>
      <w:r>
        <w:rPr>
          <w:szCs w:val="28"/>
          <w:lang w:val="bg-BG"/>
        </w:rPr>
        <w:t xml:space="preserve">mahana </w:t>
      </w:r>
      <w:r w:rsidRPr="008B36C6">
        <w:rPr>
          <w:i/>
          <w:szCs w:val="28"/>
          <w:lang w:val="bg-BG"/>
        </w:rPr>
        <w:t>‘не</w:t>
      </w:r>
      <w:r w:rsidRPr="008B36C6">
        <w:rPr>
          <w:i/>
          <w:szCs w:val="28"/>
          <w:lang w:val="bg-BG"/>
        </w:rPr>
        <w:softHyphen/>
        <w:t>достатък’</w:t>
      </w:r>
      <w:r>
        <w:rPr>
          <w:szCs w:val="28"/>
          <w:lang w:val="bg-BG"/>
        </w:rPr>
        <w:t>) Мъж, който добре си угажда; придирчив, капризен.</w:t>
      </w:r>
    </w:p>
    <w:p w:rsidR="008B1F42" w:rsidRDefault="008B1F42" w:rsidP="006F264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махла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мъълъ</w:t>
      </w:r>
      <w:r>
        <w:rPr>
          <w:i/>
          <w:szCs w:val="28"/>
          <w:lang w:val="bg-BG"/>
        </w:rPr>
        <w:t xml:space="preserve"> </w:t>
      </w:r>
      <w:r w:rsidRPr="00765A52">
        <w:rPr>
          <w:szCs w:val="28"/>
          <w:lang w:val="bg-BG"/>
        </w:rPr>
        <w:t>(</w:t>
      </w:r>
      <w:r>
        <w:rPr>
          <w:szCs w:val="28"/>
          <w:lang w:val="bg-BG"/>
        </w:rPr>
        <w:t>тур. mahalle от ар.</w:t>
      </w:r>
      <w:r w:rsidRPr="00765A52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Махала.</w:t>
      </w:r>
    </w:p>
    <w:p w:rsidR="008B1F42" w:rsidRDefault="008B1F42" w:rsidP="006F264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дийъ</w:t>
      </w:r>
      <w:r w:rsidRPr="00D85910">
        <w:rPr>
          <w:szCs w:val="28"/>
          <w:lang w:val="bg-BG"/>
        </w:rPr>
        <w:t xml:space="preserve"> (тур. mahmudiye от ар. по името на султан Махмуд II) </w:t>
      </w:r>
      <w:r>
        <w:rPr>
          <w:szCs w:val="28"/>
          <w:lang w:val="bg-BG"/>
        </w:rPr>
        <w:t>С</w:t>
      </w:r>
      <w:r w:rsidRPr="00D85910">
        <w:rPr>
          <w:szCs w:val="28"/>
          <w:lang w:val="bg-BG"/>
        </w:rPr>
        <w:t>тара турска жълтица на стойност 68 гроша.</w:t>
      </w:r>
    </w:p>
    <w:p w:rsidR="008B1F42" w:rsidRPr="00D85910" w:rsidRDefault="008B1F42" w:rsidP="006F264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мурли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мъъмурли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 xml:space="preserve">(тур. mahmur от ар.) </w:t>
      </w:r>
      <w:r>
        <w:rPr>
          <w:szCs w:val="28"/>
          <w:lang w:val="bg-BG"/>
        </w:rPr>
        <w:t>Н</w:t>
      </w:r>
      <w:r w:rsidRPr="00D85910">
        <w:rPr>
          <w:szCs w:val="28"/>
          <w:lang w:val="bg-BG"/>
        </w:rPr>
        <w:t>едостатъчно изтрезнял човек, с главоболие след напиване.</w:t>
      </w:r>
    </w:p>
    <w:p w:rsidR="008B1F42" w:rsidRDefault="008B1F42" w:rsidP="006F264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мурлу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мъъмурлу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mahmurluk от ар.) </w:t>
      </w:r>
      <w:r>
        <w:rPr>
          <w:szCs w:val="28"/>
          <w:lang w:val="bg-BG"/>
        </w:rPr>
        <w:t>З</w:t>
      </w:r>
      <w:r w:rsidRPr="00D85910">
        <w:rPr>
          <w:szCs w:val="28"/>
          <w:lang w:val="bg-BG"/>
        </w:rPr>
        <w:t>амаяност, главоболие след напиване.</w:t>
      </w:r>
    </w:p>
    <w:p w:rsidR="008B1F42" w:rsidRDefault="008B1F42" w:rsidP="006F2640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н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mahana от перс. behane) </w:t>
      </w:r>
      <w:r>
        <w:rPr>
          <w:szCs w:val="28"/>
          <w:lang w:val="bg-BG"/>
        </w:rPr>
        <w:t>Н</w:t>
      </w:r>
      <w:r w:rsidRPr="00D85910">
        <w:rPr>
          <w:szCs w:val="28"/>
          <w:lang w:val="bg-BG"/>
        </w:rPr>
        <w:t>едостатък, неточност, пропуск, кусур</w:t>
      </w:r>
      <w:r>
        <w:rPr>
          <w:szCs w:val="28"/>
          <w:lang w:val="bg-BG"/>
        </w:rPr>
        <w:t>, дефект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На всичко намираш махна.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мац </w:t>
      </w:r>
      <w:r>
        <w:rPr>
          <w:i/>
          <w:szCs w:val="28"/>
          <w:lang w:val="bg-BG"/>
        </w:rPr>
        <w:t xml:space="preserve">мац </w:t>
      </w:r>
      <w:r>
        <w:rPr>
          <w:szCs w:val="28"/>
          <w:lang w:val="bg-BG"/>
        </w:rPr>
        <w:t>Межд. за означаване на мацане, цапане.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мац-мац</w:t>
      </w:r>
      <w:r>
        <w:rPr>
          <w:szCs w:val="28"/>
          <w:lang w:val="bg-BG"/>
        </w:rPr>
        <w:t xml:space="preserve"> </w:t>
      </w:r>
      <w:r w:rsidRPr="00130029">
        <w:rPr>
          <w:i/>
          <w:szCs w:val="28"/>
          <w:lang w:val="bg-BG"/>
        </w:rPr>
        <w:t>мац-мац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1. Межд. за повикване на котка. 2. Межд. за удряне, удар.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ма</w:t>
      </w:r>
      <w:r>
        <w:rPr>
          <w:i/>
          <w:szCs w:val="28"/>
          <w:lang w:val="bg-BG"/>
        </w:rPr>
        <w:t xml:space="preserve">цъ </w:t>
      </w:r>
      <w:r>
        <w:rPr>
          <w:szCs w:val="28"/>
          <w:lang w:val="bg-BG"/>
        </w:rPr>
        <w:t>Котка.</w:t>
      </w:r>
    </w:p>
    <w:p w:rsidR="008B1F42" w:rsidRPr="00911E5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ма</w:t>
      </w:r>
      <w:r>
        <w:rPr>
          <w:b/>
          <w:szCs w:val="28"/>
          <w:lang w:val="bg-BG"/>
        </w:rPr>
        <w:t>цам, да ома</w:t>
      </w:r>
      <w:r>
        <w:rPr>
          <w:b/>
          <w:szCs w:val="28"/>
          <w:lang w:val="bg-BG"/>
        </w:rPr>
        <w:t xml:space="preserve">цам </w:t>
      </w:r>
      <w:r>
        <w:rPr>
          <w:i/>
          <w:szCs w:val="28"/>
          <w:lang w:val="bg-BG"/>
        </w:rPr>
        <w:t>ма</w:t>
      </w:r>
      <w:r>
        <w:rPr>
          <w:i/>
          <w:szCs w:val="28"/>
          <w:lang w:val="bg-BG"/>
        </w:rPr>
        <w:t>цъм, дъ ума</w:t>
      </w:r>
      <w:r>
        <w:rPr>
          <w:i/>
          <w:szCs w:val="28"/>
          <w:lang w:val="bg-BG"/>
        </w:rPr>
        <w:t xml:space="preserve">цъм </w:t>
      </w:r>
      <w:r>
        <w:rPr>
          <w:szCs w:val="28"/>
          <w:lang w:val="bg-BG"/>
        </w:rPr>
        <w:t xml:space="preserve">Цапам, калям. </w:t>
      </w:r>
      <w:r>
        <w:rPr>
          <w:i/>
          <w:szCs w:val="28"/>
          <w:lang w:val="bg-BG"/>
        </w:rPr>
        <w:t>Омацах си роклята.</w:t>
      </w:r>
    </w:p>
    <w:p w:rsidR="008B1F42" w:rsidRPr="00911E5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130029">
        <w:rPr>
          <w:b/>
          <w:szCs w:val="28"/>
          <w:lang w:val="bg-BG"/>
        </w:rPr>
        <w:t>ма</w:t>
      </w:r>
      <w:r w:rsidRPr="00130029">
        <w:rPr>
          <w:b/>
          <w:szCs w:val="28"/>
          <w:lang w:val="bg-BG"/>
        </w:rPr>
        <w:t>цвам, да ма</w:t>
      </w:r>
      <w:r w:rsidRPr="00130029">
        <w:rPr>
          <w:b/>
          <w:szCs w:val="28"/>
          <w:lang w:val="bg-BG"/>
        </w:rPr>
        <w:t>цна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ма</w:t>
      </w:r>
      <w:r>
        <w:rPr>
          <w:i/>
          <w:szCs w:val="28"/>
          <w:lang w:val="bg-BG"/>
        </w:rPr>
        <w:t>цвъм, дъ ма</w:t>
      </w:r>
      <w:r>
        <w:rPr>
          <w:i/>
          <w:szCs w:val="28"/>
          <w:lang w:val="bg-BG"/>
        </w:rPr>
        <w:t xml:space="preserve">цнъ </w:t>
      </w:r>
      <w:r>
        <w:rPr>
          <w:szCs w:val="28"/>
          <w:lang w:val="bg-BG"/>
        </w:rPr>
        <w:t xml:space="preserve">Удрям силно. </w:t>
      </w:r>
      <w:r>
        <w:rPr>
          <w:i/>
          <w:szCs w:val="28"/>
          <w:lang w:val="bg-BG"/>
        </w:rPr>
        <w:t>Мацнах му един шамар.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ша</w:t>
      </w:r>
      <w:r>
        <w:rPr>
          <w:b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шъл</w:t>
      </w:r>
      <w:r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t>ъ</w:t>
      </w:r>
      <w:r w:rsidRPr="00D85910">
        <w:rPr>
          <w:szCs w:val="28"/>
          <w:lang w:val="bg-BG"/>
        </w:rPr>
        <w:t xml:space="preserve"> (тур. ma</w:t>
      </w:r>
      <w:r w:rsidRPr="00D85910">
        <w:rPr>
          <w:szCs w:val="28"/>
          <w:lang w:val="bg-BG"/>
        </w:rPr>
        <w:softHyphen/>
        <w:t>şal</w:t>
      </w:r>
      <w:r w:rsidRPr="00D85910">
        <w:rPr>
          <w:szCs w:val="28"/>
          <w:lang w:val="bg-BG"/>
        </w:rPr>
        <w:softHyphen/>
        <w:t>lah</w:t>
      </w:r>
      <w:r>
        <w:rPr>
          <w:szCs w:val="28"/>
          <w:lang w:val="bg-BG"/>
        </w:rPr>
        <w:t xml:space="preserve"> от ар.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 xml:space="preserve">Межд. за изказване на похвала. </w:t>
      </w:r>
      <w:r w:rsidRPr="00D85910">
        <w:rPr>
          <w:szCs w:val="28"/>
          <w:lang w:val="bg-BG"/>
        </w:rPr>
        <w:t xml:space="preserve">Браво! Много добре! </w:t>
      </w:r>
    </w:p>
    <w:p w:rsidR="008B1F42" w:rsidRPr="003852E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майо</w:t>
      </w:r>
      <w:r>
        <w:rPr>
          <w:b/>
          <w:szCs w:val="28"/>
          <w:lang w:val="bg-BG"/>
        </w:rPr>
        <w:t xml:space="preserve">тя се </w:t>
      </w:r>
      <w:r>
        <w:rPr>
          <w:i/>
          <w:szCs w:val="28"/>
          <w:lang w:val="bg-BG"/>
        </w:rPr>
        <w:t>мъйо</w:t>
      </w:r>
      <w:r>
        <w:rPr>
          <w:i/>
          <w:szCs w:val="28"/>
          <w:lang w:val="bg-BG"/>
        </w:rPr>
        <w:t>т</w:t>
      </w:r>
      <w:r w:rsidRPr="00594F75">
        <w:rPr>
          <w:i/>
          <w:szCs w:val="28"/>
          <w:lang w:val="bg-BG"/>
        </w:rPr>
        <w:t xml:space="preserve">’ъ съ </w:t>
      </w:r>
      <w:r>
        <w:rPr>
          <w:szCs w:val="28"/>
          <w:lang w:val="bg-BG"/>
        </w:rPr>
        <w:t xml:space="preserve">Бавя се, суетя се, закъснявам, мая се, моткам се, мунтя се. </w:t>
      </w:r>
      <w:r>
        <w:rPr>
          <w:i/>
          <w:szCs w:val="28"/>
          <w:lang w:val="bg-BG"/>
        </w:rPr>
        <w:t>Тръгвай, стига се майоти!</w:t>
      </w:r>
    </w:p>
    <w:p w:rsidR="008B1F42" w:rsidRPr="003852E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я се, да се зам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 съ, дъ съ зъм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Бавя се, суетя се</w:t>
      </w:r>
      <w:r>
        <w:rPr>
          <w:szCs w:val="28"/>
          <w:lang w:val="bg-BG"/>
        </w:rPr>
        <w:t>, майотя се, моткам се, мутня се</w:t>
      </w:r>
      <w:r w:rsidRPr="00D85910">
        <w:rPr>
          <w:szCs w:val="28"/>
          <w:lang w:val="bg-BG"/>
        </w:rPr>
        <w:t xml:space="preserve">. </w:t>
      </w:r>
      <w:r>
        <w:rPr>
          <w:i/>
          <w:szCs w:val="28"/>
          <w:lang w:val="bg-BG"/>
        </w:rPr>
        <w:t>Много се замая у Йонини.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маяс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мъйъс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may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>sil) Хемороиди.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мегд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мигд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meydan от ар.)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>Селски площад.</w:t>
      </w:r>
      <w:r>
        <w:rPr>
          <w:szCs w:val="28"/>
          <w:lang w:val="bg-BG"/>
        </w:rPr>
        <w:t xml:space="preserve"> 2. Място. </w:t>
      </w:r>
      <w:r>
        <w:rPr>
          <w:i/>
          <w:szCs w:val="28"/>
          <w:lang w:val="bg-BG"/>
        </w:rPr>
        <w:t>Стори ми мегдан да седна.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меджиди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мижиди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mecidiye по името на султан Абдул Меджид) Стара турска сребърна монета на стойност 20 гроша.</w:t>
      </w:r>
    </w:p>
    <w:p w:rsidR="008B1F42" w:rsidRPr="00543C7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междина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миждинъ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1. Незаето пространство между две неща, пролука. 2. Граница между два полски имота; межда.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мезели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м’ъз’ъли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me</w:t>
      </w:r>
      <w:r w:rsidRPr="00D85910">
        <w:rPr>
          <w:szCs w:val="28"/>
          <w:lang w:val="bg-BG"/>
        </w:rPr>
        <w:softHyphen/>
        <w:t>ze</w:t>
      </w:r>
      <w:r w:rsidRPr="00D85910">
        <w:rPr>
          <w:szCs w:val="28"/>
          <w:lang w:val="bg-BG"/>
        </w:rPr>
        <w:softHyphen/>
        <w:t>lik от перс.) Мезе.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мекер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м’ък’ър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me</w:t>
      </w:r>
      <w:r w:rsidRPr="00D85910">
        <w:rPr>
          <w:szCs w:val="28"/>
          <w:lang w:val="bg-BG"/>
        </w:rPr>
        <w:softHyphen/>
        <w:t>kâ</w:t>
      </w:r>
      <w:r w:rsidRPr="00D85910">
        <w:rPr>
          <w:szCs w:val="28"/>
          <w:lang w:val="bg-BG"/>
        </w:rPr>
        <w:softHyphen/>
        <w:t>re от ар.) 1. Товарно животно. 2. По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  <w:t xml:space="preserve">лец, подлизурко.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лез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л’ъс</w:t>
      </w:r>
      <w:r w:rsidRPr="00D85910">
        <w:rPr>
          <w:szCs w:val="28"/>
          <w:lang w:val="bg-BG"/>
        </w:rPr>
        <w:t xml:space="preserve"> (тур. melez) Жи</w:t>
      </w:r>
      <w:r w:rsidRPr="00D85910">
        <w:rPr>
          <w:szCs w:val="28"/>
          <w:lang w:val="bg-BG"/>
        </w:rPr>
        <w:softHyphen/>
        <w:t>во същество, родено от кръстосване на различни породи или раси.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нтарджийка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нтър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mentar</w:t>
      </w:r>
      <w:r w:rsidRPr="00D85910">
        <w:rPr>
          <w:szCs w:val="28"/>
          <w:lang w:val="bg-BG"/>
        </w:rPr>
        <w:softHyphen/>
        <w:t>ci) Лъжкиня, из</w:t>
      </w:r>
      <w:r w:rsidRPr="00D85910">
        <w:rPr>
          <w:szCs w:val="28"/>
          <w:lang w:val="bg-BG"/>
        </w:rPr>
        <w:softHyphen/>
        <w:t>мамница.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нтарджия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нтържийъ</w:t>
      </w:r>
      <w:r w:rsidRPr="00D85910">
        <w:rPr>
          <w:szCs w:val="28"/>
          <w:lang w:val="bg-BG"/>
        </w:rPr>
        <w:t xml:space="preserve"> (тур. mentarci) Лъжец, измамник.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мент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мент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м’ънт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м’ънт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(лат. menta) Лъжа, мамя.</w:t>
      </w:r>
    </w:p>
    <w:p w:rsidR="008B1F42" w:rsidRPr="004D2941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нчи</w:t>
      </w:r>
      <w:r w:rsidRPr="00D85910">
        <w:rPr>
          <w:szCs w:val="28"/>
          <w:lang w:val="bg-BG"/>
        </w:rPr>
        <w:t xml:space="preserve"> Малко калайдисано котле, понякога почерняло отвън от топлене на вода на огъня.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Сложих на огъня черното менче.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mera от ар.) Свободна общинска земя за пасище.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мир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merak) Грижа, мисъл, силно желание за нещо.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меракли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мир’ъкли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merakli) Жена, която има силно желание за нещо, пристрастена </w:t>
      </w:r>
      <w:r>
        <w:rPr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нещо.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меракли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миръкли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merakli) Човек, който има силно желание за нещо, пристрастен </w:t>
      </w:r>
      <w:r>
        <w:rPr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нещо.</w:t>
      </w:r>
    </w:p>
    <w:p w:rsidR="008B1F42" w:rsidRPr="002B67D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меракланди</w:t>
      </w:r>
      <w:r>
        <w:rPr>
          <w:b/>
          <w:szCs w:val="28"/>
          <w:lang w:val="bg-BG"/>
        </w:rPr>
        <w:t>свам се, да се меракланди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миръклънди</w:t>
      </w:r>
      <w:r>
        <w:rPr>
          <w:i/>
          <w:szCs w:val="28"/>
          <w:lang w:val="bg-BG"/>
        </w:rPr>
        <w:t>свъм съ, дъ съ миръклънди</w:t>
      </w:r>
      <w:r>
        <w:rPr>
          <w:i/>
          <w:szCs w:val="28"/>
          <w:lang w:val="bg-BG"/>
        </w:rPr>
        <w:t xml:space="preserve">съм </w:t>
      </w:r>
      <w:r w:rsidRPr="00A224D2">
        <w:rPr>
          <w:szCs w:val="28"/>
          <w:lang w:val="bg-BG"/>
        </w:rPr>
        <w:t>(</w:t>
      </w:r>
      <w:r>
        <w:rPr>
          <w:szCs w:val="28"/>
          <w:lang w:val="bg-BG"/>
        </w:rPr>
        <w:t>тур. m</w:t>
      </w:r>
      <w:r>
        <w:rPr>
          <w:szCs w:val="28"/>
          <w:lang w:val="en-US"/>
        </w:rPr>
        <w:t>eraklanmak</w:t>
      </w:r>
      <w:r w:rsidRPr="00A224D2">
        <w:rPr>
          <w:szCs w:val="28"/>
          <w:lang w:val="bg-BG"/>
        </w:rPr>
        <w:t xml:space="preserve"> </w:t>
      </w:r>
      <w:r w:rsidRPr="008B36C6">
        <w:rPr>
          <w:i/>
          <w:szCs w:val="28"/>
          <w:lang w:val="bg-BG"/>
        </w:rPr>
        <w:t>‘любопитствам, интересувам се’</w:t>
      </w:r>
      <w:r w:rsidRPr="00A224D2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Харесвам, увличам се, силно желая. </w:t>
      </w:r>
      <w:r>
        <w:rPr>
          <w:i/>
          <w:szCs w:val="28"/>
          <w:lang w:val="bg-BG"/>
        </w:rPr>
        <w:t>Меракландисах се да гледам зайци.</w:t>
      </w:r>
    </w:p>
    <w:p w:rsidR="008B1F42" w:rsidRPr="000D6E2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мержале</w:t>
      </w:r>
      <w:r>
        <w:rPr>
          <w:b/>
          <w:szCs w:val="28"/>
          <w:lang w:val="bg-BG"/>
        </w:rPr>
        <w:t xml:space="preserve">е се </w:t>
      </w:r>
      <w:r>
        <w:rPr>
          <w:i/>
          <w:szCs w:val="28"/>
          <w:lang w:val="bg-BG"/>
        </w:rPr>
        <w:t>м</w:t>
      </w:r>
      <w:r w:rsidRPr="000D6E2E">
        <w:rPr>
          <w:i/>
          <w:szCs w:val="28"/>
          <w:lang w:val="bg-BG"/>
        </w:rPr>
        <w:t>’ържъле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й съ </w:t>
      </w:r>
      <w:r>
        <w:rPr>
          <w:szCs w:val="28"/>
          <w:lang w:val="bg-BG"/>
        </w:rPr>
        <w:t xml:space="preserve">Вижда се неясно. </w:t>
      </w:r>
      <w:r>
        <w:rPr>
          <w:i/>
          <w:szCs w:val="28"/>
          <w:lang w:val="bg-BG"/>
        </w:rPr>
        <w:t>В лозето се мержалее някаква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м’ърт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mertek) Греда, използвана за покривна конструкция.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с’ънцъ</w:t>
      </w:r>
      <w:r w:rsidRPr="00D85910">
        <w:rPr>
          <w:szCs w:val="28"/>
          <w:lang w:val="bg-BG"/>
        </w:rPr>
        <w:t xml:space="preserve"> Вид пи</w:t>
      </w:r>
      <w:r w:rsidRPr="00D85910">
        <w:rPr>
          <w:szCs w:val="28"/>
          <w:lang w:val="bg-BG"/>
        </w:rPr>
        <w:softHyphen/>
        <w:t>т</w:t>
      </w:r>
      <w:r w:rsidRPr="00D85910">
        <w:rPr>
          <w:szCs w:val="28"/>
          <w:lang w:val="bg-BG"/>
        </w:rPr>
        <w:softHyphen/>
        <w:t>ка със сирене, която се дели на малки топчета.</w:t>
      </w:r>
    </w:p>
    <w:p w:rsidR="008B1F42" w:rsidRPr="00656AB9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>
        <w:rPr>
          <w:b/>
          <w:szCs w:val="28"/>
          <w:lang w:val="bg-BG"/>
        </w:rPr>
        <w:t>ме</w:t>
      </w:r>
      <w:r>
        <w:rPr>
          <w:b/>
          <w:szCs w:val="28"/>
          <w:lang w:val="bg-BG"/>
        </w:rPr>
        <w:t xml:space="preserve">сец </w:t>
      </w:r>
      <w:r w:rsidRPr="00B60B14">
        <w:rPr>
          <w:i/>
          <w:szCs w:val="28"/>
          <w:lang w:val="bg-BG"/>
        </w:rPr>
        <w:t>ме</w:t>
      </w:r>
      <w:r w:rsidRPr="00B60B14">
        <w:rPr>
          <w:i/>
          <w:szCs w:val="28"/>
          <w:lang w:val="bg-BG"/>
        </w:rPr>
        <w:t>с’ъц</w:t>
      </w:r>
      <w:r>
        <w:rPr>
          <w:szCs w:val="28"/>
          <w:lang w:val="bg-BG"/>
        </w:rPr>
        <w:t xml:space="preserve"> Луна, месечина. </w:t>
      </w:r>
      <w:r>
        <w:rPr>
          <w:i/>
          <w:szCs w:val="28"/>
          <w:lang w:val="bg-BG"/>
        </w:rPr>
        <w:t>Нов месец.</w:t>
      </w:r>
    </w:p>
    <w:p w:rsidR="008B1F42" w:rsidRPr="004D294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ме</w:t>
      </w:r>
      <w:r>
        <w:rPr>
          <w:b/>
          <w:szCs w:val="28"/>
          <w:lang w:val="bg-BG"/>
        </w:rPr>
        <w:t xml:space="preserve">сечина </w:t>
      </w:r>
      <w:r>
        <w:rPr>
          <w:i/>
          <w:szCs w:val="28"/>
          <w:lang w:val="bg-BG"/>
        </w:rPr>
        <w:t>ме</w:t>
      </w:r>
      <w:r>
        <w:rPr>
          <w:i/>
          <w:szCs w:val="28"/>
          <w:lang w:val="bg-BG"/>
        </w:rPr>
        <w:t>с</w:t>
      </w:r>
      <w:r w:rsidRPr="00B60B14">
        <w:rPr>
          <w:i/>
          <w:szCs w:val="28"/>
          <w:lang w:val="bg-BG"/>
        </w:rPr>
        <w:t xml:space="preserve">чинъ </w:t>
      </w:r>
      <w:r>
        <w:rPr>
          <w:szCs w:val="28"/>
          <w:lang w:val="bg-BG"/>
        </w:rPr>
        <w:t xml:space="preserve">Луна. </w:t>
      </w:r>
      <w:r>
        <w:rPr>
          <w:i/>
          <w:szCs w:val="28"/>
          <w:lang w:val="bg-BG"/>
        </w:rPr>
        <w:t>Свети като тиган на месечина.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(грц. methу</w:t>
      </w:r>
      <w:r>
        <w:rPr>
          <w:szCs w:val="28"/>
          <w:lang w:val="bg-BG"/>
        </w:rPr>
        <w:t>̀</w:t>
      </w:r>
      <w:r w:rsidRPr="00D85910">
        <w:rPr>
          <w:szCs w:val="28"/>
          <w:lang w:val="bg-BG"/>
        </w:rPr>
        <w:t>li</w:t>
      </w:r>
      <w:r w:rsidRPr="00D85910">
        <w:rPr>
          <w:szCs w:val="28"/>
          <w:lang w:val="bg-BG"/>
        </w:rPr>
        <w:softHyphen/>
        <w:t>on) Болест, причинена от паразит, която поразява овцете и други домашни животни.</w:t>
      </w:r>
    </w:p>
    <w:p w:rsidR="008B1F42" w:rsidRDefault="008B1F42" w:rsidP="001347B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ме</w:t>
      </w:r>
      <w:r>
        <w:rPr>
          <w:b/>
          <w:szCs w:val="28"/>
          <w:lang w:val="bg-BG"/>
        </w:rPr>
        <w:t>ча, да изме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ме</w:t>
      </w:r>
      <w:r>
        <w:rPr>
          <w:i/>
          <w:szCs w:val="28"/>
          <w:lang w:val="bg-BG"/>
        </w:rPr>
        <w:t>чъ, дъ изме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За котка: мяукам.</w:t>
      </w:r>
    </w:p>
    <w:p w:rsidR="008B1F42" w:rsidRDefault="008B1F42" w:rsidP="001347B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ме</w:t>
      </w:r>
      <w:r>
        <w:rPr>
          <w:b/>
          <w:szCs w:val="28"/>
          <w:lang w:val="bg-BG"/>
        </w:rPr>
        <w:t xml:space="preserve">чи </w:t>
      </w:r>
      <w:r>
        <w:rPr>
          <w:i/>
          <w:szCs w:val="28"/>
          <w:lang w:val="bg-BG"/>
        </w:rPr>
        <w:t>ме</w:t>
      </w:r>
      <w:r>
        <w:rPr>
          <w:i/>
          <w:szCs w:val="28"/>
          <w:lang w:val="bg-BG"/>
        </w:rPr>
        <w:t xml:space="preserve">чи </w:t>
      </w:r>
      <w:r>
        <w:rPr>
          <w:szCs w:val="28"/>
          <w:lang w:val="bg-BG"/>
        </w:rPr>
        <w:t>Мечешки.</w:t>
      </w:r>
    </w:p>
    <w:p w:rsidR="008B1F42" w:rsidRDefault="008B1F42" w:rsidP="000C764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ме</w:t>
      </w:r>
      <w:r>
        <w:rPr>
          <w:b/>
          <w:szCs w:val="28"/>
          <w:lang w:val="bg-BG"/>
        </w:rPr>
        <w:t>ча стъ</w:t>
      </w:r>
      <w:r>
        <w:rPr>
          <w:b/>
          <w:szCs w:val="28"/>
          <w:lang w:val="bg-BG"/>
        </w:rPr>
        <w:t xml:space="preserve">пка </w:t>
      </w:r>
      <w:r>
        <w:rPr>
          <w:i/>
          <w:szCs w:val="28"/>
          <w:lang w:val="bg-BG"/>
        </w:rPr>
        <w:t>ме</w:t>
      </w:r>
      <w:r>
        <w:rPr>
          <w:i/>
          <w:szCs w:val="28"/>
          <w:lang w:val="bg-BG"/>
        </w:rPr>
        <w:t>чъ стъ</w:t>
      </w:r>
      <w:r>
        <w:rPr>
          <w:i/>
          <w:szCs w:val="28"/>
          <w:lang w:val="bg-BG"/>
        </w:rPr>
        <w:t xml:space="preserve">пкъ </w:t>
      </w:r>
      <w:r>
        <w:rPr>
          <w:szCs w:val="28"/>
          <w:lang w:val="bg-BG"/>
        </w:rPr>
        <w:t>(</w:t>
      </w:r>
      <w:r w:rsidRPr="000C764E">
        <w:rPr>
          <w:szCs w:val="28"/>
          <w:lang w:val="bg-BG"/>
        </w:rPr>
        <w:t>Verbascum</w:t>
      </w:r>
      <w:r>
        <w:rPr>
          <w:szCs w:val="28"/>
          <w:lang w:val="bg-BG"/>
        </w:rPr>
        <w:t xml:space="preserve">) Вид лопен – двугодишно растение с розетка от широки влакнесто-мъхести листа и едри жълти цветове, разположени на върха на високо стъбло. </w:t>
      </w:r>
    </w:p>
    <w:p w:rsidR="008B1F42" w:rsidRPr="00E4396C" w:rsidRDefault="008B1F42" w:rsidP="000C764E">
      <w:pPr>
        <w:ind w:firstLine="720"/>
        <w:jc w:val="both"/>
        <w:rPr>
          <w:i/>
          <w:szCs w:val="28"/>
          <w:lang w:val="bg-BG"/>
        </w:rPr>
      </w:pPr>
      <w:r w:rsidRPr="004966B7">
        <w:rPr>
          <w:b/>
          <w:szCs w:val="28"/>
        </w:rPr>
        <w:t>ме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чка </w:t>
      </w:r>
      <w:r>
        <w:rPr>
          <w:i/>
          <w:szCs w:val="28"/>
          <w:lang w:val="bg-BG"/>
        </w:rPr>
        <w:t>ме</w:t>
      </w:r>
      <w:r>
        <w:rPr>
          <w:i/>
          <w:szCs w:val="28"/>
          <w:lang w:val="bg-BG"/>
        </w:rPr>
        <w:t xml:space="preserve">чкъ </w:t>
      </w:r>
      <w:r>
        <w:rPr>
          <w:szCs w:val="28"/>
          <w:lang w:val="bg-BG"/>
        </w:rPr>
        <w:t xml:space="preserve">Парче сирене, обвито в среда от хляб. </w:t>
      </w:r>
      <w:r>
        <w:rPr>
          <w:i/>
          <w:szCs w:val="28"/>
          <w:lang w:val="bg-BG"/>
        </w:rPr>
        <w:t>Направих си мечка от мекия хляб.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меш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м’ъш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meşe) Летен дъб, грани</w:t>
      </w:r>
      <w:r>
        <w:rPr>
          <w:szCs w:val="28"/>
          <w:lang w:val="bg-BG"/>
        </w:rPr>
        <w:t></w:t>
      </w:r>
      <w:r w:rsidRPr="00D85910">
        <w:rPr>
          <w:szCs w:val="28"/>
          <w:lang w:val="bg-BG"/>
        </w:rPr>
        <w:t>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меш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вина </w:t>
      </w:r>
      <w:r w:rsidRPr="00D85910">
        <w:rPr>
          <w:i/>
          <w:szCs w:val="28"/>
          <w:lang w:val="bg-BG"/>
        </w:rPr>
        <w:t>м’ъш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винъ </w:t>
      </w:r>
      <w:r w:rsidRPr="00D85910">
        <w:rPr>
          <w:szCs w:val="28"/>
          <w:lang w:val="bg-BG"/>
        </w:rPr>
        <w:t>(тур. meşe)</w:t>
      </w:r>
      <w:r w:rsidRPr="00D85910"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Гора от меше</w:t>
      </w:r>
      <w:r w:rsidRPr="00E4396C">
        <w:rPr>
          <w:i/>
          <w:szCs w:val="28"/>
          <w:lang w:val="bg-BG"/>
        </w:rPr>
        <w:t xml:space="preserve"> </w:t>
      </w:r>
      <w:r w:rsidRPr="00E4396C">
        <w:rPr>
          <w:i/>
          <w:szCs w:val="28"/>
        </w:rPr>
        <w:t>‘</w:t>
      </w:r>
      <w:r w:rsidRPr="00E4396C">
        <w:rPr>
          <w:i/>
          <w:szCs w:val="28"/>
          <w:lang w:val="bg-BG"/>
        </w:rPr>
        <w:t>летен дъб</w:t>
      </w:r>
      <w:r w:rsidRPr="00E4396C">
        <w:rPr>
          <w:i/>
          <w:szCs w:val="28"/>
        </w:rPr>
        <w:t>’</w:t>
      </w:r>
      <w:r w:rsidRPr="00E4396C">
        <w:rPr>
          <w:i/>
          <w:szCs w:val="28"/>
          <w:lang w:val="bg-BG"/>
        </w:rPr>
        <w:t>,</w:t>
      </w:r>
      <w:r>
        <w:rPr>
          <w:szCs w:val="28"/>
          <w:lang w:val="bg-BG"/>
        </w:rPr>
        <w:t xml:space="preserve"> мешова гора, </w:t>
      </w:r>
      <w:r w:rsidRPr="00D85910">
        <w:rPr>
          <w:szCs w:val="28"/>
          <w:lang w:val="bg-BG"/>
        </w:rPr>
        <w:t>дъбова гора.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гар </w:t>
      </w:r>
      <w:r w:rsidRPr="00D85910">
        <w:rPr>
          <w:i/>
          <w:szCs w:val="28"/>
          <w:lang w:val="bg-BG"/>
        </w:rPr>
        <w:t>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гър</w:t>
      </w:r>
      <w:r w:rsidRPr="00D85910">
        <w:rPr>
          <w:szCs w:val="28"/>
          <w:lang w:val="bg-BG"/>
        </w:rPr>
        <w:t xml:space="preserve"> (тур. meĝar от перс.) Нима.</w:t>
      </w:r>
    </w:p>
    <w:p w:rsidR="008B1F42" w:rsidRDefault="008B1F42" w:rsidP="004966B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ми</w:t>
      </w:r>
      <w:r>
        <w:rPr>
          <w:b/>
          <w:szCs w:val="28"/>
          <w:lang w:val="bg-BG"/>
        </w:rPr>
        <w:t>лвам, да поми</w:t>
      </w:r>
      <w:r>
        <w:rPr>
          <w:b/>
          <w:szCs w:val="28"/>
          <w:lang w:val="bg-BG"/>
        </w:rPr>
        <w:t xml:space="preserve">лвам </w:t>
      </w:r>
      <w:r>
        <w:rPr>
          <w:i/>
          <w:szCs w:val="28"/>
          <w:lang w:val="bg-BG"/>
        </w:rPr>
        <w:t>ми</w:t>
      </w:r>
      <w:r>
        <w:rPr>
          <w:i/>
          <w:szCs w:val="28"/>
          <w:lang w:val="bg-BG"/>
        </w:rPr>
        <w:t>лвъм, дъ пуми</w:t>
      </w:r>
      <w:r>
        <w:rPr>
          <w:i/>
          <w:szCs w:val="28"/>
          <w:lang w:val="bg-BG"/>
        </w:rPr>
        <w:t>лвъм</w:t>
      </w:r>
      <w:r>
        <w:rPr>
          <w:b/>
          <w:szCs w:val="28"/>
          <w:lang w:val="bg-BG"/>
        </w:rPr>
        <w:t xml:space="preserve"> </w:t>
      </w:r>
      <w:r>
        <w:rPr>
          <w:szCs w:val="28"/>
          <w:lang w:val="bg-BG"/>
        </w:rPr>
        <w:t>Галя с ръка, за да изразя нежност и обич.</w:t>
      </w:r>
    </w:p>
    <w:p w:rsidR="008B1F42" w:rsidRDefault="008B1F42" w:rsidP="004966B7">
      <w:pPr>
        <w:ind w:firstLine="720"/>
        <w:jc w:val="both"/>
        <w:rPr>
          <w:szCs w:val="28"/>
          <w:lang w:val="bg-BG"/>
        </w:rPr>
      </w:pPr>
      <w:r w:rsidRPr="00925B94">
        <w:rPr>
          <w:b/>
          <w:szCs w:val="28"/>
          <w:lang w:val="bg-BG"/>
        </w:rPr>
        <w:t>мили</w:t>
      </w:r>
      <w:r w:rsidRPr="00925B94">
        <w:rPr>
          <w:b/>
          <w:szCs w:val="28"/>
          <w:lang w:val="bg-BG"/>
        </w:rPr>
        <w:t>на</w:t>
      </w:r>
      <w:r>
        <w:rPr>
          <w:szCs w:val="28"/>
          <w:lang w:val="bg-BG"/>
        </w:rPr>
        <w:t xml:space="preserve"> </w:t>
      </w:r>
      <w:r w:rsidRPr="00925B94">
        <w:rPr>
          <w:i/>
          <w:szCs w:val="28"/>
          <w:lang w:val="bg-BG"/>
        </w:rPr>
        <w:t>мили</w:t>
      </w:r>
      <w:r w:rsidRPr="00925B94">
        <w:rPr>
          <w:i/>
          <w:szCs w:val="28"/>
          <w:lang w:val="bg-BG"/>
        </w:rPr>
        <w:t>нъ</w:t>
      </w:r>
      <w:r>
        <w:rPr>
          <w:b/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Ластуна – пълзящо стъбло на диня, пъпеш, краставица и др.</w:t>
      </w:r>
    </w:p>
    <w:p w:rsidR="008B1F42" w:rsidRPr="000F7512" w:rsidRDefault="008B1F42" w:rsidP="004966B7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миле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миле</w:t>
      </w:r>
      <w:r>
        <w:rPr>
          <w:i/>
          <w:szCs w:val="28"/>
          <w:lang w:val="bg-BG"/>
        </w:rPr>
        <w:t xml:space="preserve"> </w:t>
      </w:r>
      <w:r w:rsidRPr="003D4796">
        <w:rPr>
          <w:szCs w:val="28"/>
        </w:rPr>
        <w:t>(</w:t>
      </w:r>
      <w:r>
        <w:rPr>
          <w:szCs w:val="28"/>
          <w:lang w:val="bg-BG"/>
        </w:rPr>
        <w:t>фр. m</w:t>
      </w:r>
      <w:r>
        <w:rPr>
          <w:szCs w:val="28"/>
          <w:lang w:val="en-US"/>
        </w:rPr>
        <w:t>ilieu</w:t>
      </w:r>
      <w:r w:rsidRPr="003D4796">
        <w:rPr>
          <w:szCs w:val="28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Мильо – малка дантелена покривка с кръгла, овална, квадратна или правоъгълна форма, изплетена на една кука, която служи за украса. </w:t>
      </w:r>
      <w:r>
        <w:rPr>
          <w:i/>
          <w:szCs w:val="28"/>
          <w:lang w:val="bg-BG"/>
        </w:rPr>
        <w:t>Оплете ли милето?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минд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минд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min</w:t>
      </w:r>
      <w:r w:rsidRPr="00D85910">
        <w:rPr>
          <w:szCs w:val="28"/>
          <w:lang w:val="bg-BG"/>
        </w:rPr>
        <w:softHyphen/>
        <w:t>der) Тесен одър</w:t>
      </w:r>
      <w:r>
        <w:rPr>
          <w:szCs w:val="28"/>
          <w:lang w:val="bg-BG"/>
        </w:rPr>
        <w:t xml:space="preserve"> </w:t>
      </w:r>
      <w:r w:rsidRPr="008B36C6">
        <w:rPr>
          <w:i/>
          <w:szCs w:val="28"/>
        </w:rPr>
        <w:t>‘</w:t>
      </w:r>
      <w:r w:rsidRPr="008B36C6">
        <w:rPr>
          <w:i/>
          <w:szCs w:val="28"/>
          <w:lang w:val="bg-BG"/>
        </w:rPr>
        <w:t>дървено легло</w:t>
      </w:r>
      <w:r w:rsidRPr="008B36C6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край стена, застлан с черги и възглавници.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миндерл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минд’ърл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mindarlik) </w:t>
      </w:r>
      <w:r>
        <w:rPr>
          <w:szCs w:val="28"/>
          <w:lang w:val="bg-BG"/>
        </w:rPr>
        <w:t>Издигнато от дъски място край стената, което се застила и служи за сядане.</w:t>
      </w:r>
    </w:p>
    <w:p w:rsidR="008B1F42" w:rsidRDefault="008B1F42" w:rsidP="007A4AE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минди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1. Домашно тъкана вълнена кърпа, с която се покрива тестото, за да втаса. 2. Глупак.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минзува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минзува</w:t>
      </w:r>
      <w:r>
        <w:rPr>
          <w:i/>
          <w:szCs w:val="28"/>
          <w:lang w:val="bg-BG"/>
        </w:rPr>
        <w:t xml:space="preserve">р </w:t>
      </w:r>
      <w:r w:rsidRPr="0092482A">
        <w:rPr>
          <w:szCs w:val="28"/>
          <w:lang w:val="bg-BG"/>
        </w:rPr>
        <w:t>(</w:t>
      </w:r>
      <w:r>
        <w:rPr>
          <w:szCs w:val="28"/>
          <w:lang w:val="en-US"/>
        </w:rPr>
        <w:t>Crocus</w:t>
      </w:r>
      <w:r w:rsidRPr="0092482A">
        <w:rPr>
          <w:szCs w:val="28"/>
          <w:lang w:val="bg-BG"/>
        </w:rPr>
        <w:t xml:space="preserve"> </w:t>
      </w:r>
      <w:r>
        <w:rPr>
          <w:szCs w:val="28"/>
          <w:lang w:val="en-US"/>
        </w:rPr>
        <w:t>flavus</w:t>
      </w:r>
      <w:r w:rsidRPr="0092482A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Жълт пролетен минзухар.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ми</w:t>
      </w:r>
      <w:r>
        <w:rPr>
          <w:b/>
          <w:szCs w:val="28"/>
          <w:lang w:val="bg-BG"/>
        </w:rPr>
        <w:t>ни-ми</w:t>
      </w:r>
      <w:r>
        <w:rPr>
          <w:b/>
          <w:szCs w:val="28"/>
          <w:lang w:val="bg-BG"/>
        </w:rPr>
        <w:t xml:space="preserve">ни </w:t>
      </w:r>
      <w:r>
        <w:rPr>
          <w:i/>
          <w:szCs w:val="28"/>
          <w:lang w:val="bg-BG"/>
        </w:rPr>
        <w:t>ми</w:t>
      </w:r>
      <w:r>
        <w:rPr>
          <w:i/>
          <w:szCs w:val="28"/>
          <w:lang w:val="bg-BG"/>
        </w:rPr>
        <w:t>ни-ми</w:t>
      </w:r>
      <w:r>
        <w:rPr>
          <w:i/>
          <w:szCs w:val="28"/>
          <w:lang w:val="bg-BG"/>
        </w:rPr>
        <w:t xml:space="preserve">ни </w:t>
      </w:r>
      <w:r>
        <w:rPr>
          <w:szCs w:val="28"/>
          <w:lang w:val="bg-BG"/>
        </w:rPr>
        <w:t>Межд. за повикване на пиленца.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мину</w:t>
      </w:r>
      <w:r>
        <w:rPr>
          <w:b/>
          <w:szCs w:val="28"/>
          <w:lang w:val="bg-BG"/>
        </w:rPr>
        <w:t xml:space="preserve">шка </w:t>
      </w:r>
      <w:r>
        <w:rPr>
          <w:i/>
          <w:szCs w:val="28"/>
          <w:lang w:val="bg-BG"/>
        </w:rPr>
        <w:t>мину</w:t>
      </w:r>
      <w:r>
        <w:rPr>
          <w:i/>
          <w:szCs w:val="28"/>
          <w:lang w:val="bg-BG"/>
        </w:rPr>
        <w:t xml:space="preserve">шкъ </w:t>
      </w:r>
      <w:r>
        <w:rPr>
          <w:szCs w:val="28"/>
          <w:lang w:val="bg-BG"/>
        </w:rPr>
        <w:t>Тясна пътечка, тясно място за преминаване; малко дървено мостче или дърво за преминаване над дере.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miras от ар.) Наследствен имот, даден като зестра на съпругата. 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миразчи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миръ</w:t>
      </w:r>
      <w:r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mirasçi от ар.) Жена, която разчита на наследство или търси наследство.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миразчи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миръ</w:t>
      </w:r>
      <w:r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mirasçi от ар.) Човек, който разчита на наследство или търси наследство.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Мир, спокойствие, разбирателство,</w:t>
      </w:r>
      <w:r>
        <w:rPr>
          <w:szCs w:val="28"/>
          <w:lang w:val="bg-BG"/>
        </w:rPr>
        <w:t xml:space="preserve"> съгласие,</w:t>
      </w:r>
      <w:r w:rsidRPr="00D85910">
        <w:rPr>
          <w:szCs w:val="28"/>
          <w:lang w:val="bg-BG"/>
        </w:rPr>
        <w:t xml:space="preserve"> тишина. </w:t>
      </w:r>
      <w:r w:rsidRPr="00D85910">
        <w:rPr>
          <w:i/>
          <w:szCs w:val="28"/>
          <w:lang w:val="bg-BG"/>
        </w:rPr>
        <w:t>Мирлик да има.</w:t>
      </w:r>
    </w:p>
    <w:p w:rsidR="008B1F42" w:rsidRPr="00217B3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миру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миру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>Седя мирно, кротувам, слушам.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мир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мир’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Успокоявам се, преставам да хленча, ставам мирен.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misir от ар.) Царевица, папур.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миси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misir от ар.) </w:t>
      </w:r>
      <w:r w:rsidRPr="00D85910">
        <w:rPr>
          <w:shd w:val="clear" w:color="auto" w:fill="FFFFFF"/>
          <w:lang w:val="bg-BG"/>
        </w:rPr>
        <w:t>(Cheiranthus) Ш</w:t>
      </w:r>
      <w:r w:rsidRPr="00D85910">
        <w:rPr>
          <w:szCs w:val="28"/>
          <w:lang w:val="bg-BG"/>
        </w:rPr>
        <w:t xml:space="preserve">ибой с жълто-оранжеви цветчета. </w:t>
      </w:r>
    </w:p>
    <w:p w:rsidR="008B1F42" w:rsidRDefault="008B1F42" w:rsidP="0079420C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Мръсен, нечистоплътен човек или животно</w:t>
      </w:r>
      <w:r>
        <w:rPr>
          <w:szCs w:val="28"/>
          <w:lang w:val="bg-BG"/>
        </w:rPr>
        <w:t>; мискинин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79420C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Мръсен, нечистоплътен човек или животно</w:t>
      </w:r>
      <w:r>
        <w:rPr>
          <w:szCs w:val="28"/>
          <w:lang w:val="bg-BG"/>
        </w:rPr>
        <w:t>; мискин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Мръ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 xml:space="preserve">на, нечистоплътна жена.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мистири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мистири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mystri) </w:t>
      </w:r>
      <w:r>
        <w:rPr>
          <w:szCs w:val="28"/>
          <w:lang w:val="bg-BG"/>
        </w:rPr>
        <w:t>М</w:t>
      </w:r>
      <w:r w:rsidRPr="00D85910">
        <w:rPr>
          <w:szCs w:val="28"/>
          <w:lang w:val="bg-BG"/>
        </w:rPr>
        <w:t>истрия</w:t>
      </w:r>
      <w:r>
        <w:rPr>
          <w:szCs w:val="28"/>
          <w:lang w:val="bg-BG"/>
        </w:rPr>
        <w:t xml:space="preserve"> – желязна з</w:t>
      </w:r>
      <w:r w:rsidRPr="00D85910">
        <w:rPr>
          <w:szCs w:val="28"/>
          <w:lang w:val="bg-BG"/>
        </w:rPr>
        <w:t xml:space="preserve">идарска лопатка </w:t>
      </w:r>
      <w:r>
        <w:rPr>
          <w:szCs w:val="28"/>
          <w:lang w:val="bg-BG"/>
        </w:rPr>
        <w:t>с дървена дръжка за раз</w:t>
      </w:r>
      <w:r w:rsidRPr="00D85910">
        <w:rPr>
          <w:szCs w:val="28"/>
          <w:lang w:val="bg-BG"/>
        </w:rPr>
        <w:t>маз</w:t>
      </w:r>
      <w:r>
        <w:rPr>
          <w:szCs w:val="28"/>
          <w:lang w:val="bg-BG"/>
        </w:rPr>
        <w:t>в</w:t>
      </w:r>
      <w:r w:rsidRPr="00D85910">
        <w:rPr>
          <w:szCs w:val="28"/>
          <w:lang w:val="bg-BG"/>
        </w:rPr>
        <w:t>ане</w:t>
      </w:r>
      <w:r>
        <w:rPr>
          <w:szCs w:val="28"/>
          <w:lang w:val="bg-BG"/>
        </w:rPr>
        <w:t xml:space="preserve"> на мазилка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ми</w:t>
      </w:r>
      <w:r>
        <w:rPr>
          <w:b/>
          <w:szCs w:val="28"/>
          <w:lang w:val="bg-BG"/>
        </w:rPr>
        <w:t>ткам, да оми</w:t>
      </w:r>
      <w:r>
        <w:rPr>
          <w:b/>
          <w:szCs w:val="28"/>
          <w:lang w:val="bg-BG"/>
        </w:rPr>
        <w:t xml:space="preserve">ткам </w:t>
      </w:r>
      <w:r>
        <w:rPr>
          <w:i/>
          <w:szCs w:val="28"/>
          <w:lang w:val="bg-BG"/>
        </w:rPr>
        <w:t>ми</w:t>
      </w:r>
      <w:r>
        <w:rPr>
          <w:i/>
          <w:szCs w:val="28"/>
          <w:lang w:val="bg-BG"/>
        </w:rPr>
        <w:t>ткъм, дъ уми</w:t>
      </w:r>
      <w:r>
        <w:rPr>
          <w:i/>
          <w:szCs w:val="28"/>
          <w:lang w:val="bg-BG"/>
        </w:rPr>
        <w:t xml:space="preserve">ткъм </w:t>
      </w:r>
      <w:r>
        <w:rPr>
          <w:szCs w:val="28"/>
          <w:lang w:val="bg-BG"/>
        </w:rPr>
        <w:t xml:space="preserve">Ходя насам-натам без работа, скитам се, шляя се, митлосвам. </w:t>
      </w:r>
      <w:r>
        <w:rPr>
          <w:i/>
          <w:szCs w:val="28"/>
          <w:lang w:val="bg-BG"/>
        </w:rPr>
        <w:t>Омитках махалата.</w:t>
      </w:r>
    </w:p>
    <w:p w:rsidR="008B1F42" w:rsidRPr="00BE00A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митло</w:t>
      </w:r>
      <w:r>
        <w:rPr>
          <w:b/>
          <w:szCs w:val="28"/>
          <w:lang w:val="bg-BG"/>
        </w:rPr>
        <w:t xml:space="preserve">свам </w:t>
      </w:r>
      <w:r>
        <w:rPr>
          <w:i/>
          <w:szCs w:val="28"/>
          <w:lang w:val="bg-BG"/>
        </w:rPr>
        <w:t>митло</w:t>
      </w:r>
      <w:r>
        <w:rPr>
          <w:i/>
          <w:szCs w:val="28"/>
          <w:lang w:val="bg-BG"/>
        </w:rPr>
        <w:t xml:space="preserve">свъм </w:t>
      </w:r>
      <w:r>
        <w:rPr>
          <w:szCs w:val="28"/>
          <w:lang w:val="bg-BG"/>
        </w:rPr>
        <w:t>Ходя насам-натам без работа, скитам се, шляя се, миткам.</w:t>
      </w:r>
    </w:p>
    <w:p w:rsidR="008B1F42" w:rsidRPr="00A60CE5" w:rsidRDefault="008B1F42" w:rsidP="00A60CE5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михле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мийле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Домат – растение и плод.</w:t>
      </w:r>
    </w:p>
    <w:p w:rsidR="008B1F42" w:rsidRPr="00692BB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мишку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мишку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 xml:space="preserve">Ровя, търся нещо. </w:t>
      </w:r>
      <w:r>
        <w:rPr>
          <w:i/>
          <w:szCs w:val="28"/>
          <w:lang w:val="bg-BG"/>
        </w:rPr>
        <w:t>Пак си мишкувала в сандъка.</w:t>
      </w:r>
    </w:p>
    <w:p w:rsidR="008B1F42" w:rsidRPr="00DB65C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ми</w:t>
      </w:r>
      <w:r>
        <w:rPr>
          <w:b/>
          <w:szCs w:val="28"/>
          <w:lang w:val="bg-BG"/>
        </w:rPr>
        <w:t xml:space="preserve">шница </w:t>
      </w:r>
      <w:r>
        <w:rPr>
          <w:i/>
          <w:szCs w:val="28"/>
          <w:lang w:val="bg-BG"/>
        </w:rPr>
        <w:t>ми</w:t>
      </w:r>
      <w:r>
        <w:rPr>
          <w:i/>
          <w:szCs w:val="28"/>
          <w:lang w:val="bg-BG"/>
        </w:rPr>
        <w:t xml:space="preserve">шницъ </w:t>
      </w:r>
      <w:r>
        <w:rPr>
          <w:szCs w:val="28"/>
          <w:lang w:val="bg-BG"/>
        </w:rPr>
        <w:t>Изпражнение на мишка, плъх.</w:t>
      </w:r>
    </w:p>
    <w:p w:rsidR="008B1F42" w:rsidRPr="000B5C2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тя, да намл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т’ъ, дъ нъмл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>Бия, удрям, блъскам.</w:t>
      </w:r>
      <w:r>
        <w:rPr>
          <w:szCs w:val="28"/>
          <w:lang w:val="bg-BG"/>
        </w:rPr>
        <w:t xml:space="preserve"> 2. Бера набързо в голямо количество. </w:t>
      </w:r>
      <w:r>
        <w:rPr>
          <w:i/>
          <w:szCs w:val="28"/>
          <w:lang w:val="bg-BG"/>
        </w:rPr>
        <w:t xml:space="preserve">Стига си млатил портата, заключена е. Виж колко бързо намлатих цял пашник </w:t>
      </w:r>
      <w:r w:rsidRPr="00AB347F">
        <w:rPr>
          <w:szCs w:val="28"/>
        </w:rPr>
        <w:t>‘</w:t>
      </w:r>
      <w:r w:rsidRPr="00AB347F">
        <w:rPr>
          <w:szCs w:val="28"/>
          <w:lang w:val="bg-BG"/>
        </w:rPr>
        <w:t>кошница</w:t>
      </w:r>
      <w:r w:rsidRPr="00AB347F">
        <w:rPr>
          <w:szCs w:val="28"/>
        </w:rPr>
        <w:t>’</w:t>
      </w:r>
      <w:r>
        <w:rPr>
          <w:i/>
          <w:szCs w:val="28"/>
          <w:lang w:val="bg-BG"/>
        </w:rPr>
        <w:t xml:space="preserve"> сливи.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чница </w:t>
      </w:r>
      <w:r w:rsidRPr="00D85910">
        <w:rPr>
          <w:i/>
          <w:szCs w:val="28"/>
          <w:lang w:val="bg-BG"/>
        </w:rPr>
        <w:t>мл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чницъ </w:t>
      </w:r>
      <w:r w:rsidRPr="00D85910">
        <w:rPr>
          <w:szCs w:val="28"/>
          <w:lang w:val="bg-BG"/>
        </w:rPr>
        <w:t xml:space="preserve">(Lactarius Piperatus) Вид ядлива бяла гъба, която при нараняване отделя лютив бял сок, използвана за приготвяне на салата след изваряване; бяла млечница, лютивка, пиперенка, козарка.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мло</w:t>
      </w:r>
      <w:r>
        <w:rPr>
          <w:b/>
          <w:szCs w:val="28"/>
          <w:lang w:val="bg-BG"/>
        </w:rPr>
        <w:t xml:space="preserve">го </w:t>
      </w:r>
      <w:r>
        <w:rPr>
          <w:i/>
          <w:szCs w:val="28"/>
          <w:lang w:val="bg-BG"/>
        </w:rPr>
        <w:t>мло</w:t>
      </w:r>
      <w:r>
        <w:rPr>
          <w:i/>
          <w:szCs w:val="28"/>
          <w:lang w:val="bg-BG"/>
        </w:rPr>
        <w:t xml:space="preserve">гу </w:t>
      </w:r>
      <w:r>
        <w:rPr>
          <w:szCs w:val="28"/>
          <w:lang w:val="bg-BG"/>
        </w:rPr>
        <w:t>Много.</w:t>
      </w:r>
    </w:p>
    <w:p w:rsidR="008B1F42" w:rsidRPr="000B5C2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мо</w:t>
      </w:r>
      <w:r>
        <w:rPr>
          <w:b/>
          <w:szCs w:val="28"/>
          <w:lang w:val="bg-BG"/>
        </w:rPr>
        <w:t xml:space="preserve">били </w:t>
      </w:r>
      <w:r>
        <w:rPr>
          <w:i/>
          <w:szCs w:val="28"/>
          <w:lang w:val="bg-BG"/>
        </w:rPr>
        <w:t>мо</w:t>
      </w:r>
      <w:r>
        <w:rPr>
          <w:i/>
          <w:szCs w:val="28"/>
          <w:lang w:val="bg-BG"/>
        </w:rPr>
        <w:t xml:space="preserve">били </w:t>
      </w:r>
      <w:r w:rsidRPr="00414548">
        <w:rPr>
          <w:szCs w:val="28"/>
        </w:rPr>
        <w:t>(</w:t>
      </w:r>
      <w:r>
        <w:rPr>
          <w:szCs w:val="28"/>
          <w:lang w:val="bg-BG"/>
        </w:rPr>
        <w:t xml:space="preserve">нем. </w:t>
      </w:r>
      <w:r>
        <w:rPr>
          <w:szCs w:val="28"/>
          <w:lang w:val="en-US"/>
        </w:rPr>
        <w:t>M</w:t>
      </w:r>
      <w:r w:rsidRPr="00C14B70">
        <w:rPr>
          <w:szCs w:val="28"/>
          <w:lang w:val="bg-BG"/>
        </w:rPr>
        <w:t>ő</w:t>
      </w:r>
      <w:r>
        <w:rPr>
          <w:szCs w:val="28"/>
          <w:lang w:val="en-US"/>
        </w:rPr>
        <w:t>bel</w:t>
      </w:r>
      <w:r w:rsidRPr="00C14B70">
        <w:rPr>
          <w:szCs w:val="28"/>
          <w:lang w:val="bg-BG"/>
        </w:rPr>
        <w:t xml:space="preserve"> от лат. </w:t>
      </w:r>
      <w:r>
        <w:rPr>
          <w:szCs w:val="28"/>
          <w:lang w:val="en-US"/>
        </w:rPr>
        <w:t>mobilis</w:t>
      </w:r>
      <w:r w:rsidRPr="00C14B70">
        <w:rPr>
          <w:szCs w:val="28"/>
          <w:lang w:val="bg-BG"/>
        </w:rPr>
        <w:t xml:space="preserve"> </w:t>
      </w:r>
      <w:r w:rsidRPr="006829DE">
        <w:rPr>
          <w:i/>
          <w:szCs w:val="28"/>
          <w:lang w:val="bg-BG"/>
        </w:rPr>
        <w:t>‘подвижен’</w:t>
      </w:r>
      <w:r w:rsidRPr="00C14B70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Мебели. </w:t>
      </w:r>
      <w:r>
        <w:rPr>
          <w:i/>
          <w:szCs w:val="28"/>
          <w:lang w:val="bg-BG"/>
        </w:rPr>
        <w:t>В къщата няма мобили.</w:t>
      </w:r>
    </w:p>
    <w:p w:rsidR="008B1F42" w:rsidRPr="006829DE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ла </w:t>
      </w:r>
      <w:r w:rsidRPr="00D85910">
        <w:rPr>
          <w:i/>
          <w:szCs w:val="28"/>
          <w:lang w:val="bg-BG"/>
        </w:rPr>
        <w:t>муги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лъ </w:t>
      </w:r>
      <w:r w:rsidRPr="00D85910">
        <w:rPr>
          <w:szCs w:val="28"/>
          <w:lang w:val="bg-BG"/>
        </w:rPr>
        <w:t>В топонимията: неголям хълм, възвишение, естествено или изкуствено.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Копаната могила. Орешката могила </w:t>
      </w:r>
      <w:r w:rsidRPr="005229C2">
        <w:rPr>
          <w:szCs w:val="28"/>
        </w:rPr>
        <w:t>‘</w:t>
      </w:r>
      <w:r>
        <w:rPr>
          <w:szCs w:val="28"/>
          <w:lang w:val="bg-BG"/>
        </w:rPr>
        <w:t>разорана</w:t>
      </w:r>
      <w:r w:rsidRPr="005229C2">
        <w:rPr>
          <w:szCs w:val="28"/>
        </w:rPr>
        <w:t>’</w:t>
      </w:r>
      <w:r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даджийка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дъжийкъ</w:t>
      </w:r>
      <w:r w:rsidRPr="00D85910">
        <w:rPr>
          <w:szCs w:val="28"/>
          <w:lang w:val="bg-BG"/>
        </w:rPr>
        <w:t xml:space="preserve"> (грц. m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da от ит. moda, фр. mode по лат. modus </w:t>
      </w:r>
      <w:r w:rsidRPr="001D2ECA">
        <w:rPr>
          <w:i/>
          <w:szCs w:val="28"/>
          <w:lang w:val="bg-BG"/>
        </w:rPr>
        <w:t>‘образ’, ‘начин’</w:t>
      </w:r>
      <w:r w:rsidRPr="00D85910">
        <w:rPr>
          <w:szCs w:val="28"/>
          <w:lang w:val="bg-BG"/>
        </w:rPr>
        <w:t>) Же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на, която носи модни дрехи, която се облича по модата.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даджия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дъжийъ</w:t>
      </w:r>
      <w:r w:rsidRPr="00D85910">
        <w:rPr>
          <w:szCs w:val="28"/>
          <w:lang w:val="bg-BG"/>
        </w:rPr>
        <w:t xml:space="preserve"> (грц. m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da от ит. moda, фр. mode по лат. modus </w:t>
      </w:r>
      <w:r w:rsidRPr="001D2ECA">
        <w:rPr>
          <w:i/>
          <w:szCs w:val="28"/>
          <w:lang w:val="bg-BG"/>
        </w:rPr>
        <w:t>‘образ’, ‘начин’</w:t>
      </w:r>
      <w:r w:rsidRPr="00D85910">
        <w:rPr>
          <w:szCs w:val="28"/>
          <w:lang w:val="bg-BG"/>
        </w:rPr>
        <w:t>) Човек, който носи модни дрехи, който се облича по модата.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мокрине</w:t>
      </w:r>
      <w:r>
        <w:rPr>
          <w:b/>
          <w:szCs w:val="28"/>
          <w:lang w:val="bg-BG"/>
        </w:rPr>
        <w:t xml:space="preserve">е ми </w:t>
      </w:r>
      <w:r>
        <w:rPr>
          <w:i/>
          <w:szCs w:val="28"/>
          <w:lang w:val="bg-BG"/>
        </w:rPr>
        <w:t>мукрине</w:t>
      </w:r>
      <w:r>
        <w:rPr>
          <w:i/>
          <w:szCs w:val="28"/>
          <w:lang w:val="bg-BG"/>
        </w:rPr>
        <w:t xml:space="preserve">й ми </w:t>
      </w:r>
      <w:r>
        <w:rPr>
          <w:szCs w:val="28"/>
          <w:lang w:val="bg-BG"/>
        </w:rPr>
        <w:t>Усещам мокрота, влага.</w:t>
      </w:r>
      <w:r>
        <w:rPr>
          <w:i/>
          <w:szCs w:val="28"/>
          <w:lang w:val="bg-BG"/>
        </w:rPr>
        <w:t xml:space="preserve"> Минах през локвата, мокринее ми на краката.</w:t>
      </w:r>
    </w:p>
    <w:p w:rsidR="008B1F42" w:rsidRDefault="008B1F42" w:rsidP="00D53463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вам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мум</w:t>
      </w:r>
      <w:r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въм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Държа се като </w:t>
      </w:r>
      <w:r>
        <w:rPr>
          <w:szCs w:val="28"/>
          <w:lang w:val="bg-BG"/>
        </w:rPr>
        <w:t xml:space="preserve">госпожица, </w:t>
      </w:r>
      <w:r w:rsidRPr="00D85910">
        <w:rPr>
          <w:szCs w:val="28"/>
          <w:lang w:val="bg-BG"/>
        </w:rPr>
        <w:t>мома</w:t>
      </w:r>
      <w:r>
        <w:rPr>
          <w:szCs w:val="28"/>
          <w:lang w:val="bg-BG"/>
        </w:rPr>
        <w:t xml:space="preserve"> за женене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момчети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мумчити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Момчета.</w:t>
      </w:r>
    </w:p>
    <w:p w:rsidR="008B1F42" w:rsidRDefault="008B1F42" w:rsidP="00D5346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мо</w:t>
      </w:r>
      <w:r>
        <w:rPr>
          <w:b/>
          <w:szCs w:val="28"/>
          <w:lang w:val="bg-BG"/>
        </w:rPr>
        <w:t xml:space="preserve">мък </w:t>
      </w:r>
      <w:r>
        <w:rPr>
          <w:i/>
          <w:szCs w:val="28"/>
          <w:lang w:val="bg-BG"/>
        </w:rPr>
        <w:t>мо</w:t>
      </w:r>
      <w:r>
        <w:rPr>
          <w:i/>
          <w:szCs w:val="28"/>
          <w:lang w:val="bg-BG"/>
        </w:rPr>
        <w:t xml:space="preserve">мък </w:t>
      </w:r>
      <w:r>
        <w:rPr>
          <w:szCs w:val="28"/>
          <w:lang w:val="bg-BG"/>
        </w:rPr>
        <w:t>Млад неженен мъж, младеж.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мор</w:t>
      </w:r>
      <w:r w:rsidRPr="00D85910">
        <w:rPr>
          <w:szCs w:val="28"/>
          <w:lang w:val="bg-BG"/>
        </w:rPr>
        <w:t xml:space="preserve"> Смъртоносна болест или природно бедствие, което унищожава много хора или животни; епидемия.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рав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ръф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mor) Лилав, синьочервен. </w:t>
      </w:r>
    </w:p>
    <w:p w:rsidR="008B1F42" w:rsidRPr="00CE273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мота</w:t>
      </w:r>
      <w:r>
        <w:rPr>
          <w:b/>
          <w:szCs w:val="28"/>
          <w:lang w:val="bg-BG"/>
        </w:rPr>
        <w:t xml:space="preserve">я се </w:t>
      </w:r>
      <w:r>
        <w:rPr>
          <w:i/>
          <w:szCs w:val="28"/>
          <w:lang w:val="bg-BG"/>
        </w:rPr>
        <w:t>мута</w:t>
      </w:r>
      <w:r>
        <w:rPr>
          <w:i/>
          <w:szCs w:val="28"/>
          <w:lang w:val="bg-BG"/>
        </w:rPr>
        <w:t xml:space="preserve">йъ съ </w:t>
      </w:r>
      <w:r>
        <w:rPr>
          <w:szCs w:val="28"/>
          <w:lang w:val="bg-BG"/>
        </w:rPr>
        <w:t xml:space="preserve">Бавя се, суетя се, движа се безцелно, моткам се, преча. </w:t>
      </w:r>
      <w:r>
        <w:rPr>
          <w:i/>
          <w:szCs w:val="28"/>
          <w:lang w:val="bg-BG"/>
        </w:rPr>
        <w:t>Не ми се мотай в краката.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мо</w:t>
      </w:r>
      <w:r>
        <w:rPr>
          <w:b/>
          <w:szCs w:val="28"/>
          <w:lang w:val="bg-BG"/>
        </w:rPr>
        <w:t xml:space="preserve">ткам се </w:t>
      </w:r>
      <w:r>
        <w:rPr>
          <w:i/>
          <w:szCs w:val="28"/>
          <w:lang w:val="bg-BG"/>
        </w:rPr>
        <w:t>мо</w:t>
      </w:r>
      <w:r>
        <w:rPr>
          <w:i/>
          <w:szCs w:val="28"/>
          <w:lang w:val="bg-BG"/>
        </w:rPr>
        <w:t xml:space="preserve">ткъм съ </w:t>
      </w:r>
      <w:r>
        <w:rPr>
          <w:szCs w:val="28"/>
          <w:lang w:val="bg-BG"/>
        </w:rPr>
        <w:t>Бавя се, суетя се, мая се, майотя се, мотая се, движа се безцелно.</w:t>
      </w:r>
    </w:p>
    <w:p w:rsidR="008B1F42" w:rsidRPr="00D85910" w:rsidRDefault="008B1F42" w:rsidP="00C3265B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ото</w:t>
      </w:r>
      <w:r w:rsidRPr="00D85910">
        <w:rPr>
          <w:b/>
          <w:szCs w:val="28"/>
          <w:lang w:val="bg-BG"/>
        </w:rPr>
        <w:t>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лка </w:t>
      </w:r>
      <w:r w:rsidRPr="00D85910">
        <w:rPr>
          <w:i/>
          <w:szCs w:val="28"/>
          <w:lang w:val="bg-BG"/>
        </w:rPr>
        <w:t>мутуви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лкъ </w:t>
      </w:r>
      <w:r w:rsidRPr="00D85910">
        <w:rPr>
          <w:szCs w:val="28"/>
          <w:lang w:val="bg-BG"/>
        </w:rPr>
        <w:t>Дървен уред, състоящ се от пръчка с дължина около 1 метър с чатал на единия край и с равна дъска в другия, който се използва за намотаване и опъване на изпреденото влакно.</w:t>
      </w:r>
    </w:p>
    <w:p w:rsidR="008B1F42" w:rsidRPr="00153F0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В топонимията: блатисто, влаж</w:t>
      </w:r>
      <w:r w:rsidRPr="00D85910">
        <w:rPr>
          <w:szCs w:val="28"/>
          <w:lang w:val="bg-BG"/>
        </w:rPr>
        <w:softHyphen/>
        <w:t>но място, покрито с трева.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Мочура.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муши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(рум. moşie от moş </w:t>
      </w:r>
      <w:r w:rsidRPr="00153F02">
        <w:rPr>
          <w:i/>
          <w:szCs w:val="28"/>
          <w:lang w:val="bg-BG"/>
        </w:rPr>
        <w:t>‘дядо’</w:t>
      </w:r>
      <w:r w:rsidRPr="00D85910">
        <w:rPr>
          <w:szCs w:val="28"/>
          <w:lang w:val="bg-BG"/>
        </w:rPr>
        <w:t>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Собствен имот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бащиния.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мраве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мръве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Мравки.</w:t>
      </w:r>
    </w:p>
    <w:p w:rsidR="008B1F42" w:rsidRPr="00B1428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мраву</w:t>
      </w:r>
      <w:r>
        <w:rPr>
          <w:b/>
          <w:szCs w:val="28"/>
          <w:lang w:val="bg-BG"/>
        </w:rPr>
        <w:t xml:space="preserve">нка </w:t>
      </w:r>
      <w:r>
        <w:rPr>
          <w:i/>
          <w:szCs w:val="28"/>
          <w:lang w:val="bg-BG"/>
        </w:rPr>
        <w:t>мръву</w:t>
      </w:r>
      <w:r>
        <w:rPr>
          <w:i/>
          <w:szCs w:val="28"/>
          <w:lang w:val="bg-BG"/>
        </w:rPr>
        <w:t xml:space="preserve">нкъ </w:t>
      </w:r>
      <w:r>
        <w:rPr>
          <w:szCs w:val="28"/>
          <w:lang w:val="bg-BG"/>
        </w:rPr>
        <w:t>Мравка.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мрачина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мръчинъ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Тъмнина.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мръ</w:t>
      </w:r>
      <w:r>
        <w:rPr>
          <w:b/>
          <w:szCs w:val="28"/>
          <w:lang w:val="bg-BG"/>
        </w:rPr>
        <w:t xml:space="preserve">вка </w:t>
      </w:r>
      <w:r>
        <w:rPr>
          <w:i/>
          <w:szCs w:val="28"/>
          <w:lang w:val="bg-BG"/>
        </w:rPr>
        <w:t>мръ</w:t>
      </w:r>
      <w:r>
        <w:rPr>
          <w:i/>
          <w:szCs w:val="28"/>
          <w:lang w:val="bg-BG"/>
        </w:rPr>
        <w:t xml:space="preserve">фкъ </w:t>
      </w:r>
      <w:r>
        <w:rPr>
          <w:szCs w:val="28"/>
          <w:lang w:val="bg-BG"/>
        </w:rPr>
        <w:t xml:space="preserve">Парче месо с кост или без кост.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мръ</w:t>
      </w:r>
      <w:r>
        <w:rPr>
          <w:b/>
          <w:szCs w:val="28"/>
          <w:lang w:val="bg-BG"/>
        </w:rPr>
        <w:t xml:space="preserve">ква се </w:t>
      </w:r>
      <w:r>
        <w:rPr>
          <w:i/>
          <w:szCs w:val="28"/>
          <w:lang w:val="bg-BG"/>
        </w:rPr>
        <w:t>мръ</w:t>
      </w:r>
      <w:r>
        <w:rPr>
          <w:i/>
          <w:szCs w:val="28"/>
          <w:lang w:val="bg-BG"/>
        </w:rPr>
        <w:t xml:space="preserve">квъ съ </w:t>
      </w:r>
      <w:r>
        <w:rPr>
          <w:szCs w:val="28"/>
          <w:lang w:val="bg-BG"/>
        </w:rPr>
        <w:t>Става тъмно, стъмва се, смрачава се.</w:t>
      </w:r>
    </w:p>
    <w:p w:rsidR="008B1F42" w:rsidRPr="00BE00A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мръ</w:t>
      </w:r>
      <w:r>
        <w:rPr>
          <w:b/>
          <w:szCs w:val="28"/>
          <w:lang w:val="bg-BG"/>
        </w:rPr>
        <w:t xml:space="preserve">кнало </w:t>
      </w:r>
      <w:r>
        <w:rPr>
          <w:i/>
          <w:szCs w:val="28"/>
          <w:lang w:val="bg-BG"/>
        </w:rPr>
        <w:t>мръ</w:t>
      </w:r>
      <w:r>
        <w:rPr>
          <w:i/>
          <w:szCs w:val="28"/>
          <w:lang w:val="bg-BG"/>
        </w:rPr>
        <w:t xml:space="preserve">кнълу </w:t>
      </w:r>
      <w:r>
        <w:rPr>
          <w:szCs w:val="28"/>
          <w:lang w:val="bg-BG"/>
        </w:rPr>
        <w:t xml:space="preserve">Тъмнина, мрак. </w:t>
      </w:r>
      <w:r>
        <w:rPr>
          <w:i/>
          <w:szCs w:val="28"/>
          <w:lang w:val="bg-BG"/>
        </w:rPr>
        <w:t>Прибрахме се в селото по мръкнало.</w:t>
      </w:r>
    </w:p>
    <w:p w:rsidR="008B1F42" w:rsidRPr="0018035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мръ</w:t>
      </w:r>
      <w:r>
        <w:rPr>
          <w:b/>
          <w:szCs w:val="28"/>
          <w:lang w:val="bg-BG"/>
        </w:rPr>
        <w:t xml:space="preserve">сни дни </w:t>
      </w:r>
      <w:r>
        <w:rPr>
          <w:i/>
          <w:szCs w:val="28"/>
          <w:lang w:val="bg-BG"/>
        </w:rPr>
        <w:t>мръ</w:t>
      </w:r>
      <w:r>
        <w:rPr>
          <w:i/>
          <w:szCs w:val="28"/>
          <w:lang w:val="bg-BG"/>
        </w:rPr>
        <w:t xml:space="preserve">сни дни </w:t>
      </w:r>
      <w:r>
        <w:rPr>
          <w:szCs w:val="28"/>
          <w:lang w:val="bg-BG"/>
        </w:rPr>
        <w:t xml:space="preserve">Дните от Бъдни вечер до Йордановден, когато тялото на Дева Мария се изчиства след раждането, а нощем караконджалите </w:t>
      </w:r>
      <w:r w:rsidRPr="001D2ECA">
        <w:rPr>
          <w:szCs w:val="28"/>
        </w:rPr>
        <w:t>‘</w:t>
      </w:r>
      <w:r w:rsidRPr="000058A6">
        <w:rPr>
          <w:i/>
          <w:szCs w:val="28"/>
          <w:lang w:val="bg-BG"/>
        </w:rPr>
        <w:t>зъл дух</w:t>
      </w:r>
      <w:r w:rsidRPr="001D2ECA">
        <w:rPr>
          <w:szCs w:val="28"/>
        </w:rPr>
        <w:t>’</w:t>
      </w:r>
      <w:r w:rsidRPr="000058A6">
        <w:rPr>
          <w:i/>
          <w:szCs w:val="28"/>
          <w:lang w:val="bg-BG"/>
        </w:rPr>
        <w:t xml:space="preserve">, </w:t>
      </w:r>
      <w:r w:rsidRPr="001D2ECA">
        <w:rPr>
          <w:i/>
          <w:szCs w:val="28"/>
        </w:rPr>
        <w:t>‘</w:t>
      </w:r>
      <w:r w:rsidRPr="000058A6">
        <w:rPr>
          <w:i/>
          <w:szCs w:val="28"/>
          <w:lang w:val="bg-BG"/>
        </w:rPr>
        <w:t>вампир</w:t>
      </w:r>
      <w:r w:rsidRPr="001D2ECA">
        <w:rPr>
          <w:i/>
          <w:szCs w:val="28"/>
        </w:rPr>
        <w:t>’</w:t>
      </w:r>
      <w:r w:rsidRPr="000058A6">
        <w:rPr>
          <w:i/>
          <w:szCs w:val="28"/>
          <w:lang w:val="bg-BG"/>
        </w:rPr>
        <w:t xml:space="preserve">, </w:t>
      </w:r>
      <w:r w:rsidRPr="001D2ECA">
        <w:rPr>
          <w:i/>
          <w:szCs w:val="28"/>
        </w:rPr>
        <w:t>‘</w:t>
      </w:r>
      <w:r w:rsidRPr="000058A6">
        <w:rPr>
          <w:i/>
          <w:szCs w:val="28"/>
          <w:lang w:val="bg-BG"/>
        </w:rPr>
        <w:t>страшилище</w:t>
      </w:r>
      <w:r w:rsidRPr="001D2ECA">
        <w:rPr>
          <w:i/>
          <w:szCs w:val="28"/>
        </w:rPr>
        <w:t>’</w:t>
      </w:r>
      <w:r>
        <w:rPr>
          <w:szCs w:val="28"/>
          <w:lang w:val="bg-BG"/>
        </w:rPr>
        <w:t xml:space="preserve"> плашат хората навън.</w:t>
      </w:r>
    </w:p>
    <w:p w:rsidR="008B1F42" w:rsidRPr="0082712D" w:rsidRDefault="008B1F42" w:rsidP="00F4434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 xml:space="preserve">ден </w:t>
      </w:r>
      <w:r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д</w:t>
      </w:r>
      <w:r w:rsidRPr="009143E3">
        <w:rPr>
          <w:i/>
          <w:szCs w:val="28"/>
        </w:rPr>
        <w:t xml:space="preserve">’ън </w:t>
      </w:r>
      <w:r>
        <w:rPr>
          <w:szCs w:val="28"/>
          <w:lang w:val="bg-BG"/>
        </w:rPr>
        <w:t>Човек, който се движи и работи бавно, тромав, непохватен.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мукав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мукъв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mu</w:t>
      </w:r>
      <w:r w:rsidRPr="00D85910">
        <w:rPr>
          <w:szCs w:val="28"/>
          <w:lang w:val="bg-BG"/>
        </w:rPr>
        <w:softHyphen/>
        <w:t>kav</w:t>
      </w:r>
      <w:r w:rsidRPr="00D85910">
        <w:rPr>
          <w:szCs w:val="28"/>
          <w:lang w:val="bg-BG"/>
        </w:rPr>
        <w:softHyphen/>
        <w:t xml:space="preserve">va от ар.) Дебела, груба хартия; картон. </w:t>
      </w:r>
    </w:p>
    <w:p w:rsidR="008B1F42" w:rsidRPr="0044638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мукавя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мукъв</w:t>
      </w:r>
      <w:r w:rsidRPr="009143E3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 </w:t>
      </w:r>
      <w:r>
        <w:rPr>
          <w:szCs w:val="28"/>
          <w:lang w:val="bg-BG"/>
        </w:rPr>
        <w:t xml:space="preserve">Направен от мукава </w:t>
      </w:r>
      <w:r w:rsidRPr="001D2ECA">
        <w:rPr>
          <w:i/>
          <w:szCs w:val="28"/>
        </w:rPr>
        <w:t>‘</w:t>
      </w:r>
      <w:r w:rsidRPr="001D2ECA">
        <w:rPr>
          <w:i/>
          <w:szCs w:val="28"/>
          <w:lang w:val="bg-BG"/>
        </w:rPr>
        <w:t>дебела хартия или картон</w:t>
      </w:r>
      <w:r w:rsidRPr="001D2ECA">
        <w:rPr>
          <w:i/>
          <w:szCs w:val="28"/>
        </w:rPr>
        <w:t>’</w:t>
      </w:r>
      <w:r w:rsidRPr="001D2ECA">
        <w:rPr>
          <w:i/>
          <w:szCs w:val="28"/>
          <w:lang w:val="bg-BG"/>
        </w:rPr>
        <w:t xml:space="preserve">. </w:t>
      </w:r>
      <w:r>
        <w:rPr>
          <w:i/>
          <w:szCs w:val="28"/>
          <w:lang w:val="bg-BG"/>
        </w:rPr>
        <w:t>Мукавяна кутия.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ле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(лат. mulus) Домашно животно, мелез от кобила и магаре.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мулин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мулин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mou</w:t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  <w:t xml:space="preserve">net) Източена коприна, копринена прежда.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>унд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murdar от перс.) Небрежен, нехаен, мръсен човек</w:t>
      </w:r>
      <w:r>
        <w:rPr>
          <w:szCs w:val="28"/>
          <w:lang w:val="bg-BG"/>
        </w:rPr>
        <w:t>, мундарин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рин</w:t>
      </w:r>
      <w:r w:rsidRPr="00D85910">
        <w:rPr>
          <w:szCs w:val="28"/>
          <w:lang w:val="bg-BG"/>
        </w:rPr>
        <w:t xml:space="preserve"> (тур. murdar от перс.) Небрежен, нехаен, мръсен човек</w:t>
      </w:r>
      <w:r>
        <w:rPr>
          <w:szCs w:val="28"/>
          <w:lang w:val="bg-BG"/>
        </w:rPr>
        <w:t>, мундар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(тур. mur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dar от перс.) Небрежна, нехайна, мръсна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В детската реч: к</w:t>
      </w:r>
      <w:r w:rsidRPr="00D85910">
        <w:rPr>
          <w:szCs w:val="28"/>
          <w:lang w:val="bg-BG"/>
        </w:rPr>
        <w:t>рава</w:t>
      </w:r>
      <w:r>
        <w:rPr>
          <w:szCs w:val="28"/>
          <w:lang w:val="bg-BG"/>
        </w:rPr>
        <w:t>, теленце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Бавен човек, флегматичен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нтя се, да се наму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т’ъ съ, дъ съ нъму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нт’ъ</w:t>
      </w:r>
      <w:r w:rsidRPr="00D85910">
        <w:rPr>
          <w:szCs w:val="28"/>
          <w:lang w:val="bg-BG"/>
        </w:rPr>
        <w:t xml:space="preserve"> Бавя се</w:t>
      </w:r>
      <w:r>
        <w:rPr>
          <w:szCs w:val="28"/>
          <w:lang w:val="bg-BG"/>
        </w:rPr>
        <w:t>, мая се, майотя се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 xml:space="preserve">Стига си се мунтил, че ще </w:t>
      </w:r>
      <w:r>
        <w:rPr>
          <w:i/>
          <w:szCs w:val="28"/>
          <w:lang w:val="bg-BG"/>
        </w:rPr>
        <w:t xml:space="preserve">изгледаме </w:t>
      </w:r>
      <w:r w:rsidRPr="00233016">
        <w:rPr>
          <w:i/>
          <w:szCs w:val="28"/>
        </w:rPr>
        <w:t>‘</w:t>
      </w:r>
      <w:r w:rsidRPr="00233016">
        <w:rPr>
          <w:szCs w:val="28"/>
          <w:lang w:val="bg-BG"/>
        </w:rPr>
        <w:t>изпуснем</w:t>
      </w:r>
      <w:r w:rsidRPr="00233016">
        <w:rPr>
          <w:szCs w:val="28"/>
        </w:rPr>
        <w:t>’</w:t>
      </w:r>
      <w:r w:rsidRPr="00D85910">
        <w:rPr>
          <w:i/>
          <w:szCs w:val="28"/>
          <w:lang w:val="bg-BG"/>
        </w:rPr>
        <w:t xml:space="preserve"> трена </w:t>
      </w:r>
      <w:r w:rsidRPr="00446388">
        <w:rPr>
          <w:i/>
          <w:szCs w:val="28"/>
        </w:rPr>
        <w:t>‘</w:t>
      </w:r>
      <w:r w:rsidRPr="00D85910">
        <w:rPr>
          <w:szCs w:val="28"/>
          <w:lang w:val="bg-BG"/>
        </w:rPr>
        <w:t>влака</w:t>
      </w:r>
      <w:r w:rsidRPr="00446388">
        <w:rPr>
          <w:i/>
          <w:szCs w:val="28"/>
        </w:rPr>
        <w:t>’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мураф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муръф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mu</w:t>
      </w:r>
      <w:r w:rsidRPr="00D85910">
        <w:rPr>
          <w:szCs w:val="28"/>
          <w:lang w:val="bg-BG"/>
        </w:rPr>
        <w:softHyphen/>
        <w:t>ri</w:t>
      </w:r>
      <w:r w:rsidRPr="00D85910">
        <w:rPr>
          <w:szCs w:val="28"/>
          <w:lang w:val="bg-BG"/>
        </w:rPr>
        <w:softHyphen/>
        <w:t xml:space="preserve">fet от ар.) Скандално положение, изненада.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мурафетли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муръф’ът</w:t>
      </w:r>
      <w:r w:rsidRPr="00D85910">
        <w:rPr>
          <w:i/>
          <w:szCs w:val="28"/>
          <w:lang w:val="bg-BG"/>
        </w:rPr>
        <w:softHyphen/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mura</w:t>
      </w:r>
      <w:r w:rsidRPr="00D85910">
        <w:rPr>
          <w:szCs w:val="28"/>
          <w:lang w:val="bg-BG"/>
        </w:rPr>
        <w:softHyphen/>
        <w:t>fet</w:t>
      </w:r>
      <w:r w:rsidRPr="00D85910">
        <w:rPr>
          <w:szCs w:val="28"/>
          <w:lang w:val="bg-BG"/>
        </w:rPr>
        <w:softHyphen/>
        <w:t>li от ар.) Скандалджийка.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мурафетли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муръф’ътли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murafetli от ар.) Скандалджия.</w:t>
      </w:r>
    </w:p>
    <w:p w:rsidR="008B1F42" w:rsidRPr="0044638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мургуля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мургул</w:t>
      </w:r>
      <w:r w:rsidRPr="00097277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 xml:space="preserve">ф </w:t>
      </w:r>
      <w:r>
        <w:rPr>
          <w:szCs w:val="28"/>
          <w:lang w:val="bg-BG"/>
        </w:rPr>
        <w:t xml:space="preserve">Мръсен, изцапан. </w:t>
      </w:r>
      <w:r>
        <w:rPr>
          <w:i/>
          <w:szCs w:val="28"/>
          <w:lang w:val="bg-BG"/>
        </w:rPr>
        <w:t>Мургулява свиня.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муск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муск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muska от ар.)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 xml:space="preserve">Малка кесийка,  която се носи на шията и в която се поставя предмет, който предпазва от беди, болести, злополука; талисман. </w:t>
      </w:r>
      <w:r>
        <w:rPr>
          <w:szCs w:val="28"/>
          <w:lang w:val="bg-BG"/>
        </w:rPr>
        <w:t xml:space="preserve">2. Фигурка, украса на дреха или платно.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муск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miskal от ар.) Малко стъкълце, напълнено с розово масло.</w:t>
      </w:r>
    </w:p>
    <w:p w:rsidR="008B1F42" w:rsidRPr="004249C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мускурли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мускурли</w:t>
      </w:r>
      <w:r>
        <w:rPr>
          <w:i/>
          <w:szCs w:val="28"/>
          <w:lang w:val="bg-BG"/>
        </w:rPr>
        <w:t xml:space="preserve">ф </w:t>
      </w:r>
      <w:r>
        <w:rPr>
          <w:szCs w:val="28"/>
          <w:lang w:val="bg-BG"/>
        </w:rPr>
        <w:t>Сополив, гурелив, мръсен, с мръсно лице.</w:t>
      </w:r>
    </w:p>
    <w:p w:rsidR="008B1F42" w:rsidRPr="000211E5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мустак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мустък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mousti</w:t>
      </w:r>
      <w:r w:rsidRPr="00D85910">
        <w:rPr>
          <w:szCs w:val="28"/>
          <w:lang w:val="bg-BG"/>
        </w:rPr>
        <w:softHyphen/>
        <w:t>quai</w:t>
      </w:r>
      <w:r w:rsidRPr="00D85910">
        <w:rPr>
          <w:szCs w:val="28"/>
          <w:lang w:val="bg-BG"/>
        </w:rPr>
        <w:softHyphen/>
        <w:t xml:space="preserve">re) Прякор на човек </w:t>
      </w:r>
      <w:r w:rsidRPr="008F34AF">
        <w:rPr>
          <w:szCs w:val="28"/>
        </w:rPr>
        <w:t>(</w:t>
      </w:r>
      <w:r w:rsidRPr="00D85910">
        <w:rPr>
          <w:szCs w:val="28"/>
          <w:lang w:val="bg-BG"/>
        </w:rPr>
        <w:t>от мустикера</w:t>
      </w:r>
      <w:r>
        <w:rPr>
          <w:szCs w:val="28"/>
          <w:lang w:val="bg-BG"/>
        </w:rPr>
        <w:t xml:space="preserve"> </w:t>
      </w:r>
      <w:r w:rsidRPr="008F34AF">
        <w:rPr>
          <w:i/>
          <w:szCs w:val="28"/>
        </w:rPr>
        <w:t>‘</w:t>
      </w:r>
      <w:r w:rsidRPr="008F34AF">
        <w:rPr>
          <w:i/>
          <w:szCs w:val="28"/>
          <w:lang w:val="bg-BG"/>
        </w:rPr>
        <w:t>завеса от тънък плат или гъста мрежа за предпазване от комари, мухи</w:t>
      </w:r>
      <w:r w:rsidRPr="008F34AF">
        <w:rPr>
          <w:i/>
          <w:szCs w:val="28"/>
        </w:rPr>
        <w:t>’).</w:t>
      </w:r>
      <w:r>
        <w:rPr>
          <w:i/>
          <w:szCs w:val="28"/>
          <w:lang w:val="bg-BG"/>
        </w:rPr>
        <w:t xml:space="preserve"> Мустакерата.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мустак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мустък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ркъ </w:t>
      </w:r>
      <w:r w:rsidRPr="00D85910">
        <w:rPr>
          <w:szCs w:val="28"/>
          <w:lang w:val="bg-BG"/>
        </w:rPr>
        <w:t xml:space="preserve">(фр. moustiquaire) </w:t>
      </w:r>
      <w:r>
        <w:rPr>
          <w:szCs w:val="28"/>
          <w:lang w:val="bg-BG"/>
        </w:rPr>
        <w:t>Прякор на с</w:t>
      </w:r>
      <w:r w:rsidRPr="00D85910">
        <w:rPr>
          <w:szCs w:val="28"/>
          <w:lang w:val="bg-BG"/>
        </w:rPr>
        <w:t>ъпруга</w:t>
      </w:r>
      <w:r>
        <w:rPr>
          <w:szCs w:val="28"/>
          <w:lang w:val="bg-BG"/>
        </w:rPr>
        <w:t>та</w:t>
      </w:r>
      <w:r w:rsidRPr="00D85910">
        <w:rPr>
          <w:szCs w:val="28"/>
          <w:lang w:val="bg-BG"/>
        </w:rPr>
        <w:t xml:space="preserve"> на му</w:t>
      </w:r>
      <w:r w:rsidRPr="00D85910">
        <w:rPr>
          <w:szCs w:val="28"/>
          <w:lang w:val="bg-BG"/>
        </w:rPr>
        <w:softHyphen/>
        <w:t>стакера</w:t>
      </w:r>
      <w:r>
        <w:rPr>
          <w:szCs w:val="28"/>
          <w:lang w:val="bg-BG"/>
        </w:rPr>
        <w:t xml:space="preserve"> </w:t>
      </w:r>
      <w:r w:rsidRPr="008F34AF">
        <w:rPr>
          <w:szCs w:val="28"/>
        </w:rPr>
        <w:t>(</w:t>
      </w:r>
      <w:r w:rsidRPr="00D85910">
        <w:rPr>
          <w:szCs w:val="28"/>
          <w:lang w:val="bg-BG"/>
        </w:rPr>
        <w:t>от мустикера</w:t>
      </w:r>
      <w:r>
        <w:rPr>
          <w:szCs w:val="28"/>
          <w:lang w:val="bg-BG"/>
        </w:rPr>
        <w:t xml:space="preserve"> </w:t>
      </w:r>
      <w:r w:rsidRPr="008F34AF">
        <w:rPr>
          <w:i/>
          <w:szCs w:val="28"/>
        </w:rPr>
        <w:t>‘</w:t>
      </w:r>
      <w:r w:rsidRPr="008F34AF">
        <w:rPr>
          <w:i/>
          <w:szCs w:val="28"/>
          <w:lang w:val="bg-BG"/>
        </w:rPr>
        <w:t>завеса от тънък плат или гъста мрежа за предпазване от комари, мухи</w:t>
      </w:r>
      <w:r w:rsidRPr="008F34AF">
        <w:rPr>
          <w:i/>
          <w:szCs w:val="28"/>
        </w:rPr>
        <w:t>’).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ся се, да се наму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с’ъ съ, дъ съ нъму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1. Мръщя се, сърдя се, цупя се. 2. За времето: смрачава се, заоблачава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мутв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мутв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mutfak от ар.) Стая с оджак </w:t>
      </w:r>
      <w:r w:rsidRPr="00A505C4">
        <w:rPr>
          <w:i/>
          <w:szCs w:val="28"/>
        </w:rPr>
        <w:t>‘</w:t>
      </w:r>
      <w:r w:rsidRPr="00A505C4">
        <w:rPr>
          <w:i/>
          <w:szCs w:val="28"/>
          <w:lang w:val="bg-BG"/>
        </w:rPr>
        <w:t>огнище</w:t>
      </w:r>
      <w:r w:rsidRPr="00A505C4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и пещ; лятна кухня</w:t>
      </w:r>
      <w:r>
        <w:rPr>
          <w:szCs w:val="28"/>
          <w:lang w:val="bg-BG"/>
        </w:rPr>
        <w:t xml:space="preserve"> в селска къща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тра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тръ</w:t>
      </w:r>
      <w:r w:rsidRPr="00D85910">
        <w:rPr>
          <w:szCs w:val="28"/>
          <w:lang w:val="bg-BG"/>
        </w:rPr>
        <w:t xml:space="preserve"> (ит. mutria) 1. Лице, физиономия. 2. Муцуна.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фтъ</w:t>
      </w:r>
      <w:r w:rsidRPr="00D85910">
        <w:rPr>
          <w:szCs w:val="28"/>
          <w:lang w:val="bg-BG"/>
        </w:rPr>
        <w:t xml:space="preserve"> (тур. műft от перс.) 1. Безплатно, даром</w:t>
      </w:r>
      <w:r>
        <w:rPr>
          <w:szCs w:val="28"/>
          <w:lang w:val="bg-BG"/>
        </w:rPr>
        <w:t>, келепир</w:t>
      </w:r>
      <w:r w:rsidRPr="00D85910">
        <w:rPr>
          <w:szCs w:val="28"/>
          <w:lang w:val="bg-BG"/>
        </w:rPr>
        <w:t>. 2. Нещо, получено незаслужено, с нахалство или хитрост.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фтаджийка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фтъжийкъ</w:t>
      </w:r>
      <w:r w:rsidRPr="00D85910">
        <w:rPr>
          <w:szCs w:val="28"/>
          <w:lang w:val="bg-BG"/>
        </w:rPr>
        <w:t xml:space="preserve"> (тур. műfteci от перс.) Жена, която иска да получи нещо даром, с хитрост или с нахалство</w:t>
      </w:r>
      <w:r>
        <w:rPr>
          <w:szCs w:val="28"/>
          <w:lang w:val="bg-BG"/>
        </w:rPr>
        <w:t>; използвачка</w:t>
      </w:r>
      <w:r w:rsidRPr="00D85910">
        <w:rPr>
          <w:szCs w:val="28"/>
          <w:lang w:val="bg-BG"/>
        </w:rPr>
        <w:t>.</w:t>
      </w:r>
    </w:p>
    <w:p w:rsidR="008B1F42" w:rsidRPr="0013687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 xml:space="preserve">фтаджилък </w:t>
      </w:r>
      <w:r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фтъжилъ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Получаване на нещо незаслужено, с нхалство или с хитрост; използвачество.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фтаджия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фтъжийъ </w:t>
      </w:r>
      <w:r w:rsidRPr="00D85910">
        <w:rPr>
          <w:szCs w:val="28"/>
          <w:lang w:val="bg-BG"/>
        </w:rPr>
        <w:t xml:space="preserve">(тур. műfteci от перс.) </w:t>
      </w:r>
      <w:r>
        <w:rPr>
          <w:szCs w:val="28"/>
          <w:lang w:val="bg-BG"/>
        </w:rPr>
        <w:t>Мъж</w:t>
      </w:r>
      <w:r w:rsidRPr="00D85910">
        <w:rPr>
          <w:szCs w:val="28"/>
          <w:lang w:val="bg-BG"/>
        </w:rPr>
        <w:t>, което иска да получи нещо даром, с хитрост или с нахалство</w:t>
      </w:r>
      <w:r>
        <w:rPr>
          <w:szCs w:val="28"/>
          <w:lang w:val="bg-BG"/>
        </w:rPr>
        <w:t>; използвач</w:t>
      </w:r>
      <w:r w:rsidRPr="00D85910">
        <w:rPr>
          <w:szCs w:val="28"/>
          <w:lang w:val="bg-BG"/>
        </w:rPr>
        <w:t>.</w:t>
      </w:r>
    </w:p>
    <w:p w:rsidR="008B1F42" w:rsidRDefault="008B1F42" w:rsidP="00F460B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мухабе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муъбе</w:t>
      </w:r>
      <w:r>
        <w:rPr>
          <w:i/>
          <w:szCs w:val="28"/>
          <w:lang w:val="bg-BG"/>
        </w:rPr>
        <w:t>т</w:t>
      </w:r>
      <w:r w:rsidRPr="00D85910">
        <w:rPr>
          <w:szCs w:val="28"/>
          <w:lang w:val="bg-BG"/>
        </w:rPr>
        <w:t xml:space="preserve"> (тур. muhab</w:t>
      </w:r>
      <w:r w:rsidRPr="00D85910">
        <w:rPr>
          <w:szCs w:val="28"/>
          <w:lang w:val="bg-BG"/>
        </w:rPr>
        <w:softHyphen/>
        <w:t xml:space="preserve">bet) </w:t>
      </w:r>
      <w:r>
        <w:rPr>
          <w:szCs w:val="28"/>
          <w:lang w:val="bg-BG"/>
        </w:rPr>
        <w:t>Весел, приятен разговор на трапеза.</w:t>
      </w:r>
    </w:p>
    <w:p w:rsidR="008B1F42" w:rsidRPr="00290D40" w:rsidRDefault="008B1F42" w:rsidP="003A58D2">
      <w:pPr>
        <w:ind w:firstLine="720"/>
        <w:jc w:val="both"/>
        <w:rPr>
          <w:szCs w:val="28"/>
          <w:lang w:val="bg-BG"/>
        </w:rPr>
      </w:pPr>
      <w:r w:rsidRPr="00290D40">
        <w:rPr>
          <w:b/>
          <w:szCs w:val="28"/>
          <w:lang w:val="bg-BG"/>
        </w:rPr>
        <w:t>му</w:t>
      </w:r>
      <w:r w:rsidRPr="00290D40">
        <w:rPr>
          <w:b/>
          <w:szCs w:val="28"/>
          <w:lang w:val="bg-BG"/>
        </w:rPr>
        <w:t>цам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 xml:space="preserve">цъм </w:t>
      </w:r>
      <w:r>
        <w:rPr>
          <w:szCs w:val="28"/>
          <w:lang w:val="bg-BG"/>
        </w:rPr>
        <w:t>За дете: бозая, суча.</w:t>
      </w:r>
      <w:r>
        <w:rPr>
          <w:szCs w:val="28"/>
          <w:lang w:val="bg-BG"/>
        </w:rPr>
        <w:tab/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(грц. mou</w:t>
      </w:r>
      <w:r w:rsidRPr="00D85910">
        <w:rPr>
          <w:szCs w:val="28"/>
          <w:lang w:val="bg-BG"/>
        </w:rPr>
        <w:softHyphen/>
        <w:t>tsoúna от ит. musona) 1. Устата и челюстите на животно. 2. Човешко лице.</w:t>
      </w:r>
    </w:p>
    <w:p w:rsidR="008B1F42" w:rsidRPr="009A569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муч </w:t>
      </w:r>
      <w:r>
        <w:rPr>
          <w:i/>
          <w:szCs w:val="28"/>
          <w:lang w:val="bg-BG"/>
        </w:rPr>
        <w:t xml:space="preserve">муч </w:t>
      </w:r>
      <w:r>
        <w:rPr>
          <w:szCs w:val="28"/>
          <w:lang w:val="bg-BG"/>
        </w:rPr>
        <w:t>Межд. за повикване на магаре.</w:t>
      </w:r>
    </w:p>
    <w:p w:rsidR="008B1F42" w:rsidRPr="00CD2866" w:rsidRDefault="008B1F42" w:rsidP="000211E5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шкам</w:t>
      </w:r>
      <w:r w:rsidRPr="000211E5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lang w:val="bg-BG"/>
        </w:rPr>
        <w:t>, да му</w:t>
      </w:r>
      <w:r>
        <w:rPr>
          <w:b/>
          <w:szCs w:val="28"/>
          <w:lang w:val="bg-BG"/>
        </w:rPr>
        <w:t>шна, да наму</w:t>
      </w:r>
      <w:r>
        <w:rPr>
          <w:b/>
          <w:szCs w:val="28"/>
          <w:lang w:val="bg-BG"/>
        </w:rPr>
        <w:t xml:space="preserve">шкам </w:t>
      </w:r>
      <w:r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шкъм, дъ му</w:t>
      </w:r>
      <w:r>
        <w:rPr>
          <w:i/>
          <w:szCs w:val="28"/>
          <w:lang w:val="bg-BG"/>
        </w:rPr>
        <w:t>шнъ, дъ нъму</w:t>
      </w:r>
      <w:r>
        <w:rPr>
          <w:i/>
          <w:szCs w:val="28"/>
          <w:lang w:val="bg-BG"/>
        </w:rPr>
        <w:t xml:space="preserve">шкъм </w:t>
      </w:r>
      <w:r>
        <w:rPr>
          <w:szCs w:val="28"/>
          <w:lang w:val="bg-BG"/>
        </w:rPr>
        <w:t xml:space="preserve">Вкарвам, пъхам, пробивам. </w:t>
      </w:r>
      <w:r>
        <w:rPr>
          <w:i/>
          <w:szCs w:val="28"/>
          <w:lang w:val="bg-BG"/>
        </w:rPr>
        <w:t>Мушнах си пръста с иглата.</w:t>
      </w:r>
      <w:r>
        <w:rPr>
          <w:szCs w:val="28"/>
          <w:lang w:val="bg-BG"/>
        </w:rPr>
        <w:t xml:space="preserve"> </w:t>
      </w:r>
    </w:p>
    <w:p w:rsidR="008B1F42" w:rsidRPr="00CD2866" w:rsidRDefault="008B1F42" w:rsidP="000211E5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шкам</w:t>
      </w:r>
      <w:r w:rsidRPr="004E59E9">
        <w:rPr>
          <w:b/>
          <w:szCs w:val="28"/>
          <w:vertAlign w:val="superscript"/>
          <w:lang w:val="bg-BG"/>
        </w:rPr>
        <w:t>2</w:t>
      </w:r>
      <w:r>
        <w:rPr>
          <w:b/>
          <w:szCs w:val="28"/>
          <w:lang w:val="bg-BG"/>
        </w:rPr>
        <w:t>, да сму</w:t>
      </w:r>
      <w:r>
        <w:rPr>
          <w:b/>
          <w:szCs w:val="28"/>
          <w:lang w:val="bg-BG"/>
        </w:rPr>
        <w:t xml:space="preserve">шкам </w:t>
      </w:r>
      <w:r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шкъм, дъ сму</w:t>
      </w:r>
      <w:r>
        <w:rPr>
          <w:i/>
          <w:szCs w:val="28"/>
          <w:lang w:val="bg-BG"/>
        </w:rPr>
        <w:t xml:space="preserve">шкъм </w:t>
      </w:r>
      <w:r>
        <w:rPr>
          <w:szCs w:val="28"/>
          <w:lang w:val="bg-BG"/>
        </w:rPr>
        <w:t xml:space="preserve">Бода, бутам, подтиквам към действие. </w:t>
      </w:r>
      <w:r>
        <w:rPr>
          <w:i/>
          <w:szCs w:val="28"/>
          <w:lang w:val="bg-BG"/>
        </w:rPr>
        <w:t xml:space="preserve">Смушкай го в ребрата да мълчи. Мушкам магарето с остена </w:t>
      </w:r>
      <w:r w:rsidRPr="004E59E9">
        <w:rPr>
          <w:szCs w:val="28"/>
        </w:rPr>
        <w:t>‘</w:t>
      </w:r>
      <w:r>
        <w:rPr>
          <w:szCs w:val="28"/>
          <w:lang w:val="bg-BG"/>
        </w:rPr>
        <w:t>пръчка с железен бод</w:t>
      </w:r>
      <w:r w:rsidRPr="004E59E9">
        <w:rPr>
          <w:szCs w:val="28"/>
        </w:rPr>
        <w:t>’</w:t>
      </w:r>
      <w:r>
        <w:rPr>
          <w:i/>
          <w:szCs w:val="28"/>
          <w:lang w:val="bg-BG"/>
        </w:rPr>
        <w:t xml:space="preserve"> да върви по-бързо.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 xml:space="preserve">шкам се </w:t>
      </w:r>
      <w:r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 xml:space="preserve">шкъм съ </w:t>
      </w:r>
      <w:r>
        <w:rPr>
          <w:szCs w:val="28"/>
          <w:lang w:val="bg-BG"/>
        </w:rPr>
        <w:t>Промъквам се, провирам се между хора или предмети.</w:t>
      </w:r>
    </w:p>
    <w:p w:rsidR="008B1F42" w:rsidRPr="008B5E7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мушморо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мушмуро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Дребен човек, дребосък, малчуган.</w:t>
      </w:r>
    </w:p>
    <w:p w:rsidR="008B1F42" w:rsidRPr="00D85910" w:rsidRDefault="008B1F42" w:rsidP="0042062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у</w:t>
      </w:r>
      <w:r w:rsidRPr="00D85910">
        <w:rPr>
          <w:b/>
          <w:szCs w:val="28"/>
          <w:lang w:val="bg-BG"/>
        </w:rPr>
        <w:t>щери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муштири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műsteri от ар.) Редовен купувач, клиент.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мъгар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ц </w:t>
      </w:r>
      <w:r w:rsidRPr="00D85910">
        <w:rPr>
          <w:i/>
          <w:szCs w:val="28"/>
          <w:lang w:val="bg-BG"/>
        </w:rPr>
        <w:t>мъгър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Червейче, което се развива под кожата на добитъка и причинява сърбеж; въгарец. </w:t>
      </w:r>
    </w:p>
    <w:p w:rsidR="008B1F42" w:rsidRPr="005E00F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</w:t>
      </w:r>
      <w:r>
        <w:rPr>
          <w:b/>
          <w:szCs w:val="28"/>
          <w:lang w:val="bg-BG"/>
        </w:rPr>
        <w:t xml:space="preserve">ди </w:t>
      </w:r>
      <w:r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 xml:space="preserve">ди </w:t>
      </w:r>
      <w:r>
        <w:rPr>
          <w:szCs w:val="28"/>
          <w:lang w:val="bg-BG"/>
        </w:rPr>
        <w:t>Тестиси.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мъждря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мъждр</w:t>
      </w:r>
      <w:r w:rsidRPr="00772EC1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 </w:t>
      </w:r>
      <w:r w:rsidRPr="00772EC1">
        <w:rPr>
          <w:szCs w:val="28"/>
          <w:lang w:val="bg-BG"/>
        </w:rPr>
        <w:t>(</w:t>
      </w:r>
      <w:r>
        <w:rPr>
          <w:szCs w:val="28"/>
          <w:lang w:val="en-US"/>
        </w:rPr>
        <w:t>Cornus</w:t>
      </w:r>
      <w:r w:rsidRPr="00772EC1">
        <w:rPr>
          <w:szCs w:val="28"/>
          <w:lang w:val="bg-BG"/>
        </w:rPr>
        <w:t xml:space="preserve"> </w:t>
      </w:r>
      <w:r>
        <w:rPr>
          <w:szCs w:val="28"/>
          <w:lang w:val="en-US"/>
        </w:rPr>
        <w:t>sanguinea</w:t>
      </w:r>
      <w:r w:rsidRPr="00772EC1">
        <w:rPr>
          <w:szCs w:val="28"/>
          <w:lang w:val="bg-BG"/>
        </w:rPr>
        <w:t>) Кучешки дрян, кучи дрян</w:t>
      </w:r>
      <w:r>
        <w:rPr>
          <w:szCs w:val="28"/>
          <w:lang w:val="bg-BG"/>
        </w:rPr>
        <w:t xml:space="preserve"> – храст или дребно дръвче, което прилича на дрян, но цветовете му са бели, а плодовете тъмносини</w:t>
      </w:r>
      <w:r w:rsidRPr="00772EC1">
        <w:rPr>
          <w:szCs w:val="28"/>
          <w:lang w:val="bg-BG"/>
        </w:rPr>
        <w:t xml:space="preserve">. </w:t>
      </w:r>
      <w:r>
        <w:rPr>
          <w:szCs w:val="28"/>
          <w:lang w:val="bg-BG"/>
        </w:rPr>
        <w:t>В други краища на страната мъждрян се нарича белият ясен (</w:t>
      </w:r>
      <w:r>
        <w:rPr>
          <w:szCs w:val="28"/>
          <w:lang w:val="en-US"/>
        </w:rPr>
        <w:t>Fraxinus</w:t>
      </w:r>
      <w:r w:rsidRPr="00743BD3">
        <w:rPr>
          <w:szCs w:val="28"/>
        </w:rPr>
        <w:t xml:space="preserve"> </w:t>
      </w:r>
      <w:r>
        <w:rPr>
          <w:szCs w:val="28"/>
          <w:lang w:val="en-US"/>
        </w:rPr>
        <w:t>ornis</w:t>
      </w:r>
      <w:r>
        <w:rPr>
          <w:szCs w:val="28"/>
          <w:lang w:val="bg-BG"/>
        </w:rPr>
        <w:t>)</w:t>
      </w:r>
      <w:r w:rsidRPr="00743BD3">
        <w:rPr>
          <w:szCs w:val="28"/>
        </w:rPr>
        <w:t>.</w:t>
      </w:r>
    </w:p>
    <w:p w:rsidR="008B1F42" w:rsidRPr="00C450D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3C0772">
        <w:rPr>
          <w:b/>
          <w:szCs w:val="28"/>
          <w:lang w:val="bg-BG"/>
        </w:rPr>
        <w:t>мъжду</w:t>
      </w:r>
      <w:r w:rsidRPr="003C0772">
        <w:rPr>
          <w:b/>
          <w:szCs w:val="28"/>
          <w:lang w:val="bg-BG"/>
        </w:rPr>
        <w:t>ка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мъжду</w:t>
      </w:r>
      <w:r>
        <w:rPr>
          <w:i/>
          <w:szCs w:val="28"/>
          <w:lang w:val="bg-BG"/>
        </w:rPr>
        <w:t xml:space="preserve">къ </w:t>
      </w:r>
      <w:r>
        <w:rPr>
          <w:szCs w:val="28"/>
          <w:lang w:val="bg-BG"/>
        </w:rPr>
        <w:t xml:space="preserve">Свети слабо. </w:t>
      </w:r>
      <w:r>
        <w:rPr>
          <w:i/>
          <w:szCs w:val="28"/>
          <w:lang w:val="bg-BG"/>
        </w:rPr>
        <w:t>Свещта едва мъждука.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955C7F">
        <w:rPr>
          <w:b/>
          <w:szCs w:val="28"/>
          <w:lang w:val="bg-BG"/>
        </w:rPr>
        <w:t>мъзга</w:t>
      </w:r>
      <w:r w:rsidRPr="00955C7F"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мъзгъ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Сок под кората на дърво или от лоза.</w:t>
      </w:r>
      <w:r>
        <w:rPr>
          <w:szCs w:val="28"/>
          <w:lang w:val="bg-BG"/>
        </w:rPr>
        <w:tab/>
      </w:r>
    </w:p>
    <w:p w:rsidR="008B1F42" w:rsidRPr="00C9007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мълва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мълвъ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Слух, непроверена и преувеличена информация.</w:t>
      </w:r>
    </w:p>
    <w:p w:rsidR="008B1F42" w:rsidRPr="00C9007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мълвя</w:t>
      </w:r>
      <w:r>
        <w:rPr>
          <w:b/>
          <w:szCs w:val="28"/>
          <w:lang w:val="bg-BG"/>
        </w:rPr>
        <w:t>, да промълвя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мълв</w:t>
      </w:r>
      <w:r w:rsidRPr="00C90079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, дъ прумълв</w:t>
      </w:r>
      <w:r w:rsidRPr="00C90079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Казвам, говоря.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</w:t>
      </w:r>
      <w:r>
        <w:rPr>
          <w:b/>
          <w:szCs w:val="28"/>
          <w:lang w:val="bg-BG"/>
        </w:rPr>
        <w:t>мря, да смъ</w:t>
      </w:r>
      <w:r>
        <w:rPr>
          <w:b/>
          <w:szCs w:val="28"/>
          <w:lang w:val="bg-BG"/>
        </w:rPr>
        <w:t xml:space="preserve">мря </w:t>
      </w:r>
      <w:r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>мр</w:t>
      </w:r>
      <w:r w:rsidRPr="00DB6C3E">
        <w:rPr>
          <w:i/>
          <w:szCs w:val="28"/>
          <w:lang w:val="bg-BG"/>
        </w:rPr>
        <w:t>’ъ, дъ смъ</w:t>
      </w:r>
      <w:r>
        <w:rPr>
          <w:i/>
          <w:szCs w:val="28"/>
          <w:lang w:val="bg-BG"/>
        </w:rPr>
        <w:t>мр</w:t>
      </w:r>
      <w:r w:rsidRPr="00DB6C3E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Карам се, гълча, коря, мърморя.</w:t>
      </w:r>
    </w:p>
    <w:p w:rsidR="008B1F42" w:rsidRPr="003C077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</w:t>
      </w:r>
      <w:r>
        <w:rPr>
          <w:b/>
          <w:szCs w:val="28"/>
          <w:lang w:val="bg-BG"/>
        </w:rPr>
        <w:t xml:space="preserve">кна се </w:t>
      </w:r>
      <w:r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 xml:space="preserve">кнъ съ </w:t>
      </w:r>
      <w:r>
        <w:rPr>
          <w:szCs w:val="28"/>
          <w:lang w:val="bg-BG"/>
        </w:rPr>
        <w:t>1. Вървя бавно, с усилие. 2. Ходя след някого; ходя, където не съм желан; натрапвам се.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на, да нам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нъ, дъ нъм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нъ </w:t>
      </w:r>
      <w:r w:rsidRPr="00D85910">
        <w:rPr>
          <w:szCs w:val="28"/>
          <w:lang w:val="bg-BG"/>
        </w:rPr>
        <w:t xml:space="preserve">1. </w:t>
      </w:r>
      <w:r>
        <w:rPr>
          <w:szCs w:val="28"/>
          <w:lang w:val="bg-BG"/>
        </w:rPr>
        <w:t>Очуквам конопени стъбла, за да отделя влакната от дървесните части.</w:t>
      </w:r>
      <w:r w:rsidRPr="00D85910">
        <w:rPr>
          <w:szCs w:val="28"/>
          <w:lang w:val="bg-BG"/>
        </w:rPr>
        <w:t xml:space="preserve"> 2. Уморявам се, изтощавам се. </w:t>
      </w:r>
      <w:r w:rsidRPr="00D85910">
        <w:rPr>
          <w:i/>
          <w:szCs w:val="28"/>
          <w:lang w:val="bg-BG"/>
        </w:rPr>
        <w:t>Намънах си кръста от много работа.</w:t>
      </w:r>
    </w:p>
    <w:p w:rsidR="008B1F42" w:rsidRPr="00C450D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мъ</w:t>
      </w:r>
      <w:r>
        <w:rPr>
          <w:b/>
          <w:szCs w:val="28"/>
          <w:lang w:val="bg-BG"/>
        </w:rPr>
        <w:t xml:space="preserve">ндзърка </w:t>
      </w:r>
      <w:r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 xml:space="preserve">нзъркъ </w:t>
      </w:r>
      <w:r>
        <w:rPr>
          <w:szCs w:val="28"/>
          <w:lang w:val="bg-BG"/>
        </w:rPr>
        <w:t xml:space="preserve">Малка, мъничка. </w:t>
      </w:r>
      <w:r>
        <w:rPr>
          <w:i/>
          <w:szCs w:val="28"/>
          <w:lang w:val="bg-BG"/>
        </w:rPr>
        <w:t xml:space="preserve">Мъндзъркъ чешка </w:t>
      </w:r>
      <w:r w:rsidRPr="00697747">
        <w:rPr>
          <w:szCs w:val="28"/>
        </w:rPr>
        <w:t>‘</w:t>
      </w:r>
      <w:r w:rsidRPr="00697747">
        <w:rPr>
          <w:szCs w:val="28"/>
          <w:lang w:val="bg-BG"/>
        </w:rPr>
        <w:t>чашка</w:t>
      </w:r>
      <w:r w:rsidRPr="00697747">
        <w:rPr>
          <w:szCs w:val="28"/>
        </w:rPr>
        <w:t>’</w:t>
      </w:r>
      <w:r>
        <w:rPr>
          <w:i/>
          <w:szCs w:val="28"/>
          <w:lang w:val="bg-BG"/>
        </w:rPr>
        <w:t xml:space="preserve"> за ракия.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мър-мър </w:t>
      </w:r>
      <w:r>
        <w:rPr>
          <w:i/>
          <w:szCs w:val="28"/>
          <w:lang w:val="bg-BG"/>
        </w:rPr>
        <w:t xml:space="preserve">мър-мър </w:t>
      </w:r>
      <w:r>
        <w:rPr>
          <w:szCs w:val="28"/>
          <w:lang w:val="bg-BG"/>
        </w:rPr>
        <w:t xml:space="preserve">Межд. за подражаване на мърморене. </w:t>
      </w:r>
    </w:p>
    <w:p w:rsidR="008B1F42" w:rsidRPr="00F274E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</w:t>
      </w:r>
      <w:r>
        <w:rPr>
          <w:b/>
          <w:szCs w:val="28"/>
          <w:lang w:val="bg-BG"/>
        </w:rPr>
        <w:t xml:space="preserve">рва </w:t>
      </w:r>
      <w:r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 xml:space="preserve">рвъ </w:t>
      </w:r>
      <w:r>
        <w:rPr>
          <w:szCs w:val="28"/>
          <w:lang w:val="bg-BG"/>
        </w:rPr>
        <w:t>Пепел с много жарава.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рля, да зам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рл’ъ, дъ зъм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рл’ъ</w:t>
      </w:r>
      <w:r w:rsidRPr="00D85910">
        <w:rPr>
          <w:szCs w:val="28"/>
          <w:lang w:val="bg-BG"/>
        </w:rPr>
        <w:t xml:space="preserve"> За овен: осеменявам, заплождам овца.</w:t>
      </w:r>
    </w:p>
    <w:p w:rsidR="008B1F42" w:rsidRPr="00C450D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мърмъри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мърмъри</w:t>
      </w:r>
      <w:r>
        <w:rPr>
          <w:i/>
          <w:szCs w:val="28"/>
          <w:lang w:val="bg-BG"/>
        </w:rPr>
        <w:t xml:space="preserve">цъ </w:t>
      </w:r>
      <w:r>
        <w:rPr>
          <w:szCs w:val="28"/>
          <w:lang w:val="bg-BG"/>
        </w:rPr>
        <w:t xml:space="preserve">Човек, който много бъбри, мърмори. </w:t>
      </w:r>
      <w:r>
        <w:rPr>
          <w:i/>
          <w:szCs w:val="28"/>
          <w:lang w:val="bg-BG"/>
        </w:rPr>
        <w:t>Баба ти е голяма мърмърица.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</w:t>
      </w:r>
      <w:r>
        <w:rPr>
          <w:b/>
          <w:szCs w:val="28"/>
          <w:lang w:val="bg-BG"/>
        </w:rPr>
        <w:t>рта-мъ</w:t>
      </w:r>
      <w:r>
        <w:rPr>
          <w:b/>
          <w:szCs w:val="28"/>
          <w:lang w:val="bg-BG"/>
        </w:rPr>
        <w:t xml:space="preserve">рта </w:t>
      </w:r>
      <w:r>
        <w:rPr>
          <w:i/>
          <w:szCs w:val="28"/>
          <w:lang w:val="bg-BG"/>
        </w:rPr>
        <w:t>мъ</w:t>
      </w:r>
      <w:r>
        <w:rPr>
          <w:i/>
          <w:szCs w:val="28"/>
          <w:lang w:val="bg-BG"/>
        </w:rPr>
        <w:t>ртъ-мъ</w:t>
      </w:r>
      <w:r>
        <w:rPr>
          <w:i/>
          <w:szCs w:val="28"/>
          <w:lang w:val="bg-BG"/>
        </w:rPr>
        <w:t xml:space="preserve">ртъ </w:t>
      </w:r>
      <w:r>
        <w:rPr>
          <w:szCs w:val="28"/>
          <w:lang w:val="bg-BG"/>
        </w:rPr>
        <w:t>Межд. За мърморене.</w:t>
      </w:r>
      <w:r>
        <w:rPr>
          <w:szCs w:val="28"/>
          <w:lang w:val="bg-BG"/>
        </w:rPr>
        <w:tab/>
      </w:r>
    </w:p>
    <w:p w:rsidR="008B1F42" w:rsidRPr="00F0088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мърци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мърци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 xml:space="preserve">Напусто, напразно. </w:t>
      </w:r>
      <w:r>
        <w:rPr>
          <w:i/>
          <w:szCs w:val="28"/>
          <w:lang w:val="bg-BG"/>
        </w:rPr>
        <w:t>Мърцина си отиде човекът.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мъст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</w:t>
      </w:r>
      <w:r w:rsidRPr="00D85910">
        <w:rPr>
          <w:szCs w:val="28"/>
          <w:lang w:val="bg-BG"/>
        </w:rPr>
        <w:t xml:space="preserve"> (грц. moűstos от лат. (vinum) mustum) Пресен гроздов сок; шира.</w:t>
      </w:r>
    </w:p>
    <w:p w:rsidR="008B1F42" w:rsidRPr="00F0088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мъстаку</w:t>
      </w:r>
      <w:r>
        <w:rPr>
          <w:b/>
          <w:szCs w:val="28"/>
          <w:lang w:val="bg-BG"/>
        </w:rPr>
        <w:t xml:space="preserve">лки </w:t>
      </w:r>
      <w:r>
        <w:rPr>
          <w:i/>
          <w:szCs w:val="28"/>
          <w:lang w:val="bg-BG"/>
        </w:rPr>
        <w:t>мъстъку</w:t>
      </w:r>
      <w:r>
        <w:rPr>
          <w:i/>
          <w:szCs w:val="28"/>
          <w:lang w:val="bg-BG"/>
        </w:rPr>
        <w:t xml:space="preserve">лки </w:t>
      </w:r>
      <w:r>
        <w:rPr>
          <w:szCs w:val="28"/>
          <w:lang w:val="bg-BG"/>
        </w:rPr>
        <w:t xml:space="preserve">Дребни тестени сладки, омесени с маджун </w:t>
      </w:r>
      <w:r w:rsidRPr="00762F38">
        <w:rPr>
          <w:i/>
          <w:szCs w:val="28"/>
        </w:rPr>
        <w:t>‘</w:t>
      </w:r>
      <w:r w:rsidRPr="00762F38">
        <w:rPr>
          <w:i/>
          <w:szCs w:val="28"/>
          <w:lang w:val="bg-BG"/>
        </w:rPr>
        <w:t>петмез</w:t>
      </w:r>
      <w:r w:rsidRPr="00762F38">
        <w:rPr>
          <w:i/>
          <w:szCs w:val="28"/>
        </w:rPr>
        <w:t>’</w:t>
      </w:r>
      <w:r>
        <w:rPr>
          <w:szCs w:val="28"/>
          <w:lang w:val="bg-BG"/>
        </w:rPr>
        <w:t xml:space="preserve"> от захарна тръстика. </w:t>
      </w:r>
      <w:r>
        <w:rPr>
          <w:i/>
          <w:szCs w:val="28"/>
          <w:lang w:val="bg-BG"/>
        </w:rPr>
        <w:t>Направих на децата мъстакулки.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тя, да изм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т’ъ, дъ изм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т’ъ</w:t>
      </w:r>
      <w:r w:rsidRPr="00D85910">
        <w:rPr>
          <w:szCs w:val="28"/>
          <w:lang w:val="bg-BG"/>
        </w:rPr>
        <w:t xml:space="preserve"> За птица: лежа върху яйцата, за да се излюпят пиленцата. </w:t>
      </w:r>
      <w:r w:rsidRPr="00D85910">
        <w:rPr>
          <w:i/>
          <w:szCs w:val="28"/>
          <w:lang w:val="bg-BG"/>
        </w:rPr>
        <w:t>Квачката измъти 15 пиленца.</w:t>
      </w:r>
    </w:p>
    <w:p w:rsidR="008B1F42" w:rsidRPr="00AE5B5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мъчноти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мъчнути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Трудност.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мюрд</w:t>
      </w:r>
      <w:r>
        <w:rPr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my</w:t>
      </w:r>
      <w:r w:rsidRPr="00D85910">
        <w:rPr>
          <w:szCs w:val="28"/>
          <w:lang w:val="bg-BG"/>
        </w:rPr>
        <w:softHyphen/>
        <w:t>ro</w:t>
      </w:r>
      <w:r w:rsidRPr="00D85910">
        <w:rPr>
          <w:szCs w:val="28"/>
          <w:lang w:val="bg-BG"/>
        </w:rPr>
        <w:softHyphen/>
        <w:t>di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) Магданоз.</w:t>
      </w:r>
    </w:p>
    <w:p w:rsidR="008B1F42" w:rsidRPr="00F0088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зам, да зам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зъм, дъ зъм’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зъм</w:t>
      </w:r>
      <w:r w:rsidRPr="00D85910">
        <w:rPr>
          <w:szCs w:val="28"/>
          <w:lang w:val="bg-BG"/>
        </w:rPr>
        <w:t xml:space="preserve"> (грц. moi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zo от ho</w:t>
      </w:r>
      <w:r w:rsidRPr="00D85910">
        <w:rPr>
          <w:szCs w:val="28"/>
          <w:lang w:val="bg-BG"/>
        </w:rPr>
        <w:softHyphen/>
        <w:t>mo</w:t>
      </w:r>
      <w:r w:rsidRPr="00D85910">
        <w:rPr>
          <w:szCs w:val="28"/>
          <w:lang w:val="bg-BG"/>
        </w:rPr>
        <w:softHyphen/>
        <w:t>iazo) Приличам.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Дончо мяза на баща си.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мя</w:t>
      </w:r>
      <w:r>
        <w:rPr>
          <w:b/>
          <w:szCs w:val="28"/>
          <w:lang w:val="bg-BG"/>
        </w:rPr>
        <w:t>ркам се, да се мя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мя</w:t>
      </w:r>
      <w:r>
        <w:rPr>
          <w:i/>
          <w:szCs w:val="28"/>
          <w:lang w:val="bg-BG"/>
        </w:rPr>
        <w:t>ркъм съ, дъ съ м</w:t>
      </w:r>
      <w:r w:rsidRPr="000D6E2E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рнъ </w:t>
      </w:r>
      <w:r>
        <w:rPr>
          <w:szCs w:val="28"/>
          <w:lang w:val="bg-BG"/>
        </w:rPr>
        <w:t>Появявам се за кратко време.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</w:t>
      </w:r>
    </w:p>
    <w:p w:rsidR="008B1F42" w:rsidRPr="00F00885" w:rsidRDefault="008B1F42" w:rsidP="004705F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мя</w:t>
      </w:r>
      <w:r>
        <w:rPr>
          <w:b/>
          <w:szCs w:val="28"/>
          <w:lang w:val="bg-BG"/>
        </w:rPr>
        <w:t>там</w:t>
      </w:r>
      <w:r w:rsidRPr="00943F4F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lang w:val="bg-BG"/>
        </w:rPr>
        <w:t>, да ме</w:t>
      </w:r>
      <w:r>
        <w:rPr>
          <w:b/>
          <w:szCs w:val="28"/>
          <w:lang w:val="bg-BG"/>
        </w:rPr>
        <w:t xml:space="preserve">тна </w:t>
      </w:r>
      <w:r>
        <w:rPr>
          <w:i/>
          <w:szCs w:val="28"/>
          <w:lang w:val="bg-BG"/>
        </w:rPr>
        <w:t>м</w:t>
      </w:r>
      <w:r w:rsidRPr="00717C16">
        <w:rPr>
          <w:i/>
          <w:szCs w:val="28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тъм, дъ ме</w:t>
      </w:r>
      <w:r>
        <w:rPr>
          <w:i/>
          <w:szCs w:val="28"/>
          <w:lang w:val="bg-BG"/>
        </w:rPr>
        <w:t xml:space="preserve">тнъ </w:t>
      </w:r>
      <w:r>
        <w:rPr>
          <w:szCs w:val="28"/>
          <w:lang w:val="bg-BG"/>
        </w:rPr>
        <w:t xml:space="preserve">1. Хвърлям, захвърлям. 2. Покривам, загъвам. 3. Слагам в пещ хляб или ястие, за да се изпече. </w:t>
      </w:r>
      <w:r>
        <w:rPr>
          <w:i/>
          <w:szCs w:val="28"/>
          <w:lang w:val="bg-BG"/>
        </w:rPr>
        <w:t>Момчето заспа, метни му одеяло да не настине.</w:t>
      </w:r>
    </w:p>
    <w:p w:rsidR="008B1F42" w:rsidRPr="00D50821" w:rsidRDefault="008B1F42" w:rsidP="004705F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мя</w:t>
      </w:r>
      <w:r>
        <w:rPr>
          <w:b/>
          <w:szCs w:val="28"/>
          <w:lang w:val="bg-BG"/>
        </w:rPr>
        <w:t>там</w:t>
      </w:r>
      <w:r w:rsidRPr="00943F4F">
        <w:rPr>
          <w:b/>
          <w:szCs w:val="28"/>
          <w:vertAlign w:val="superscript"/>
          <w:lang w:val="bg-BG"/>
        </w:rPr>
        <w:t>2</w:t>
      </w:r>
      <w:r>
        <w:rPr>
          <w:b/>
          <w:szCs w:val="28"/>
          <w:lang w:val="bg-BG"/>
        </w:rPr>
        <w:t>, да намя</w:t>
      </w:r>
      <w:r>
        <w:rPr>
          <w:b/>
          <w:szCs w:val="28"/>
          <w:lang w:val="bg-BG"/>
        </w:rPr>
        <w:t xml:space="preserve">там </w:t>
      </w:r>
      <w:r>
        <w:rPr>
          <w:i/>
          <w:szCs w:val="28"/>
          <w:lang w:val="bg-BG"/>
        </w:rPr>
        <w:t>м</w:t>
      </w:r>
      <w:r w:rsidRPr="004705F2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тъм, дъ нъм</w:t>
      </w:r>
      <w:r w:rsidRPr="004705F2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тъм </w:t>
      </w:r>
      <w:r>
        <w:rPr>
          <w:szCs w:val="28"/>
          <w:lang w:val="bg-BG"/>
        </w:rPr>
        <w:t xml:space="preserve"> Простирам, окачвам. </w:t>
      </w:r>
      <w:r>
        <w:rPr>
          <w:i/>
          <w:szCs w:val="28"/>
          <w:lang w:val="bg-BG"/>
        </w:rPr>
        <w:t xml:space="preserve">Намятах дрехите на върлината </w:t>
      </w:r>
      <w:r w:rsidRPr="00841569">
        <w:rPr>
          <w:szCs w:val="28"/>
        </w:rPr>
        <w:t>‘</w:t>
      </w:r>
      <w:r>
        <w:rPr>
          <w:szCs w:val="28"/>
          <w:lang w:val="bg-BG"/>
        </w:rPr>
        <w:t>хоризонтално окачен дървен прът</w:t>
      </w:r>
      <w:r w:rsidRPr="00841569">
        <w:rPr>
          <w:szCs w:val="28"/>
        </w:rPr>
        <w:t>’</w:t>
      </w:r>
      <w:r>
        <w:rPr>
          <w:i/>
          <w:szCs w:val="28"/>
          <w:lang w:val="bg-BG"/>
        </w:rPr>
        <w:t xml:space="preserve">  в одаята </w:t>
      </w:r>
      <w:r w:rsidRPr="00D50821">
        <w:rPr>
          <w:szCs w:val="28"/>
        </w:rPr>
        <w:t>‘</w:t>
      </w:r>
      <w:r>
        <w:rPr>
          <w:szCs w:val="28"/>
          <w:lang w:val="bg-BG"/>
        </w:rPr>
        <w:t>килер</w:t>
      </w:r>
      <w:r w:rsidRPr="00D50821">
        <w:rPr>
          <w:szCs w:val="28"/>
        </w:rPr>
        <w:t>’</w:t>
      </w:r>
      <w:r>
        <w:rPr>
          <w:szCs w:val="28"/>
          <w:lang w:val="bg-BG"/>
        </w:rPr>
        <w:t>.</w:t>
      </w:r>
    </w:p>
    <w:p w:rsidR="008B1F42" w:rsidRPr="00F83F4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мя</w:t>
      </w:r>
      <w:r>
        <w:rPr>
          <w:b/>
          <w:szCs w:val="28"/>
          <w:lang w:val="bg-BG"/>
        </w:rPr>
        <w:t xml:space="preserve">ткам </w:t>
      </w:r>
      <w:r>
        <w:rPr>
          <w:i/>
          <w:szCs w:val="28"/>
          <w:lang w:val="bg-BG"/>
        </w:rPr>
        <w:t>м</w:t>
      </w:r>
      <w:r w:rsidRPr="00717C16">
        <w:rPr>
          <w:i/>
          <w:szCs w:val="28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ткъм </w:t>
      </w:r>
      <w:r>
        <w:rPr>
          <w:szCs w:val="28"/>
          <w:lang w:val="bg-BG"/>
        </w:rPr>
        <w:t xml:space="preserve">Махам с ръка. </w:t>
      </w:r>
      <w:r>
        <w:rPr>
          <w:i/>
          <w:szCs w:val="28"/>
          <w:lang w:val="bg-BG"/>
        </w:rPr>
        <w:t>Мяткай на тракториста да спре трактора.</w:t>
      </w:r>
    </w:p>
    <w:p w:rsidR="008B1F42" w:rsidRPr="00547D24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Н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на </w:t>
      </w:r>
      <w:r>
        <w:rPr>
          <w:i/>
          <w:szCs w:val="28"/>
          <w:lang w:val="bg-BG"/>
        </w:rPr>
        <w:t xml:space="preserve">на </w:t>
      </w:r>
      <w:r>
        <w:rPr>
          <w:szCs w:val="28"/>
          <w:lang w:val="bg-BG"/>
        </w:rPr>
        <w:t xml:space="preserve">Межд. при даване, подкана, показване. Ето, виж, дръж, вземи. </w:t>
      </w:r>
      <w:r>
        <w:rPr>
          <w:i/>
          <w:szCs w:val="28"/>
          <w:lang w:val="bg-BG"/>
        </w:rPr>
        <w:t>На ти пари за хляб.</w:t>
      </w:r>
    </w:p>
    <w:p w:rsidR="008B1F42" w:rsidRPr="00E3797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на чуш </w:t>
      </w:r>
      <w:r>
        <w:rPr>
          <w:i/>
          <w:szCs w:val="28"/>
          <w:lang w:val="bg-BG"/>
        </w:rPr>
        <w:t xml:space="preserve">нъ чуш </w:t>
      </w:r>
      <w:r>
        <w:rPr>
          <w:szCs w:val="28"/>
          <w:lang w:val="bg-BG"/>
        </w:rPr>
        <w:t xml:space="preserve">На магаре – носене на дете, което сяда на преплетените като седалка ръце на двама души.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набедя</w:t>
      </w:r>
      <w:r>
        <w:rPr>
          <w:b/>
          <w:szCs w:val="28"/>
          <w:lang w:val="bg-BG"/>
        </w:rPr>
        <w:t>вам, да набедя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нъб</w:t>
      </w:r>
      <w:r w:rsidRPr="003C6CDF">
        <w:rPr>
          <w:i/>
          <w:szCs w:val="28"/>
          <w:lang w:val="bg-BG"/>
        </w:rPr>
        <w:t>’ъд’а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нъб</w:t>
      </w:r>
      <w:r w:rsidRPr="003C6CDF">
        <w:rPr>
          <w:i/>
          <w:szCs w:val="28"/>
          <w:lang w:val="bg-BG"/>
        </w:rPr>
        <w:t>’ъд’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Наклеветявам, обвинявам несправедливо.</w:t>
      </w:r>
    </w:p>
    <w:p w:rsidR="008B1F42" w:rsidRPr="00F0088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набика</w:t>
      </w:r>
      <w:r>
        <w:rPr>
          <w:b/>
          <w:szCs w:val="28"/>
          <w:lang w:val="bg-BG"/>
        </w:rPr>
        <w:t>лям, да набиколя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нъбика</w:t>
      </w:r>
      <w:r>
        <w:rPr>
          <w:i/>
          <w:szCs w:val="28"/>
          <w:lang w:val="bg-BG"/>
        </w:rPr>
        <w:t>л</w:t>
      </w:r>
      <w:r w:rsidRPr="003C6CDF">
        <w:rPr>
          <w:i/>
          <w:szCs w:val="28"/>
          <w:lang w:val="bg-BG"/>
        </w:rPr>
        <w:t>’ъм</w:t>
      </w:r>
      <w:r>
        <w:rPr>
          <w:i/>
          <w:szCs w:val="28"/>
          <w:lang w:val="bg-BG"/>
        </w:rPr>
        <w:t>, дъ нъбикул</w:t>
      </w:r>
      <w:r w:rsidRPr="003C6CDF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 w:rsidRPr="003C6CDF">
        <w:rPr>
          <w:szCs w:val="28"/>
          <w:lang w:val="bg-BG"/>
        </w:rPr>
        <w:t>О</w:t>
      </w:r>
      <w:r>
        <w:rPr>
          <w:szCs w:val="28"/>
          <w:lang w:val="bg-BG"/>
        </w:rPr>
        <w:t xml:space="preserve">бикалям периодично, посещавам, наглеждам. </w:t>
      </w:r>
      <w:r>
        <w:rPr>
          <w:i/>
          <w:szCs w:val="28"/>
          <w:lang w:val="bg-BG"/>
        </w:rPr>
        <w:t>Набикалям лозето.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навал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л’ъм, дъ нъвъл’ъ</w:t>
      </w:r>
      <w:r w:rsidRPr="00D85910">
        <w:rPr>
          <w:szCs w:val="28"/>
          <w:lang w:val="bg-BG"/>
        </w:rPr>
        <w:t xml:space="preserve"> Подкарвам животните надолу по хълма, по баира. </w:t>
      </w:r>
      <w:r w:rsidRPr="00D85910">
        <w:rPr>
          <w:i/>
          <w:szCs w:val="28"/>
          <w:lang w:val="bg-BG"/>
        </w:rPr>
        <w:t xml:space="preserve">Наваляй овцете, скоро ще </w:t>
      </w:r>
      <w:r>
        <w:rPr>
          <w:i/>
          <w:szCs w:val="28"/>
          <w:lang w:val="bg-BG"/>
        </w:rPr>
        <w:t>мръкне</w:t>
      </w:r>
      <w:r w:rsidRPr="00D85910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нави</w:t>
      </w:r>
      <w:r>
        <w:rPr>
          <w:b/>
          <w:szCs w:val="28"/>
          <w:lang w:val="bg-BG"/>
        </w:rPr>
        <w:t>квам, да нави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нъви</w:t>
      </w:r>
      <w:r>
        <w:rPr>
          <w:i/>
          <w:szCs w:val="28"/>
          <w:lang w:val="bg-BG"/>
        </w:rPr>
        <w:t>квъм, дъ нъви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 xml:space="preserve">Контролирам, проверявам чрез повикване. </w:t>
      </w:r>
      <w:r>
        <w:rPr>
          <w:i/>
          <w:szCs w:val="28"/>
          <w:lang w:val="bg-BG"/>
        </w:rPr>
        <w:t>Отивам на бостана, а ти навиквай децата, докато се върна.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навличам се, да се навлека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нъвли</w:t>
      </w:r>
      <w:r>
        <w:rPr>
          <w:i/>
          <w:szCs w:val="28"/>
          <w:lang w:val="bg-BG"/>
        </w:rPr>
        <w:t>чъм съ, дъ съ нъвл</w:t>
      </w:r>
      <w:r w:rsidRPr="002E1061">
        <w:rPr>
          <w:i/>
          <w:szCs w:val="28"/>
        </w:rPr>
        <w:t>’ъкъ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Обличам се с много или с дебели дрехи. </w:t>
      </w:r>
      <w:r>
        <w:rPr>
          <w:i/>
          <w:szCs w:val="28"/>
          <w:lang w:val="bg-BG"/>
        </w:rPr>
        <w:t>Не се навличай толкова, че ще се изпотиш.</w:t>
      </w:r>
    </w:p>
    <w:p w:rsidR="008B1F42" w:rsidRPr="00314B11" w:rsidRDefault="008B1F42" w:rsidP="003A58D2">
      <w:pPr>
        <w:ind w:firstLine="720"/>
        <w:jc w:val="both"/>
        <w:rPr>
          <w:szCs w:val="28"/>
          <w:lang w:val="bg-BG"/>
        </w:rPr>
      </w:pPr>
      <w:r w:rsidRPr="00314B11">
        <w:rPr>
          <w:b/>
          <w:szCs w:val="28"/>
          <w:lang w:val="bg-BG"/>
        </w:rPr>
        <w:t>наво</w:t>
      </w:r>
      <w:r w:rsidRPr="00314B11">
        <w:rPr>
          <w:b/>
          <w:szCs w:val="28"/>
          <w:lang w:val="bg-BG"/>
        </w:rPr>
        <w:t>дка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нъво</w:t>
      </w:r>
      <w:r>
        <w:rPr>
          <w:i/>
          <w:szCs w:val="28"/>
          <w:lang w:val="bg-BG"/>
        </w:rPr>
        <w:t xml:space="preserve">ткъ </w:t>
      </w:r>
      <w:r>
        <w:rPr>
          <w:szCs w:val="28"/>
          <w:lang w:val="bg-BG"/>
        </w:rPr>
        <w:t>Изображения, шарки, фигурки върху тъкано платно.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наво</w:t>
      </w:r>
      <w:r>
        <w:rPr>
          <w:b/>
          <w:szCs w:val="28"/>
          <w:lang w:val="bg-BG"/>
        </w:rPr>
        <w:t xml:space="preserve">й </w:t>
      </w:r>
      <w:r>
        <w:rPr>
          <w:i/>
          <w:szCs w:val="28"/>
          <w:lang w:val="bg-BG"/>
        </w:rPr>
        <w:t>нъво</w:t>
      </w:r>
      <w:r>
        <w:rPr>
          <w:i/>
          <w:szCs w:val="28"/>
          <w:lang w:val="bg-BG"/>
        </w:rPr>
        <w:t xml:space="preserve">й </w:t>
      </w:r>
      <w:r>
        <w:rPr>
          <w:szCs w:val="28"/>
          <w:lang w:val="bg-BG"/>
        </w:rPr>
        <w:t xml:space="preserve">Ивица плат, която се навива на крак под коляното, за да предпазва от студ. </w:t>
      </w:r>
      <w:r>
        <w:rPr>
          <w:i/>
          <w:szCs w:val="28"/>
          <w:lang w:val="bg-BG"/>
        </w:rPr>
        <w:t>Войнишки навои.</w:t>
      </w:r>
    </w:p>
    <w:p w:rsidR="008B1F42" w:rsidRPr="001F551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наву</w:t>
      </w:r>
      <w:r>
        <w:rPr>
          <w:b/>
          <w:szCs w:val="28"/>
          <w:lang w:val="bg-BG"/>
        </w:rPr>
        <w:t xml:space="preserve">ща </w:t>
      </w:r>
      <w:r>
        <w:rPr>
          <w:i/>
          <w:szCs w:val="28"/>
          <w:lang w:val="bg-BG"/>
        </w:rPr>
        <w:t>нъву</w:t>
      </w:r>
      <w:r>
        <w:rPr>
          <w:i/>
          <w:szCs w:val="28"/>
          <w:lang w:val="bg-BG"/>
        </w:rPr>
        <w:t xml:space="preserve">штъ </w:t>
      </w:r>
      <w:r>
        <w:rPr>
          <w:szCs w:val="28"/>
          <w:lang w:val="bg-BG"/>
        </w:rPr>
        <w:t>Навои – ивици плат, които се навиват на краката под колената, за да предпазват от студ.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нагне</w:t>
      </w:r>
      <w:r>
        <w:rPr>
          <w:b/>
          <w:szCs w:val="28"/>
          <w:lang w:val="bg-BG"/>
        </w:rPr>
        <w:t>здвам се, да се нагне</w:t>
      </w:r>
      <w:r>
        <w:rPr>
          <w:b/>
          <w:szCs w:val="28"/>
          <w:lang w:val="bg-BG"/>
        </w:rPr>
        <w:t xml:space="preserve">здя  </w:t>
      </w:r>
      <w:r>
        <w:rPr>
          <w:i/>
          <w:szCs w:val="28"/>
          <w:lang w:val="bg-BG"/>
        </w:rPr>
        <w:t>нъгне</w:t>
      </w:r>
      <w:r>
        <w:rPr>
          <w:i/>
          <w:szCs w:val="28"/>
          <w:lang w:val="bg-BG"/>
        </w:rPr>
        <w:t>здвъм</w:t>
      </w:r>
      <w:r w:rsidRPr="002F6851">
        <w:rPr>
          <w:i/>
          <w:szCs w:val="28"/>
          <w:lang w:val="bg-BG"/>
        </w:rPr>
        <w:t xml:space="preserve"> съ</w:t>
      </w:r>
      <w:r>
        <w:rPr>
          <w:i/>
          <w:szCs w:val="28"/>
          <w:lang w:val="bg-BG"/>
        </w:rPr>
        <w:t>, дъ съ нъгне</w:t>
      </w:r>
      <w:r>
        <w:rPr>
          <w:i/>
          <w:szCs w:val="28"/>
          <w:lang w:val="bg-BG"/>
        </w:rPr>
        <w:t>зд</w:t>
      </w:r>
      <w:r w:rsidRPr="00F43925">
        <w:rPr>
          <w:i/>
          <w:szCs w:val="28"/>
        </w:rPr>
        <w:t>’ъ</w:t>
      </w:r>
      <w:r w:rsidRPr="002F6851"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Намирам си място да седна, намествам се, настанявам се. </w:t>
      </w:r>
      <w:r>
        <w:rPr>
          <w:i/>
          <w:szCs w:val="28"/>
          <w:lang w:val="bg-BG"/>
        </w:rPr>
        <w:t>Нагнездих се в каруцата.</w:t>
      </w:r>
    </w:p>
    <w:p w:rsidR="008B1F42" w:rsidRPr="003E58D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нагри</w:t>
      </w:r>
      <w:r>
        <w:rPr>
          <w:b/>
          <w:szCs w:val="28"/>
          <w:lang w:val="bg-BG"/>
        </w:rPr>
        <w:t>бам, да нагреба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нъгри</w:t>
      </w:r>
      <w:r>
        <w:rPr>
          <w:i/>
          <w:szCs w:val="28"/>
          <w:lang w:val="bg-BG"/>
        </w:rPr>
        <w:t>бъм, дъ нъгрибъ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Греба, загребвам. </w:t>
      </w:r>
      <w:r>
        <w:rPr>
          <w:i/>
          <w:szCs w:val="28"/>
          <w:lang w:val="bg-BG"/>
        </w:rPr>
        <w:t xml:space="preserve">Нагрибам папур </w:t>
      </w:r>
      <w:r w:rsidRPr="006630C2">
        <w:rPr>
          <w:szCs w:val="28"/>
        </w:rPr>
        <w:t>‘</w:t>
      </w:r>
      <w:r>
        <w:rPr>
          <w:szCs w:val="28"/>
          <w:lang w:val="bg-BG"/>
        </w:rPr>
        <w:t>царевица</w:t>
      </w:r>
      <w:r w:rsidRPr="006630C2">
        <w:rPr>
          <w:szCs w:val="28"/>
        </w:rPr>
        <w:t>’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за пуйките.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вам, да наг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softHyphen/>
        <w:t>въм, дъ нъг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1. Сгъвам, прегъвам. 2. Ям лакомо. </w:t>
      </w:r>
      <w:r>
        <w:rPr>
          <w:i/>
          <w:szCs w:val="28"/>
          <w:lang w:val="bg-BG"/>
        </w:rPr>
        <w:t>Детето нагъва</w:t>
      </w:r>
      <w:r w:rsidRPr="00D85910">
        <w:rPr>
          <w:i/>
          <w:szCs w:val="28"/>
          <w:lang w:val="bg-BG"/>
        </w:rPr>
        <w:t xml:space="preserve">  спана</w:t>
      </w:r>
      <w:r>
        <w:rPr>
          <w:i/>
          <w:szCs w:val="28"/>
          <w:lang w:val="bg-BG"/>
        </w:rPr>
        <w:t xml:space="preserve">чник </w:t>
      </w:r>
      <w:r w:rsidRPr="005229C2">
        <w:rPr>
          <w:szCs w:val="28"/>
        </w:rPr>
        <w:t>‘</w:t>
      </w:r>
      <w:r>
        <w:rPr>
          <w:szCs w:val="28"/>
          <w:lang w:val="bg-BG"/>
        </w:rPr>
        <w:t>баница със спанак</w:t>
      </w:r>
      <w:r w:rsidRPr="005229C2">
        <w:rPr>
          <w:szCs w:val="28"/>
        </w:rPr>
        <w:t>’</w:t>
      </w:r>
      <w:r w:rsidRPr="00D85910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нагъ</w:t>
      </w:r>
      <w:r>
        <w:rPr>
          <w:b/>
          <w:szCs w:val="28"/>
          <w:lang w:val="bg-BG"/>
        </w:rPr>
        <w:t xml:space="preserve">грен </w:t>
      </w:r>
      <w:r>
        <w:rPr>
          <w:i/>
          <w:szCs w:val="28"/>
          <w:lang w:val="bg-BG"/>
        </w:rPr>
        <w:t>нъгъ</w:t>
      </w:r>
      <w:r>
        <w:rPr>
          <w:i/>
          <w:szCs w:val="28"/>
          <w:lang w:val="bg-BG"/>
        </w:rPr>
        <w:t>гр</w:t>
      </w:r>
      <w:r w:rsidRPr="00B34747">
        <w:rPr>
          <w:i/>
          <w:szCs w:val="28"/>
          <w:lang w:val="bg-BG"/>
        </w:rPr>
        <w:t xml:space="preserve">’ън </w:t>
      </w:r>
      <w:r>
        <w:rPr>
          <w:szCs w:val="28"/>
          <w:lang w:val="bg-BG"/>
        </w:rPr>
        <w:t>Сгърчен, набразден.</w:t>
      </w:r>
    </w:p>
    <w:p w:rsidR="008B1F42" w:rsidRPr="0002452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нагъ</w:t>
      </w:r>
      <w:r>
        <w:rPr>
          <w:b/>
          <w:szCs w:val="28"/>
          <w:lang w:val="bg-BG"/>
        </w:rPr>
        <w:t>чквам, да нагъ</w:t>
      </w:r>
      <w:r>
        <w:rPr>
          <w:b/>
          <w:szCs w:val="28"/>
          <w:lang w:val="bg-BG"/>
        </w:rPr>
        <w:t xml:space="preserve">чкам </w:t>
      </w:r>
      <w:r>
        <w:rPr>
          <w:i/>
          <w:szCs w:val="28"/>
          <w:lang w:val="bg-BG"/>
        </w:rPr>
        <w:t>нъгъ</w:t>
      </w:r>
      <w:r>
        <w:rPr>
          <w:i/>
          <w:szCs w:val="28"/>
          <w:lang w:val="bg-BG"/>
        </w:rPr>
        <w:t>чквъм, дъ нъгъ</w:t>
      </w:r>
      <w:r>
        <w:rPr>
          <w:i/>
          <w:szCs w:val="28"/>
          <w:lang w:val="bg-BG"/>
        </w:rPr>
        <w:t xml:space="preserve">чкъм </w:t>
      </w:r>
      <w:r>
        <w:rPr>
          <w:szCs w:val="28"/>
          <w:lang w:val="bg-BG"/>
        </w:rPr>
        <w:t>Набутвам, струпвам, притискам.</w:t>
      </w:r>
    </w:p>
    <w:p w:rsidR="008B1F42" w:rsidRPr="002F6851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2F6851">
        <w:rPr>
          <w:b/>
          <w:szCs w:val="28"/>
          <w:lang w:val="bg-BG"/>
        </w:rPr>
        <w:t>на</w:t>
      </w:r>
      <w:r w:rsidRPr="002F6851">
        <w:rPr>
          <w:b/>
          <w:szCs w:val="28"/>
          <w:lang w:val="bg-BG"/>
        </w:rPr>
        <w:t>да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на</w:t>
      </w:r>
      <w:r>
        <w:rPr>
          <w:i/>
          <w:szCs w:val="28"/>
          <w:lang w:val="bg-BG"/>
        </w:rPr>
        <w:t xml:space="preserve">дъ </w:t>
      </w:r>
      <w:r>
        <w:rPr>
          <w:szCs w:val="28"/>
          <w:lang w:val="bg-BG"/>
        </w:rPr>
        <w:t xml:space="preserve">Допълнително парче плат, връв, въже, метал, дъска и др. за удължаване или разширяване на дреха, покривка, простир  и др. </w:t>
      </w:r>
      <w:r>
        <w:rPr>
          <w:i/>
          <w:szCs w:val="28"/>
          <w:lang w:val="bg-BG"/>
        </w:rPr>
        <w:t>Вървата е къса, завържи нада.</w:t>
      </w:r>
      <w:r w:rsidRPr="002F6851">
        <w:rPr>
          <w:b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надв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 се, да се надвеся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нъдв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 съ, дъ съ нъдв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Навеждам се, наклонявам се.</w:t>
      </w:r>
    </w:p>
    <w:p w:rsidR="008B1F42" w:rsidRPr="00AE4BD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надви</w:t>
      </w:r>
      <w:r>
        <w:rPr>
          <w:b/>
          <w:szCs w:val="28"/>
          <w:lang w:val="bg-BG"/>
        </w:rPr>
        <w:t>вам, да надви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нъдви</w:t>
      </w:r>
      <w:r>
        <w:rPr>
          <w:i/>
          <w:szCs w:val="28"/>
          <w:lang w:val="bg-BG"/>
        </w:rPr>
        <w:t>въм, дъ нъдви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Побеждавам, преборвам, преодолявам.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</w:t>
      </w:r>
      <w:r>
        <w:rPr>
          <w:b/>
          <w:szCs w:val="28"/>
          <w:lang w:val="bg-BG"/>
        </w:rPr>
        <w:t xml:space="preserve">дник </w:t>
      </w:r>
      <w:r>
        <w:rPr>
          <w:i/>
          <w:szCs w:val="28"/>
          <w:lang w:val="bg-BG"/>
        </w:rPr>
        <w:t>на</w:t>
      </w:r>
      <w:r>
        <w:rPr>
          <w:i/>
          <w:szCs w:val="28"/>
          <w:lang w:val="bg-BG"/>
        </w:rPr>
        <w:t xml:space="preserve">дник </w:t>
      </w:r>
      <w:r>
        <w:rPr>
          <w:szCs w:val="28"/>
          <w:lang w:val="bg-BG"/>
        </w:rPr>
        <w:t>Надница –заплащане за един работен ден.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надни</w:t>
      </w:r>
      <w:r>
        <w:rPr>
          <w:b/>
          <w:szCs w:val="28"/>
          <w:lang w:val="bg-BG"/>
        </w:rPr>
        <w:t>чам, да надни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нъдни</w:t>
      </w:r>
      <w:r>
        <w:rPr>
          <w:i/>
          <w:szCs w:val="28"/>
          <w:lang w:val="bg-BG"/>
        </w:rPr>
        <w:t>чъм, дъ нъдни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>Гледам тайно, скришом през малък отвор или пролука.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надру</w:t>
      </w:r>
      <w:r>
        <w:rPr>
          <w:b/>
          <w:szCs w:val="28"/>
          <w:lang w:val="bg-BG"/>
        </w:rPr>
        <w:t>ндям се, да са надру</w:t>
      </w:r>
      <w:r>
        <w:rPr>
          <w:b/>
          <w:szCs w:val="28"/>
          <w:lang w:val="bg-BG"/>
        </w:rPr>
        <w:t xml:space="preserve">ндя </w:t>
      </w:r>
      <w:r>
        <w:rPr>
          <w:i/>
          <w:szCs w:val="28"/>
          <w:lang w:val="bg-BG"/>
        </w:rPr>
        <w:t>нъдру</w:t>
      </w:r>
      <w:r>
        <w:rPr>
          <w:i/>
          <w:szCs w:val="28"/>
          <w:lang w:val="bg-BG"/>
        </w:rPr>
        <w:t>нд</w:t>
      </w:r>
      <w:r w:rsidRPr="005937FD">
        <w:rPr>
          <w:i/>
          <w:szCs w:val="28"/>
          <w:lang w:val="bg-BG"/>
        </w:rPr>
        <w:t>’ъм съ, дъ съ нъдру</w:t>
      </w:r>
      <w:r>
        <w:rPr>
          <w:i/>
          <w:szCs w:val="28"/>
          <w:lang w:val="bg-BG"/>
        </w:rPr>
        <w:t>нд</w:t>
      </w:r>
      <w:r w:rsidRPr="005937FD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Обличам се с много или с дебели дрехи, навличам се. </w:t>
      </w:r>
      <w:r>
        <w:rPr>
          <w:i/>
          <w:szCs w:val="28"/>
          <w:lang w:val="bg-BG"/>
        </w:rPr>
        <w:t>Какво си се надрундила, времето не е студено.</w:t>
      </w:r>
    </w:p>
    <w:p w:rsidR="008B1F42" w:rsidRPr="00120C9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наду</w:t>
      </w:r>
      <w:r>
        <w:rPr>
          <w:b/>
          <w:szCs w:val="28"/>
          <w:lang w:val="bg-BG"/>
        </w:rPr>
        <w:t>пвам се, да се наду</w:t>
      </w:r>
      <w:r>
        <w:rPr>
          <w:b/>
          <w:szCs w:val="28"/>
          <w:lang w:val="bg-BG"/>
        </w:rPr>
        <w:t xml:space="preserve">пя </w:t>
      </w:r>
      <w:r>
        <w:rPr>
          <w:i/>
          <w:szCs w:val="28"/>
          <w:lang w:val="bg-BG"/>
        </w:rPr>
        <w:t>нъду</w:t>
      </w:r>
      <w:r>
        <w:rPr>
          <w:i/>
          <w:szCs w:val="28"/>
          <w:lang w:val="bg-BG"/>
        </w:rPr>
        <w:t>пвъм съ, дъ съ нъду</w:t>
      </w:r>
      <w:r>
        <w:rPr>
          <w:i/>
          <w:szCs w:val="28"/>
          <w:lang w:val="bg-BG"/>
        </w:rPr>
        <w:t>п</w:t>
      </w:r>
      <w:r w:rsidRPr="00120C9B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Навеждам се ниско до земята, гъзуря се, гъзурча се.</w:t>
      </w:r>
    </w:p>
    <w:p w:rsidR="008B1F42" w:rsidRPr="00E7065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</w:t>
      </w:r>
      <w:r>
        <w:rPr>
          <w:b/>
          <w:szCs w:val="28"/>
          <w:lang w:val="bg-BG"/>
        </w:rPr>
        <w:t>дя, да пона</w:t>
      </w:r>
      <w:r>
        <w:rPr>
          <w:b/>
          <w:szCs w:val="28"/>
          <w:lang w:val="bg-BG"/>
        </w:rPr>
        <w:t xml:space="preserve">дя </w:t>
      </w:r>
      <w:r>
        <w:rPr>
          <w:i/>
          <w:szCs w:val="28"/>
          <w:lang w:val="bg-BG"/>
        </w:rPr>
        <w:t>на</w:t>
      </w:r>
      <w:r>
        <w:rPr>
          <w:i/>
          <w:szCs w:val="28"/>
          <w:lang w:val="bg-BG"/>
        </w:rPr>
        <w:t>д</w:t>
      </w:r>
      <w:r w:rsidRPr="005937FD">
        <w:rPr>
          <w:i/>
          <w:szCs w:val="28"/>
          <w:lang w:val="bg-BG"/>
        </w:rPr>
        <w:t>’ъ, дъ пуна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д</w:t>
      </w:r>
      <w:r w:rsidRPr="005937FD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Удължавам или разширявам нещо чрез зашиване, завързване, заковаване и пр. на парче плат, връв, метал и др.   </w:t>
      </w:r>
    </w:p>
    <w:p w:rsidR="008B1F42" w:rsidRPr="00D85910" w:rsidRDefault="008B1F42" w:rsidP="003F4951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наж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бвам се, да се наж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бя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нъж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бвъм съ, дъ съ нъж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б’ъ</w:t>
      </w:r>
      <w:r w:rsidRPr="00D85910">
        <w:rPr>
          <w:szCs w:val="28"/>
          <w:lang w:val="bg-BG"/>
        </w:rPr>
        <w:t xml:space="preserve"> Лакомя се, грабя, трупам в голямо количество.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назл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нъзл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nazli от перс.) Срамежлив, въздържан</w:t>
      </w:r>
      <w:r>
        <w:rPr>
          <w:szCs w:val="28"/>
          <w:lang w:val="bg-BG"/>
        </w:rPr>
        <w:t>, превзет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назлънди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назлънди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нъзлънди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нъзлънди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nazlanmak) При</w:t>
      </w:r>
      <w:r w:rsidRPr="00D85910">
        <w:rPr>
          <w:szCs w:val="28"/>
          <w:lang w:val="bg-BG"/>
        </w:rPr>
        <w:softHyphen/>
        <w:t>видно отказвам, чакам да ме поканят няколко пъти, да ме уговарят, убежда</w:t>
      </w:r>
      <w:r>
        <w:rPr>
          <w:szCs w:val="28"/>
          <w:lang w:val="bg-BG"/>
        </w:rPr>
        <w:t>ват и едва тогава се съгласявам; превземам се, кокетнича, противя се.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Сядай на масата, не се назлъндисвай.</w:t>
      </w:r>
    </w:p>
    <w:p w:rsidR="008B1F42" w:rsidRPr="002E106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нака</w:t>
      </w:r>
      <w:r>
        <w:rPr>
          <w:b/>
          <w:szCs w:val="28"/>
          <w:lang w:val="bg-BG"/>
        </w:rPr>
        <w:t>звам се, да се нака</w:t>
      </w:r>
      <w:r>
        <w:rPr>
          <w:b/>
          <w:szCs w:val="28"/>
          <w:lang w:val="bg-BG"/>
        </w:rPr>
        <w:t xml:space="preserve">жа </w:t>
      </w:r>
      <w:r>
        <w:rPr>
          <w:i/>
          <w:szCs w:val="28"/>
          <w:lang w:val="bg-BG"/>
        </w:rPr>
        <w:t>нъка</w:t>
      </w:r>
      <w:r>
        <w:rPr>
          <w:i/>
          <w:szCs w:val="28"/>
          <w:lang w:val="bg-BG"/>
        </w:rPr>
        <w:t>звъм съ, дъ съ нъка</w:t>
      </w:r>
      <w:r>
        <w:rPr>
          <w:i/>
          <w:szCs w:val="28"/>
          <w:lang w:val="bg-BG"/>
        </w:rPr>
        <w:t xml:space="preserve">жъ </w:t>
      </w:r>
      <w:r>
        <w:rPr>
          <w:szCs w:val="28"/>
          <w:lang w:val="bg-BG"/>
        </w:rPr>
        <w:t xml:space="preserve">Измъчвам се от тежка работа, трепя се. </w:t>
      </w:r>
      <w:r>
        <w:rPr>
          <w:i/>
          <w:szCs w:val="28"/>
          <w:lang w:val="bg-BG"/>
        </w:rPr>
        <w:t>Наказвам се да мъкна на гръб сеното от ливадата.</w:t>
      </w:r>
    </w:p>
    <w:p w:rsidR="008B1F42" w:rsidRPr="00F7612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накази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нъкъзи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 xml:space="preserve">Тежък труд, мъчение. </w:t>
      </w:r>
      <w:r>
        <w:rPr>
          <w:i/>
          <w:szCs w:val="28"/>
          <w:lang w:val="bg-BG"/>
        </w:rPr>
        <w:t xml:space="preserve">Голямо наказило да мъкна вода от герана </w:t>
      </w:r>
      <w:r w:rsidRPr="00F76126">
        <w:rPr>
          <w:i/>
          <w:szCs w:val="28"/>
        </w:rPr>
        <w:t>‘</w:t>
      </w:r>
      <w:r>
        <w:rPr>
          <w:i/>
          <w:szCs w:val="28"/>
          <w:lang w:val="bg-BG"/>
        </w:rPr>
        <w:t>кладенец</w:t>
      </w:r>
      <w:r w:rsidRPr="00F76126">
        <w:rPr>
          <w:i/>
          <w:szCs w:val="28"/>
        </w:rPr>
        <w:t>’</w:t>
      </w:r>
      <w:r>
        <w:rPr>
          <w:i/>
          <w:szCs w:val="28"/>
          <w:lang w:val="bg-BG"/>
        </w:rPr>
        <w:t>.</w:t>
      </w:r>
    </w:p>
    <w:p w:rsidR="008B1F42" w:rsidRPr="00F7612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накла</w:t>
      </w:r>
      <w:r>
        <w:rPr>
          <w:b/>
          <w:szCs w:val="28"/>
          <w:lang w:val="bg-BG"/>
        </w:rPr>
        <w:t>ждам се, да се накла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нъкла</w:t>
      </w:r>
      <w:r>
        <w:rPr>
          <w:i/>
          <w:szCs w:val="28"/>
          <w:lang w:val="bg-BG"/>
        </w:rPr>
        <w:t>ждъм съ, дъ съ нъкла</w:t>
      </w:r>
      <w:r>
        <w:rPr>
          <w:i/>
          <w:szCs w:val="28"/>
          <w:lang w:val="bg-BG"/>
        </w:rPr>
        <w:t xml:space="preserve">м </w:t>
      </w:r>
      <w:r>
        <w:rPr>
          <w:szCs w:val="28"/>
          <w:lang w:val="bg-BG"/>
        </w:rPr>
        <w:t xml:space="preserve">Напълнявам, надебелявам, угоявам се. </w:t>
      </w:r>
      <w:r w:rsidRPr="00F76126">
        <w:rPr>
          <w:i/>
          <w:szCs w:val="28"/>
          <w:lang w:val="bg-BG"/>
        </w:rPr>
        <w:t>Л</w:t>
      </w:r>
      <w:r>
        <w:rPr>
          <w:i/>
          <w:szCs w:val="28"/>
          <w:lang w:val="bg-BG"/>
        </w:rPr>
        <w:t>еля ти се е наклала като биволица.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ми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ми</w:t>
      </w:r>
      <w:r w:rsidRPr="00D85910">
        <w:rPr>
          <w:szCs w:val="28"/>
          <w:lang w:val="bg-BG"/>
        </w:rPr>
        <w:t xml:space="preserve"> (тур. nalim от ар.) Дървени чехли само с ходило и каишка</w:t>
      </w:r>
      <w:r>
        <w:rPr>
          <w:szCs w:val="28"/>
          <w:lang w:val="bg-BG"/>
        </w:rPr>
        <w:t>, използвани предимно при къпане в банята</w:t>
      </w:r>
      <w:r w:rsidRPr="00D85910">
        <w:rPr>
          <w:szCs w:val="28"/>
          <w:lang w:val="bg-BG"/>
        </w:rPr>
        <w:t xml:space="preserve">. </w:t>
      </w:r>
      <w:r w:rsidRPr="00F76126">
        <w:rPr>
          <w:szCs w:val="28"/>
          <w:lang w:val="bg-BG"/>
        </w:rPr>
        <w:t>*</w:t>
      </w:r>
      <w:r w:rsidRPr="00D85910">
        <w:rPr>
          <w:i/>
          <w:szCs w:val="28"/>
          <w:lang w:val="bg-BG"/>
        </w:rPr>
        <w:t xml:space="preserve">Когато цъфнат налъмите. </w:t>
      </w:r>
      <w:r w:rsidRPr="00F76126">
        <w:rPr>
          <w:i/>
          <w:szCs w:val="28"/>
          <w:lang w:val="bg-BG"/>
        </w:rPr>
        <w:t>*</w:t>
      </w:r>
      <w:r>
        <w:rPr>
          <w:szCs w:val="28"/>
          <w:lang w:val="bg-BG"/>
        </w:rPr>
        <w:t>На куково лято. Няма да стане; никога.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нами</w:t>
      </w:r>
      <w:r>
        <w:rPr>
          <w:b/>
          <w:szCs w:val="28"/>
          <w:lang w:val="bg-BG"/>
        </w:rPr>
        <w:t>чам се, намъ</w:t>
      </w:r>
      <w:r>
        <w:rPr>
          <w:b/>
          <w:szCs w:val="28"/>
          <w:lang w:val="bg-BG"/>
        </w:rPr>
        <w:t>квам се, да се намъ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нъмичъм съ, нъмъ</w:t>
      </w:r>
      <w:r>
        <w:rPr>
          <w:i/>
          <w:szCs w:val="28"/>
          <w:lang w:val="bg-BG"/>
        </w:rPr>
        <w:t>квъм съ, дъ съ нъмъ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1. Нахално влизам в чужда къща, без да съм поканен. 2. Обличам дреха, която ми е тясна. 3. За напитки: пие се с удоволствие. </w:t>
      </w:r>
      <w:r>
        <w:rPr>
          <w:i/>
          <w:szCs w:val="28"/>
          <w:lang w:val="bg-BG"/>
        </w:rPr>
        <w:t xml:space="preserve">Едва се намъкнах в старата рокля. Виното е вкусно и неусетно се намича чешка </w:t>
      </w:r>
      <w:r w:rsidRPr="00F43925">
        <w:rPr>
          <w:szCs w:val="28"/>
        </w:rPr>
        <w:t>‘</w:t>
      </w:r>
      <w:r>
        <w:rPr>
          <w:szCs w:val="28"/>
          <w:lang w:val="bg-BG"/>
        </w:rPr>
        <w:t>чашка</w:t>
      </w:r>
      <w:r w:rsidRPr="00F43925">
        <w:rPr>
          <w:szCs w:val="28"/>
        </w:rPr>
        <w:t>’</w:t>
      </w:r>
      <w:r>
        <w:rPr>
          <w:i/>
          <w:szCs w:val="28"/>
          <w:lang w:val="bg-BG"/>
        </w:rPr>
        <w:t xml:space="preserve"> след чешка.</w:t>
      </w:r>
    </w:p>
    <w:p w:rsidR="008B1F42" w:rsidRPr="00B4760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наназа</w:t>
      </w:r>
      <w:r>
        <w:rPr>
          <w:b/>
          <w:szCs w:val="28"/>
          <w:lang w:val="bg-BG"/>
        </w:rPr>
        <w:t xml:space="preserve">д </w:t>
      </w:r>
      <w:r>
        <w:rPr>
          <w:i/>
          <w:szCs w:val="28"/>
          <w:lang w:val="bg-BG"/>
        </w:rPr>
        <w:t>нънъза</w:t>
      </w:r>
      <w:r>
        <w:rPr>
          <w:i/>
          <w:szCs w:val="28"/>
          <w:lang w:val="bg-BG"/>
        </w:rPr>
        <w:t xml:space="preserve">т </w:t>
      </w:r>
      <w:r>
        <w:rPr>
          <w:szCs w:val="28"/>
          <w:lang w:val="bg-BG"/>
        </w:rPr>
        <w:t xml:space="preserve">Назад. </w:t>
      </w:r>
      <w:r>
        <w:rPr>
          <w:i/>
          <w:szCs w:val="28"/>
          <w:lang w:val="bg-BG"/>
        </w:rPr>
        <w:t>Давай каруцата наназад.</w:t>
      </w:r>
    </w:p>
    <w:p w:rsidR="008B1F42" w:rsidRPr="00EE7D9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</w:t>
      </w:r>
      <w:r>
        <w:rPr>
          <w:b/>
          <w:szCs w:val="28"/>
          <w:lang w:val="bg-BG"/>
        </w:rPr>
        <w:t xml:space="preserve">нкам </w:t>
      </w:r>
      <w:r>
        <w:rPr>
          <w:i/>
          <w:szCs w:val="28"/>
          <w:lang w:val="bg-BG"/>
        </w:rPr>
        <w:t>на</w:t>
      </w:r>
      <w:r>
        <w:rPr>
          <w:i/>
          <w:szCs w:val="28"/>
          <w:lang w:val="bg-BG"/>
        </w:rPr>
        <w:t xml:space="preserve">нкъм </w:t>
      </w:r>
      <w:r>
        <w:rPr>
          <w:szCs w:val="28"/>
          <w:lang w:val="bg-BG"/>
        </w:rPr>
        <w:t xml:space="preserve">В детската реч: спя. </w:t>
      </w:r>
      <w:r>
        <w:rPr>
          <w:i/>
          <w:szCs w:val="28"/>
          <w:lang w:val="bg-BG"/>
        </w:rPr>
        <w:t>Време е да нанкаш.</w:t>
      </w:r>
    </w:p>
    <w:p w:rsidR="008B1F42" w:rsidRPr="00094FF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напла</w:t>
      </w:r>
      <w:r>
        <w:rPr>
          <w:b/>
          <w:szCs w:val="28"/>
          <w:lang w:val="bg-BG"/>
        </w:rPr>
        <w:t>щам, да наплатя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нъпла</w:t>
      </w:r>
      <w:r>
        <w:rPr>
          <w:i/>
          <w:szCs w:val="28"/>
          <w:lang w:val="bg-BG"/>
        </w:rPr>
        <w:t>штъм, дъ нъплът</w:t>
      </w:r>
      <w:r w:rsidRPr="00094FFB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Заплащам, плащам, изплащам. </w:t>
      </w:r>
      <w:r>
        <w:rPr>
          <w:i/>
          <w:szCs w:val="28"/>
          <w:lang w:val="bg-BG"/>
        </w:rPr>
        <w:t>Наплатих на чичо ти дяла от къщата.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вница</w:t>
      </w:r>
      <w:r w:rsidRPr="00D85910">
        <w:rPr>
          <w:i/>
          <w:szCs w:val="28"/>
          <w:lang w:val="bg-BG"/>
        </w:rPr>
        <w:t xml:space="preserve"> нъпри</w:t>
      </w:r>
      <w:r>
        <w:rPr>
          <w:i/>
          <w:szCs w:val="28"/>
          <w:lang w:val="bg-BG"/>
        </w:rPr>
        <w:t>̀в</w:t>
      </w:r>
      <w:r w:rsidRPr="00D85910">
        <w:rPr>
          <w:i/>
          <w:szCs w:val="28"/>
          <w:lang w:val="bg-BG"/>
        </w:rPr>
        <w:t xml:space="preserve">ницъ </w:t>
      </w:r>
      <w:r w:rsidRPr="00D85910">
        <w:rPr>
          <w:szCs w:val="28"/>
          <w:lang w:val="bg-BG"/>
        </w:rPr>
        <w:t>На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слу</w:t>
      </w:r>
      <w:r w:rsidRPr="00D85910">
        <w:rPr>
          <w:szCs w:val="28"/>
          <w:lang w:val="bg-BG"/>
        </w:rPr>
        <w:softHyphen/>
        <w:t>ки, без да мисля</w:t>
      </w:r>
      <w:r>
        <w:rPr>
          <w:szCs w:val="28"/>
          <w:lang w:val="bg-BG"/>
        </w:rPr>
        <w:t>, наприумица</w:t>
      </w:r>
      <w:r w:rsidRPr="00D85910">
        <w:rPr>
          <w:szCs w:val="28"/>
          <w:lang w:val="bg-BG"/>
        </w:rPr>
        <w:t>.</w:t>
      </w:r>
      <w:r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Помисли малко, не говори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напривница. </w:t>
      </w:r>
    </w:p>
    <w:p w:rsidR="008B1F42" w:rsidRPr="00F8034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напръ</w:t>
      </w:r>
      <w:r>
        <w:rPr>
          <w:b/>
          <w:szCs w:val="28"/>
          <w:lang w:val="bg-BG"/>
        </w:rPr>
        <w:t>хвам, да напръ</w:t>
      </w:r>
      <w:r>
        <w:rPr>
          <w:b/>
          <w:szCs w:val="28"/>
          <w:lang w:val="bg-BG"/>
        </w:rPr>
        <w:t xml:space="preserve">хна </w:t>
      </w:r>
      <w:r w:rsidRPr="002D37BC">
        <w:rPr>
          <w:i/>
          <w:szCs w:val="28"/>
          <w:lang w:val="bg-BG"/>
        </w:rPr>
        <w:t>нъпръ</w:t>
      </w:r>
      <w:r w:rsidRPr="002D37BC">
        <w:rPr>
          <w:i/>
          <w:szCs w:val="28"/>
          <w:lang w:val="bg-BG"/>
        </w:rPr>
        <w:t>ъвъм, дъ нъпръ</w:t>
      </w:r>
      <w:r w:rsidRPr="002D37BC">
        <w:rPr>
          <w:i/>
          <w:szCs w:val="28"/>
          <w:lang w:val="bg-BG"/>
        </w:rPr>
        <w:t xml:space="preserve">ънъ </w:t>
      </w:r>
      <w:r>
        <w:rPr>
          <w:szCs w:val="28"/>
          <w:lang w:val="bg-BG"/>
        </w:rPr>
        <w:t xml:space="preserve">Изсъхвам, ставам трошлив. </w:t>
      </w:r>
      <w:r>
        <w:rPr>
          <w:i/>
          <w:szCs w:val="28"/>
          <w:lang w:val="bg-BG"/>
        </w:rPr>
        <w:t>Бобът е напръхнал, зърното лесно се отделя.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мвам, да нар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мвъм, дъ нър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1. Нося нещо на рамо. 2. </w:t>
      </w:r>
      <w:r w:rsidRPr="00D85910">
        <w:rPr>
          <w:szCs w:val="28"/>
          <w:lang w:val="bg-BG"/>
        </w:rPr>
        <w:t>Нося тежък или обемист товар.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мвам се, да се нар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мвъм съ, дъ съ нър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Товаря се с тежък или обемист товар.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нари</w:t>
      </w:r>
      <w:r>
        <w:rPr>
          <w:b/>
          <w:szCs w:val="28"/>
          <w:lang w:val="bg-BG"/>
        </w:rPr>
        <w:t xml:space="preserve">вям </w:t>
      </w:r>
      <w:r>
        <w:rPr>
          <w:i/>
          <w:szCs w:val="28"/>
          <w:lang w:val="bg-BG"/>
        </w:rPr>
        <w:t>нъри</w:t>
      </w:r>
      <w:r>
        <w:rPr>
          <w:i/>
          <w:szCs w:val="28"/>
          <w:lang w:val="bg-BG"/>
        </w:rPr>
        <w:t>в</w:t>
      </w:r>
      <w:r w:rsidRPr="00F55142">
        <w:rPr>
          <w:i/>
          <w:szCs w:val="28"/>
        </w:rPr>
        <w:t xml:space="preserve">’ъм </w:t>
      </w:r>
      <w:r>
        <w:rPr>
          <w:szCs w:val="28"/>
          <w:lang w:val="bg-BG"/>
        </w:rPr>
        <w:t>Рева, плача.</w:t>
      </w:r>
    </w:p>
    <w:p w:rsidR="008B1F42" w:rsidRPr="00261470" w:rsidRDefault="008B1F42" w:rsidP="003F0466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нарося</w:t>
      </w:r>
      <w:r>
        <w:rPr>
          <w:b/>
          <w:szCs w:val="28"/>
          <w:lang w:val="bg-BG"/>
        </w:rPr>
        <w:t>ва, да нароси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нърус</w:t>
      </w:r>
      <w:r w:rsidRPr="00C24F62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въ, дъ нъруси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 дъжд: леко намокря, напръсква като роса. </w:t>
      </w:r>
      <w:r>
        <w:rPr>
          <w:i/>
          <w:szCs w:val="28"/>
          <w:lang w:val="bg-BG"/>
        </w:rPr>
        <w:t>Дъждът не поля градината, а само нароси листата.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нару</w:t>
      </w:r>
      <w:r>
        <w:rPr>
          <w:b/>
          <w:szCs w:val="28"/>
          <w:lang w:val="bg-BG"/>
        </w:rPr>
        <w:t>пвам, да нару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нъру</w:t>
      </w:r>
      <w:r>
        <w:rPr>
          <w:i/>
          <w:szCs w:val="28"/>
          <w:lang w:val="bg-BG"/>
        </w:rPr>
        <w:t>пвъм, дъ нъру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>Наклаждам огъня с тънки дърва, съчки, за да гори буйно, да пламти.</w:t>
      </w:r>
    </w:p>
    <w:p w:rsidR="008B1F42" w:rsidRPr="009952A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</w:t>
      </w:r>
      <w:r>
        <w:rPr>
          <w:b/>
          <w:szCs w:val="28"/>
          <w:lang w:val="bg-BG"/>
        </w:rPr>
        <w:t xml:space="preserve">ръки </w:t>
      </w:r>
      <w:r>
        <w:rPr>
          <w:i/>
          <w:szCs w:val="28"/>
          <w:lang w:val="bg-BG"/>
        </w:rPr>
        <w:t>на</w:t>
      </w:r>
      <w:r>
        <w:rPr>
          <w:i/>
          <w:szCs w:val="28"/>
          <w:lang w:val="bg-BG"/>
        </w:rPr>
        <w:t xml:space="preserve">ръки </w:t>
      </w:r>
      <w:r>
        <w:rPr>
          <w:szCs w:val="28"/>
          <w:lang w:val="bg-BG"/>
        </w:rPr>
        <w:t>Под ръка, удобно, уместно.</w:t>
      </w:r>
    </w:p>
    <w:p w:rsidR="008B1F42" w:rsidRPr="0011678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</w:t>
      </w:r>
      <w:r>
        <w:rPr>
          <w:b/>
          <w:szCs w:val="28"/>
          <w:lang w:val="bg-BG"/>
        </w:rPr>
        <w:t xml:space="preserve">ръч </w:t>
      </w:r>
      <w:r>
        <w:rPr>
          <w:i/>
          <w:szCs w:val="28"/>
          <w:lang w:val="bg-BG"/>
        </w:rPr>
        <w:t>на</w:t>
      </w:r>
      <w:r>
        <w:rPr>
          <w:i/>
          <w:szCs w:val="28"/>
          <w:lang w:val="bg-BG"/>
        </w:rPr>
        <w:t xml:space="preserve">ръч </w:t>
      </w:r>
      <w:r>
        <w:rPr>
          <w:szCs w:val="28"/>
          <w:lang w:val="bg-BG"/>
        </w:rPr>
        <w:t>Сноп дърва, съчки, сено, който може да се носи на ръце наведнъж.</w:t>
      </w:r>
    </w:p>
    <w:p w:rsidR="008B1F42" w:rsidRPr="0011678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наръ</w:t>
      </w:r>
      <w:r>
        <w:rPr>
          <w:b/>
          <w:szCs w:val="28"/>
          <w:lang w:val="bg-BG"/>
        </w:rPr>
        <w:t>чвам, да наръ</w:t>
      </w:r>
      <w:r>
        <w:rPr>
          <w:b/>
          <w:szCs w:val="28"/>
          <w:lang w:val="bg-BG"/>
        </w:rPr>
        <w:t xml:space="preserve">чам </w:t>
      </w:r>
      <w:r>
        <w:rPr>
          <w:i/>
          <w:szCs w:val="28"/>
          <w:lang w:val="bg-BG"/>
        </w:rPr>
        <w:t>нъръ</w:t>
      </w:r>
      <w:r>
        <w:rPr>
          <w:i/>
          <w:szCs w:val="28"/>
          <w:lang w:val="bg-BG"/>
        </w:rPr>
        <w:t>чвъм, дъ нъръ</w:t>
      </w:r>
      <w:r>
        <w:rPr>
          <w:i/>
          <w:szCs w:val="28"/>
          <w:lang w:val="bg-BG"/>
        </w:rPr>
        <w:t xml:space="preserve">чъм </w:t>
      </w:r>
      <w:r>
        <w:rPr>
          <w:szCs w:val="28"/>
          <w:lang w:val="bg-BG"/>
        </w:rPr>
        <w:t>Нареждам, заповядвам, поръчвам, заръчвам.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(рус. наряд) Определено количество земедел</w:t>
      </w:r>
      <w:r w:rsidRPr="00D85910">
        <w:rPr>
          <w:szCs w:val="28"/>
          <w:lang w:val="bg-BG"/>
        </w:rPr>
        <w:softHyphen/>
        <w:t>ски произведения и животински продукти, които производителят задължително предава на държавата срещу заплащане.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ждам, да насад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ждъм, дъ нъсъд’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За домашна птица: слагам да люпи пиленца, да мъти. </w:t>
      </w:r>
      <w:r w:rsidRPr="00D85910">
        <w:rPr>
          <w:i/>
          <w:szCs w:val="28"/>
          <w:lang w:val="bg-BG"/>
        </w:rPr>
        <w:t>Насадих червената кокошка с 20 яйца.</w:t>
      </w:r>
    </w:p>
    <w:p w:rsidR="008B1F42" w:rsidRPr="0011566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насво</w:t>
      </w:r>
      <w:r>
        <w:rPr>
          <w:b/>
          <w:szCs w:val="28"/>
          <w:lang w:val="bg-BG"/>
        </w:rPr>
        <w:t xml:space="preserve">с </w:t>
      </w:r>
      <w:r>
        <w:rPr>
          <w:i/>
          <w:szCs w:val="28"/>
          <w:lang w:val="bg-BG"/>
        </w:rPr>
        <w:t>нъсво</w:t>
      </w:r>
      <w:r>
        <w:rPr>
          <w:i/>
          <w:szCs w:val="28"/>
          <w:lang w:val="bg-BG"/>
        </w:rPr>
        <w:t xml:space="preserve">с </w:t>
      </w:r>
      <w:r>
        <w:rPr>
          <w:szCs w:val="28"/>
          <w:lang w:val="bg-BG"/>
        </w:rPr>
        <w:t xml:space="preserve">Приблизително, както дойде. </w:t>
      </w:r>
      <w:r>
        <w:rPr>
          <w:i/>
          <w:szCs w:val="28"/>
          <w:lang w:val="bg-BG"/>
        </w:rPr>
        <w:t>Отговарям насвос.</w:t>
      </w:r>
    </w:p>
    <w:p w:rsidR="008B1F42" w:rsidRPr="00021C8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наслу</w:t>
      </w:r>
      <w:r>
        <w:rPr>
          <w:b/>
          <w:szCs w:val="28"/>
          <w:lang w:val="bg-BG"/>
        </w:rPr>
        <w:t>швам, да наслу</w:t>
      </w:r>
      <w:r>
        <w:rPr>
          <w:b/>
          <w:szCs w:val="28"/>
          <w:lang w:val="bg-BG"/>
        </w:rPr>
        <w:t xml:space="preserve">шам </w:t>
      </w:r>
      <w:r>
        <w:rPr>
          <w:i/>
          <w:szCs w:val="28"/>
          <w:lang w:val="bg-BG"/>
        </w:rPr>
        <w:t>нъслу</w:t>
      </w:r>
      <w:r>
        <w:rPr>
          <w:i/>
          <w:szCs w:val="28"/>
          <w:lang w:val="bg-BG"/>
        </w:rPr>
        <w:t>швъм, дъ нъслу</w:t>
      </w:r>
      <w:r>
        <w:rPr>
          <w:i/>
          <w:szCs w:val="28"/>
          <w:lang w:val="bg-BG"/>
        </w:rPr>
        <w:t xml:space="preserve">шъм </w:t>
      </w:r>
      <w:r>
        <w:rPr>
          <w:szCs w:val="28"/>
          <w:lang w:val="bg-BG"/>
        </w:rPr>
        <w:t>Слушам, за да доловя шум или звук;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вслушвам се, ослушвам се. </w:t>
      </w:r>
      <w:r>
        <w:rPr>
          <w:i/>
          <w:szCs w:val="28"/>
          <w:lang w:val="bg-BG"/>
        </w:rPr>
        <w:t>Бебето заспа, наслушвай го.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насми</w:t>
      </w:r>
      <w:r>
        <w:rPr>
          <w:b/>
          <w:szCs w:val="28"/>
          <w:lang w:val="bg-BG"/>
        </w:rPr>
        <w:t>там, да насмета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нъсми</w:t>
      </w:r>
      <w:r>
        <w:rPr>
          <w:i/>
          <w:szCs w:val="28"/>
          <w:lang w:val="bg-BG"/>
        </w:rPr>
        <w:t>тъм, дъ нъсмитъ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Карам се, хокам, укорявам. </w:t>
      </w:r>
    </w:p>
    <w:p w:rsidR="008B1F42" w:rsidRPr="004B268D" w:rsidRDefault="008B1F42" w:rsidP="00E44764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насму</w:t>
      </w:r>
      <w:r>
        <w:rPr>
          <w:b/>
          <w:szCs w:val="28"/>
          <w:lang w:val="bg-BG"/>
        </w:rPr>
        <w:t>лвам, да насму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нъсму</w:t>
      </w:r>
      <w:r>
        <w:rPr>
          <w:i/>
          <w:szCs w:val="28"/>
          <w:lang w:val="bg-BG"/>
        </w:rPr>
        <w:t>лвъм, дъ нъсму</w:t>
      </w:r>
      <w:r>
        <w:rPr>
          <w:i/>
          <w:szCs w:val="28"/>
          <w:lang w:val="bg-BG"/>
        </w:rPr>
        <w:t>л</w:t>
      </w:r>
      <w:r w:rsidRPr="003B79BF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Бързо набирам плодове с листата. </w:t>
      </w:r>
      <w:r>
        <w:rPr>
          <w:i/>
          <w:szCs w:val="28"/>
          <w:lang w:val="bg-BG"/>
        </w:rPr>
        <w:t>Насмулих малко череши, вземи ги.</w:t>
      </w:r>
    </w:p>
    <w:p w:rsidR="008B1F42" w:rsidRPr="00D85910" w:rsidRDefault="008B1F42" w:rsidP="00F2166F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настивя</w:t>
      </w:r>
      <w:r>
        <w:rPr>
          <w:b/>
          <w:szCs w:val="28"/>
          <w:lang w:val="bg-BG"/>
        </w:rPr>
        <w:t>свам, да настивя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нъстив</w:t>
      </w:r>
      <w:r w:rsidRPr="00F2166F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свъм, дъ нъстив</w:t>
      </w:r>
      <w:r w:rsidRPr="00F2166F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(грц. stoiva)</w:t>
      </w:r>
      <w:r>
        <w:rPr>
          <w:szCs w:val="28"/>
          <w:lang w:val="bg-BG"/>
        </w:rPr>
        <w:t xml:space="preserve"> За дрехи, предмети: натрупвам, нахвърлям небрежно.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натаман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натаман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нътъмън’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нътъмън’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tamam от ар.) Правя вси</w:t>
      </w:r>
      <w:r>
        <w:rPr>
          <w:szCs w:val="28"/>
          <w:lang w:val="bg-BG"/>
        </w:rPr>
        <w:t>чко точно, както трябва да бъде; натъкмявам.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натарал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нквам, да натара</w:t>
      </w:r>
      <w:r w:rsidRPr="00D85910">
        <w:rPr>
          <w:b/>
          <w:szCs w:val="28"/>
          <w:lang w:val="bg-BG"/>
        </w:rPr>
        <w:softHyphen/>
        <w:t>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нътъръл’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нквъм, дъ нътъръл’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Натрупвам, събирам, пълня. </w:t>
      </w:r>
      <w:r w:rsidRPr="00D85910">
        <w:rPr>
          <w:i/>
          <w:szCs w:val="28"/>
          <w:lang w:val="bg-BG"/>
        </w:rPr>
        <w:t>Натаралянках тенджерата с боб. Момчето натаралянка двойките.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натарал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нквам се, да се на</w:t>
      </w:r>
      <w:r w:rsidRPr="00D85910">
        <w:rPr>
          <w:b/>
          <w:szCs w:val="28"/>
          <w:lang w:val="bg-BG"/>
        </w:rPr>
        <w:softHyphen/>
      </w:r>
      <w:r w:rsidRPr="00D85910">
        <w:rPr>
          <w:b/>
          <w:szCs w:val="28"/>
          <w:lang w:val="bg-BG"/>
        </w:rPr>
        <w:softHyphen/>
        <w:t>тарал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нътъръл’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нквъм съ, дъ съ нътъръл’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Напивам се, опиянявам се.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Пак си се натаралянкал в кръчмата.</w:t>
      </w:r>
    </w:p>
    <w:p w:rsidR="008B1F42" w:rsidRPr="0071314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натва</w:t>
      </w:r>
      <w:r>
        <w:rPr>
          <w:b/>
          <w:szCs w:val="28"/>
          <w:lang w:val="bg-BG"/>
        </w:rPr>
        <w:t>рвам, да натва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нътва</w:t>
      </w:r>
      <w:r>
        <w:rPr>
          <w:i/>
          <w:szCs w:val="28"/>
          <w:lang w:val="bg-BG"/>
        </w:rPr>
        <w:t>рвъм, дъ нътва</w:t>
      </w:r>
      <w:r>
        <w:rPr>
          <w:i/>
          <w:szCs w:val="28"/>
          <w:lang w:val="bg-BG"/>
        </w:rPr>
        <w:t>р</w:t>
      </w:r>
      <w:r w:rsidRPr="00713149">
        <w:rPr>
          <w:i/>
          <w:szCs w:val="28"/>
          <w:lang w:val="bg-BG"/>
        </w:rPr>
        <w:t xml:space="preserve">ъ </w:t>
      </w:r>
      <w:r>
        <w:rPr>
          <w:szCs w:val="28"/>
          <w:lang w:val="bg-BG"/>
        </w:rPr>
        <w:t xml:space="preserve">Натоварвам, товаря. </w:t>
      </w:r>
      <w:r>
        <w:rPr>
          <w:i/>
          <w:szCs w:val="28"/>
          <w:lang w:val="bg-BG"/>
        </w:rPr>
        <w:t>Натварихме каруцата с дърва.</w:t>
      </w:r>
    </w:p>
    <w:p w:rsidR="008B1F42" w:rsidRPr="00664C5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нати</w:t>
      </w:r>
      <w:r>
        <w:rPr>
          <w:b/>
          <w:szCs w:val="28"/>
          <w:lang w:val="bg-BG"/>
        </w:rPr>
        <w:t>рям, да нати</w:t>
      </w:r>
      <w:r>
        <w:rPr>
          <w:b/>
          <w:szCs w:val="28"/>
          <w:lang w:val="bg-BG"/>
        </w:rPr>
        <w:t xml:space="preserve">ря </w:t>
      </w:r>
      <w:r w:rsidRPr="00772E13">
        <w:rPr>
          <w:i/>
          <w:szCs w:val="28"/>
          <w:lang w:val="bg-BG"/>
        </w:rPr>
        <w:t>нъти</w:t>
      </w:r>
      <w:r w:rsidRPr="00772E13">
        <w:rPr>
          <w:i/>
          <w:szCs w:val="28"/>
          <w:lang w:val="bg-BG"/>
        </w:rPr>
        <w:t>р</w:t>
      </w:r>
      <w:r w:rsidRPr="00662E88">
        <w:rPr>
          <w:i/>
          <w:szCs w:val="28"/>
          <w:lang w:val="bg-BG"/>
        </w:rPr>
        <w:t>’</w:t>
      </w:r>
      <w:r w:rsidRPr="00772E13">
        <w:rPr>
          <w:i/>
          <w:szCs w:val="28"/>
          <w:lang w:val="bg-BG"/>
        </w:rPr>
        <w:t>ъм, дъ нъти</w:t>
      </w:r>
      <w:r w:rsidRPr="00772E13">
        <w:rPr>
          <w:i/>
          <w:szCs w:val="28"/>
          <w:lang w:val="bg-BG"/>
        </w:rPr>
        <w:t>р’ъ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Изпъждам, прогонвам. </w:t>
      </w:r>
      <w:r>
        <w:rPr>
          <w:i/>
          <w:szCs w:val="28"/>
          <w:lang w:val="bg-BG"/>
        </w:rPr>
        <w:t>Натирих овцете на паша.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натъкмя</w:t>
      </w:r>
      <w:r>
        <w:rPr>
          <w:b/>
          <w:szCs w:val="28"/>
          <w:lang w:val="bg-BG"/>
        </w:rPr>
        <w:t>вам се, да се натъкмя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нътъкм</w:t>
      </w:r>
      <w:r w:rsidRPr="0048101C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нътъкм</w:t>
      </w:r>
      <w:r w:rsidRPr="0048101C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Докарвам се, нагласявам се, спретвам се, гиздя се. </w:t>
      </w:r>
      <w:r>
        <w:rPr>
          <w:i/>
          <w:szCs w:val="28"/>
          <w:lang w:val="bg-BG"/>
        </w:rPr>
        <w:t>Къде отиваш, че така си се натъкмила?</w:t>
      </w:r>
    </w:p>
    <w:p w:rsidR="008B1F42" w:rsidRPr="00DF7A1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натъ</w:t>
      </w:r>
      <w:r>
        <w:rPr>
          <w:b/>
          <w:szCs w:val="28"/>
          <w:lang w:val="bg-BG"/>
        </w:rPr>
        <w:t>ртвам, да натъ</w:t>
      </w:r>
      <w:r>
        <w:rPr>
          <w:b/>
          <w:szCs w:val="28"/>
          <w:lang w:val="bg-BG"/>
        </w:rPr>
        <w:t xml:space="preserve">ртя </w:t>
      </w:r>
      <w:r>
        <w:rPr>
          <w:i/>
          <w:szCs w:val="28"/>
          <w:lang w:val="bg-BG"/>
        </w:rPr>
        <w:t>нътъ</w:t>
      </w:r>
      <w:r>
        <w:rPr>
          <w:i/>
          <w:szCs w:val="28"/>
          <w:lang w:val="bg-BG"/>
        </w:rPr>
        <w:t>ртвъм, дъ нътъ</w:t>
      </w:r>
      <w:r>
        <w:rPr>
          <w:i/>
          <w:szCs w:val="28"/>
          <w:lang w:val="bg-BG"/>
        </w:rPr>
        <w:t>рт</w:t>
      </w:r>
      <w:r w:rsidRPr="00DF7A13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Наблягам, подчертавам.</w:t>
      </w:r>
      <w:r>
        <w:rPr>
          <w:szCs w:val="28"/>
          <w:lang w:val="bg-BG"/>
        </w:rPr>
        <w:tab/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наумя</w:t>
      </w:r>
      <w:r>
        <w:rPr>
          <w:b/>
          <w:szCs w:val="28"/>
          <w:lang w:val="bg-BG"/>
        </w:rPr>
        <w:t>вам се, да се наумя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нъум</w:t>
      </w:r>
      <w:r w:rsidRPr="001F7C41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нъум</w:t>
      </w:r>
      <w:r w:rsidRPr="001F7C41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Замислям, твърдо решавам. </w:t>
      </w:r>
      <w:r>
        <w:rPr>
          <w:i/>
          <w:szCs w:val="28"/>
          <w:lang w:val="bg-BG"/>
        </w:rPr>
        <w:t>Наумила съм си да отида на панаира.</w:t>
      </w:r>
    </w:p>
    <w:p w:rsidR="008B1F42" w:rsidRPr="002D4C6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нафи</w:t>
      </w:r>
      <w:r>
        <w:rPr>
          <w:b/>
          <w:szCs w:val="28"/>
          <w:lang w:val="bg-BG"/>
        </w:rPr>
        <w:t>рквам се, да се нафи</w:t>
      </w:r>
      <w:r>
        <w:rPr>
          <w:b/>
          <w:szCs w:val="28"/>
          <w:lang w:val="bg-BG"/>
        </w:rPr>
        <w:t xml:space="preserve">ркам </w:t>
      </w:r>
      <w:r>
        <w:rPr>
          <w:i/>
          <w:szCs w:val="28"/>
          <w:lang w:val="bg-BG"/>
        </w:rPr>
        <w:t>нъфи</w:t>
      </w:r>
      <w:r>
        <w:rPr>
          <w:i/>
          <w:szCs w:val="28"/>
          <w:lang w:val="bg-BG"/>
        </w:rPr>
        <w:t>рквъм съ, дъ съ нъфи</w:t>
      </w:r>
      <w:r>
        <w:rPr>
          <w:i/>
          <w:szCs w:val="28"/>
          <w:lang w:val="bg-BG"/>
        </w:rPr>
        <w:t xml:space="preserve">ркъм </w:t>
      </w:r>
      <w:r>
        <w:rPr>
          <w:szCs w:val="28"/>
          <w:lang w:val="bg-BG"/>
        </w:rPr>
        <w:t>Напивам се, препивам, опиянявам се.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нач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нач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нъчукул’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нъчукул’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Заоби</w:t>
      </w:r>
      <w:r w:rsidRPr="00D85910">
        <w:rPr>
          <w:szCs w:val="28"/>
          <w:lang w:val="bg-BG"/>
        </w:rPr>
        <w:softHyphen/>
        <w:t xml:space="preserve">калям от всички страни, обграждам някого. </w:t>
      </w:r>
      <w:r w:rsidRPr="00D85910">
        <w:rPr>
          <w:i/>
          <w:szCs w:val="28"/>
          <w:lang w:val="bg-BG"/>
        </w:rPr>
        <w:t>Децата начукулиха даскала</w:t>
      </w:r>
      <w:r>
        <w:rPr>
          <w:i/>
          <w:szCs w:val="28"/>
          <w:lang w:val="bg-BG"/>
        </w:rPr>
        <w:t xml:space="preserve"> </w:t>
      </w:r>
      <w:r w:rsidRPr="005229C2">
        <w:rPr>
          <w:szCs w:val="28"/>
        </w:rPr>
        <w:t>‘</w:t>
      </w:r>
      <w:r w:rsidRPr="00B80ACB">
        <w:rPr>
          <w:szCs w:val="28"/>
          <w:lang w:val="bg-BG"/>
        </w:rPr>
        <w:t>учителя</w:t>
      </w:r>
      <w:r w:rsidRPr="005229C2">
        <w:rPr>
          <w:szCs w:val="28"/>
        </w:rPr>
        <w:t>’</w:t>
      </w:r>
      <w:r w:rsidRPr="00B80ACB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наха</w:t>
      </w:r>
      <w:r>
        <w:rPr>
          <w:b/>
          <w:szCs w:val="28"/>
          <w:lang w:val="bg-BG"/>
        </w:rPr>
        <w:t xml:space="preserve">кан </w:t>
      </w:r>
      <w:r>
        <w:rPr>
          <w:i/>
          <w:szCs w:val="28"/>
          <w:lang w:val="bg-BG"/>
        </w:rPr>
        <w:t>нъа</w:t>
      </w:r>
      <w:r>
        <w:rPr>
          <w:i/>
          <w:szCs w:val="28"/>
          <w:lang w:val="bg-BG"/>
        </w:rPr>
        <w:t xml:space="preserve">кън </w:t>
      </w:r>
      <w:r>
        <w:rPr>
          <w:szCs w:val="28"/>
          <w:lang w:val="bg-BG"/>
        </w:rPr>
        <w:t>Дързък, безочлив, нахален.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наха</w:t>
      </w:r>
      <w:r>
        <w:rPr>
          <w:b/>
          <w:szCs w:val="28"/>
          <w:lang w:val="bg-BG"/>
        </w:rPr>
        <w:t xml:space="preserve">лост </w:t>
      </w:r>
      <w:r>
        <w:rPr>
          <w:i/>
          <w:szCs w:val="28"/>
          <w:lang w:val="bg-BG"/>
        </w:rPr>
        <w:t>нъа</w:t>
      </w:r>
      <w:r>
        <w:rPr>
          <w:i/>
          <w:szCs w:val="28"/>
          <w:lang w:val="bg-BG"/>
        </w:rPr>
        <w:t xml:space="preserve">лус </w:t>
      </w:r>
      <w:r>
        <w:rPr>
          <w:szCs w:val="28"/>
          <w:lang w:val="bg-BG"/>
        </w:rPr>
        <w:t>Напразно, напусто, безрезултатно, безполезно.</w:t>
      </w:r>
    </w:p>
    <w:p w:rsidR="008B1F42" w:rsidRPr="00F567B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наху</w:t>
      </w:r>
      <w:r>
        <w:rPr>
          <w:b/>
          <w:szCs w:val="28"/>
          <w:lang w:val="bg-BG"/>
        </w:rPr>
        <w:t xml:space="preserve">квам </w:t>
      </w:r>
      <w:r>
        <w:rPr>
          <w:i/>
          <w:szCs w:val="28"/>
          <w:lang w:val="bg-BG"/>
        </w:rPr>
        <w:t>нъу</w:t>
      </w:r>
      <w:r>
        <w:rPr>
          <w:i/>
          <w:szCs w:val="28"/>
          <w:lang w:val="bg-BG"/>
        </w:rPr>
        <w:t xml:space="preserve">квъм </w:t>
      </w:r>
      <w:r>
        <w:rPr>
          <w:szCs w:val="28"/>
          <w:lang w:val="bg-BG"/>
        </w:rPr>
        <w:t>Хокам, карам се, ругая.</w:t>
      </w:r>
    </w:p>
    <w:p w:rsidR="008B1F42" w:rsidRPr="00A42881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нтям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нт’ъм</w:t>
      </w:r>
      <w:r w:rsidRPr="00D85910">
        <w:rPr>
          <w:szCs w:val="28"/>
          <w:lang w:val="bg-BG"/>
        </w:rPr>
        <w:t xml:space="preserve"> Ям, храня се лакомо.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Нашинтяй, не ме гледай.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нащърб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нащърб</w:t>
      </w:r>
      <w:r>
        <w:rPr>
          <w:rFonts w:ascii="TimesNakov" w:hAnsi="TimesNakov"/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нъштърб’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нъштърб’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От</w:t>
      </w:r>
      <w:r w:rsidRPr="00D85910">
        <w:rPr>
          <w:szCs w:val="28"/>
          <w:lang w:val="bg-BG"/>
        </w:rPr>
        <w:softHyphen/>
        <w:t>чупвам малко парченце от края на някакъв съд (чаша, чиния); пра</w:t>
      </w:r>
      <w:r w:rsidRPr="00D85910">
        <w:rPr>
          <w:szCs w:val="28"/>
          <w:lang w:val="bg-BG"/>
        </w:rPr>
        <w:softHyphen/>
        <w:t>вя нещо щърбо, неравно.</w:t>
      </w:r>
    </w:p>
    <w:p w:rsidR="008B1F42" w:rsidRPr="0095130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ная</w:t>
      </w:r>
      <w:r>
        <w:rPr>
          <w:b/>
          <w:szCs w:val="28"/>
          <w:lang w:val="bg-BG"/>
        </w:rPr>
        <w:t xml:space="preserve">дане </w:t>
      </w:r>
      <w:r>
        <w:rPr>
          <w:i/>
          <w:szCs w:val="28"/>
          <w:lang w:val="bg-BG"/>
        </w:rPr>
        <w:t>нъйа</w:t>
      </w:r>
      <w:r>
        <w:rPr>
          <w:i/>
          <w:szCs w:val="28"/>
          <w:lang w:val="bg-BG"/>
        </w:rPr>
        <w:t xml:space="preserve">дъни </w:t>
      </w:r>
      <w:r>
        <w:rPr>
          <w:szCs w:val="28"/>
          <w:lang w:val="bg-BG"/>
        </w:rPr>
        <w:t xml:space="preserve">Наяждане, нахранване. </w:t>
      </w:r>
      <w:r>
        <w:rPr>
          <w:i/>
          <w:szCs w:val="28"/>
          <w:lang w:val="bg-BG"/>
        </w:rPr>
        <w:t>Като нямаш наядане, имай поне спиране.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наялди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нъйълди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Тропосвам, зашивам ръчно парчета плат, като ги подготвям за шиене на машина. </w:t>
      </w:r>
      <w:r w:rsidRPr="00D85910">
        <w:rPr>
          <w:i/>
          <w:szCs w:val="28"/>
          <w:lang w:val="bg-BG"/>
        </w:rPr>
        <w:t xml:space="preserve">Наялдисай </w:t>
      </w:r>
      <w:r>
        <w:rPr>
          <w:i/>
          <w:szCs w:val="28"/>
          <w:lang w:val="bg-BG"/>
        </w:rPr>
        <w:t>дрешката</w:t>
      </w:r>
      <w:r w:rsidRPr="00D85910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неб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т-шек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ниб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т-шик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р </w:t>
      </w:r>
      <w:r w:rsidRPr="00D85910">
        <w:rPr>
          <w:szCs w:val="28"/>
          <w:lang w:val="bg-BG"/>
        </w:rPr>
        <w:t>(тур. nebat şekeri от ар. и перс.) Вид рафинирана захар на едри кристали.</w:t>
      </w:r>
    </w:p>
    <w:p w:rsidR="008B1F42" w:rsidRDefault="008B1F42" w:rsidP="008C2B1F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</w:t>
      </w:r>
      <w:r>
        <w:rPr>
          <w:b/>
          <w:szCs w:val="28"/>
          <w:lang w:val="bg-BG"/>
        </w:rPr>
        <w:t>е</w:t>
      </w: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я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нив’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Май, майче</w:t>
      </w:r>
      <w:r>
        <w:rPr>
          <w:szCs w:val="28"/>
          <w:lang w:val="bg-BG"/>
        </w:rPr>
        <w:t>, като че ли, може би</w:t>
      </w:r>
      <w:r w:rsidRPr="00D85910">
        <w:rPr>
          <w:szCs w:val="28"/>
          <w:lang w:val="bg-BG"/>
        </w:rPr>
        <w:t>.</w:t>
      </w:r>
    </w:p>
    <w:p w:rsidR="008B1F42" w:rsidRPr="008F3923" w:rsidRDefault="008B1F42" w:rsidP="008C2B1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неде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ниде</w:t>
      </w:r>
      <w:r>
        <w:rPr>
          <w:i/>
          <w:szCs w:val="28"/>
          <w:lang w:val="bg-BG"/>
        </w:rPr>
        <w:t>л</w:t>
      </w:r>
      <w:r w:rsidRPr="008F3923">
        <w:rPr>
          <w:i/>
          <w:szCs w:val="28"/>
        </w:rPr>
        <w:t xml:space="preserve">’ъ </w:t>
      </w:r>
      <w:r>
        <w:rPr>
          <w:szCs w:val="28"/>
          <w:lang w:val="bg-BG"/>
        </w:rPr>
        <w:t xml:space="preserve">Седмица. </w:t>
      </w:r>
      <w:r>
        <w:rPr>
          <w:i/>
          <w:szCs w:val="28"/>
          <w:lang w:val="bg-BG"/>
        </w:rPr>
        <w:t>Другата неделя трябва да се сеят краставиците.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ден </w:t>
      </w:r>
      <w:r w:rsidRPr="00D85910">
        <w:rPr>
          <w:i/>
          <w:szCs w:val="28"/>
          <w:lang w:val="bg-BG"/>
        </w:rPr>
        <w:t>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д’ън </w:t>
      </w:r>
      <w:r w:rsidRPr="00D85910">
        <w:rPr>
          <w:szCs w:val="28"/>
          <w:lang w:val="bg-BG"/>
        </w:rPr>
        <w:t xml:space="preserve">Никакъв, долен, лош. </w:t>
      </w:r>
      <w:r w:rsidRPr="00D85910">
        <w:rPr>
          <w:i/>
          <w:szCs w:val="28"/>
          <w:lang w:val="bg-BG"/>
        </w:rPr>
        <w:t>Свиня недна, пак е излязла от кочината.</w:t>
      </w:r>
    </w:p>
    <w:p w:rsidR="008B1F42" w:rsidRPr="00BA6C5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недома</w:t>
      </w:r>
      <w:r>
        <w:rPr>
          <w:b/>
          <w:szCs w:val="28"/>
          <w:lang w:val="bg-BG"/>
        </w:rPr>
        <w:t xml:space="preserve">слен </w:t>
      </w:r>
      <w:r>
        <w:rPr>
          <w:i/>
          <w:szCs w:val="28"/>
          <w:lang w:val="bg-BG"/>
        </w:rPr>
        <w:t>нидума</w:t>
      </w:r>
      <w:r>
        <w:rPr>
          <w:i/>
          <w:szCs w:val="28"/>
          <w:lang w:val="bg-BG"/>
        </w:rPr>
        <w:t>сл</w:t>
      </w:r>
      <w:r w:rsidRPr="00BA6C58">
        <w:rPr>
          <w:i/>
          <w:szCs w:val="28"/>
        </w:rPr>
        <w:t xml:space="preserve">’ън </w:t>
      </w:r>
      <w:r>
        <w:rPr>
          <w:szCs w:val="28"/>
          <w:lang w:val="bg-BG"/>
        </w:rPr>
        <w:t>Неумел, непохватен, нелогичен, неразумен.</w:t>
      </w:r>
    </w:p>
    <w:p w:rsidR="008B1F42" w:rsidRPr="0092368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недъ</w:t>
      </w:r>
      <w:r>
        <w:rPr>
          <w:b/>
          <w:szCs w:val="28"/>
          <w:lang w:val="bg-BG"/>
        </w:rPr>
        <w:t xml:space="preserve">гав </w:t>
      </w:r>
      <w:r>
        <w:rPr>
          <w:i/>
          <w:szCs w:val="28"/>
          <w:lang w:val="bg-BG"/>
        </w:rPr>
        <w:t>нидъ</w:t>
      </w:r>
      <w:r>
        <w:rPr>
          <w:i/>
          <w:szCs w:val="28"/>
          <w:lang w:val="bg-BG"/>
        </w:rPr>
        <w:t xml:space="preserve">гъф </w:t>
      </w:r>
      <w:r>
        <w:rPr>
          <w:szCs w:val="28"/>
          <w:lang w:val="bg-BG"/>
        </w:rPr>
        <w:t>Човек с физически недостътък, сакат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</w:t>
      </w:r>
      <w:r>
        <w:rPr>
          <w:b/>
          <w:szCs w:val="28"/>
          <w:lang w:val="bg-BG"/>
        </w:rPr>
        <w:t xml:space="preserve">кти </w:t>
      </w:r>
      <w:r>
        <w:rPr>
          <w:i/>
          <w:szCs w:val="28"/>
          <w:lang w:val="bg-BG"/>
        </w:rPr>
        <w:t>не</w:t>
      </w:r>
      <w:r>
        <w:rPr>
          <w:i/>
          <w:szCs w:val="28"/>
          <w:lang w:val="bg-BG"/>
        </w:rPr>
        <w:t xml:space="preserve">кти </w:t>
      </w:r>
      <w:r>
        <w:rPr>
          <w:szCs w:val="28"/>
          <w:lang w:val="bg-BG"/>
        </w:rPr>
        <w:t>Нокти.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немоти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нимути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Бедност, сиромашия.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немту</w:t>
      </w:r>
      <w:r>
        <w:rPr>
          <w:b/>
          <w:szCs w:val="28"/>
          <w:lang w:val="bg-BG"/>
        </w:rPr>
        <w:t xml:space="preserve">рник </w:t>
      </w:r>
      <w:r>
        <w:rPr>
          <w:i/>
          <w:szCs w:val="28"/>
          <w:lang w:val="bg-BG"/>
        </w:rPr>
        <w:t>н</w:t>
      </w:r>
      <w:r w:rsidRPr="00F95E25">
        <w:rPr>
          <w:i/>
          <w:szCs w:val="28"/>
          <w:lang w:val="bg-BG"/>
        </w:rPr>
        <w:t>’ъмту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рник </w:t>
      </w:r>
      <w:r>
        <w:rPr>
          <w:szCs w:val="28"/>
          <w:lang w:val="bg-BG"/>
        </w:rPr>
        <w:t xml:space="preserve">Мълчалив, намръщен, необщителен човек. </w:t>
      </w:r>
      <w:r>
        <w:rPr>
          <w:i/>
          <w:szCs w:val="28"/>
          <w:lang w:val="bg-BG"/>
        </w:rPr>
        <w:t>Какво мълчиш като немтурник.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</w:t>
      </w:r>
      <w:r>
        <w:rPr>
          <w:b/>
          <w:szCs w:val="28"/>
          <w:lang w:val="bg-BG"/>
        </w:rPr>
        <w:t>рде-не</w:t>
      </w:r>
      <w:r>
        <w:rPr>
          <w:b/>
          <w:szCs w:val="28"/>
          <w:lang w:val="bg-BG"/>
        </w:rPr>
        <w:t xml:space="preserve">рде </w:t>
      </w:r>
      <w:r>
        <w:rPr>
          <w:i/>
          <w:szCs w:val="28"/>
          <w:lang w:val="bg-BG"/>
        </w:rPr>
        <w:t>не</w:t>
      </w:r>
      <w:r>
        <w:rPr>
          <w:i/>
          <w:szCs w:val="28"/>
          <w:lang w:val="bg-BG"/>
        </w:rPr>
        <w:t>рд</w:t>
      </w:r>
      <w:r w:rsidRPr="00816416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-не</w:t>
      </w:r>
      <w:r>
        <w:rPr>
          <w:i/>
          <w:szCs w:val="28"/>
          <w:lang w:val="bg-BG"/>
        </w:rPr>
        <w:t>рд</w:t>
      </w:r>
      <w:r w:rsidRPr="00816416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 </w:t>
      </w:r>
      <w:r w:rsidRPr="004C407F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nereden</w:t>
      </w:r>
      <w:r w:rsidRPr="004C407F">
        <w:rPr>
          <w:szCs w:val="28"/>
          <w:lang w:val="bg-BG"/>
        </w:rPr>
        <w:t>-</w:t>
      </w:r>
      <w:r>
        <w:rPr>
          <w:szCs w:val="28"/>
          <w:lang w:val="en-US"/>
        </w:rPr>
        <w:t>nereye</w:t>
      </w:r>
      <w:r w:rsidRPr="004C407F">
        <w:rPr>
          <w:szCs w:val="28"/>
          <w:lang w:val="bg-BG"/>
        </w:rPr>
        <w:t>) Откъде-накъде.</w:t>
      </w:r>
    </w:p>
    <w:p w:rsidR="008B1F42" w:rsidRPr="0083644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</w:t>
      </w:r>
      <w:r>
        <w:rPr>
          <w:b/>
          <w:szCs w:val="28"/>
          <w:lang w:val="bg-BG"/>
        </w:rPr>
        <w:t xml:space="preserve">рез </w:t>
      </w:r>
      <w:r>
        <w:rPr>
          <w:i/>
          <w:szCs w:val="28"/>
          <w:lang w:val="bg-BG"/>
        </w:rPr>
        <w:t>не</w:t>
      </w:r>
      <w:r>
        <w:rPr>
          <w:i/>
          <w:szCs w:val="28"/>
          <w:lang w:val="bg-BG"/>
        </w:rPr>
        <w:t>р</w:t>
      </w:r>
      <w:r w:rsidRPr="00BA6C58">
        <w:rPr>
          <w:i/>
          <w:szCs w:val="28"/>
        </w:rPr>
        <w:t xml:space="preserve">’ъс </w:t>
      </w:r>
      <w:r>
        <w:rPr>
          <w:szCs w:val="28"/>
          <w:lang w:val="bg-BG"/>
        </w:rPr>
        <w:t>Мъжка свиня.</w:t>
      </w:r>
    </w:p>
    <w:p w:rsidR="008B1F42" w:rsidRPr="004C407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несвя</w:t>
      </w:r>
      <w:r>
        <w:rPr>
          <w:b/>
          <w:szCs w:val="28"/>
          <w:lang w:val="bg-BG"/>
        </w:rPr>
        <w:t xml:space="preserve">ст </w:t>
      </w:r>
      <w:r>
        <w:rPr>
          <w:i/>
          <w:szCs w:val="28"/>
          <w:lang w:val="bg-BG"/>
        </w:rPr>
        <w:t>нисв</w:t>
      </w:r>
      <w:r w:rsidRPr="004C407F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 </w:t>
      </w:r>
      <w:r>
        <w:rPr>
          <w:szCs w:val="28"/>
          <w:lang w:val="bg-BG"/>
        </w:rPr>
        <w:t>Безсъзнание.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сте</w:t>
      </w:r>
      <w:r w:rsidRPr="00D85910">
        <w:rPr>
          <w:szCs w:val="28"/>
          <w:lang w:val="bg-BG"/>
        </w:rPr>
        <w:t xml:space="preserve"> </w:t>
      </w:r>
      <w:r w:rsidRPr="00816416">
        <w:rPr>
          <w:i/>
          <w:szCs w:val="28"/>
          <w:lang w:val="bg-BG"/>
        </w:rPr>
        <w:t>нѐст</w:t>
      </w:r>
      <w:r w:rsidRPr="005229C2">
        <w:rPr>
          <w:i/>
          <w:szCs w:val="28"/>
        </w:rPr>
        <w:t>’ъ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Вместо.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вга-н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вга </w:t>
      </w:r>
      <w:r w:rsidRPr="00D85910">
        <w:rPr>
          <w:i/>
          <w:szCs w:val="28"/>
          <w:lang w:val="bg-BG"/>
        </w:rPr>
        <w:t>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вгъ-н’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вгъ </w:t>
      </w:r>
      <w:r w:rsidRPr="00D85910">
        <w:rPr>
          <w:szCs w:val="28"/>
          <w:lang w:val="bg-BG"/>
        </w:rPr>
        <w:t>По някое време.</w:t>
      </w:r>
    </w:p>
    <w:p w:rsidR="008B1F42" w:rsidRPr="001668B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ниша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ниша</w:t>
      </w:r>
      <w:r>
        <w:rPr>
          <w:i/>
          <w:szCs w:val="28"/>
          <w:lang w:val="bg-BG"/>
        </w:rPr>
        <w:t xml:space="preserve">н </w:t>
      </w:r>
      <w:r w:rsidRPr="001668BA">
        <w:rPr>
          <w:szCs w:val="28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ni</w:t>
      </w:r>
      <w:r w:rsidRPr="001668BA">
        <w:rPr>
          <w:szCs w:val="28"/>
        </w:rPr>
        <w:t>ş</w:t>
      </w:r>
      <w:r>
        <w:rPr>
          <w:szCs w:val="28"/>
          <w:lang w:val="en-US"/>
        </w:rPr>
        <w:t>an</w:t>
      </w:r>
      <w:r w:rsidRPr="001668BA">
        <w:rPr>
          <w:szCs w:val="28"/>
        </w:rPr>
        <w:t xml:space="preserve"> от перс.)</w:t>
      </w:r>
      <w:r>
        <w:rPr>
          <w:szCs w:val="28"/>
          <w:lang w:val="bg-BG"/>
        </w:rPr>
        <w:t xml:space="preserve"> 1. Белег, знак. 2. Даден дар от мома на момък като знак за обещание, че ще се омъжи за него.</w:t>
      </w:r>
    </w:p>
    <w:p w:rsidR="008B1F42" w:rsidRPr="00EB165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ни</w:t>
      </w:r>
      <w:r>
        <w:rPr>
          <w:b/>
          <w:szCs w:val="28"/>
          <w:lang w:val="bg-BG"/>
        </w:rPr>
        <w:t xml:space="preserve">щелки </w:t>
      </w:r>
      <w:r>
        <w:rPr>
          <w:i/>
          <w:szCs w:val="28"/>
          <w:lang w:val="bg-BG"/>
        </w:rPr>
        <w:t>ни</w:t>
      </w:r>
      <w:r>
        <w:rPr>
          <w:i/>
          <w:szCs w:val="28"/>
          <w:lang w:val="bg-BG"/>
        </w:rPr>
        <w:t>шт</w:t>
      </w:r>
      <w:r w:rsidRPr="00EB1658">
        <w:rPr>
          <w:i/>
          <w:szCs w:val="28"/>
        </w:rPr>
        <w:t xml:space="preserve">’ълки </w:t>
      </w:r>
      <w:r>
        <w:rPr>
          <w:szCs w:val="28"/>
          <w:lang w:val="bg-BG"/>
        </w:rPr>
        <w:t>Част от тъкачния стан, която дърпа нагоре и надолу нишките на основата и заплита вътъка.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но</w:t>
      </w:r>
      <w:r>
        <w:rPr>
          <w:b/>
          <w:szCs w:val="28"/>
          <w:lang w:val="bg-BG"/>
        </w:rPr>
        <w:t xml:space="preserve">ици </w:t>
      </w:r>
      <w:r>
        <w:rPr>
          <w:i/>
          <w:szCs w:val="28"/>
          <w:lang w:val="bg-BG"/>
        </w:rPr>
        <w:t>но</w:t>
      </w:r>
      <w:r>
        <w:rPr>
          <w:i/>
          <w:szCs w:val="28"/>
          <w:lang w:val="bg-BG"/>
        </w:rPr>
        <w:t xml:space="preserve">ици </w:t>
      </w:r>
      <w:r>
        <w:rPr>
          <w:szCs w:val="28"/>
          <w:lang w:val="bg-BG"/>
        </w:rPr>
        <w:t>Ножица.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но</w:t>
      </w:r>
      <w:r>
        <w:rPr>
          <w:b/>
          <w:szCs w:val="28"/>
          <w:lang w:val="bg-BG"/>
        </w:rPr>
        <w:t xml:space="preserve">кя </w:t>
      </w:r>
      <w:r>
        <w:rPr>
          <w:i/>
          <w:szCs w:val="28"/>
          <w:lang w:val="bg-BG"/>
        </w:rPr>
        <w:t>но</w:t>
      </w:r>
      <w:r>
        <w:rPr>
          <w:i/>
          <w:szCs w:val="28"/>
          <w:lang w:val="bg-BG"/>
        </w:rPr>
        <w:t>к</w:t>
      </w:r>
      <w:r w:rsidRPr="006138F4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Нокът.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ноще</w:t>
      </w:r>
      <w:r>
        <w:rPr>
          <w:b/>
          <w:szCs w:val="28"/>
          <w:lang w:val="bg-BG"/>
        </w:rPr>
        <w:t xml:space="preserve">с </w:t>
      </w:r>
      <w:r>
        <w:rPr>
          <w:i/>
          <w:szCs w:val="28"/>
          <w:lang w:val="bg-BG"/>
        </w:rPr>
        <w:t>нуште</w:t>
      </w:r>
      <w:r>
        <w:rPr>
          <w:i/>
          <w:szCs w:val="28"/>
          <w:lang w:val="bg-BG"/>
        </w:rPr>
        <w:t xml:space="preserve">с </w:t>
      </w:r>
      <w:r>
        <w:rPr>
          <w:szCs w:val="28"/>
          <w:lang w:val="bg-BG"/>
        </w:rPr>
        <w:t>През нощта, през изминалата нощ; нощеска.</w:t>
      </w:r>
    </w:p>
    <w:p w:rsidR="008B1F42" w:rsidRPr="00341E6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ноще</w:t>
      </w:r>
      <w:r>
        <w:rPr>
          <w:b/>
          <w:szCs w:val="28"/>
          <w:lang w:val="bg-BG"/>
        </w:rPr>
        <w:t xml:space="preserve">ска </w:t>
      </w:r>
      <w:r>
        <w:rPr>
          <w:i/>
          <w:szCs w:val="28"/>
          <w:lang w:val="bg-BG"/>
        </w:rPr>
        <w:t>нуште</w:t>
      </w:r>
      <w:r>
        <w:rPr>
          <w:i/>
          <w:szCs w:val="28"/>
          <w:lang w:val="bg-BG"/>
        </w:rPr>
        <w:t xml:space="preserve">скъ </w:t>
      </w:r>
      <w:r>
        <w:rPr>
          <w:szCs w:val="28"/>
          <w:lang w:val="bg-BG"/>
        </w:rPr>
        <w:t>През изминалата нощ; нощес.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нощов</w:t>
      </w:r>
      <w:r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нуштуви</w:t>
      </w:r>
      <w:r>
        <w:rPr>
          <w:i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Дървено корито, в което се меси тесто за хляб и се оставя да пренощува, за да втаса; нощв</w:t>
      </w:r>
      <w:r>
        <w:rPr>
          <w:rFonts w:ascii="TimesNakov" w:hAnsi="TimesNakov"/>
          <w:szCs w:val="28"/>
          <w:lang w:val="bg-BG"/>
        </w:rPr>
        <w:t>ѝ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нощ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нушт’</w:t>
      </w:r>
      <w:r>
        <w:rPr>
          <w:i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Нощем, през нощта.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жник</w:t>
      </w:r>
      <w:r w:rsidRPr="00D85910">
        <w:rPr>
          <w:szCs w:val="28"/>
          <w:lang w:val="bg-BG"/>
        </w:rPr>
        <w:t xml:space="preserve"> Външна то</w:t>
      </w:r>
      <w:r w:rsidRPr="00D85910">
        <w:rPr>
          <w:szCs w:val="28"/>
          <w:lang w:val="bg-BG"/>
        </w:rPr>
        <w:softHyphen/>
        <w:t>а</w:t>
      </w:r>
      <w:r w:rsidRPr="00D85910">
        <w:rPr>
          <w:szCs w:val="28"/>
          <w:lang w:val="bg-BG"/>
        </w:rPr>
        <w:softHyphen/>
        <w:t>летна, клозет на двора.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О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гва</w:t>
      </w:r>
      <w:r>
        <w:rPr>
          <w:b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 xml:space="preserve"> се, да се об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гн</w:t>
      </w:r>
      <w:r>
        <w:rPr>
          <w:b/>
          <w:szCs w:val="28"/>
          <w:lang w:val="bg-BG"/>
        </w:rPr>
        <w:t>а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гвъ</w:t>
      </w:r>
      <w:r>
        <w:rPr>
          <w:i/>
          <w:szCs w:val="28"/>
          <w:lang w:val="bg-BG"/>
        </w:rPr>
        <w:t>м</w:t>
      </w:r>
      <w:r w:rsidRPr="00D85910">
        <w:rPr>
          <w:i/>
          <w:szCs w:val="28"/>
          <w:lang w:val="bg-BG"/>
        </w:rPr>
        <w:t xml:space="preserve"> съ, дъ съ уб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гн</w:t>
      </w:r>
      <w:r w:rsidRPr="002F6DFB">
        <w:rPr>
          <w:i/>
          <w:szCs w:val="28"/>
        </w:rPr>
        <w:t>’ъ</w:t>
      </w:r>
      <w:r w:rsidRPr="00D85910">
        <w:rPr>
          <w:szCs w:val="28"/>
          <w:lang w:val="bg-BG"/>
        </w:rPr>
        <w:t xml:space="preserve"> За овца: раждам агне. </w:t>
      </w:r>
      <w:r w:rsidRPr="00D85910">
        <w:rPr>
          <w:i/>
          <w:szCs w:val="28"/>
          <w:lang w:val="bg-BG"/>
        </w:rPr>
        <w:t>Овцата се обагна с две агънца.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ждам, да об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</w:t>
      </w:r>
      <w:r w:rsidRPr="00D85910">
        <w:rPr>
          <w:i/>
          <w:szCs w:val="28"/>
          <w:lang w:val="bg-BG"/>
        </w:rPr>
        <w:softHyphen/>
        <w:t>дъм, дъ уб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</w:t>
      </w:r>
      <w:r w:rsidRPr="00D85910">
        <w:rPr>
          <w:szCs w:val="28"/>
          <w:lang w:val="bg-BG"/>
        </w:rPr>
        <w:t xml:space="preserve"> Казвам нещо, без да ме питат; доноснича, клеветя.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 човек или животно: б</w:t>
      </w:r>
      <w:r w:rsidRPr="00D85910">
        <w:rPr>
          <w:szCs w:val="28"/>
          <w:lang w:val="bg-BG"/>
        </w:rPr>
        <w:t>езделник, храненик</w:t>
      </w:r>
      <w:r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сницъ</w:t>
      </w:r>
      <w:r w:rsidRPr="00D85910">
        <w:rPr>
          <w:szCs w:val="28"/>
          <w:lang w:val="bg-BG"/>
        </w:rPr>
        <w:t xml:space="preserve"> Безделничка, храненица.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обивар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обивар</w:t>
      </w:r>
      <w:r>
        <w:rPr>
          <w:b/>
          <w:szCs w:val="28"/>
          <w:lang w:val="bg-BG"/>
        </w:rPr>
        <w:t>я̀</w:t>
      </w:r>
      <w:r w:rsidRPr="002F62E4">
        <w:rPr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i/>
          <w:szCs w:val="28"/>
          <w:lang w:val="bg-BG"/>
        </w:rPr>
        <w:t>уби</w:t>
      </w:r>
      <w:r w:rsidRPr="00D85910">
        <w:rPr>
          <w:rFonts w:ascii="TimesNakov" w:hAnsi="TimesNakov"/>
          <w:i/>
          <w:szCs w:val="28"/>
          <w:lang w:val="bg-BG"/>
        </w:rPr>
        <w:softHyphen/>
        <w:t>вър’</w:t>
      </w:r>
      <w:r>
        <w:rPr>
          <w:i/>
          <w:szCs w:val="28"/>
          <w:lang w:val="bg-BG"/>
        </w:rPr>
        <w:t>а̀</w:t>
      </w:r>
      <w:r w:rsidRPr="00D85910">
        <w:rPr>
          <w:rFonts w:ascii="TimesNakov" w:hAnsi="TimesNakov"/>
          <w:i/>
          <w:szCs w:val="28"/>
          <w:lang w:val="bg-BG"/>
        </w:rPr>
        <w:t>въм, дъ убивър’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rFonts w:ascii="TimesNakov" w:hAnsi="TimesNakov"/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аря, сварявам. </w:t>
      </w:r>
      <w:r w:rsidRPr="00D85910">
        <w:rPr>
          <w:i/>
          <w:szCs w:val="28"/>
          <w:lang w:val="bg-BG"/>
        </w:rPr>
        <w:t>Обиварих пет яйца.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обр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гвам, да обр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гна </w:t>
      </w:r>
      <w:r w:rsidRPr="00D85910">
        <w:rPr>
          <w:i/>
          <w:szCs w:val="28"/>
          <w:lang w:val="bg-BG"/>
        </w:rPr>
        <w:t>убр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гвъм, дъ убр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гнъ </w:t>
      </w:r>
      <w:r w:rsidRPr="00D85910">
        <w:rPr>
          <w:szCs w:val="28"/>
          <w:lang w:val="bg-BG"/>
        </w:rPr>
        <w:t xml:space="preserve">Свиквам, привиквам. </w:t>
      </w:r>
      <w:r w:rsidRPr="00D85910">
        <w:rPr>
          <w:i/>
          <w:szCs w:val="28"/>
          <w:lang w:val="bg-BG"/>
        </w:rPr>
        <w:t>Зимно време не паля печка, обръгнал съм на студ.</w:t>
      </w:r>
    </w:p>
    <w:p w:rsidR="008B1F42" w:rsidRPr="006138F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обу</w:t>
      </w:r>
      <w:r>
        <w:rPr>
          <w:b/>
          <w:szCs w:val="28"/>
          <w:lang w:val="bg-BG"/>
        </w:rPr>
        <w:t xml:space="preserve">ща </w:t>
      </w:r>
      <w:r>
        <w:rPr>
          <w:i/>
          <w:szCs w:val="28"/>
          <w:lang w:val="bg-BG"/>
        </w:rPr>
        <w:t>убу</w:t>
      </w:r>
      <w:r>
        <w:rPr>
          <w:i/>
          <w:szCs w:val="28"/>
          <w:lang w:val="bg-BG"/>
        </w:rPr>
        <w:t xml:space="preserve">штъ </w:t>
      </w:r>
      <w:r>
        <w:rPr>
          <w:szCs w:val="28"/>
          <w:lang w:val="bg-BG"/>
        </w:rPr>
        <w:t>Обувки.</w:t>
      </w:r>
    </w:p>
    <w:p w:rsidR="008B1F42" w:rsidRPr="00F01858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йквам, да ов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квъм, дъ 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йкъм</w:t>
      </w:r>
      <w:r w:rsidRPr="00D85910">
        <w:rPr>
          <w:szCs w:val="28"/>
          <w:lang w:val="bg-BG"/>
        </w:rPr>
        <w:t xml:space="preserve"> За дете: съжалявам, съчувствам, успокоявам. </w:t>
      </w:r>
      <w:r>
        <w:rPr>
          <w:i/>
          <w:szCs w:val="28"/>
          <w:lang w:val="bg-BG"/>
        </w:rPr>
        <w:t>Не овайквай детето, че ще го разглезиш.</w:t>
      </w:r>
    </w:p>
    <w:p w:rsidR="008B1F42" w:rsidRPr="00C7080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ове</w:t>
      </w:r>
      <w:r>
        <w:rPr>
          <w:b/>
          <w:szCs w:val="28"/>
          <w:lang w:val="bg-BG"/>
        </w:rPr>
        <w:t>свам, да ове</w:t>
      </w:r>
      <w:r>
        <w:rPr>
          <w:b/>
          <w:szCs w:val="28"/>
          <w:lang w:val="bg-BG"/>
        </w:rPr>
        <w:t xml:space="preserve">ся </w:t>
      </w:r>
      <w:r>
        <w:rPr>
          <w:i/>
          <w:szCs w:val="28"/>
          <w:lang w:val="bg-BG"/>
        </w:rPr>
        <w:t>уве</w:t>
      </w:r>
      <w:r>
        <w:rPr>
          <w:i/>
          <w:szCs w:val="28"/>
          <w:lang w:val="bg-BG"/>
        </w:rPr>
        <w:t>свъм, дъ уве</w:t>
      </w:r>
      <w:r>
        <w:rPr>
          <w:i/>
          <w:szCs w:val="28"/>
          <w:lang w:val="bg-BG"/>
        </w:rPr>
        <w:t>с</w:t>
      </w:r>
      <w:r w:rsidRPr="00C70801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Закачвам, окачвам. </w:t>
      </w:r>
      <w:r w:rsidRPr="001A1382">
        <w:rPr>
          <w:i/>
          <w:szCs w:val="28"/>
        </w:rPr>
        <w:t xml:space="preserve">*Овесвам нос </w:t>
      </w:r>
      <w:r>
        <w:rPr>
          <w:szCs w:val="28"/>
          <w:lang w:val="bg-BG"/>
        </w:rPr>
        <w:t xml:space="preserve">Отчайвам се.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ога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уга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Кога.</w:t>
      </w:r>
    </w:p>
    <w:p w:rsidR="008B1F42" w:rsidRPr="000D3DE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огла</w:t>
      </w:r>
      <w:r>
        <w:rPr>
          <w:b/>
          <w:szCs w:val="28"/>
          <w:lang w:val="bg-BG"/>
        </w:rPr>
        <w:t xml:space="preserve">вник </w:t>
      </w:r>
      <w:r>
        <w:rPr>
          <w:i/>
          <w:szCs w:val="28"/>
          <w:lang w:val="bg-BG"/>
        </w:rPr>
        <w:t>угла</w:t>
      </w:r>
      <w:r>
        <w:rPr>
          <w:i/>
          <w:szCs w:val="28"/>
          <w:lang w:val="bg-BG"/>
        </w:rPr>
        <w:t xml:space="preserve">вник </w:t>
      </w:r>
      <w:r>
        <w:rPr>
          <w:szCs w:val="28"/>
          <w:lang w:val="bg-BG"/>
        </w:rPr>
        <w:t>Приспособление за водене и привързване на рогат добитък.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огр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угр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В топонимията: ограничено с дувар</w:t>
      </w:r>
      <w:r>
        <w:rPr>
          <w:szCs w:val="28"/>
          <w:lang w:val="bg-BG"/>
        </w:rPr>
        <w:t xml:space="preserve"> </w:t>
      </w:r>
      <w:r w:rsidRPr="00327C7D">
        <w:rPr>
          <w:i/>
          <w:szCs w:val="28"/>
        </w:rPr>
        <w:t>‘</w:t>
      </w:r>
      <w:r w:rsidRPr="00327C7D">
        <w:rPr>
          <w:i/>
          <w:szCs w:val="28"/>
          <w:lang w:val="bg-BG"/>
        </w:rPr>
        <w:t>каменна ограда</w:t>
      </w:r>
      <w:r w:rsidRPr="00327C7D">
        <w:rPr>
          <w:i/>
          <w:szCs w:val="28"/>
        </w:rPr>
        <w:t>’</w:t>
      </w:r>
      <w:r w:rsidRPr="00327C7D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незастроено дворно място в чертите на селото.</w:t>
      </w:r>
    </w:p>
    <w:p w:rsidR="008B1F42" w:rsidRPr="00F7224A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огране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угръне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 xml:space="preserve">За мазнина и сланина: развален, вмирисан. </w:t>
      </w:r>
      <w:r>
        <w:rPr>
          <w:i/>
          <w:szCs w:val="28"/>
          <w:lang w:val="bg-BG"/>
        </w:rPr>
        <w:t>Огранена мас.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огри</w:t>
      </w:r>
      <w:r>
        <w:rPr>
          <w:b/>
          <w:szCs w:val="28"/>
          <w:lang w:val="bg-BG"/>
        </w:rPr>
        <w:t xml:space="preserve">бка </w:t>
      </w:r>
      <w:r>
        <w:rPr>
          <w:i/>
          <w:szCs w:val="28"/>
          <w:lang w:val="bg-BG"/>
        </w:rPr>
        <w:t>угри</w:t>
      </w:r>
      <w:r>
        <w:rPr>
          <w:i/>
          <w:szCs w:val="28"/>
          <w:lang w:val="bg-BG"/>
        </w:rPr>
        <w:t xml:space="preserve">пкъ </w:t>
      </w:r>
      <w:r>
        <w:rPr>
          <w:szCs w:val="28"/>
          <w:lang w:val="bg-BG"/>
        </w:rPr>
        <w:t xml:space="preserve">Метален инструмент за стъргане на остатъците от тесто в нощвите </w:t>
      </w:r>
      <w:r w:rsidRPr="00327C7D">
        <w:rPr>
          <w:i/>
          <w:szCs w:val="28"/>
        </w:rPr>
        <w:t>‘</w:t>
      </w:r>
      <w:r w:rsidRPr="00327C7D">
        <w:rPr>
          <w:i/>
          <w:szCs w:val="28"/>
          <w:lang w:val="bg-BG"/>
        </w:rPr>
        <w:t>дървено корито, в което се меси тесто за хляб</w:t>
      </w:r>
      <w:r w:rsidRPr="00327C7D">
        <w:rPr>
          <w:i/>
          <w:szCs w:val="28"/>
        </w:rPr>
        <w:t>’</w:t>
      </w:r>
      <w:r w:rsidRPr="00327C7D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гън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гън</w:t>
      </w:r>
      <w:r>
        <w:rPr>
          <w:szCs w:val="28"/>
          <w:lang w:val="bg-BG"/>
        </w:rPr>
        <w:t xml:space="preserve"> Горещина, жега. </w:t>
      </w:r>
      <w:r>
        <w:rPr>
          <w:i/>
          <w:szCs w:val="28"/>
          <w:lang w:val="bg-BG"/>
        </w:rPr>
        <w:t>Голям огън е на нивата.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ода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удъ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Вода.</w:t>
      </w:r>
    </w:p>
    <w:p w:rsidR="008B1F42" w:rsidRPr="0066574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дя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</w:t>
      </w:r>
      <w:r w:rsidRPr="00103D20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Ходя, вървя.</w:t>
      </w:r>
    </w:p>
    <w:p w:rsidR="008B1F42" w:rsidRPr="00F7224A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ода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удъй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oda) Дрешник, килер в селска къща.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Занеси юргана в одаята.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одж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ужа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ocak) Огнище с комин.</w:t>
      </w:r>
    </w:p>
    <w:p w:rsidR="008B1F42" w:rsidRPr="008841A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дма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 xml:space="preserve">дмъ </w:t>
      </w:r>
      <w:r>
        <w:rPr>
          <w:szCs w:val="28"/>
          <w:lang w:val="bg-BG"/>
        </w:rPr>
        <w:t>Веднага, незабавно, ей сега.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одър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дър</w:t>
      </w:r>
      <w:r w:rsidRPr="00D85910">
        <w:rPr>
          <w:szCs w:val="28"/>
          <w:lang w:val="bg-BG"/>
        </w:rPr>
        <w:t xml:space="preserve"> Дървено легло.</w:t>
      </w:r>
    </w:p>
    <w:p w:rsidR="008B1F42" w:rsidRPr="003F65E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дъм</w:t>
      </w:r>
      <w:r w:rsidRPr="00D85910">
        <w:rPr>
          <w:szCs w:val="28"/>
          <w:lang w:val="bg-BG"/>
        </w:rPr>
        <w:t xml:space="preserve"> Очаквам с</w:t>
      </w:r>
      <w:r>
        <w:rPr>
          <w:szCs w:val="28"/>
          <w:lang w:val="bg-BG"/>
        </w:rPr>
        <w:t xml:space="preserve"> голямо желание, с нетърпение; надявам се. </w:t>
      </w:r>
      <w:r>
        <w:rPr>
          <w:i/>
          <w:szCs w:val="28"/>
          <w:lang w:val="bg-BG"/>
        </w:rPr>
        <w:t>Баба ожида да види внуците си.</w:t>
      </w:r>
    </w:p>
    <w:p w:rsidR="008B1F42" w:rsidRPr="0079272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озъ</w:t>
      </w:r>
      <w:r>
        <w:rPr>
          <w:b/>
          <w:szCs w:val="28"/>
          <w:lang w:val="bg-BG"/>
        </w:rPr>
        <w:t>бвам се, да се озъ</w:t>
      </w:r>
      <w:r>
        <w:rPr>
          <w:b/>
          <w:szCs w:val="28"/>
          <w:lang w:val="bg-BG"/>
        </w:rPr>
        <w:t xml:space="preserve">бя </w:t>
      </w:r>
      <w:r>
        <w:rPr>
          <w:i/>
          <w:szCs w:val="28"/>
          <w:lang w:val="bg-BG"/>
        </w:rPr>
        <w:t>узъ</w:t>
      </w:r>
      <w:r>
        <w:rPr>
          <w:i/>
          <w:szCs w:val="28"/>
          <w:lang w:val="bg-BG"/>
        </w:rPr>
        <w:t>бвъм съ, дъ съ узъб</w:t>
      </w:r>
      <w:r w:rsidRPr="000E1F3A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 Умирам. </w:t>
      </w:r>
      <w:r>
        <w:rPr>
          <w:i/>
          <w:szCs w:val="28"/>
          <w:lang w:val="bg-BG"/>
        </w:rPr>
        <w:t>Някой ден ще дойдеш да ме видиш, а пък аз съм се озъбила.</w:t>
      </w:r>
    </w:p>
    <w:p w:rsidR="008B1F42" w:rsidRPr="00C66BC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йкам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 xml:space="preserve">йкъм </w:t>
      </w:r>
      <w:r>
        <w:rPr>
          <w:szCs w:val="28"/>
          <w:lang w:val="bg-BG"/>
        </w:rPr>
        <w:t>Хойкам – скитам, ходя безцелно, шляя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ок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okka) Мярка за тежина – 1,225 кг или 1,282 кг.</w:t>
      </w:r>
    </w:p>
    <w:p w:rsidR="008B1F42" w:rsidRDefault="008B1F42" w:rsidP="00CB33A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ока</w:t>
      </w:r>
      <w:r>
        <w:rPr>
          <w:b/>
          <w:szCs w:val="28"/>
          <w:lang w:val="bg-BG"/>
        </w:rPr>
        <w:t xml:space="preserve">йвам се </w:t>
      </w:r>
      <w:r>
        <w:rPr>
          <w:i/>
          <w:szCs w:val="28"/>
          <w:lang w:val="bg-BG"/>
        </w:rPr>
        <w:t>ука</w:t>
      </w:r>
      <w:r>
        <w:rPr>
          <w:i/>
          <w:szCs w:val="28"/>
          <w:lang w:val="bg-BG"/>
        </w:rPr>
        <w:t xml:space="preserve">йвъм съ </w:t>
      </w:r>
      <w:r w:rsidRPr="00D85910">
        <w:rPr>
          <w:szCs w:val="28"/>
          <w:lang w:val="bg-BG"/>
        </w:rPr>
        <w:t>Оплаквам се, тюхкам се</w:t>
      </w:r>
      <w:r>
        <w:rPr>
          <w:szCs w:val="28"/>
          <w:lang w:val="bg-BG"/>
        </w:rPr>
        <w:t>, вайкам се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u w:val="single"/>
          <w:lang w:val="bg-BG"/>
        </w:rPr>
      </w:pPr>
      <w:r>
        <w:rPr>
          <w:b/>
          <w:szCs w:val="28"/>
          <w:lang w:val="bg-BG"/>
        </w:rPr>
        <w:t>окатя</w:t>
      </w:r>
      <w:r>
        <w:rPr>
          <w:b/>
          <w:szCs w:val="28"/>
          <w:lang w:val="bg-BG"/>
        </w:rPr>
        <w:t>вам, да окатя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укът</w:t>
      </w:r>
      <w:r w:rsidRPr="00C60CFD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укът</w:t>
      </w:r>
      <w:r w:rsidRPr="00C60CFD">
        <w:rPr>
          <w:i/>
          <w:szCs w:val="28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Обединявам две или повече нишки от прежда, за да стане по-дебела и по-здрава.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околи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околи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уку</w:t>
      </w:r>
      <w:r w:rsidRPr="00D85910">
        <w:rPr>
          <w:i/>
          <w:szCs w:val="28"/>
          <w:lang w:val="bg-BG"/>
        </w:rPr>
        <w:softHyphen/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укули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Каня, при</w:t>
      </w:r>
      <w:r w:rsidRPr="00D85910">
        <w:rPr>
          <w:szCs w:val="28"/>
          <w:lang w:val="bg-BG"/>
        </w:rPr>
        <w:softHyphen/>
        <w:t xml:space="preserve">емам, събирам около себе си. </w:t>
      </w:r>
      <w:r w:rsidRPr="00D85910">
        <w:rPr>
          <w:i/>
          <w:szCs w:val="28"/>
          <w:lang w:val="bg-BG"/>
        </w:rPr>
        <w:t>Стига си околисвала комшийките.</w:t>
      </w:r>
    </w:p>
    <w:p w:rsidR="008B1F42" w:rsidRPr="007662D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окопи</w:t>
      </w:r>
      <w:r>
        <w:rPr>
          <w:b/>
          <w:szCs w:val="28"/>
          <w:lang w:val="bg-BG"/>
        </w:rPr>
        <w:t>твам се, да се окопи</w:t>
      </w:r>
      <w:r>
        <w:rPr>
          <w:b/>
          <w:szCs w:val="28"/>
          <w:lang w:val="bg-BG"/>
        </w:rPr>
        <w:t xml:space="preserve">тя </w:t>
      </w:r>
      <w:r>
        <w:rPr>
          <w:i/>
          <w:szCs w:val="28"/>
          <w:lang w:val="bg-BG"/>
        </w:rPr>
        <w:t>укупи</w:t>
      </w:r>
      <w:r>
        <w:rPr>
          <w:i/>
          <w:szCs w:val="28"/>
          <w:lang w:val="bg-BG"/>
        </w:rPr>
        <w:t>твъм съ, дъ съ укупи</w:t>
      </w:r>
      <w:r>
        <w:rPr>
          <w:i/>
          <w:szCs w:val="28"/>
          <w:lang w:val="bg-BG"/>
        </w:rPr>
        <w:t>т</w:t>
      </w:r>
      <w:r w:rsidRPr="007662DD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Съвземам се, идвам на себе си, бързо се ориентирам.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ксур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ксур</w:t>
      </w:r>
      <w:r w:rsidRPr="00D85910">
        <w:rPr>
          <w:szCs w:val="28"/>
          <w:lang w:val="bg-BG"/>
        </w:rPr>
        <w:t xml:space="preserve"> (соб. Oxford, град в Анг</w:t>
      </w:r>
      <w:r>
        <w:rPr>
          <w:szCs w:val="28"/>
          <w:lang w:val="bg-BG"/>
        </w:rPr>
        <w:t>лия) О</w:t>
      </w:r>
      <w:r w:rsidRPr="00D85910">
        <w:rPr>
          <w:szCs w:val="28"/>
          <w:lang w:val="bg-BG"/>
        </w:rPr>
        <w:t>ксворд</w:t>
      </w:r>
      <w:r>
        <w:rPr>
          <w:szCs w:val="28"/>
          <w:lang w:val="bg-BG"/>
        </w:rPr>
        <w:t xml:space="preserve"> – вид плътна памучна тъкан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окуму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укуму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oku</w:t>
      </w:r>
      <w:r w:rsidRPr="00D85910">
        <w:rPr>
          <w:szCs w:val="28"/>
          <w:lang w:val="bg-BG"/>
        </w:rPr>
        <w:softHyphen/>
        <w:t>muş) Самоуверен, настойчив, оправен</w:t>
      </w:r>
      <w:r>
        <w:rPr>
          <w:szCs w:val="28"/>
          <w:lang w:val="bg-BG"/>
        </w:rPr>
        <w:t xml:space="preserve">, пробивен </w:t>
      </w:r>
      <w:r w:rsidRPr="00D85910">
        <w:rPr>
          <w:szCs w:val="28"/>
          <w:lang w:val="bg-BG"/>
        </w:rPr>
        <w:t xml:space="preserve">човек. </w:t>
      </w:r>
    </w:p>
    <w:p w:rsidR="008B1F42" w:rsidRDefault="008B1F42" w:rsidP="000C1A8D">
      <w:pPr>
        <w:ind w:firstLine="708"/>
        <w:jc w:val="both"/>
        <w:rPr>
          <w:i/>
          <w:lang w:val="bg-BG"/>
        </w:rPr>
      </w:pPr>
      <w:r w:rsidRPr="00074DD6">
        <w:rPr>
          <w:b/>
          <w:lang w:val="bg-BG"/>
        </w:rPr>
        <w:t>о̀лан</w:t>
      </w:r>
      <w:r w:rsidRPr="00D85910">
        <w:rPr>
          <w:lang w:val="bg-BG"/>
        </w:rPr>
        <w:t xml:space="preserve"> </w:t>
      </w:r>
      <w:r w:rsidRPr="00074DD6">
        <w:rPr>
          <w:i/>
          <w:lang w:val="bg-BG"/>
        </w:rPr>
        <w:t>о̀лън</w:t>
      </w:r>
      <w:r w:rsidRPr="00074DD6">
        <w:rPr>
          <w:lang w:val="bg-BG"/>
        </w:rPr>
        <w:t xml:space="preserve"> (тур. </w:t>
      </w:r>
      <w:r w:rsidRPr="00D85910">
        <w:t>o</w:t>
      </w:r>
      <w:r w:rsidRPr="00074DD6">
        <w:rPr>
          <w:lang w:val="bg-BG"/>
        </w:rPr>
        <w:t>ğ</w:t>
      </w:r>
      <w:r w:rsidRPr="00D85910">
        <w:t>lan</w:t>
      </w:r>
      <w:r w:rsidRPr="00074DD6">
        <w:rPr>
          <w:lang w:val="bg-BG"/>
        </w:rPr>
        <w:t xml:space="preserve"> </w:t>
      </w:r>
      <w:r w:rsidRPr="00327C7D">
        <w:rPr>
          <w:i/>
          <w:lang w:val="bg-BG"/>
        </w:rPr>
        <w:t>‘момче’</w:t>
      </w:r>
      <w:r w:rsidRPr="00074DD6">
        <w:rPr>
          <w:lang w:val="bg-BG"/>
        </w:rPr>
        <w:t xml:space="preserve">) </w:t>
      </w:r>
      <w:r>
        <w:rPr>
          <w:lang w:val="bg-BG"/>
        </w:rPr>
        <w:t>Холан – ч</w:t>
      </w:r>
      <w:r w:rsidRPr="00074DD6">
        <w:rPr>
          <w:lang w:val="bg-BG"/>
        </w:rPr>
        <w:t>астица за усилване, упрек, учудване</w:t>
      </w:r>
      <w:r>
        <w:rPr>
          <w:lang w:val="bg-BG"/>
        </w:rPr>
        <w:t>.</w:t>
      </w:r>
      <w:r w:rsidRPr="00074DD6">
        <w:rPr>
          <w:lang w:val="bg-BG"/>
        </w:rPr>
        <w:t xml:space="preserve"> </w:t>
      </w:r>
      <w:r>
        <w:rPr>
          <w:lang w:val="bg-BG"/>
        </w:rPr>
        <w:t>Ч</w:t>
      </w:r>
      <w:r w:rsidRPr="00074DD6">
        <w:rPr>
          <w:lang w:val="bg-BG"/>
        </w:rPr>
        <w:t>овече, хайде де, пък.</w:t>
      </w:r>
      <w:r>
        <w:rPr>
          <w:lang w:val="bg-BG"/>
        </w:rPr>
        <w:t xml:space="preserve"> </w:t>
      </w:r>
      <w:r>
        <w:rPr>
          <w:i/>
          <w:lang w:val="bg-BG"/>
        </w:rPr>
        <w:t>Айде олан, опитай ракията.</w:t>
      </w:r>
    </w:p>
    <w:p w:rsidR="008B1F42" w:rsidRDefault="008B1F42" w:rsidP="000C1A8D">
      <w:pPr>
        <w:ind w:firstLine="708"/>
        <w:jc w:val="both"/>
        <w:rPr>
          <w:lang w:val="bg-BG"/>
        </w:rPr>
      </w:pPr>
      <w:r>
        <w:rPr>
          <w:b/>
          <w:lang w:val="bg-BG"/>
        </w:rPr>
        <w:t>олели</w:t>
      </w:r>
      <w:r>
        <w:rPr>
          <w:b/>
          <w:lang w:val="bg-BG"/>
        </w:rPr>
        <w:t xml:space="preserve">я </w:t>
      </w:r>
      <w:r>
        <w:rPr>
          <w:i/>
          <w:lang w:val="bg-BG"/>
        </w:rPr>
        <w:t>улили</w:t>
      </w:r>
      <w:r>
        <w:rPr>
          <w:i/>
          <w:lang w:val="bg-BG"/>
        </w:rPr>
        <w:t xml:space="preserve">йъ </w:t>
      </w:r>
      <w:r>
        <w:rPr>
          <w:lang w:val="bg-BG"/>
        </w:rPr>
        <w:t>Шум, врява, караница.</w:t>
      </w:r>
    </w:p>
    <w:p w:rsidR="008B1F42" w:rsidRPr="002C544D" w:rsidRDefault="008B1F42" w:rsidP="000C1A8D">
      <w:pPr>
        <w:ind w:firstLine="708"/>
        <w:jc w:val="both"/>
        <w:rPr>
          <w:lang w:val="bg-BG"/>
        </w:rPr>
      </w:pPr>
      <w:r>
        <w:rPr>
          <w:b/>
          <w:lang w:val="bg-BG"/>
        </w:rPr>
        <w:t>о</w:t>
      </w:r>
      <w:r>
        <w:rPr>
          <w:b/>
          <w:lang w:val="bg-BG"/>
        </w:rPr>
        <w:t>ле-ма</w:t>
      </w:r>
      <w:r>
        <w:rPr>
          <w:b/>
          <w:lang w:val="bg-BG"/>
        </w:rPr>
        <w:t xml:space="preserve">ле </w:t>
      </w:r>
      <w:r>
        <w:rPr>
          <w:i/>
          <w:lang w:val="bg-BG"/>
        </w:rPr>
        <w:t>о</w:t>
      </w:r>
      <w:r>
        <w:rPr>
          <w:i/>
          <w:lang w:val="bg-BG"/>
        </w:rPr>
        <w:t>ле-ма</w:t>
      </w:r>
      <w:r>
        <w:rPr>
          <w:i/>
          <w:lang w:val="bg-BG"/>
        </w:rPr>
        <w:t xml:space="preserve">ле </w:t>
      </w:r>
      <w:r>
        <w:rPr>
          <w:lang w:val="bg-BG"/>
        </w:rPr>
        <w:t>Межд. за изразяване на болка, страх, нещастие. Олеле.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лув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улув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BB6796">
        <w:rPr>
          <w:szCs w:val="28"/>
          <w:lang w:val="bg-BG"/>
        </w:rPr>
        <w:t>(</w:t>
      </w:r>
      <w:r>
        <w:rPr>
          <w:szCs w:val="28"/>
          <w:lang w:val="en-US"/>
        </w:rPr>
        <w:t>Hypoderma</w:t>
      </w:r>
      <w:r w:rsidRPr="00BB6796">
        <w:rPr>
          <w:szCs w:val="28"/>
          <w:lang w:val="bg-BG"/>
        </w:rPr>
        <w:t xml:space="preserve"> </w:t>
      </w:r>
      <w:r>
        <w:rPr>
          <w:szCs w:val="28"/>
          <w:lang w:val="en-US"/>
        </w:rPr>
        <w:t>bovis</w:t>
      </w:r>
      <w:r w:rsidRPr="00BB6796">
        <w:rPr>
          <w:szCs w:val="28"/>
          <w:lang w:val="bg-BG"/>
        </w:rPr>
        <w:t xml:space="preserve">) </w:t>
      </w:r>
      <w:r w:rsidRPr="00D85910">
        <w:rPr>
          <w:szCs w:val="28"/>
          <w:lang w:val="bg-BG"/>
        </w:rPr>
        <w:t>Вид насекомо, разновидност на щръклицата.</w:t>
      </w:r>
    </w:p>
    <w:p w:rsidR="008B1F42" w:rsidRPr="001A0947" w:rsidRDefault="008B1F42" w:rsidP="00FD425F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олу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улу</w:t>
      </w:r>
      <w:r>
        <w:rPr>
          <w:i/>
          <w:szCs w:val="28"/>
          <w:lang w:val="bg-BG"/>
        </w:rPr>
        <w:t xml:space="preserve">к </w:t>
      </w:r>
      <w:r w:rsidRPr="001336D6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oluk</w:t>
      </w:r>
      <w:r w:rsidRPr="001336D6">
        <w:rPr>
          <w:szCs w:val="28"/>
          <w:lang w:val="bg-BG"/>
        </w:rPr>
        <w:t>)</w:t>
      </w:r>
      <w:r w:rsidRPr="001A0947">
        <w:rPr>
          <w:szCs w:val="28"/>
        </w:rPr>
        <w:t xml:space="preserve"> Водосточна тръба, водоскок.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ольо</w:t>
      </w:r>
      <w:r>
        <w:rPr>
          <w:b/>
          <w:szCs w:val="28"/>
          <w:lang w:val="bg-BG"/>
        </w:rPr>
        <w:t>хвам, да ольо</w:t>
      </w:r>
      <w:r>
        <w:rPr>
          <w:b/>
          <w:szCs w:val="28"/>
          <w:lang w:val="bg-BG"/>
        </w:rPr>
        <w:t xml:space="preserve">хам </w:t>
      </w:r>
      <w:r>
        <w:rPr>
          <w:i/>
          <w:szCs w:val="28"/>
          <w:lang w:val="bg-BG"/>
        </w:rPr>
        <w:t>ул</w:t>
      </w:r>
      <w:r w:rsidRPr="004D382E">
        <w:rPr>
          <w:i/>
          <w:szCs w:val="28"/>
          <w:lang w:val="bg-BG"/>
        </w:rPr>
        <w:t>’о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хвъм, дъ ул</w:t>
      </w:r>
      <w:r w:rsidRPr="004D382E">
        <w:rPr>
          <w:i/>
          <w:szCs w:val="28"/>
          <w:lang w:val="bg-BG"/>
        </w:rPr>
        <w:t>’о</w:t>
      </w:r>
      <w:r>
        <w:rPr>
          <w:i/>
          <w:szCs w:val="28"/>
          <w:lang w:val="bg-BG"/>
        </w:rPr>
        <w:t xml:space="preserve">хъм </w:t>
      </w:r>
      <w:r>
        <w:rPr>
          <w:szCs w:val="28"/>
          <w:lang w:val="bg-BG"/>
        </w:rPr>
        <w:t xml:space="preserve">Окапвам, изцапвам. </w:t>
      </w:r>
      <w:r>
        <w:rPr>
          <w:i/>
          <w:szCs w:val="28"/>
          <w:lang w:val="bg-BG"/>
        </w:rPr>
        <w:t>Детето си ольоха рокличката.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оми</w:t>
      </w:r>
      <w:r>
        <w:rPr>
          <w:b/>
          <w:szCs w:val="28"/>
          <w:lang w:val="bg-BG"/>
        </w:rPr>
        <w:t>там, да оме</w:t>
      </w:r>
      <w:r>
        <w:rPr>
          <w:b/>
          <w:szCs w:val="28"/>
          <w:lang w:val="bg-BG"/>
        </w:rPr>
        <w:t xml:space="preserve">та </w:t>
      </w:r>
      <w:r>
        <w:rPr>
          <w:i/>
          <w:szCs w:val="28"/>
          <w:lang w:val="bg-BG"/>
        </w:rPr>
        <w:t>уми</w:t>
      </w:r>
      <w:r>
        <w:rPr>
          <w:i/>
          <w:szCs w:val="28"/>
          <w:lang w:val="bg-BG"/>
        </w:rPr>
        <w:t>тъм, дъ умитъ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Изяждам всичко, докрай. </w:t>
      </w:r>
      <w:r>
        <w:rPr>
          <w:i/>
          <w:szCs w:val="28"/>
          <w:lang w:val="bg-BG"/>
        </w:rPr>
        <w:t>Ометох чинията с мусака.</w:t>
      </w:r>
    </w:p>
    <w:p w:rsidR="008B1F42" w:rsidRPr="000B621E" w:rsidRDefault="008B1F42" w:rsidP="00951E7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оми</w:t>
      </w:r>
      <w:r>
        <w:rPr>
          <w:b/>
          <w:szCs w:val="28"/>
          <w:lang w:val="bg-BG"/>
        </w:rPr>
        <w:t>там се, да се омета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уми</w:t>
      </w:r>
      <w:r>
        <w:rPr>
          <w:i/>
          <w:szCs w:val="28"/>
          <w:lang w:val="bg-BG"/>
        </w:rPr>
        <w:t>тъм съ, дъ съ умитъ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Тръгвам си, отивам си, заминавам си; обирам си крушите. </w:t>
      </w:r>
    </w:p>
    <w:p w:rsidR="008B1F42" w:rsidRPr="00CC4EF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омургуле</w:t>
      </w:r>
      <w:r>
        <w:rPr>
          <w:b/>
          <w:szCs w:val="28"/>
          <w:lang w:val="bg-BG"/>
        </w:rPr>
        <w:t xml:space="preserve">вен </w:t>
      </w:r>
      <w:r>
        <w:rPr>
          <w:i/>
          <w:szCs w:val="28"/>
          <w:lang w:val="bg-BG"/>
        </w:rPr>
        <w:t>умургуле</w:t>
      </w:r>
      <w:r>
        <w:rPr>
          <w:i/>
          <w:szCs w:val="28"/>
          <w:lang w:val="bg-BG"/>
        </w:rPr>
        <w:t>в</w:t>
      </w:r>
      <w:r w:rsidRPr="00D87BD6">
        <w:rPr>
          <w:i/>
          <w:szCs w:val="28"/>
          <w:lang w:val="bg-BG"/>
        </w:rPr>
        <w:t xml:space="preserve">’ън </w:t>
      </w:r>
      <w:r>
        <w:rPr>
          <w:szCs w:val="28"/>
          <w:lang w:val="bg-BG"/>
        </w:rPr>
        <w:t>Мръсен, изцапан.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 годи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 гуди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Поминалата година.</w:t>
      </w:r>
    </w:p>
    <w:p w:rsidR="008B1F42" w:rsidRPr="005855F8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згоди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шен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унъ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згуди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шън</w:t>
      </w:r>
      <w:r w:rsidRPr="00D85910">
        <w:rPr>
          <w:szCs w:val="28"/>
          <w:lang w:val="bg-BG"/>
        </w:rPr>
        <w:t xml:space="preserve"> От помина</w:t>
      </w:r>
      <w:r w:rsidRPr="00D85910">
        <w:rPr>
          <w:szCs w:val="28"/>
          <w:lang w:val="bg-BG"/>
        </w:rPr>
        <w:softHyphen/>
        <w:t>ла</w:t>
      </w:r>
      <w:r w:rsidRPr="00D85910">
        <w:rPr>
          <w:szCs w:val="28"/>
          <w:lang w:val="bg-BG"/>
        </w:rPr>
        <w:softHyphen/>
        <w:t>та година.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Оназгодишен боб.</w:t>
      </w:r>
    </w:p>
    <w:p w:rsidR="008B1F42" w:rsidRPr="00DB10A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она</w:t>
      </w:r>
      <w:r>
        <w:rPr>
          <w:b/>
          <w:szCs w:val="28"/>
          <w:lang w:val="bg-BG"/>
        </w:rPr>
        <w:t>з неде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унъ</w:t>
      </w:r>
      <w:r>
        <w:rPr>
          <w:i/>
          <w:szCs w:val="28"/>
          <w:lang w:val="bg-BG"/>
        </w:rPr>
        <w:t>с ниде</w:t>
      </w:r>
      <w:r>
        <w:rPr>
          <w:i/>
          <w:szCs w:val="28"/>
          <w:lang w:val="bg-BG"/>
        </w:rPr>
        <w:t>л</w:t>
      </w:r>
      <w:r w:rsidRPr="00DB10AC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Поминалата седмица.</w:t>
      </w:r>
    </w:p>
    <w:p w:rsidR="008B1F42" w:rsidRPr="00DB10A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>нзи де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 xml:space="preserve">нзи </w:t>
      </w:r>
      <w:r w:rsidRPr="00DB10AC">
        <w:rPr>
          <w:i/>
          <w:szCs w:val="28"/>
          <w:lang w:val="bg-BG"/>
        </w:rPr>
        <w:t>де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 </w:t>
      </w:r>
      <w:r>
        <w:rPr>
          <w:szCs w:val="28"/>
          <w:lang w:val="bg-BG"/>
        </w:rPr>
        <w:t>Завчера.</w:t>
      </w:r>
    </w:p>
    <w:p w:rsidR="008B1F42" w:rsidRPr="00296E1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олюв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ул</w:t>
      </w:r>
      <w:r w:rsidRPr="00296E12">
        <w:rPr>
          <w:i/>
          <w:szCs w:val="28"/>
          <w:lang w:val="bg-BG"/>
        </w:rPr>
        <w:t>’уф</w:t>
      </w:r>
      <w:r>
        <w:rPr>
          <w:szCs w:val="28"/>
          <w:lang w:val="bg-BG"/>
        </w:rPr>
        <w:t xml:space="preserve"> </w:t>
      </w:r>
      <w:r w:rsidRPr="00296E12">
        <w:rPr>
          <w:szCs w:val="28"/>
          <w:lang w:val="bg-BG"/>
        </w:rPr>
        <w:t>Охлюв</w:t>
      </w:r>
      <w:r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пак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 xml:space="preserve">пък </w:t>
      </w:r>
      <w:r>
        <w:rPr>
          <w:szCs w:val="28"/>
          <w:lang w:val="bg-BG"/>
        </w:rPr>
        <w:t>Който не се съгласява с другите; несговорчив, своенравен, опърничав.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>пам, о</w:t>
      </w:r>
      <w:r>
        <w:rPr>
          <w:b/>
          <w:szCs w:val="28"/>
          <w:lang w:val="bg-BG"/>
        </w:rPr>
        <w:t xml:space="preserve">пкам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пъм, о</w:t>
      </w:r>
      <w:r>
        <w:rPr>
          <w:i/>
          <w:szCs w:val="28"/>
          <w:lang w:val="bg-BG"/>
        </w:rPr>
        <w:t xml:space="preserve">пкъм </w:t>
      </w:r>
      <w:r>
        <w:rPr>
          <w:szCs w:val="28"/>
          <w:lang w:val="bg-BG"/>
        </w:rPr>
        <w:t>За дете: ставам, изправям се.</w:t>
      </w:r>
    </w:p>
    <w:p w:rsidR="008B1F42" w:rsidRPr="0038456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опари</w:t>
      </w:r>
      <w:r>
        <w:rPr>
          <w:b/>
          <w:szCs w:val="28"/>
          <w:lang w:val="bg-BG"/>
        </w:rPr>
        <w:t>чвам се, да се опари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упъри</w:t>
      </w:r>
      <w:r>
        <w:rPr>
          <w:i/>
          <w:szCs w:val="28"/>
          <w:lang w:val="bg-BG"/>
        </w:rPr>
        <w:t>чвъм съ, дъ съ упъри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 xml:space="preserve">Получавам, спечелвам много пари, забогатявам.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опа</w:t>
      </w:r>
      <w:r>
        <w:rPr>
          <w:b/>
          <w:szCs w:val="28"/>
          <w:lang w:val="bg-BG"/>
        </w:rPr>
        <w:t xml:space="preserve">сен </w:t>
      </w:r>
      <w:r>
        <w:rPr>
          <w:i/>
          <w:szCs w:val="28"/>
          <w:lang w:val="bg-BG"/>
        </w:rPr>
        <w:t>упа</w:t>
      </w:r>
      <w:r>
        <w:rPr>
          <w:i/>
          <w:szCs w:val="28"/>
          <w:lang w:val="bg-BG"/>
        </w:rPr>
        <w:t>с</w:t>
      </w:r>
      <w:r w:rsidRPr="00D34CE3">
        <w:rPr>
          <w:i/>
          <w:szCs w:val="28"/>
          <w:lang w:val="bg-BG"/>
        </w:rPr>
        <w:t xml:space="preserve">’ън </w:t>
      </w:r>
      <w:r>
        <w:rPr>
          <w:szCs w:val="28"/>
          <w:lang w:val="bg-BG"/>
        </w:rPr>
        <w:t xml:space="preserve">Човек, който се справя с всякакви ситуации; оправен, сръчен, предприемчив, буден, отворен. </w:t>
      </w:r>
      <w:r>
        <w:rPr>
          <w:i/>
          <w:szCs w:val="28"/>
          <w:lang w:val="bg-BG"/>
        </w:rPr>
        <w:t>Опасна жена.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опа</w:t>
      </w:r>
      <w:r>
        <w:rPr>
          <w:b/>
          <w:szCs w:val="28"/>
          <w:lang w:val="bg-BG"/>
        </w:rPr>
        <w:t xml:space="preserve">шка </w:t>
      </w:r>
      <w:r>
        <w:rPr>
          <w:i/>
          <w:szCs w:val="28"/>
          <w:lang w:val="bg-BG"/>
        </w:rPr>
        <w:t>упа</w:t>
      </w:r>
      <w:r>
        <w:rPr>
          <w:i/>
          <w:szCs w:val="28"/>
          <w:lang w:val="bg-BG"/>
        </w:rPr>
        <w:t xml:space="preserve">шкъ </w:t>
      </w:r>
      <w:r>
        <w:rPr>
          <w:szCs w:val="28"/>
          <w:lang w:val="bg-BG"/>
        </w:rPr>
        <w:t xml:space="preserve">Дръжка, с която плодът се прикрепва към дървото или растението. </w:t>
      </w:r>
      <w:r>
        <w:rPr>
          <w:i/>
          <w:szCs w:val="28"/>
          <w:lang w:val="bg-BG"/>
        </w:rPr>
        <w:t>Бери черешите с опашки.</w:t>
      </w:r>
    </w:p>
    <w:p w:rsidR="008B1F42" w:rsidRPr="00BC76B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опе</w:t>
      </w:r>
      <w:r>
        <w:rPr>
          <w:b/>
          <w:szCs w:val="28"/>
          <w:lang w:val="bg-BG"/>
        </w:rPr>
        <w:t xml:space="preserve">рен </w:t>
      </w:r>
      <w:r>
        <w:rPr>
          <w:i/>
          <w:szCs w:val="28"/>
          <w:lang w:val="bg-BG"/>
        </w:rPr>
        <w:t>упе</w:t>
      </w:r>
      <w:r>
        <w:rPr>
          <w:i/>
          <w:szCs w:val="28"/>
          <w:lang w:val="bg-BG"/>
        </w:rPr>
        <w:t>р</w:t>
      </w:r>
      <w:r w:rsidRPr="00BC76BE">
        <w:rPr>
          <w:i/>
          <w:szCs w:val="28"/>
        </w:rPr>
        <w:t xml:space="preserve">’ън </w:t>
      </w:r>
      <w:r>
        <w:rPr>
          <w:szCs w:val="28"/>
          <w:lang w:val="bg-BG"/>
        </w:rPr>
        <w:t xml:space="preserve">За човек: общителен, контактен, самоуверен, отворен, дързък.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опие</w:t>
      </w:r>
      <w:r>
        <w:rPr>
          <w:b/>
          <w:szCs w:val="28"/>
          <w:lang w:val="bg-BG"/>
        </w:rPr>
        <w:t>нчвам се, да се опие</w:t>
      </w:r>
      <w:r>
        <w:rPr>
          <w:b/>
          <w:szCs w:val="28"/>
          <w:lang w:val="bg-BG"/>
        </w:rPr>
        <w:t xml:space="preserve">нча </w:t>
      </w:r>
      <w:r>
        <w:rPr>
          <w:i/>
          <w:szCs w:val="28"/>
          <w:lang w:val="bg-BG"/>
        </w:rPr>
        <w:t>упие</w:t>
      </w:r>
      <w:r>
        <w:rPr>
          <w:i/>
          <w:szCs w:val="28"/>
          <w:lang w:val="bg-BG"/>
        </w:rPr>
        <w:t>нчвъм съ, дъ съ упие</w:t>
      </w:r>
      <w:r>
        <w:rPr>
          <w:i/>
          <w:szCs w:val="28"/>
          <w:lang w:val="bg-BG"/>
        </w:rPr>
        <w:t xml:space="preserve">нчъ </w:t>
      </w:r>
      <w:r>
        <w:rPr>
          <w:szCs w:val="28"/>
          <w:lang w:val="bg-BG"/>
        </w:rPr>
        <w:t>Пропивам се, ставам пияница.</w:t>
      </w:r>
    </w:p>
    <w:p w:rsidR="008B1F42" w:rsidRPr="005C2A1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опла</w:t>
      </w:r>
      <w:r>
        <w:rPr>
          <w:b/>
          <w:szCs w:val="28"/>
          <w:lang w:val="bg-BG"/>
        </w:rPr>
        <w:t>квам, да опла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упла</w:t>
      </w:r>
      <w:r>
        <w:rPr>
          <w:i/>
          <w:szCs w:val="28"/>
          <w:lang w:val="bg-BG"/>
        </w:rPr>
        <w:t>квъм, дъ упла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Изплаквам, измивам набързо. </w:t>
      </w:r>
      <w:r w:rsidRPr="005C2A1F">
        <w:rPr>
          <w:i/>
          <w:szCs w:val="28"/>
          <w:lang w:val="bg-BG"/>
        </w:rPr>
        <w:t>Оплакнах паниците.</w:t>
      </w:r>
    </w:p>
    <w:p w:rsidR="008B1F42" w:rsidRPr="008E32F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опо</w:t>
      </w:r>
      <w:r>
        <w:rPr>
          <w:b/>
          <w:szCs w:val="28"/>
          <w:lang w:val="bg-BG"/>
        </w:rPr>
        <w:t>сквам, да опо</w:t>
      </w:r>
      <w:r>
        <w:rPr>
          <w:b/>
          <w:szCs w:val="28"/>
          <w:lang w:val="bg-BG"/>
        </w:rPr>
        <w:t xml:space="preserve">скам </w:t>
      </w:r>
      <w:r>
        <w:rPr>
          <w:i/>
          <w:szCs w:val="28"/>
          <w:lang w:val="bg-BG"/>
        </w:rPr>
        <w:t>упо</w:t>
      </w:r>
      <w:r>
        <w:rPr>
          <w:i/>
          <w:szCs w:val="28"/>
          <w:lang w:val="bg-BG"/>
        </w:rPr>
        <w:t>сквъм, дъ упо</w:t>
      </w:r>
      <w:r>
        <w:rPr>
          <w:i/>
          <w:szCs w:val="28"/>
          <w:lang w:val="bg-BG"/>
        </w:rPr>
        <w:t xml:space="preserve">скъм </w:t>
      </w:r>
      <w:r>
        <w:rPr>
          <w:szCs w:val="28"/>
          <w:lang w:val="bg-BG"/>
        </w:rPr>
        <w:t xml:space="preserve">1. За полски вредители: унищожавам, съсипвам, изяждам цялата реколта. 2. Обирам, ограбвам. </w:t>
      </w:r>
      <w:r>
        <w:rPr>
          <w:i/>
          <w:szCs w:val="28"/>
          <w:lang w:val="bg-BG"/>
        </w:rPr>
        <w:t>Осите са опоскали гроздето на асмата.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дам, да опред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упри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дъм, дъ уприд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1. Преда определено количество вълна. 2. </w:t>
      </w:r>
      <w:r w:rsidRPr="00D85910">
        <w:rPr>
          <w:szCs w:val="28"/>
          <w:lang w:val="bg-BG"/>
        </w:rPr>
        <w:t>Вървя бързо</w:t>
      </w:r>
      <w:r>
        <w:rPr>
          <w:szCs w:val="28"/>
          <w:lang w:val="bg-BG"/>
        </w:rPr>
        <w:t>, бягам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 xml:space="preserve">Опридай, </w:t>
      </w:r>
      <w:r>
        <w:rPr>
          <w:i/>
          <w:szCs w:val="28"/>
          <w:lang w:val="bg-BG"/>
        </w:rPr>
        <w:t>закъсняваме</w:t>
      </w:r>
      <w:r w:rsidRPr="00D85910">
        <w:rPr>
          <w:i/>
          <w:szCs w:val="28"/>
          <w:lang w:val="bg-BG"/>
        </w:rPr>
        <w:t>.</w:t>
      </w:r>
    </w:p>
    <w:p w:rsidR="008B1F42" w:rsidRPr="002D37B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опръ</w:t>
      </w:r>
      <w:r>
        <w:rPr>
          <w:b/>
          <w:szCs w:val="28"/>
          <w:lang w:val="bg-BG"/>
        </w:rPr>
        <w:t>хвам, да опръ</w:t>
      </w:r>
      <w:r>
        <w:rPr>
          <w:b/>
          <w:szCs w:val="28"/>
          <w:lang w:val="bg-BG"/>
        </w:rPr>
        <w:t xml:space="preserve">хна </w:t>
      </w:r>
      <w:r>
        <w:rPr>
          <w:i/>
          <w:szCs w:val="28"/>
          <w:lang w:val="bg-BG"/>
        </w:rPr>
        <w:t>упръ</w:t>
      </w:r>
      <w:r>
        <w:rPr>
          <w:i/>
          <w:szCs w:val="28"/>
          <w:lang w:val="bg-BG"/>
        </w:rPr>
        <w:t>ъвъм, дъ упръ</w:t>
      </w:r>
      <w:r>
        <w:rPr>
          <w:i/>
          <w:szCs w:val="28"/>
          <w:lang w:val="bg-BG"/>
        </w:rPr>
        <w:t xml:space="preserve">ънъ </w:t>
      </w:r>
      <w:r>
        <w:rPr>
          <w:szCs w:val="28"/>
          <w:lang w:val="bg-BG"/>
        </w:rPr>
        <w:t xml:space="preserve">1. Изсъхвам, засъхвам. 2. За кожа: губя влажността си, подсичам се. </w:t>
      </w:r>
      <w:r>
        <w:rPr>
          <w:i/>
          <w:szCs w:val="28"/>
          <w:lang w:val="bg-BG"/>
        </w:rPr>
        <w:t>Земята опръхна, време е за сеитба. Устните ми опръхнаха от вятъра.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йчвам се, да се 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йчвъм съ, дъ съ 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йчъ</w:t>
      </w:r>
      <w:r w:rsidRPr="00D85910">
        <w:rPr>
          <w:szCs w:val="28"/>
          <w:lang w:val="bg-BG"/>
        </w:rPr>
        <w:t xml:space="preserve"> Замислям се, тъгувам</w:t>
      </w:r>
      <w:r>
        <w:rPr>
          <w:szCs w:val="28"/>
          <w:lang w:val="bg-BG"/>
        </w:rPr>
        <w:t>, бездействам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Какво си се опуйчил?</w:t>
      </w:r>
    </w:p>
    <w:p w:rsidR="008B1F42" w:rsidRPr="00EC41B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опустя</w:t>
      </w:r>
      <w:r>
        <w:rPr>
          <w:b/>
          <w:szCs w:val="28"/>
          <w:lang w:val="bg-BG"/>
        </w:rPr>
        <w:t>ва, да опусте</w:t>
      </w:r>
      <w:r>
        <w:rPr>
          <w:b/>
          <w:szCs w:val="28"/>
          <w:lang w:val="bg-BG"/>
        </w:rPr>
        <w:t xml:space="preserve">е </w:t>
      </w:r>
      <w:r>
        <w:rPr>
          <w:i/>
          <w:szCs w:val="28"/>
          <w:lang w:val="bg-BG"/>
        </w:rPr>
        <w:t>упуст</w:t>
      </w:r>
      <w:r w:rsidRPr="00EC41BC">
        <w:rPr>
          <w:i/>
          <w:szCs w:val="28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въ, дъ упусте</w:t>
      </w:r>
      <w:r>
        <w:rPr>
          <w:i/>
          <w:szCs w:val="28"/>
          <w:lang w:val="bg-BG"/>
        </w:rPr>
        <w:t xml:space="preserve">й </w:t>
      </w:r>
      <w:r>
        <w:rPr>
          <w:szCs w:val="28"/>
          <w:lang w:val="bg-BG"/>
        </w:rPr>
        <w:t>Пустее, обезлюдява, остава празен. *</w:t>
      </w:r>
      <w:r>
        <w:rPr>
          <w:i/>
          <w:szCs w:val="28"/>
          <w:lang w:val="bg-BG"/>
        </w:rPr>
        <w:t xml:space="preserve">Пусто да опустее. </w:t>
      </w:r>
      <w:r>
        <w:rPr>
          <w:szCs w:val="28"/>
          <w:lang w:val="bg-BG"/>
        </w:rPr>
        <w:t>Често използвано проклятие.</w:t>
      </w:r>
    </w:p>
    <w:p w:rsidR="008B1F42" w:rsidRPr="006E41F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опъ</w:t>
      </w:r>
      <w:r>
        <w:rPr>
          <w:b/>
          <w:szCs w:val="28"/>
          <w:lang w:val="bg-BG"/>
        </w:rPr>
        <w:t xml:space="preserve">рпан </w:t>
      </w:r>
      <w:r>
        <w:rPr>
          <w:i/>
          <w:szCs w:val="28"/>
          <w:lang w:val="bg-BG"/>
        </w:rPr>
        <w:t>упъ</w:t>
      </w:r>
      <w:r>
        <w:rPr>
          <w:i/>
          <w:szCs w:val="28"/>
          <w:lang w:val="bg-BG"/>
        </w:rPr>
        <w:t xml:space="preserve">рпан </w:t>
      </w:r>
      <w:r>
        <w:rPr>
          <w:szCs w:val="28"/>
          <w:lang w:val="bg-BG"/>
        </w:rPr>
        <w:t xml:space="preserve">С </w:t>
      </w:r>
      <w:r w:rsidRPr="006E41F6">
        <w:rPr>
          <w:szCs w:val="28"/>
          <w:lang w:val="bg-BG"/>
        </w:rPr>
        <w:t>окъсани, износени дрехи</w:t>
      </w:r>
      <w:r>
        <w:rPr>
          <w:szCs w:val="28"/>
          <w:lang w:val="bg-BG"/>
        </w:rPr>
        <w:t>; дрипав</w:t>
      </w:r>
      <w:r w:rsidRPr="006E41F6">
        <w:rPr>
          <w:szCs w:val="28"/>
          <w:lang w:val="bg-BG"/>
        </w:rPr>
        <w:t>.</w:t>
      </w:r>
    </w:p>
    <w:p w:rsidR="008B1F42" w:rsidRPr="008E32F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орашм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уръшм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Работа, изискваща много време; суетня.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Имам голям орашмак с пиленцата без майка.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оращи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уръш</w:t>
      </w:r>
      <w:r w:rsidRPr="00D85910">
        <w:rPr>
          <w:i/>
          <w:szCs w:val="28"/>
          <w:lang w:val="bg-BG"/>
        </w:rPr>
        <w:softHyphen/>
        <w:t>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>
        <w:rPr>
          <w:szCs w:val="28"/>
          <w:lang w:val="bg-BG"/>
        </w:rPr>
        <w:t xml:space="preserve"> Суетя се, шетам, занимавам се с нещо, което изисква много време.</w:t>
      </w:r>
    </w:p>
    <w:p w:rsidR="008B1F42" w:rsidRPr="00D85910" w:rsidRDefault="008B1F42" w:rsidP="00A47097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ор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В топонимията: 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земя, </w:t>
      </w:r>
      <w:r w:rsidRPr="00D85910">
        <w:rPr>
          <w:szCs w:val="28"/>
          <w:lang w:val="bg-BG"/>
        </w:rPr>
        <w:t>разоран</w:t>
      </w:r>
      <w:r>
        <w:rPr>
          <w:szCs w:val="28"/>
          <w:lang w:val="bg-BG"/>
        </w:rPr>
        <w:t>а и превърната в нива.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Орешката могила.</w:t>
      </w:r>
      <w:r>
        <w:rPr>
          <w:i/>
          <w:szCs w:val="28"/>
          <w:lang w:val="bg-BG"/>
        </w:rPr>
        <w:t xml:space="preserve"> Орешки трап.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ориз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уриз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ту</w:t>
      </w:r>
      <w:r w:rsidRPr="00D85910">
        <w:rPr>
          <w:szCs w:val="28"/>
          <w:lang w:val="bg-BG"/>
        </w:rPr>
        <w:t xml:space="preserve"> Ястие с ориз и месо; ризото.</w:t>
      </w:r>
    </w:p>
    <w:p w:rsidR="008B1F42" w:rsidRPr="001A7B4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ори</w:t>
      </w:r>
      <w:r>
        <w:rPr>
          <w:b/>
          <w:szCs w:val="28"/>
          <w:lang w:val="bg-BG"/>
        </w:rPr>
        <w:t>свам, да ори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ури</w:t>
      </w:r>
      <w:r>
        <w:rPr>
          <w:i/>
          <w:szCs w:val="28"/>
          <w:lang w:val="bg-BG"/>
        </w:rPr>
        <w:t>свъм, дъ ури</w:t>
      </w:r>
      <w:r>
        <w:rPr>
          <w:i/>
          <w:szCs w:val="28"/>
          <w:lang w:val="bg-BG"/>
        </w:rPr>
        <w:t xml:space="preserve">съм </w:t>
      </w:r>
      <w:r w:rsidRPr="00694120">
        <w:rPr>
          <w:szCs w:val="28"/>
          <w:lang w:val="bg-BG"/>
        </w:rPr>
        <w:t>(</w:t>
      </w:r>
      <w:r>
        <w:rPr>
          <w:szCs w:val="28"/>
          <w:lang w:val="bg-BG"/>
        </w:rPr>
        <w:t>грц. horizon</w:t>
      </w:r>
      <w:r w:rsidRPr="001A7B4A">
        <w:rPr>
          <w:szCs w:val="28"/>
          <w:lang w:val="bg-BG"/>
        </w:rPr>
        <w:t xml:space="preserve"> </w:t>
      </w:r>
      <w:r w:rsidRPr="00327C7D">
        <w:rPr>
          <w:i/>
          <w:szCs w:val="28"/>
          <w:lang w:val="bg-BG"/>
        </w:rPr>
        <w:t>‘определям’</w:t>
      </w:r>
      <w:r w:rsidRPr="00694120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Предопределям бъдещето, съдбата.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ориси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уриси</w:t>
      </w:r>
      <w:r>
        <w:rPr>
          <w:i/>
          <w:szCs w:val="28"/>
          <w:lang w:val="bg-BG"/>
        </w:rPr>
        <w:t xml:space="preserve">йъ </w:t>
      </w:r>
      <w:r w:rsidRPr="00694120">
        <w:rPr>
          <w:szCs w:val="28"/>
          <w:lang w:val="bg-BG"/>
        </w:rPr>
        <w:t>(</w:t>
      </w:r>
      <w:r>
        <w:rPr>
          <w:szCs w:val="28"/>
          <w:lang w:val="bg-BG"/>
        </w:rPr>
        <w:t>грц. horizon</w:t>
      </w:r>
      <w:r w:rsidRPr="00694120">
        <w:rPr>
          <w:szCs w:val="28"/>
        </w:rPr>
        <w:t xml:space="preserve"> </w:t>
      </w:r>
      <w:r w:rsidRPr="00327C7D">
        <w:rPr>
          <w:i/>
          <w:szCs w:val="28"/>
        </w:rPr>
        <w:t>‘</w:t>
      </w:r>
      <w:r w:rsidRPr="00327C7D">
        <w:rPr>
          <w:i/>
          <w:szCs w:val="28"/>
          <w:lang w:val="bg-BG"/>
        </w:rPr>
        <w:t>определям</w:t>
      </w:r>
      <w:r w:rsidRPr="00327C7D">
        <w:rPr>
          <w:i/>
          <w:szCs w:val="28"/>
        </w:rPr>
        <w:t>’</w:t>
      </w:r>
      <w:r w:rsidRPr="00694120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Предопределение, съдба. </w:t>
      </w:r>
    </w:p>
    <w:p w:rsidR="008B1F42" w:rsidRPr="001A7B4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ори</w:t>
      </w:r>
      <w:r>
        <w:rPr>
          <w:b/>
          <w:szCs w:val="28"/>
          <w:lang w:val="bg-BG"/>
        </w:rPr>
        <w:t xml:space="preserve">сница </w:t>
      </w:r>
      <w:r>
        <w:rPr>
          <w:i/>
          <w:szCs w:val="28"/>
          <w:lang w:val="bg-BG"/>
        </w:rPr>
        <w:t>ури</w:t>
      </w:r>
      <w:r>
        <w:rPr>
          <w:i/>
          <w:szCs w:val="28"/>
          <w:lang w:val="bg-BG"/>
        </w:rPr>
        <w:t xml:space="preserve">сницъ </w:t>
      </w:r>
      <w:r w:rsidRPr="00694120">
        <w:rPr>
          <w:szCs w:val="28"/>
          <w:lang w:val="bg-BG"/>
        </w:rPr>
        <w:t>(</w:t>
      </w:r>
      <w:r>
        <w:rPr>
          <w:szCs w:val="28"/>
          <w:lang w:val="bg-BG"/>
        </w:rPr>
        <w:t>грц. horizon</w:t>
      </w:r>
      <w:r w:rsidRPr="00694120">
        <w:rPr>
          <w:szCs w:val="28"/>
        </w:rPr>
        <w:t xml:space="preserve"> </w:t>
      </w:r>
      <w:r w:rsidRPr="00327C7D">
        <w:rPr>
          <w:i/>
          <w:szCs w:val="28"/>
        </w:rPr>
        <w:t>‘</w:t>
      </w:r>
      <w:r w:rsidRPr="00327C7D">
        <w:rPr>
          <w:i/>
          <w:szCs w:val="28"/>
          <w:lang w:val="bg-BG"/>
        </w:rPr>
        <w:t>определям</w:t>
      </w:r>
      <w:r w:rsidRPr="00327C7D">
        <w:rPr>
          <w:i/>
          <w:szCs w:val="28"/>
        </w:rPr>
        <w:t>’</w:t>
      </w:r>
      <w:r w:rsidRPr="00694120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Митическо същество, което може да предопределя съдбата на хората.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orman) Го</w:t>
      </w:r>
      <w:r w:rsidRPr="00D85910">
        <w:rPr>
          <w:szCs w:val="28"/>
          <w:lang w:val="bg-BG"/>
        </w:rPr>
        <w:softHyphen/>
        <w:t xml:space="preserve">ра.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рница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рницъ</w:t>
      </w:r>
      <w:r w:rsidRPr="00D85910">
        <w:rPr>
          <w:szCs w:val="28"/>
          <w:lang w:val="bg-BG"/>
        </w:rPr>
        <w:t xml:space="preserve"> Обработваема земя, която се оре; нива.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будал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 xml:space="preserve"> </w:t>
      </w:r>
      <w:r w:rsidRPr="00D85910">
        <w:rPr>
          <w:i/>
          <w:szCs w:val="28"/>
          <w:lang w:val="bg-BG"/>
        </w:rPr>
        <w:t>будъл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 xml:space="preserve"> </w:t>
      </w:r>
      <w:r w:rsidRPr="00D85910">
        <w:rPr>
          <w:szCs w:val="28"/>
          <w:lang w:val="bg-BG"/>
        </w:rPr>
        <w:t xml:space="preserve">(тур. orta budala) Средна работа, средна хубост, горе-долу.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ortak) Съдружник.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ортакл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уртъкл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or</w:t>
      </w:r>
      <w:r w:rsidRPr="00D85910">
        <w:rPr>
          <w:szCs w:val="28"/>
          <w:lang w:val="bg-BG"/>
        </w:rPr>
        <w:softHyphen/>
        <w:t xml:space="preserve">taklik) Съружничество. </w:t>
      </w:r>
    </w:p>
    <w:p w:rsidR="008B1F42" w:rsidRPr="00985CD9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orta</w:t>
      </w:r>
      <w:r w:rsidRPr="00D85910">
        <w:rPr>
          <w:szCs w:val="28"/>
          <w:lang w:val="bg-BG"/>
        </w:rPr>
        <w:softHyphen/>
        <w:t>lik) Много хора, тълпа.</w:t>
      </w:r>
      <w:r>
        <w:rPr>
          <w:szCs w:val="28"/>
          <w:lang w:val="bg-BG"/>
        </w:rPr>
        <w:t xml:space="preserve"> </w:t>
      </w:r>
      <w:r w:rsidRPr="002847B4">
        <w:rPr>
          <w:szCs w:val="28"/>
          <w:lang w:val="bg-BG"/>
        </w:rPr>
        <w:t>*</w:t>
      </w:r>
      <w:r>
        <w:rPr>
          <w:i/>
          <w:szCs w:val="28"/>
          <w:lang w:val="bg-BG"/>
        </w:rPr>
        <w:t>Оревавам орталъка.</w:t>
      </w:r>
      <w:r>
        <w:rPr>
          <w:szCs w:val="28"/>
          <w:lang w:val="bg-BG"/>
        </w:rPr>
        <w:t xml:space="preserve"> Рева силно.</w:t>
      </w:r>
    </w:p>
    <w:p w:rsidR="008B1F42" w:rsidRPr="00DD661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орта</w:t>
      </w:r>
      <w:r>
        <w:rPr>
          <w:b/>
          <w:szCs w:val="28"/>
          <w:lang w:val="bg-BG"/>
        </w:rPr>
        <w:t>ча се, да се наорта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урта</w:t>
      </w:r>
      <w:r>
        <w:rPr>
          <w:i/>
          <w:szCs w:val="28"/>
          <w:lang w:val="bg-BG"/>
        </w:rPr>
        <w:t>чъ съ, дъ съ нъурта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 xml:space="preserve">Ставам ортак </w:t>
      </w:r>
      <w:r w:rsidRPr="00327C7D">
        <w:rPr>
          <w:i/>
          <w:szCs w:val="28"/>
          <w:lang w:val="bg-BG"/>
        </w:rPr>
        <w:t>‘съдружник’.</w:t>
      </w:r>
    </w:p>
    <w:p w:rsidR="008B1F42" w:rsidRPr="006F41D4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орта</w:t>
      </w:r>
      <w:r>
        <w:rPr>
          <w:b/>
          <w:szCs w:val="28"/>
          <w:lang w:val="bg-BG"/>
        </w:rPr>
        <w:t>чка</w:t>
      </w:r>
      <w:r w:rsidRPr="00D85910">
        <w:rPr>
          <w:szCs w:val="28"/>
          <w:lang w:val="bg-BG"/>
        </w:rPr>
        <w:t xml:space="preserve"> </w:t>
      </w:r>
      <w:r w:rsidRPr="006F41D4">
        <w:rPr>
          <w:i/>
          <w:szCs w:val="28"/>
          <w:lang w:val="bg-BG"/>
        </w:rPr>
        <w:t>урта</w:t>
      </w:r>
      <w:r w:rsidRPr="006F41D4">
        <w:rPr>
          <w:i/>
          <w:szCs w:val="28"/>
          <w:lang w:val="bg-BG"/>
        </w:rPr>
        <w:t>чкъ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ortak)</w:t>
      </w:r>
      <w:r>
        <w:rPr>
          <w:szCs w:val="28"/>
          <w:lang w:val="bg-BG"/>
        </w:rPr>
        <w:t xml:space="preserve"> Съдружничка.</w:t>
      </w:r>
    </w:p>
    <w:p w:rsidR="008B1F42" w:rsidRPr="00F02EC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орт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(тур. or</w:t>
      </w:r>
      <w:r w:rsidRPr="00D85910">
        <w:rPr>
          <w:szCs w:val="28"/>
          <w:lang w:val="bg-BG"/>
        </w:rPr>
        <w:softHyphen/>
        <w:t>tak) Общ, съвместен.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Орташката работа и кучетата не я харесват.</w:t>
      </w:r>
    </w:p>
    <w:p w:rsidR="008B1F42" w:rsidRPr="0016502B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осадя</w:t>
      </w:r>
      <w:r>
        <w:rPr>
          <w:b/>
          <w:szCs w:val="28"/>
          <w:lang w:val="bg-BG"/>
        </w:rPr>
        <w:t>вам се, да се осадя</w:t>
      </w:r>
      <w:r>
        <w:rPr>
          <w:b/>
          <w:szCs w:val="28"/>
          <w:lang w:val="bg-BG"/>
        </w:rPr>
        <w:t xml:space="preserve"> </w:t>
      </w:r>
      <w:r w:rsidRPr="0016502B">
        <w:rPr>
          <w:i/>
          <w:szCs w:val="28"/>
          <w:lang w:val="bg-BG"/>
        </w:rPr>
        <w:t>усъд’а</w:t>
      </w:r>
      <w:r w:rsidRPr="0016502B">
        <w:rPr>
          <w:i/>
          <w:szCs w:val="28"/>
        </w:rPr>
        <w:t></w:t>
      </w:r>
      <w:r w:rsidRPr="0016502B">
        <w:rPr>
          <w:i/>
          <w:szCs w:val="28"/>
          <w:lang w:val="bg-BG"/>
        </w:rPr>
        <w:t>въ</w:t>
      </w:r>
      <w:r>
        <w:rPr>
          <w:i/>
          <w:szCs w:val="28"/>
          <w:lang w:val="bg-BG"/>
        </w:rPr>
        <w:t>м</w:t>
      </w:r>
      <w:r w:rsidRPr="0016502B">
        <w:rPr>
          <w:i/>
          <w:szCs w:val="28"/>
          <w:lang w:val="bg-BG"/>
        </w:rPr>
        <w:t xml:space="preserve"> съ, дъ съ усъд’ъ</w:t>
      </w:r>
      <w:r w:rsidRPr="0016502B">
        <w:rPr>
          <w:i/>
          <w:szCs w:val="28"/>
          <w:lang w:val="bg-BG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Навяхвам си кръста при рязко движение или вдигане на тяжест.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ос’ън</w:t>
      </w:r>
      <w:r w:rsidRPr="00D85910">
        <w:rPr>
          <w:szCs w:val="28"/>
          <w:lang w:val="bg-BG"/>
        </w:rPr>
        <w:t xml:space="preserve"> Ясеново дърво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ясен.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оси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уси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>Тънък дълъг израстък от зърното на клас от житно растение.</w:t>
      </w:r>
    </w:p>
    <w:p w:rsidR="008B1F42" w:rsidRPr="006F4F2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оси</w:t>
      </w:r>
      <w:r>
        <w:rPr>
          <w:b/>
          <w:szCs w:val="28"/>
          <w:lang w:val="bg-BG"/>
        </w:rPr>
        <w:t xml:space="preserve">лище </w:t>
      </w:r>
      <w:r>
        <w:rPr>
          <w:i/>
          <w:szCs w:val="28"/>
          <w:lang w:val="bg-BG"/>
        </w:rPr>
        <w:t>уси</w:t>
      </w:r>
      <w:r>
        <w:rPr>
          <w:i/>
          <w:szCs w:val="28"/>
          <w:lang w:val="bg-BG"/>
        </w:rPr>
        <w:t xml:space="preserve">лишти </w:t>
      </w:r>
      <w:r>
        <w:rPr>
          <w:szCs w:val="28"/>
          <w:lang w:val="bg-BG"/>
        </w:rPr>
        <w:t>Пита на оси.</w:t>
      </w:r>
    </w:p>
    <w:p w:rsidR="008B1F42" w:rsidRPr="00F02EC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осму</w:t>
      </w:r>
      <w:r>
        <w:rPr>
          <w:b/>
          <w:szCs w:val="28"/>
          <w:lang w:val="bg-BG"/>
        </w:rPr>
        <w:t>квам, да осму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усму</w:t>
      </w:r>
      <w:r>
        <w:rPr>
          <w:i/>
          <w:szCs w:val="28"/>
          <w:lang w:val="bg-BG"/>
        </w:rPr>
        <w:t>квъм, дъ усму</w:t>
      </w:r>
      <w:r>
        <w:rPr>
          <w:i/>
          <w:szCs w:val="28"/>
          <w:lang w:val="bg-BG"/>
        </w:rPr>
        <w:t xml:space="preserve">ча </w:t>
      </w:r>
      <w:r>
        <w:rPr>
          <w:szCs w:val="28"/>
          <w:lang w:val="bg-BG"/>
        </w:rPr>
        <w:t xml:space="preserve">Смуча от всички страни, изсмуквам.  </w:t>
      </w:r>
      <w:r>
        <w:rPr>
          <w:i/>
          <w:szCs w:val="28"/>
          <w:lang w:val="bg-BG"/>
        </w:rPr>
        <w:t xml:space="preserve">Сипи ми шийгуна </w:t>
      </w:r>
      <w:r w:rsidRPr="005229C2">
        <w:rPr>
          <w:szCs w:val="28"/>
        </w:rPr>
        <w:t>‘</w:t>
      </w:r>
      <w:r w:rsidRPr="00646A71">
        <w:rPr>
          <w:szCs w:val="28"/>
          <w:lang w:val="bg-BG"/>
        </w:rPr>
        <w:t>шийка</w:t>
      </w:r>
      <w:r w:rsidRPr="005229C2">
        <w:rPr>
          <w:szCs w:val="28"/>
        </w:rPr>
        <w:t>’</w:t>
      </w:r>
      <w:r>
        <w:rPr>
          <w:i/>
          <w:szCs w:val="28"/>
          <w:lang w:val="bg-BG"/>
        </w:rPr>
        <w:t xml:space="preserve">  на кокошката да го осмуча.</w:t>
      </w:r>
    </w:p>
    <w:p w:rsidR="008B1F42" w:rsidRPr="00F958F8" w:rsidRDefault="008B1F42" w:rsidP="001D43EE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у</w:t>
      </w: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йнъ</w:t>
      </w:r>
      <w:r w:rsidRPr="00D85910">
        <w:rPr>
          <w:szCs w:val="28"/>
          <w:lang w:val="bg-BG"/>
        </w:rPr>
        <w:t xml:space="preserve"> В топонимията: слабо огрявано от слънцето място със северно изложение и с лек наклон, сенчесто и хладно.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Алилова усойна. Маноевска усойна.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ост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Пръчка с железен бод за каране на впрегнати в каруца животни.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вник</w:t>
      </w:r>
      <w:r w:rsidRPr="00D85910">
        <w:rPr>
          <w:szCs w:val="28"/>
          <w:lang w:val="bg-BG"/>
        </w:rPr>
        <w:t xml:space="preserve"> Разведен мъж.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вницъ</w:t>
      </w:r>
      <w:r w:rsidRPr="00D85910">
        <w:rPr>
          <w:szCs w:val="28"/>
          <w:lang w:val="bg-BG"/>
        </w:rPr>
        <w:t xml:space="preserve"> Разведена жена.</w:t>
      </w:r>
    </w:p>
    <w:p w:rsidR="008B1F42" w:rsidRPr="001A094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отби</w:t>
      </w:r>
      <w:r>
        <w:rPr>
          <w:b/>
          <w:szCs w:val="28"/>
          <w:lang w:val="bg-BG"/>
        </w:rPr>
        <w:t>рам, да отбера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удби</w:t>
      </w:r>
      <w:r>
        <w:rPr>
          <w:i/>
          <w:szCs w:val="28"/>
          <w:lang w:val="bg-BG"/>
        </w:rPr>
        <w:t>ръм, дъ удбиръ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1. Подбирам, отделям. 2. Разбирам, имам познания в дадена област.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тбор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 xml:space="preserve">дбур </w:t>
      </w:r>
      <w:r>
        <w:rPr>
          <w:szCs w:val="28"/>
          <w:lang w:val="bg-BG"/>
        </w:rPr>
        <w:t>Грозде, отделено за консумация през зимата.</w:t>
      </w:r>
    </w:p>
    <w:p w:rsidR="008B1F42" w:rsidRDefault="008B1F42" w:rsidP="00AE3A6C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>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алък чувал, който обикновено се подпира на дувара, за да се сложи на гърба. </w:t>
      </w:r>
      <w:r w:rsidRPr="00D85910">
        <w:rPr>
          <w:i/>
          <w:szCs w:val="28"/>
          <w:lang w:val="bg-BG"/>
        </w:rPr>
        <w:t>Донесох един о</w:t>
      </w:r>
      <w:r>
        <w:rPr>
          <w:i/>
          <w:szCs w:val="28"/>
          <w:lang w:val="bg-BG"/>
        </w:rPr>
        <w:t>т</w:t>
      </w:r>
      <w:r w:rsidRPr="00D85910">
        <w:rPr>
          <w:i/>
          <w:szCs w:val="28"/>
          <w:lang w:val="bg-BG"/>
        </w:rPr>
        <w:t>варник трици.</w:t>
      </w:r>
    </w:p>
    <w:p w:rsidR="008B1F42" w:rsidRDefault="008B1F42" w:rsidP="00AE3A6C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</w:t>
      </w:r>
      <w:r>
        <w:rPr>
          <w:b/>
          <w:szCs w:val="28"/>
          <w:lang w:val="bg-BG"/>
        </w:rPr>
        <w:t>в</w:t>
      </w: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мам си, да си от</w:t>
      </w:r>
      <w:r>
        <w:rPr>
          <w:b/>
          <w:szCs w:val="28"/>
          <w:lang w:val="bg-BG"/>
        </w:rPr>
        <w:t>в</w:t>
      </w: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ма </w:t>
      </w:r>
      <w:r w:rsidRPr="00D85910">
        <w:rPr>
          <w:i/>
          <w:szCs w:val="28"/>
          <w:lang w:val="bg-BG"/>
        </w:rPr>
        <w:t>удз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мъм си, дъ си удз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Задоволявам потребностите си; получавам, опитвам нещо, което много искам; мирясвам, успокоявам се. </w:t>
      </w:r>
      <w:r w:rsidRPr="00D85910">
        <w:rPr>
          <w:i/>
          <w:szCs w:val="28"/>
          <w:lang w:val="bg-BG"/>
        </w:rPr>
        <w:t>Детето отхапа от захарното петле и си от</w:t>
      </w:r>
      <w:r>
        <w:rPr>
          <w:i/>
          <w:szCs w:val="28"/>
          <w:lang w:val="bg-BG"/>
        </w:rPr>
        <w:t>в</w:t>
      </w:r>
      <w:r w:rsidRPr="00D85910">
        <w:rPr>
          <w:i/>
          <w:szCs w:val="28"/>
          <w:lang w:val="bg-BG"/>
        </w:rPr>
        <w:t>зе.</w:t>
      </w:r>
    </w:p>
    <w:p w:rsidR="008B1F42" w:rsidRDefault="008B1F42" w:rsidP="00AE3A6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отвръ</w:t>
      </w:r>
      <w:r>
        <w:rPr>
          <w:b/>
          <w:szCs w:val="28"/>
          <w:lang w:val="bg-BG"/>
        </w:rPr>
        <w:t>щам, да отвъ</w:t>
      </w:r>
      <w:r>
        <w:rPr>
          <w:b/>
          <w:szCs w:val="28"/>
          <w:lang w:val="bg-BG"/>
        </w:rPr>
        <w:t xml:space="preserve">рна </w:t>
      </w:r>
      <w:r w:rsidRPr="00DD18AE">
        <w:rPr>
          <w:i/>
          <w:szCs w:val="28"/>
          <w:lang w:val="bg-BG"/>
        </w:rPr>
        <w:t>удвръ</w:t>
      </w:r>
      <w:r w:rsidRPr="00DD18AE">
        <w:rPr>
          <w:i/>
          <w:szCs w:val="28"/>
          <w:lang w:val="bg-BG"/>
        </w:rPr>
        <w:t>штъм, дъ удвъ</w:t>
      </w:r>
      <w:r w:rsidRPr="00DD18AE">
        <w:rPr>
          <w:i/>
          <w:szCs w:val="28"/>
          <w:lang w:val="bg-BG"/>
        </w:rPr>
        <w:t>рнъ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Отговарям, давам отговор; възразявам, противореча. </w:t>
      </w:r>
    </w:p>
    <w:p w:rsidR="008B1F42" w:rsidRPr="00DD18AE" w:rsidRDefault="008B1F42" w:rsidP="00AE3A6C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отвръ</w:t>
      </w:r>
      <w:r>
        <w:rPr>
          <w:b/>
          <w:szCs w:val="28"/>
          <w:lang w:val="bg-BG"/>
        </w:rPr>
        <w:t>щам се, да се отвъ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удвръ</w:t>
      </w:r>
      <w:r>
        <w:rPr>
          <w:i/>
          <w:szCs w:val="28"/>
          <w:lang w:val="bg-BG"/>
        </w:rPr>
        <w:t>штъм съ, дъ съ удвъ</w:t>
      </w:r>
      <w:r>
        <w:rPr>
          <w:i/>
          <w:szCs w:val="28"/>
          <w:lang w:val="bg-BG"/>
        </w:rPr>
        <w:t xml:space="preserve">рнъ </w:t>
      </w:r>
      <w:r>
        <w:rPr>
          <w:szCs w:val="28"/>
          <w:lang w:val="bg-BG"/>
        </w:rPr>
        <w:t xml:space="preserve">Затоплям се, омеквам. </w:t>
      </w:r>
      <w:r>
        <w:rPr>
          <w:i/>
          <w:szCs w:val="28"/>
          <w:lang w:val="bg-BG"/>
        </w:rPr>
        <w:t>Запалих печката, че да се отвърне въздухът.</w:t>
      </w:r>
    </w:p>
    <w:p w:rsidR="008B1F42" w:rsidRPr="00F02EC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отвъ</w:t>
      </w:r>
      <w:r>
        <w:rPr>
          <w:b/>
          <w:szCs w:val="28"/>
          <w:lang w:val="bg-BG"/>
        </w:rPr>
        <w:t xml:space="preserve">д </w:t>
      </w:r>
      <w:r>
        <w:rPr>
          <w:i/>
          <w:szCs w:val="28"/>
          <w:lang w:val="bg-BG"/>
        </w:rPr>
        <w:t>утвъ</w:t>
      </w:r>
      <w:r>
        <w:rPr>
          <w:i/>
          <w:szCs w:val="28"/>
          <w:lang w:val="bg-BG"/>
        </w:rPr>
        <w:t xml:space="preserve">т </w:t>
      </w:r>
      <w:r>
        <w:rPr>
          <w:szCs w:val="28"/>
          <w:lang w:val="bg-BG"/>
        </w:rPr>
        <w:t xml:space="preserve">От другата страна, оттатък. </w:t>
      </w:r>
      <w:r>
        <w:rPr>
          <w:i/>
          <w:szCs w:val="28"/>
          <w:lang w:val="bg-BG"/>
        </w:rPr>
        <w:t>Кошарата е отвъд реката.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отде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удде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Откъде.</w:t>
      </w:r>
    </w:p>
    <w:p w:rsidR="008B1F42" w:rsidRPr="0084559F" w:rsidRDefault="008B1F42" w:rsidP="00AE3A6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отзара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удзъра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>Тази сутрин, сутринта.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гвам, да отл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гна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гвъм, дъ удл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гнъ</w:t>
      </w:r>
      <w:r w:rsidRPr="00D85910">
        <w:rPr>
          <w:szCs w:val="28"/>
          <w:lang w:val="bg-BG"/>
        </w:rPr>
        <w:t xml:space="preserve"> Поемам влага, 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>влажнявам</w:t>
      </w:r>
      <w:r>
        <w:rPr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Солта е отлъгнала, солницата не соли.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отми</w:t>
      </w:r>
      <w:r>
        <w:rPr>
          <w:b/>
          <w:szCs w:val="28"/>
          <w:lang w:val="bg-BG"/>
        </w:rPr>
        <w:t xml:space="preserve">чам </w:t>
      </w:r>
      <w:r>
        <w:rPr>
          <w:i/>
          <w:szCs w:val="28"/>
          <w:lang w:val="bg-BG"/>
        </w:rPr>
        <w:t>удми</w:t>
      </w:r>
      <w:r>
        <w:rPr>
          <w:i/>
          <w:szCs w:val="28"/>
          <w:lang w:val="bg-BG"/>
        </w:rPr>
        <w:t xml:space="preserve">чъм </w:t>
      </w:r>
      <w:r>
        <w:rPr>
          <w:szCs w:val="28"/>
          <w:lang w:val="bg-BG"/>
        </w:rPr>
        <w:t xml:space="preserve">Отмъквам, отнасям. </w:t>
      </w:r>
      <w:r>
        <w:rPr>
          <w:i/>
          <w:szCs w:val="28"/>
          <w:lang w:val="bg-BG"/>
        </w:rPr>
        <w:t>Отмичам по едно дърво за печката.</w:t>
      </w:r>
    </w:p>
    <w:p w:rsidR="008B1F42" w:rsidRPr="001B0BE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отпла</w:t>
      </w:r>
      <w:r>
        <w:rPr>
          <w:b/>
          <w:szCs w:val="28"/>
          <w:lang w:val="bg-BG"/>
        </w:rPr>
        <w:t xml:space="preserve">дня </w:t>
      </w:r>
      <w:r>
        <w:rPr>
          <w:i/>
          <w:szCs w:val="28"/>
          <w:lang w:val="bg-BG"/>
        </w:rPr>
        <w:t>утпла</w:t>
      </w:r>
      <w:r>
        <w:rPr>
          <w:i/>
          <w:szCs w:val="28"/>
          <w:lang w:val="bg-BG"/>
        </w:rPr>
        <w:t>дн</w:t>
      </w:r>
      <w:r w:rsidRPr="001B0BE5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Следобед. </w:t>
      </w:r>
      <w:r>
        <w:rPr>
          <w:i/>
          <w:szCs w:val="28"/>
          <w:lang w:val="bg-BG"/>
        </w:rPr>
        <w:t>Отпладня ще пече слънце.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отр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пка </w:t>
      </w:r>
      <w:r w:rsidRPr="00D85910">
        <w:rPr>
          <w:i/>
          <w:szCs w:val="28"/>
          <w:lang w:val="bg-BG"/>
        </w:rPr>
        <w:t>утр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Парцал кой</w:t>
      </w:r>
      <w:r w:rsidRPr="00D85910">
        <w:rPr>
          <w:szCs w:val="28"/>
          <w:lang w:val="bg-BG"/>
        </w:rPr>
        <w:softHyphen/>
        <w:t xml:space="preserve">то служи за изтриване на ръцете или за почистване на масата; пала. </w:t>
      </w:r>
    </w:p>
    <w:p w:rsidR="008B1F42" w:rsidRPr="00F5269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 xml:space="preserve">тръки </w:t>
      </w:r>
      <w:r>
        <w:rPr>
          <w:i/>
          <w:szCs w:val="28"/>
          <w:lang w:val="bg-BG"/>
        </w:rPr>
        <w:t>о</w:t>
      </w:r>
      <w:r>
        <w:rPr>
          <w:i/>
          <w:szCs w:val="28"/>
          <w:lang w:val="bg-BG"/>
        </w:rPr>
        <w:t xml:space="preserve">тръки </w:t>
      </w:r>
      <w:r>
        <w:rPr>
          <w:szCs w:val="28"/>
          <w:lang w:val="bg-BG"/>
        </w:rPr>
        <w:t xml:space="preserve">Сръчно, умело, лесно. </w:t>
      </w:r>
      <w:r w:rsidRPr="00327C7D">
        <w:rPr>
          <w:i/>
          <w:szCs w:val="28"/>
        </w:rPr>
        <w:t>*</w:t>
      </w:r>
      <w:r>
        <w:rPr>
          <w:i/>
          <w:szCs w:val="28"/>
          <w:lang w:val="bg-BG"/>
        </w:rPr>
        <w:t xml:space="preserve">Иде ми отръки. </w:t>
      </w:r>
      <w:r>
        <w:rPr>
          <w:szCs w:val="28"/>
          <w:lang w:val="bg-BG"/>
        </w:rPr>
        <w:t>Умея да върша с лекота, приляга ми.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сквам се, да се отр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утр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сквъм съ, дъ съ утр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Отговарям</w:t>
      </w:r>
      <w:r>
        <w:rPr>
          <w:szCs w:val="28"/>
          <w:lang w:val="bg-BG"/>
        </w:rPr>
        <w:t xml:space="preserve"> грубо</w:t>
      </w:r>
      <w:r w:rsidRPr="00D85910">
        <w:rPr>
          <w:szCs w:val="28"/>
          <w:lang w:val="bg-BG"/>
        </w:rPr>
        <w:t xml:space="preserve">, </w:t>
      </w:r>
      <w:r>
        <w:rPr>
          <w:szCs w:val="28"/>
          <w:lang w:val="bg-BG"/>
        </w:rPr>
        <w:t xml:space="preserve">съпротивлявам се, </w:t>
      </w:r>
      <w:r w:rsidRPr="00D85910">
        <w:rPr>
          <w:szCs w:val="28"/>
          <w:lang w:val="bg-BG"/>
        </w:rPr>
        <w:t>зъб</w:t>
      </w:r>
      <w:r>
        <w:rPr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се. </w:t>
      </w:r>
      <w:r w:rsidRPr="00D85910">
        <w:rPr>
          <w:i/>
          <w:szCs w:val="28"/>
          <w:lang w:val="bg-BG"/>
        </w:rPr>
        <w:t>Стига си мълчала, я се отръскай.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отср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мвам се, да се отср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мвъм съ, дъ съ уср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Представям се както трябва, както подобава, не ставам за срам. </w:t>
      </w:r>
      <w:r w:rsidRPr="00D85910">
        <w:rPr>
          <w:i/>
          <w:szCs w:val="28"/>
          <w:lang w:val="bg-BG"/>
        </w:rPr>
        <w:t>Сватовете се отсрамиха на кръщенето.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лям, да отту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утту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л’ъм, дъ утту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Отварям, отпушвам затворен съд (бутилка, буркан). 2. Заспивам. </w:t>
      </w:r>
      <w:r w:rsidRPr="00D85910">
        <w:rPr>
          <w:i/>
          <w:szCs w:val="28"/>
          <w:lang w:val="bg-BG"/>
        </w:rPr>
        <w:t>Детето го оттули.</w:t>
      </w:r>
    </w:p>
    <w:p w:rsidR="008B1F42" w:rsidRPr="0002441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отче</w:t>
      </w:r>
      <w:r>
        <w:rPr>
          <w:b/>
          <w:szCs w:val="28"/>
          <w:lang w:val="bg-BG"/>
        </w:rPr>
        <w:t>квам, да отче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уче</w:t>
      </w:r>
      <w:r>
        <w:rPr>
          <w:i/>
          <w:szCs w:val="28"/>
          <w:lang w:val="bg-BG"/>
        </w:rPr>
        <w:t>квъм, дъ уче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>Отчупвам, откършвам.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отчивгар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отчивгар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учивгър’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учивгър’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За добитък: отлъчвам се, отделям се от стадото. </w:t>
      </w:r>
      <w:r w:rsidRPr="00D85910">
        <w:rPr>
          <w:i/>
          <w:szCs w:val="28"/>
          <w:lang w:val="bg-BG"/>
        </w:rPr>
        <w:t>Рогатата овца се отчивгари и 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 вързах лоп</w:t>
      </w:r>
      <w:r w:rsidRPr="00D85910">
        <w:rPr>
          <w:i/>
          <w:szCs w:val="28"/>
          <w:lang w:val="bg-BG"/>
        </w:rPr>
        <w:softHyphen/>
        <w:t>ка</w:t>
      </w:r>
      <w:r>
        <w:rPr>
          <w:i/>
          <w:szCs w:val="28"/>
          <w:lang w:val="bg-BG"/>
        </w:rPr>
        <w:t xml:space="preserve"> </w:t>
      </w:r>
      <w:r w:rsidRPr="005229C2">
        <w:rPr>
          <w:szCs w:val="28"/>
          <w:lang w:val="bg-BG"/>
        </w:rPr>
        <w:t>‘</w:t>
      </w:r>
      <w:r>
        <w:rPr>
          <w:szCs w:val="28"/>
          <w:lang w:val="bg-BG"/>
        </w:rPr>
        <w:t>звънче</w:t>
      </w:r>
      <w:r w:rsidRPr="005229C2">
        <w:rPr>
          <w:szCs w:val="28"/>
          <w:lang w:val="bg-BG"/>
        </w:rPr>
        <w:t>’</w:t>
      </w:r>
      <w:r w:rsidRPr="00D85910">
        <w:rPr>
          <w:i/>
          <w:szCs w:val="28"/>
          <w:lang w:val="bg-BG"/>
        </w:rPr>
        <w:t>.</w:t>
      </w:r>
    </w:p>
    <w:p w:rsidR="008B1F42" w:rsidRPr="008D2682" w:rsidRDefault="008B1F42" w:rsidP="003A58D2">
      <w:pPr>
        <w:ind w:firstLine="720"/>
        <w:jc w:val="both"/>
        <w:rPr>
          <w:szCs w:val="28"/>
          <w:lang w:val="bg-BG"/>
        </w:rPr>
      </w:pPr>
      <w:r w:rsidRPr="008D2682">
        <w:rPr>
          <w:b/>
          <w:szCs w:val="28"/>
          <w:lang w:val="bg-BG"/>
        </w:rPr>
        <w:t>офе</w:t>
      </w:r>
      <w:r w:rsidRPr="008D2682">
        <w:rPr>
          <w:b/>
          <w:szCs w:val="28"/>
          <w:lang w:val="bg-BG"/>
        </w:rPr>
        <w:t>йквам, да офе</w:t>
      </w:r>
      <w:r w:rsidRPr="008D2682">
        <w:rPr>
          <w:b/>
          <w:szCs w:val="28"/>
          <w:lang w:val="bg-BG"/>
        </w:rPr>
        <w:t>йкам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уфе</w:t>
      </w:r>
      <w:r>
        <w:rPr>
          <w:i/>
          <w:szCs w:val="28"/>
          <w:lang w:val="bg-BG"/>
        </w:rPr>
        <w:t>йквъм, дъ уфе</w:t>
      </w:r>
      <w:r>
        <w:rPr>
          <w:i/>
          <w:szCs w:val="28"/>
          <w:lang w:val="bg-BG"/>
        </w:rPr>
        <w:t xml:space="preserve">йкъм </w:t>
      </w:r>
      <w:r>
        <w:rPr>
          <w:szCs w:val="28"/>
          <w:lang w:val="bg-BG"/>
        </w:rPr>
        <w:t>Тръгвам, заминавам, отдалечавам се, изчезвам.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оферя</w:t>
      </w:r>
      <w:r>
        <w:rPr>
          <w:b/>
          <w:szCs w:val="28"/>
          <w:lang w:val="bg-BG"/>
        </w:rPr>
        <w:t>вам, да оферя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уф</w:t>
      </w:r>
      <w:r w:rsidRPr="00304CB4">
        <w:rPr>
          <w:i/>
          <w:szCs w:val="28"/>
          <w:lang w:val="bg-BG"/>
        </w:rPr>
        <w:t>’ър’а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уф</w:t>
      </w:r>
      <w:r w:rsidRPr="00304CB4">
        <w:rPr>
          <w:i/>
          <w:szCs w:val="28"/>
          <w:lang w:val="bg-BG"/>
        </w:rPr>
        <w:t>’ър’ъ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Леко обгарям, опърлям дреха, без да я изгоря. </w:t>
      </w:r>
      <w:r>
        <w:rPr>
          <w:i/>
          <w:szCs w:val="28"/>
          <w:lang w:val="bg-BG"/>
        </w:rPr>
        <w:t>Изтървах си ръкавицата на печката и я оферих.</w:t>
      </w:r>
    </w:p>
    <w:p w:rsidR="008B1F42" w:rsidRPr="004F15A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офля</w:t>
      </w:r>
      <w:r>
        <w:rPr>
          <w:b/>
          <w:szCs w:val="28"/>
          <w:lang w:val="bg-BG"/>
        </w:rPr>
        <w:t>нквам се, да се офля</w:t>
      </w:r>
      <w:r>
        <w:rPr>
          <w:b/>
          <w:szCs w:val="28"/>
          <w:lang w:val="bg-BG"/>
        </w:rPr>
        <w:t xml:space="preserve">нкам </w:t>
      </w:r>
      <w:r>
        <w:rPr>
          <w:i/>
          <w:szCs w:val="28"/>
          <w:lang w:val="bg-BG"/>
        </w:rPr>
        <w:t>уфл</w:t>
      </w:r>
      <w:r w:rsidRPr="0022067B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нквъм съ, дъ съ уфл</w:t>
      </w:r>
      <w:r w:rsidRPr="0022067B">
        <w:rPr>
          <w:i/>
          <w:szCs w:val="28"/>
          <w:lang w:val="bg-BG"/>
        </w:rPr>
        <w:t>’а</w:t>
      </w:r>
      <w:r>
        <w:rPr>
          <w:i/>
          <w:szCs w:val="28"/>
          <w:lang w:val="bg-BG"/>
        </w:rPr>
        <w:t xml:space="preserve">нкъм </w:t>
      </w:r>
      <w:r>
        <w:rPr>
          <w:szCs w:val="28"/>
          <w:lang w:val="bg-BG"/>
        </w:rPr>
        <w:t xml:space="preserve">Бавя се, мая се, моткам се, мотая се. </w:t>
      </w:r>
      <w:r>
        <w:rPr>
          <w:i/>
          <w:szCs w:val="28"/>
          <w:lang w:val="bg-BG"/>
        </w:rPr>
        <w:t>Побързай, не се офлянквай!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</w:t>
      </w:r>
      <w:r>
        <w:rPr>
          <w:b/>
          <w:szCs w:val="28"/>
          <w:lang w:val="bg-BG"/>
        </w:rPr>
        <w:t>ф</w:t>
      </w:r>
      <w:r w:rsidRPr="00D85910">
        <w:rPr>
          <w:b/>
          <w:szCs w:val="28"/>
          <w:lang w:val="bg-BG"/>
        </w:rPr>
        <w:t>тика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о̀ф</w:t>
      </w:r>
      <w:r w:rsidRPr="00D85910">
        <w:rPr>
          <w:i/>
          <w:szCs w:val="28"/>
          <w:lang w:val="bg-BG"/>
        </w:rPr>
        <w:t>тикъ</w:t>
      </w:r>
      <w:r w:rsidRPr="00D85910">
        <w:rPr>
          <w:szCs w:val="28"/>
          <w:lang w:val="bg-BG"/>
        </w:rPr>
        <w:t xml:space="preserve"> (грц. 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chti</w:t>
      </w:r>
      <w:r w:rsidRPr="00D85910">
        <w:rPr>
          <w:szCs w:val="28"/>
          <w:lang w:val="bg-BG"/>
        </w:rPr>
        <w:softHyphen/>
        <w:t>kas)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Белодробна туберкулоза</w:t>
      </w:r>
      <w:r>
        <w:rPr>
          <w:szCs w:val="28"/>
          <w:lang w:val="bg-BG"/>
        </w:rPr>
        <w:t>, охтика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 w:rsidRPr="00EF4BE7">
        <w:rPr>
          <w:i/>
          <w:szCs w:val="28"/>
        </w:rPr>
        <w:t>*Хвана ме о</w:t>
      </w:r>
      <w:r>
        <w:rPr>
          <w:i/>
          <w:szCs w:val="28"/>
          <w:lang w:val="bg-BG"/>
        </w:rPr>
        <w:t>ф</w:t>
      </w:r>
      <w:r w:rsidRPr="00EF4BE7">
        <w:rPr>
          <w:i/>
          <w:szCs w:val="28"/>
        </w:rPr>
        <w:t>тиката</w:t>
      </w:r>
      <w:r>
        <w:rPr>
          <w:i/>
          <w:szCs w:val="28"/>
          <w:lang w:val="bg-BG"/>
        </w:rPr>
        <w:t xml:space="preserve"> </w:t>
      </w:r>
      <w:r w:rsidRPr="00BA3421">
        <w:rPr>
          <w:szCs w:val="28"/>
        </w:rPr>
        <w:t>‘</w:t>
      </w:r>
      <w:r w:rsidRPr="00BA3421">
        <w:rPr>
          <w:szCs w:val="28"/>
          <w:lang w:val="bg-BG"/>
        </w:rPr>
        <w:t>охтика</w:t>
      </w:r>
      <w:r w:rsidRPr="00BA3421">
        <w:rPr>
          <w:szCs w:val="28"/>
        </w:rPr>
        <w:t>’</w:t>
      </w:r>
      <w:r w:rsidRPr="00EF4BE7">
        <w:rPr>
          <w:i/>
          <w:szCs w:val="28"/>
        </w:rPr>
        <w:t xml:space="preserve"> като те гледам как </w:t>
      </w:r>
      <w:r>
        <w:rPr>
          <w:i/>
          <w:szCs w:val="28"/>
          <w:lang w:val="bg-BG"/>
        </w:rPr>
        <w:t xml:space="preserve">бавно </w:t>
      </w:r>
      <w:r w:rsidRPr="00EF4BE7">
        <w:rPr>
          <w:i/>
          <w:szCs w:val="28"/>
        </w:rPr>
        <w:t xml:space="preserve">работиш. </w:t>
      </w:r>
      <w:r>
        <w:rPr>
          <w:szCs w:val="28"/>
          <w:lang w:val="bg-BG"/>
        </w:rPr>
        <w:t>Изнервих се, изгубих търпение.</w:t>
      </w:r>
    </w:p>
    <w:p w:rsidR="008B1F42" w:rsidRPr="00F761C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оцъ</w:t>
      </w:r>
      <w:r>
        <w:rPr>
          <w:b/>
          <w:szCs w:val="28"/>
          <w:lang w:val="bg-BG"/>
        </w:rPr>
        <w:t>клям се, да се оцъ</w:t>
      </w:r>
      <w:r>
        <w:rPr>
          <w:b/>
          <w:szCs w:val="28"/>
          <w:lang w:val="bg-BG"/>
        </w:rPr>
        <w:t xml:space="preserve">кля </w:t>
      </w:r>
      <w:r>
        <w:rPr>
          <w:i/>
          <w:szCs w:val="28"/>
          <w:lang w:val="bg-BG"/>
        </w:rPr>
        <w:t>уцъ</w:t>
      </w:r>
      <w:r>
        <w:rPr>
          <w:i/>
          <w:szCs w:val="28"/>
          <w:lang w:val="bg-BG"/>
        </w:rPr>
        <w:t>кл</w:t>
      </w:r>
      <w:r w:rsidRPr="00F761C7">
        <w:rPr>
          <w:i/>
          <w:szCs w:val="28"/>
          <w:lang w:val="bg-BG"/>
        </w:rPr>
        <w:t>’ъм съ, дъ съ уцъ</w:t>
      </w:r>
      <w:r>
        <w:rPr>
          <w:i/>
          <w:szCs w:val="28"/>
          <w:lang w:val="bg-BG"/>
        </w:rPr>
        <w:t>кл</w:t>
      </w:r>
      <w:r w:rsidRPr="00F761C7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Широко разтварям очи, кокоря се, пуля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hoşaf) 1. Нарязани сушени плодове за компот. 2. Компот от сушени плодове.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ошафл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ушъфл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ho</w:t>
      </w:r>
      <w:r w:rsidRPr="00D85910">
        <w:rPr>
          <w:szCs w:val="28"/>
          <w:lang w:val="bg-BG"/>
        </w:rPr>
        <w:softHyphen/>
        <w:t xml:space="preserve">şaf) Нарязани сушени плодове за ошаф </w:t>
      </w:r>
      <w:r w:rsidRPr="00327C7D">
        <w:rPr>
          <w:i/>
          <w:szCs w:val="28"/>
        </w:rPr>
        <w:t>‘</w:t>
      </w:r>
      <w:r w:rsidRPr="00327C7D">
        <w:rPr>
          <w:i/>
          <w:szCs w:val="28"/>
          <w:lang w:val="bg-BG"/>
        </w:rPr>
        <w:t>компот</w:t>
      </w:r>
      <w:r w:rsidRPr="00327C7D">
        <w:rPr>
          <w:i/>
          <w:szCs w:val="28"/>
        </w:rPr>
        <w:t>’</w:t>
      </w:r>
      <w:r w:rsidRPr="00327C7D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лвам, да ошму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лвъм, дъ ушму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С дърпане и късане свалям заедно с плодовете листа и клони. </w:t>
      </w:r>
      <w:r w:rsidRPr="00D85910">
        <w:rPr>
          <w:i/>
          <w:szCs w:val="28"/>
          <w:lang w:val="bg-BG"/>
        </w:rPr>
        <w:t>Децата са ушмулили черешата.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ошундубу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рям се, да се ошундубу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ушундубу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р’ъм съ, дъ съ ушундубу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Правя си оглушки; старая се да мина между капките, да се измъкна без да почерпя по някакъв повод. </w:t>
      </w:r>
      <w:r w:rsidRPr="00D85910">
        <w:rPr>
          <w:i/>
          <w:szCs w:val="28"/>
          <w:lang w:val="bg-BG"/>
        </w:rPr>
        <w:t xml:space="preserve">Не се ошундубуряй, а почерпи за </w:t>
      </w:r>
      <w:r>
        <w:rPr>
          <w:i/>
          <w:szCs w:val="28"/>
          <w:lang w:val="bg-BG"/>
        </w:rPr>
        <w:t>именния ден</w:t>
      </w:r>
      <w:r w:rsidRPr="00D85910">
        <w:rPr>
          <w:i/>
          <w:szCs w:val="28"/>
          <w:lang w:val="bg-BG"/>
        </w:rPr>
        <w:t>.</w:t>
      </w:r>
    </w:p>
    <w:p w:rsidR="008B1F42" w:rsidRPr="00D85910" w:rsidRDefault="008B1F42" w:rsidP="00F36E74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шквам, да ошу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шкам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ушу</w:t>
      </w:r>
      <w:r>
        <w:rPr>
          <w:i/>
          <w:szCs w:val="28"/>
          <w:lang w:val="bg-BG"/>
        </w:rPr>
        <w:t>шквъм, дъ ушу</w:t>
      </w:r>
      <w:r>
        <w:rPr>
          <w:i/>
          <w:szCs w:val="28"/>
          <w:lang w:val="bg-BG"/>
        </w:rPr>
        <w:t>шкъм</w:t>
      </w:r>
      <w:r w:rsidRPr="00D85910">
        <w:rPr>
          <w:szCs w:val="28"/>
          <w:lang w:val="bg-BG"/>
        </w:rPr>
        <w:t xml:space="preserve"> Обирам напълно, до край, до шушка. </w:t>
      </w:r>
      <w:r w:rsidRPr="00D85910">
        <w:rPr>
          <w:i/>
          <w:szCs w:val="28"/>
          <w:lang w:val="bg-BG"/>
        </w:rPr>
        <w:t>Крадци са ошушкали бостана.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ощърб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ощърб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</w:t>
      </w:r>
      <w:r w:rsidRPr="00D85910">
        <w:rPr>
          <w:i/>
          <w:szCs w:val="28"/>
          <w:lang w:val="bg-BG"/>
        </w:rPr>
        <w:softHyphen/>
        <w:t>търб’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уштърб’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Отчупвам малко от крайчето на някакъв съд, например чаша, чиния. </w:t>
      </w:r>
      <w:r>
        <w:rPr>
          <w:i/>
          <w:szCs w:val="28"/>
          <w:lang w:val="bg-BG"/>
        </w:rPr>
        <w:t>Момиченцето изпусна купичката</w:t>
      </w:r>
      <w:r w:rsidRPr="00D85910">
        <w:rPr>
          <w:i/>
          <w:szCs w:val="28"/>
          <w:lang w:val="bg-BG"/>
        </w:rPr>
        <w:t xml:space="preserve"> на пода и я ощърби.</w:t>
      </w:r>
    </w:p>
    <w:p w:rsidR="008B1F42" w:rsidRPr="0082660F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отя</w:t>
      </w:r>
      <w:r>
        <w:rPr>
          <w:b/>
          <w:szCs w:val="28"/>
          <w:lang w:val="bg-BG"/>
        </w:rPr>
        <w:t>дам, да отя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ут</w:t>
      </w:r>
      <w:r w:rsidRPr="0082660F">
        <w:rPr>
          <w:i/>
          <w:szCs w:val="28"/>
        </w:rPr>
        <w:t>’</w:t>
      </w:r>
      <w:r>
        <w:rPr>
          <w:i/>
          <w:szCs w:val="28"/>
          <w:lang w:val="bg-BG"/>
        </w:rPr>
        <w:t>а</w:t>
      </w:r>
      <w:r>
        <w:rPr>
          <w:i/>
          <w:szCs w:val="28"/>
          <w:lang w:val="bg-BG"/>
        </w:rPr>
        <w:t>дъм, дъ ут</w:t>
      </w:r>
      <w:r w:rsidRPr="0082660F">
        <w:rPr>
          <w:i/>
          <w:szCs w:val="28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м</w:t>
      </w:r>
      <w:r w:rsidRPr="0082660F">
        <w:rPr>
          <w:i/>
          <w:szCs w:val="28"/>
        </w:rPr>
        <w:t xml:space="preserve"> </w:t>
      </w:r>
      <w:r w:rsidRPr="0082660F">
        <w:rPr>
          <w:szCs w:val="28"/>
        </w:rPr>
        <w:t xml:space="preserve">Ям продължително време в голямо количество. </w:t>
      </w:r>
      <w:r>
        <w:rPr>
          <w:i/>
          <w:szCs w:val="28"/>
          <w:lang w:val="bg-BG"/>
        </w:rPr>
        <w:t>Лятос си отядох на дини и пъпеши.</w:t>
      </w:r>
    </w:p>
    <w:p w:rsidR="008B1F42" w:rsidRPr="0082660F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оя</w:t>
      </w:r>
      <w:r>
        <w:rPr>
          <w:b/>
          <w:szCs w:val="28"/>
          <w:lang w:val="bg-BG"/>
        </w:rPr>
        <w:t>дам се, да се оя</w:t>
      </w:r>
      <w:r>
        <w:rPr>
          <w:b/>
          <w:szCs w:val="28"/>
          <w:lang w:val="bg-BG"/>
        </w:rPr>
        <w:t xml:space="preserve">м </w:t>
      </w:r>
      <w:r w:rsidRPr="0082660F">
        <w:rPr>
          <w:i/>
          <w:szCs w:val="28"/>
          <w:lang w:val="bg-BG"/>
        </w:rPr>
        <w:t>уйа</w:t>
      </w:r>
      <w:r w:rsidRPr="0082660F">
        <w:rPr>
          <w:i/>
          <w:szCs w:val="28"/>
          <w:lang w:val="bg-BG"/>
        </w:rPr>
        <w:t>дъм съ, дъ съ уйа</w:t>
      </w:r>
      <w:r w:rsidRPr="0082660F">
        <w:rPr>
          <w:i/>
          <w:szCs w:val="28"/>
          <w:lang w:val="bg-BG"/>
        </w:rPr>
        <w:t>м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Засищам се с храна, ям в голямо количество, преяждам, надебелявам. </w:t>
      </w:r>
      <w:r>
        <w:rPr>
          <w:i/>
          <w:szCs w:val="28"/>
          <w:lang w:val="bg-BG"/>
        </w:rPr>
        <w:t>Оядох се на село при баба.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П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Default="008B1F42" w:rsidP="0095553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паву</w:t>
      </w:r>
      <w:r>
        <w:rPr>
          <w:b/>
          <w:szCs w:val="28"/>
          <w:lang w:val="bg-BG"/>
        </w:rPr>
        <w:t xml:space="preserve">рче </w:t>
      </w:r>
      <w:r>
        <w:rPr>
          <w:i/>
          <w:szCs w:val="28"/>
          <w:lang w:val="bg-BG"/>
        </w:rPr>
        <w:t>пъу</w:t>
      </w:r>
      <w:r>
        <w:rPr>
          <w:i/>
          <w:szCs w:val="28"/>
          <w:lang w:val="bg-BG"/>
        </w:rPr>
        <w:t xml:space="preserve">рчи </w:t>
      </w:r>
      <w:r>
        <w:rPr>
          <w:szCs w:val="28"/>
          <w:lang w:val="bg-BG"/>
        </w:rPr>
        <w:t xml:space="preserve">Малка стъклена бутилка с цифка </w:t>
      </w:r>
      <w:r w:rsidRPr="000E0833">
        <w:rPr>
          <w:i/>
          <w:szCs w:val="28"/>
        </w:rPr>
        <w:t>‘</w:t>
      </w:r>
      <w:r w:rsidRPr="000E0833">
        <w:rPr>
          <w:i/>
          <w:szCs w:val="28"/>
          <w:lang w:val="bg-BG"/>
        </w:rPr>
        <w:t>продълговата дървена запушалка с дупка в средата</w:t>
      </w:r>
      <w:r w:rsidRPr="000E0833">
        <w:rPr>
          <w:i/>
          <w:szCs w:val="28"/>
        </w:rPr>
        <w:t>’</w:t>
      </w:r>
      <w:r>
        <w:rPr>
          <w:szCs w:val="28"/>
          <w:lang w:val="bg-BG"/>
        </w:rPr>
        <w:t xml:space="preserve"> за пиене на ракия.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</w:t>
      </w:r>
      <w:r w:rsidRPr="00D85910"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(рус. подушка) Възглавница</w:t>
      </w:r>
      <w:r>
        <w:rPr>
          <w:szCs w:val="28"/>
          <w:lang w:val="bg-BG"/>
        </w:rPr>
        <w:t>, напълнена с перушина</w:t>
      </w:r>
      <w:r w:rsidRPr="00D85910">
        <w:rPr>
          <w:szCs w:val="28"/>
          <w:lang w:val="bg-BG"/>
        </w:rPr>
        <w:t>.</w:t>
      </w:r>
    </w:p>
    <w:p w:rsidR="008B1F42" w:rsidRDefault="008B1F42" w:rsidP="0095553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пазв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пъзв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(тур. pazvant от перс.) Пазач</w:t>
      </w:r>
      <w:r>
        <w:rPr>
          <w:szCs w:val="28"/>
          <w:lang w:val="bg-BG"/>
        </w:rPr>
        <w:t>, пазвантин</w:t>
      </w:r>
      <w:r w:rsidRPr="00D85910">
        <w:rPr>
          <w:szCs w:val="28"/>
          <w:lang w:val="bg-BG"/>
        </w:rPr>
        <w:t>.</w:t>
      </w:r>
    </w:p>
    <w:p w:rsidR="008B1F42" w:rsidRDefault="008B1F42" w:rsidP="0095553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пазв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пъзв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нтин</w:t>
      </w:r>
      <w:r w:rsidRPr="00D85910">
        <w:rPr>
          <w:szCs w:val="28"/>
          <w:lang w:val="bg-BG"/>
        </w:rPr>
        <w:t xml:space="preserve"> (тур. pazvant от перс.) Пазач</w:t>
      </w:r>
      <w:r>
        <w:rPr>
          <w:szCs w:val="28"/>
          <w:lang w:val="bg-BG"/>
        </w:rPr>
        <w:t>, пазвант</w:t>
      </w:r>
      <w:r w:rsidRPr="00D85910">
        <w:rPr>
          <w:szCs w:val="28"/>
          <w:lang w:val="bg-BG"/>
        </w:rPr>
        <w:t>.</w:t>
      </w:r>
    </w:p>
    <w:p w:rsidR="008B1F42" w:rsidRPr="00F2231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пае</w:t>
      </w:r>
      <w:r>
        <w:rPr>
          <w:b/>
          <w:szCs w:val="28"/>
          <w:lang w:val="bg-BG"/>
        </w:rPr>
        <w:t xml:space="preserve">нтя се </w:t>
      </w:r>
      <w:r>
        <w:rPr>
          <w:i/>
          <w:szCs w:val="28"/>
          <w:lang w:val="bg-BG"/>
        </w:rPr>
        <w:t>пъе</w:t>
      </w:r>
      <w:r>
        <w:rPr>
          <w:i/>
          <w:szCs w:val="28"/>
          <w:lang w:val="bg-BG"/>
        </w:rPr>
        <w:t>нт</w:t>
      </w:r>
      <w:r w:rsidRPr="00DC0431">
        <w:rPr>
          <w:i/>
          <w:szCs w:val="28"/>
          <w:lang w:val="bg-BG"/>
        </w:rPr>
        <w:t xml:space="preserve">’ъ съ </w:t>
      </w:r>
      <w:r>
        <w:rPr>
          <w:szCs w:val="28"/>
          <w:lang w:val="bg-BG"/>
        </w:rPr>
        <w:t>Упорствам, противопоставям се, проявявам инат.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пай</w:t>
      </w:r>
      <w:r w:rsidRPr="00D85910">
        <w:rPr>
          <w:szCs w:val="28"/>
          <w:lang w:val="bg-BG"/>
        </w:rPr>
        <w:t xml:space="preserve"> (тур. pay) Част, дял.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пайв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пъйв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(тур. pay</w:t>
      </w:r>
      <w:r w:rsidRPr="00D85910">
        <w:rPr>
          <w:szCs w:val="28"/>
          <w:lang w:val="bg-BG"/>
        </w:rPr>
        <w:softHyphen/>
        <w:t xml:space="preserve">vant) Въже, каиш или синджир с железен накрайник за забиване в земята, с които спъват </w:t>
      </w:r>
      <w:r>
        <w:rPr>
          <w:szCs w:val="28"/>
          <w:lang w:val="bg-BG"/>
        </w:rPr>
        <w:t xml:space="preserve">предните крака на </w:t>
      </w:r>
      <w:r w:rsidRPr="00D85910">
        <w:rPr>
          <w:szCs w:val="28"/>
          <w:lang w:val="bg-BG"/>
        </w:rPr>
        <w:t xml:space="preserve">животното, за да не </w:t>
      </w:r>
      <w:r>
        <w:rPr>
          <w:szCs w:val="28"/>
          <w:lang w:val="bg-BG"/>
        </w:rPr>
        <w:t>из</w:t>
      </w:r>
      <w:r w:rsidRPr="00D85910">
        <w:rPr>
          <w:szCs w:val="28"/>
          <w:lang w:val="bg-BG"/>
        </w:rPr>
        <w:t xml:space="preserve">бяга при свободно пускане на паша.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Парцал, който служи за изтриване на ръцете или за почистване на масата; отрепка. </w:t>
      </w:r>
      <w:r w:rsidRPr="00D85910"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пълъм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(грц. pal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me </w:t>
      </w:r>
      <w:r w:rsidRPr="00136D87">
        <w:rPr>
          <w:i/>
          <w:szCs w:val="28"/>
          <w:lang w:val="bg-BG"/>
        </w:rPr>
        <w:t>‘длан’,</w:t>
      </w:r>
      <w:r w:rsidRPr="00D85910">
        <w:rPr>
          <w:szCs w:val="28"/>
          <w:lang w:val="bg-BG"/>
        </w:rPr>
        <w:t xml:space="preserve"> лат. palma) Дървена ръкавица с пет пръста с извит като кука край, с която се захваща пшеницата по време на жътва със сърп.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пълъми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(грц. palamida)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Cirsium</w:t>
      </w:r>
      <w:r>
        <w:rPr>
          <w:iCs/>
          <w:szCs w:val="28"/>
          <w:shd w:val="clear" w:color="auto" w:fill="FFFFFF"/>
          <w:lang w:val="bg-BG"/>
        </w:rPr>
        <w:t xml:space="preserve"> arven</w:t>
      </w:r>
      <w:r>
        <w:rPr>
          <w:iCs/>
          <w:szCs w:val="28"/>
          <w:shd w:val="clear" w:color="auto" w:fill="FFFFFF"/>
          <w:lang w:val="en-US"/>
        </w:rPr>
        <w:t>se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 xml:space="preserve"> Бодлив плевел в нивите</w:t>
      </w:r>
      <w:r>
        <w:rPr>
          <w:szCs w:val="28"/>
          <w:lang w:val="bg-BG"/>
        </w:rPr>
        <w:t>, разпространен сред житните растения.</w:t>
      </w:r>
    </w:p>
    <w:p w:rsidR="008B1F42" w:rsidRPr="00DE391B" w:rsidRDefault="008B1F42" w:rsidP="00136D8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паланго</w:t>
      </w:r>
      <w:r>
        <w:rPr>
          <w:b/>
          <w:szCs w:val="28"/>
          <w:lang w:val="bg-BG"/>
        </w:rPr>
        <w:t xml:space="preserve">з </w:t>
      </w:r>
      <w:r w:rsidRPr="00DE391B">
        <w:rPr>
          <w:i/>
          <w:szCs w:val="28"/>
          <w:lang w:val="bg-BG"/>
        </w:rPr>
        <w:t>пълъго</w:t>
      </w:r>
      <w:r w:rsidRPr="00DE391B">
        <w:rPr>
          <w:i/>
          <w:szCs w:val="28"/>
          <w:lang w:val="bg-BG"/>
        </w:rPr>
        <w:t></w:t>
      </w:r>
      <w:r>
        <w:rPr>
          <w:i/>
          <w:szCs w:val="28"/>
          <w:lang w:val="bg-BG"/>
        </w:rPr>
        <w:t xml:space="preserve">с </w:t>
      </w:r>
      <w:r w:rsidRPr="00DE391B">
        <w:rPr>
          <w:szCs w:val="28"/>
          <w:lang w:val="bg-BG"/>
        </w:rPr>
        <w:t>(</w:t>
      </w:r>
      <w:r>
        <w:rPr>
          <w:szCs w:val="28"/>
          <w:lang w:val="bg-BG"/>
        </w:rPr>
        <w:t>гр. pа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nkalos</w:t>
      </w:r>
      <w:r w:rsidRPr="00DE391B">
        <w:rPr>
          <w:szCs w:val="28"/>
          <w:lang w:val="bg-BG"/>
        </w:rPr>
        <w:t xml:space="preserve"> </w:t>
      </w:r>
      <w:r w:rsidRPr="00DE391B">
        <w:rPr>
          <w:i/>
          <w:szCs w:val="28"/>
          <w:lang w:val="bg-BG"/>
        </w:rPr>
        <w:t>‘много хубав’</w:t>
      </w:r>
      <w:r w:rsidRPr="00DE391B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Немирник, непослушник, негодник, нехранимайко, палангозин. </w:t>
      </w:r>
    </w:p>
    <w:p w:rsidR="008B1F42" w:rsidRPr="00DE391B" w:rsidRDefault="008B1F42" w:rsidP="00136D8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паланго</w:t>
      </w:r>
      <w:r>
        <w:rPr>
          <w:b/>
          <w:szCs w:val="28"/>
          <w:lang w:val="bg-BG"/>
        </w:rPr>
        <w:t xml:space="preserve">зин </w:t>
      </w:r>
      <w:r w:rsidRPr="00DE391B">
        <w:rPr>
          <w:i/>
          <w:szCs w:val="28"/>
          <w:lang w:val="bg-BG"/>
        </w:rPr>
        <w:t>пълъго</w:t>
      </w:r>
      <w:r w:rsidRPr="00DE391B">
        <w:rPr>
          <w:i/>
          <w:szCs w:val="28"/>
          <w:lang w:val="bg-BG"/>
        </w:rPr>
        <w:t>зин</w:t>
      </w:r>
      <w:r>
        <w:rPr>
          <w:i/>
          <w:szCs w:val="28"/>
          <w:lang w:val="bg-BG"/>
        </w:rPr>
        <w:t xml:space="preserve"> </w:t>
      </w:r>
      <w:r w:rsidRPr="00DE391B">
        <w:rPr>
          <w:szCs w:val="28"/>
          <w:lang w:val="bg-BG"/>
        </w:rPr>
        <w:t>(</w:t>
      </w:r>
      <w:r>
        <w:rPr>
          <w:szCs w:val="28"/>
          <w:lang w:val="bg-BG"/>
        </w:rPr>
        <w:t>гр. pа</w:t>
      </w:r>
      <w:r>
        <w:rPr>
          <w:szCs w:val="28"/>
          <w:lang w:val="bg-BG"/>
        </w:rPr>
        <w:t></w:t>
      </w:r>
      <w:r>
        <w:rPr>
          <w:szCs w:val="28"/>
          <w:lang w:val="en-US"/>
        </w:rPr>
        <w:t>nkalos</w:t>
      </w:r>
      <w:r w:rsidRPr="00DE391B">
        <w:rPr>
          <w:szCs w:val="28"/>
          <w:lang w:val="bg-BG"/>
        </w:rPr>
        <w:t xml:space="preserve"> </w:t>
      </w:r>
      <w:r w:rsidRPr="00DE391B">
        <w:rPr>
          <w:i/>
          <w:szCs w:val="28"/>
          <w:lang w:val="bg-BG"/>
        </w:rPr>
        <w:t>‘много хубав’</w:t>
      </w:r>
      <w:r w:rsidRPr="00DE391B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Немирник, непослушник, негодник, нехранимайко, палангоз.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(ит. palan</w:t>
      </w:r>
      <w:r w:rsidRPr="00D85910">
        <w:rPr>
          <w:szCs w:val="28"/>
          <w:lang w:val="bg-BG"/>
        </w:rPr>
        <w:softHyphen/>
        <w:t>ca) Селище, по-малко от град и по-голямо от село; голямо село.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нца </w:t>
      </w:r>
      <w:r w:rsidRPr="00D85910">
        <w:rPr>
          <w:i/>
          <w:szCs w:val="28"/>
          <w:lang w:val="bg-BG"/>
        </w:rPr>
        <w:t>пъл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bilan</w:t>
      </w:r>
      <w:r w:rsidRPr="00D85910">
        <w:rPr>
          <w:szCs w:val="28"/>
          <w:lang w:val="bg-BG"/>
        </w:rPr>
        <w:softHyphen/>
        <w:t>cia през грц. pal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ntza) Теглилка с едно блюдо, рамо с топуз </w:t>
      </w:r>
      <w:r w:rsidRPr="00327C7D">
        <w:rPr>
          <w:i/>
          <w:szCs w:val="28"/>
          <w:lang w:val="bg-BG"/>
        </w:rPr>
        <w:t>‘тежест’</w:t>
      </w:r>
      <w:r w:rsidRPr="00D85910">
        <w:rPr>
          <w:szCs w:val="28"/>
          <w:lang w:val="bg-BG"/>
        </w:rPr>
        <w:t xml:space="preserve"> и кука за окачване.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ле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(тур. bala </w:t>
      </w:r>
      <w:r w:rsidRPr="00327C7D">
        <w:rPr>
          <w:i/>
          <w:szCs w:val="28"/>
        </w:rPr>
        <w:t>‘</w:t>
      </w:r>
      <w:r w:rsidRPr="00327C7D">
        <w:rPr>
          <w:i/>
          <w:szCs w:val="28"/>
          <w:lang w:val="bg-BG"/>
        </w:rPr>
        <w:t>бебе</w:t>
      </w:r>
      <w:r w:rsidRPr="00327C7D">
        <w:rPr>
          <w:i/>
          <w:szCs w:val="28"/>
        </w:rPr>
        <w:t>’</w:t>
      </w:r>
      <w:r w:rsidRPr="00327C7D">
        <w:rPr>
          <w:i/>
          <w:szCs w:val="28"/>
          <w:lang w:val="bg-BG"/>
        </w:rPr>
        <w:t xml:space="preserve">, </w:t>
      </w:r>
      <w:r w:rsidRPr="00327C7D">
        <w:rPr>
          <w:i/>
          <w:szCs w:val="28"/>
        </w:rPr>
        <w:t>‘</w:t>
      </w:r>
      <w:r w:rsidRPr="00327C7D">
        <w:rPr>
          <w:i/>
          <w:szCs w:val="28"/>
          <w:lang w:val="bg-BG"/>
        </w:rPr>
        <w:t>дете</w:t>
      </w:r>
      <w:r w:rsidRPr="00327C7D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от тюрк.) Малко кученце.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</w:t>
      </w:r>
      <w:r>
        <w:rPr>
          <w:b/>
          <w:szCs w:val="28"/>
          <w:lang w:val="bg-BG"/>
        </w:rPr>
        <w:t xml:space="preserve">лешник </w:t>
      </w:r>
      <w:r>
        <w:rPr>
          <w:i/>
          <w:szCs w:val="28"/>
          <w:lang w:val="bg-BG"/>
        </w:rPr>
        <w:t>па</w:t>
      </w:r>
      <w:r>
        <w:rPr>
          <w:i/>
          <w:szCs w:val="28"/>
          <w:lang w:val="bg-BG"/>
        </w:rPr>
        <w:t>л</w:t>
      </w:r>
      <w:r w:rsidRPr="0069467A">
        <w:rPr>
          <w:i/>
          <w:szCs w:val="28"/>
        </w:rPr>
        <w:t xml:space="preserve">’ъшник </w:t>
      </w:r>
      <w:r>
        <w:rPr>
          <w:szCs w:val="28"/>
          <w:lang w:val="bg-BG"/>
        </w:rPr>
        <w:t>Остра желязна част от рало, която оре земята; лемеж.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палачо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пълъчо</w:t>
      </w:r>
      <w:r>
        <w:rPr>
          <w:i/>
          <w:szCs w:val="28"/>
          <w:lang w:val="bg-BG"/>
        </w:rPr>
        <w:t xml:space="preserve">р </w:t>
      </w:r>
      <w:r w:rsidRPr="001441C7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pala</w:t>
      </w:r>
      <w:r w:rsidRPr="001441C7">
        <w:rPr>
          <w:szCs w:val="28"/>
          <w:lang w:val="bg-BG"/>
        </w:rPr>
        <w:t>ç</w:t>
      </w:r>
      <w:r>
        <w:rPr>
          <w:szCs w:val="28"/>
          <w:lang w:val="en-US"/>
        </w:rPr>
        <w:t>or</w:t>
      </w:r>
      <w:r w:rsidRPr="001441C7">
        <w:rPr>
          <w:szCs w:val="28"/>
          <w:lang w:val="bg-BG"/>
        </w:rPr>
        <w:t xml:space="preserve"> </w:t>
      </w:r>
      <w:r w:rsidRPr="00327C7D">
        <w:rPr>
          <w:i/>
          <w:szCs w:val="28"/>
          <w:lang w:val="bg-BG"/>
        </w:rPr>
        <w:t>‘парцалива стара дреха’</w:t>
      </w:r>
      <w:r w:rsidRPr="001441C7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Нехаен, небрежен, мръсен, дрипав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палачо</w:t>
      </w:r>
      <w:r>
        <w:rPr>
          <w:b/>
          <w:szCs w:val="28"/>
          <w:lang w:val="bg-BG"/>
        </w:rPr>
        <w:t xml:space="preserve">рка </w:t>
      </w:r>
      <w:r>
        <w:rPr>
          <w:i/>
          <w:szCs w:val="28"/>
          <w:lang w:val="bg-BG"/>
        </w:rPr>
        <w:t>пълъчо</w:t>
      </w:r>
      <w:r>
        <w:rPr>
          <w:i/>
          <w:szCs w:val="28"/>
          <w:lang w:val="bg-BG"/>
        </w:rPr>
        <w:t xml:space="preserve">ркъ </w:t>
      </w:r>
      <w:r w:rsidRPr="001441C7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pala</w:t>
      </w:r>
      <w:r w:rsidRPr="001441C7">
        <w:rPr>
          <w:szCs w:val="28"/>
          <w:lang w:val="bg-BG"/>
        </w:rPr>
        <w:t>ç</w:t>
      </w:r>
      <w:r>
        <w:rPr>
          <w:szCs w:val="28"/>
          <w:lang w:val="en-US"/>
        </w:rPr>
        <w:t>or</w:t>
      </w:r>
      <w:r w:rsidRPr="001441C7">
        <w:rPr>
          <w:szCs w:val="28"/>
          <w:lang w:val="bg-BG"/>
        </w:rPr>
        <w:t xml:space="preserve"> </w:t>
      </w:r>
      <w:r w:rsidRPr="00327C7D">
        <w:rPr>
          <w:i/>
          <w:szCs w:val="28"/>
          <w:lang w:val="bg-BG"/>
        </w:rPr>
        <w:t>‘парцалива стара дреха’</w:t>
      </w:r>
      <w:r w:rsidRPr="001441C7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Нехайна, небрежна, мръсна, дрипава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памукли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пъмукли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pamuklu) Вид горна къса топла дреха, подп</w:t>
      </w:r>
      <w:r>
        <w:rPr>
          <w:szCs w:val="28"/>
          <w:lang w:val="bg-BG"/>
        </w:rPr>
        <w:t>латена</w:t>
      </w:r>
      <w:r w:rsidRPr="00D85910">
        <w:rPr>
          <w:szCs w:val="28"/>
          <w:lang w:val="bg-BG"/>
        </w:rPr>
        <w:t xml:space="preserve"> с памук; </w:t>
      </w:r>
      <w:r>
        <w:rPr>
          <w:szCs w:val="28"/>
          <w:lang w:val="bg-BG"/>
        </w:rPr>
        <w:t xml:space="preserve">антерия, </w:t>
      </w:r>
      <w:r w:rsidRPr="00D85910">
        <w:rPr>
          <w:szCs w:val="28"/>
          <w:lang w:val="bg-BG"/>
        </w:rPr>
        <w:t>ватенка.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памукли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пъмукли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pamuklu) Под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п</w:t>
      </w:r>
      <w:r>
        <w:rPr>
          <w:szCs w:val="28"/>
          <w:lang w:val="bg-BG"/>
        </w:rPr>
        <w:t>латен</w:t>
      </w:r>
      <w:r w:rsidRPr="00D85910">
        <w:rPr>
          <w:szCs w:val="28"/>
          <w:lang w:val="bg-BG"/>
        </w:rPr>
        <w:t xml:space="preserve"> с памук.</w:t>
      </w:r>
    </w:p>
    <w:p w:rsidR="008B1F42" w:rsidRPr="00AB419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мъ</w:t>
      </w:r>
      <w:r w:rsidRPr="00D85910">
        <w:rPr>
          <w:szCs w:val="28"/>
          <w:lang w:val="bg-BG"/>
        </w:rPr>
        <w:t xml:space="preserve"> (фр. panama от соб. Panama, държава в Америка) Вид памучен плат с </w:t>
      </w:r>
      <w:r>
        <w:rPr>
          <w:szCs w:val="28"/>
          <w:lang w:val="bg-BG"/>
        </w:rPr>
        <w:t>по-</w:t>
      </w:r>
      <w:r w:rsidRPr="00D85910">
        <w:rPr>
          <w:szCs w:val="28"/>
          <w:lang w:val="bg-BG"/>
        </w:rPr>
        <w:t>малки</w:t>
      </w:r>
      <w:r>
        <w:rPr>
          <w:szCs w:val="28"/>
          <w:lang w:val="bg-BG"/>
        </w:rPr>
        <w:t xml:space="preserve"> или по-големи </w:t>
      </w:r>
      <w:r w:rsidRPr="00D85910">
        <w:rPr>
          <w:szCs w:val="28"/>
          <w:lang w:val="bg-BG"/>
        </w:rPr>
        <w:t xml:space="preserve">квадратчета, използван за бродиране. </w:t>
      </w:r>
      <w:r>
        <w:rPr>
          <w:i/>
          <w:szCs w:val="28"/>
          <w:lang w:val="bg-BG"/>
        </w:rPr>
        <w:t>Дребна панама, едра панама.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пандишп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пъндишп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pain d’Es</w:t>
      </w:r>
      <w:r w:rsidRPr="00D85910">
        <w:rPr>
          <w:szCs w:val="28"/>
          <w:lang w:val="bg-BG"/>
        </w:rPr>
        <w:softHyphen/>
        <w:t xml:space="preserve">pagne </w:t>
      </w:r>
      <w:r w:rsidRPr="000E0833">
        <w:rPr>
          <w:i/>
          <w:szCs w:val="28"/>
          <w:lang w:val="bg-BG"/>
        </w:rPr>
        <w:t>‘испански хляб’</w:t>
      </w:r>
      <w:r w:rsidRPr="00D85910">
        <w:rPr>
          <w:szCs w:val="28"/>
          <w:lang w:val="bg-BG"/>
        </w:rPr>
        <w:t xml:space="preserve">) Пухкав печен сладкиш, приготвен от брашно, яйца и захар. </w:t>
      </w:r>
    </w:p>
    <w:p w:rsidR="008B1F42" w:rsidRPr="00AB419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панду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(унг. pan</w:t>
      </w:r>
      <w:r w:rsidRPr="00D85910">
        <w:rPr>
          <w:szCs w:val="28"/>
          <w:lang w:val="bg-BG"/>
        </w:rPr>
        <w:softHyphen/>
        <w:t xml:space="preserve">dur </w:t>
      </w:r>
      <w:r w:rsidRPr="00B34765">
        <w:rPr>
          <w:i/>
          <w:szCs w:val="28"/>
          <w:lang w:val="bg-BG"/>
        </w:rPr>
        <w:t>‘пазач’</w:t>
      </w:r>
      <w:r w:rsidRPr="00D85910">
        <w:rPr>
          <w:szCs w:val="28"/>
          <w:lang w:val="bg-BG"/>
        </w:rPr>
        <w:t xml:space="preserve">) Пазач. </w:t>
      </w:r>
      <w:r>
        <w:rPr>
          <w:i/>
          <w:szCs w:val="28"/>
          <w:lang w:val="bg-BG"/>
        </w:rPr>
        <w:t>Селски пандурин.</w:t>
      </w:r>
    </w:p>
    <w:p w:rsidR="008B1F42" w:rsidRPr="0069467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пане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пъне</w:t>
      </w:r>
      <w:r>
        <w:rPr>
          <w:i/>
          <w:szCs w:val="28"/>
          <w:lang w:val="bg-BG"/>
        </w:rPr>
        <w:t xml:space="preserve">р </w:t>
      </w:r>
      <w:r w:rsidRPr="0069467A">
        <w:rPr>
          <w:szCs w:val="28"/>
          <w:lang w:val="bg-BG"/>
        </w:rPr>
        <w:t>(</w:t>
      </w:r>
      <w:r>
        <w:rPr>
          <w:szCs w:val="28"/>
          <w:lang w:val="bg-BG"/>
        </w:rPr>
        <w:t xml:space="preserve">грц. </w:t>
      </w:r>
      <w:r>
        <w:rPr>
          <w:szCs w:val="28"/>
          <w:lang w:val="en-US"/>
        </w:rPr>
        <w:t>pan</w:t>
      </w:r>
      <w:r w:rsidRPr="0069467A">
        <w:rPr>
          <w:szCs w:val="28"/>
          <w:lang w:val="bg-BG"/>
        </w:rPr>
        <w:t>е</w:t>
      </w:r>
      <w:r>
        <w:rPr>
          <w:szCs w:val="28"/>
          <w:lang w:val="en-US"/>
        </w:rPr>
        <w:t>ri</w:t>
      </w:r>
      <w:r w:rsidRPr="0069467A">
        <w:rPr>
          <w:szCs w:val="28"/>
          <w:lang w:val="bg-BG"/>
        </w:rPr>
        <w:t xml:space="preserve"> от ит. </w:t>
      </w:r>
      <w:r>
        <w:rPr>
          <w:szCs w:val="28"/>
          <w:lang w:val="en-US"/>
        </w:rPr>
        <w:t>pdniere</w:t>
      </w:r>
      <w:r w:rsidRPr="0069467A">
        <w:rPr>
          <w:szCs w:val="28"/>
          <w:lang w:val="bg-BG"/>
        </w:rPr>
        <w:t xml:space="preserve"> от лат. </w:t>
      </w:r>
      <w:r>
        <w:rPr>
          <w:szCs w:val="28"/>
          <w:lang w:val="en-US"/>
        </w:rPr>
        <w:t>panarium</w:t>
      </w:r>
      <w:r w:rsidRPr="0069467A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Плитък, плетен от пръчки съд за дрехи.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Дълбок и широк съд за супа; купичка.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(грц. pantoú) Хаймана, безделник</w:t>
      </w:r>
      <w:r>
        <w:rPr>
          <w:szCs w:val="28"/>
          <w:lang w:val="bg-BG"/>
        </w:rPr>
        <w:t>, нехранимайко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п’ър</w:t>
      </w:r>
      <w:r w:rsidRPr="00D85910">
        <w:rPr>
          <w:szCs w:val="28"/>
          <w:lang w:val="bg-BG"/>
        </w:rPr>
        <w:t xml:space="preserve"> </w:t>
      </w:r>
      <w:r w:rsidRPr="00AB4192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Папер не остана от ризата. </w:t>
      </w:r>
      <w:r w:rsidRPr="00D85910">
        <w:rPr>
          <w:szCs w:val="28"/>
          <w:lang w:val="bg-BG"/>
        </w:rPr>
        <w:t xml:space="preserve">Ризата се скъса, съвсем се разпадна. </w:t>
      </w:r>
    </w:p>
    <w:p w:rsidR="008B1F42" w:rsidRPr="00265EA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</w:t>
      </w:r>
      <w:r>
        <w:rPr>
          <w:b/>
          <w:szCs w:val="28"/>
          <w:lang w:val="bg-BG"/>
        </w:rPr>
        <w:t xml:space="preserve">по </w:t>
      </w:r>
      <w:r>
        <w:rPr>
          <w:i/>
          <w:szCs w:val="28"/>
          <w:lang w:val="bg-BG"/>
        </w:rPr>
        <w:t>па</w:t>
      </w:r>
      <w:r>
        <w:rPr>
          <w:i/>
          <w:szCs w:val="28"/>
          <w:lang w:val="bg-BG"/>
        </w:rPr>
        <w:t xml:space="preserve">пу </w:t>
      </w:r>
      <w:r w:rsidRPr="00AB4192">
        <w:rPr>
          <w:szCs w:val="28"/>
        </w:rPr>
        <w:t>В детската реч</w:t>
      </w:r>
      <w:r>
        <w:rPr>
          <w:szCs w:val="28"/>
          <w:lang w:val="bg-BG"/>
        </w:rPr>
        <w:t>: хляб.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папу</w:t>
      </w:r>
      <w:r>
        <w:rPr>
          <w:b/>
          <w:szCs w:val="28"/>
          <w:lang w:val="bg-BG"/>
        </w:rPr>
        <w:t>̀ци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</w:t>
      </w:r>
      <w:r>
        <w:rPr>
          <w:i/>
          <w:szCs w:val="28"/>
          <w:lang w:val="bg-BG"/>
        </w:rPr>
        <w:t>̀ци</w:t>
      </w:r>
      <w:r w:rsidRPr="00D85910">
        <w:rPr>
          <w:szCs w:val="28"/>
          <w:lang w:val="bg-BG"/>
        </w:rPr>
        <w:t xml:space="preserve"> (тур. pabuç от перс.) Чехл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>, лек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 xml:space="preserve"> домашн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 xml:space="preserve"> обувк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 xml:space="preserve"> с открита пета.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Къде си събух папуците?</w:t>
      </w:r>
    </w:p>
    <w:p w:rsidR="008B1F42" w:rsidRPr="006F536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папу</w:t>
      </w:r>
      <w:r>
        <w:rPr>
          <w:b/>
          <w:szCs w:val="28"/>
          <w:lang w:val="bg-BG"/>
        </w:rPr>
        <w:t xml:space="preserve">нест </w:t>
      </w:r>
      <w:r>
        <w:rPr>
          <w:i/>
          <w:szCs w:val="28"/>
          <w:lang w:val="bg-BG"/>
        </w:rPr>
        <w:t>пъпу</w:t>
      </w:r>
      <w:r>
        <w:rPr>
          <w:i/>
          <w:szCs w:val="28"/>
          <w:lang w:val="bg-BG"/>
        </w:rPr>
        <w:t>н</w:t>
      </w:r>
      <w:r w:rsidRPr="00E4304F">
        <w:rPr>
          <w:i/>
          <w:szCs w:val="28"/>
        </w:rPr>
        <w:t xml:space="preserve">’ъс </w:t>
      </w:r>
      <w:r>
        <w:rPr>
          <w:szCs w:val="28"/>
          <w:lang w:val="bg-BG"/>
        </w:rPr>
        <w:t>Подпухнал, отпуснат.</w:t>
      </w:r>
    </w:p>
    <w:p w:rsidR="008B1F42" w:rsidRPr="00AB419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(грц. p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puros) Царевица, мисир. </w:t>
      </w:r>
      <w:r>
        <w:rPr>
          <w:i/>
          <w:szCs w:val="28"/>
          <w:lang w:val="bg-BG"/>
        </w:rPr>
        <w:t>Прекопах папура.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ренка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р’ънкъ</w:t>
      </w:r>
      <w:r w:rsidRPr="00D85910">
        <w:rPr>
          <w:szCs w:val="28"/>
          <w:lang w:val="bg-BG"/>
        </w:rPr>
        <w:t xml:space="preserve"> (грц. p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puros) От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рязано царевично стъ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  <w:t>ло.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</w:t>
      </w:r>
      <w:r w:rsidRPr="00D85910">
        <w:rPr>
          <w:b/>
          <w:szCs w:val="28"/>
          <w:lang w:val="bg-BG"/>
        </w:rPr>
        <w:t>арали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1476F3">
        <w:rPr>
          <w:b/>
          <w:szCs w:val="28"/>
          <w:vertAlign w:val="superscript"/>
          <w:lang w:val="bg-BG"/>
        </w:rPr>
        <w:t>1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p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>ralia) Много ниска масичка за хранене, софра.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b/>
          <w:szCs w:val="28"/>
          <w:vertAlign w:val="superscript"/>
          <w:lang w:val="bg-BG"/>
        </w:rPr>
        <w:t>2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rali) Човек, който има много</w:t>
      </w:r>
      <w:r>
        <w:rPr>
          <w:szCs w:val="28"/>
          <w:lang w:val="bg-BG"/>
        </w:rPr>
        <w:t xml:space="preserve"> пари; богат човек.</w:t>
      </w:r>
    </w:p>
    <w:p w:rsidR="008B1F42" w:rsidRPr="00D85910" w:rsidRDefault="008B1F42" w:rsidP="001476F3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пъръли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pa</w:t>
      </w:r>
      <w:r w:rsidRPr="00D85910">
        <w:rPr>
          <w:szCs w:val="28"/>
          <w:lang w:val="bg-BG"/>
        </w:rPr>
        <w:softHyphen/>
        <w:t>r</w:t>
      </w:r>
      <w:r>
        <w:rPr>
          <w:szCs w:val="28"/>
          <w:lang w:val="bg-BG"/>
        </w:rPr>
        <w:t>ali) Жена, която има много пари; богата жена.</w:t>
      </w:r>
      <w:r w:rsidRPr="00D85910">
        <w:rPr>
          <w:szCs w:val="28"/>
          <w:lang w:val="bg-BG"/>
        </w:rPr>
        <w:t xml:space="preserve">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параст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пъръст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(грц. par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</w:t>
      </w:r>
      <w:r w:rsidRPr="00D85910">
        <w:rPr>
          <w:szCs w:val="28"/>
          <w:lang w:val="bg-BG"/>
        </w:rPr>
        <w:softHyphen/>
        <w:t xml:space="preserve">tasis </w:t>
      </w:r>
      <w:r w:rsidRPr="000E0833">
        <w:rPr>
          <w:i/>
          <w:szCs w:val="28"/>
          <w:lang w:val="bg-BG"/>
        </w:rPr>
        <w:t>‘при</w:t>
      </w:r>
      <w:r w:rsidRPr="000E0833">
        <w:rPr>
          <w:i/>
          <w:szCs w:val="28"/>
          <w:lang w:val="bg-BG"/>
        </w:rPr>
        <w:softHyphen/>
        <w:t>съствие’, ‘принасяне’</w:t>
      </w:r>
      <w:r w:rsidRPr="00D85910">
        <w:rPr>
          <w:szCs w:val="28"/>
          <w:lang w:val="bg-BG"/>
        </w:rPr>
        <w:t>) Варено подсладено жито, под</w:t>
      </w:r>
      <w:r w:rsidRPr="00D85910">
        <w:rPr>
          <w:szCs w:val="28"/>
          <w:lang w:val="bg-BG"/>
        </w:rPr>
        <w:softHyphen/>
        <w:t xml:space="preserve">сушено с галета или счукани бисквити, което се раздава на панихида.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пардес</w:t>
      </w:r>
      <w:r>
        <w:rPr>
          <w:b/>
          <w:szCs w:val="28"/>
          <w:lang w:val="bg-BG"/>
        </w:rPr>
        <w:t>ю̀</w:t>
      </w:r>
      <w:r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пърдис’у</w:t>
      </w:r>
      <w:r>
        <w:rPr>
          <w:i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(фр. par</w:t>
      </w:r>
      <w:r w:rsidRPr="00D85910">
        <w:rPr>
          <w:szCs w:val="28"/>
          <w:lang w:val="bg-BG"/>
        </w:rPr>
        <w:softHyphen/>
        <w:t>dessus) Горна пролетна или есенна дълга мъжка дреха от тънък вълнен плат.</w:t>
      </w:r>
    </w:p>
    <w:p w:rsidR="008B1F42" w:rsidRPr="003F26E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пареми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 xml:space="preserve">пъримийъ </w:t>
      </w:r>
      <w:r w:rsidRPr="003F26E2">
        <w:rPr>
          <w:szCs w:val="28"/>
          <w:lang w:val="bg-BG"/>
        </w:rPr>
        <w:t>(</w:t>
      </w:r>
      <w:r>
        <w:rPr>
          <w:szCs w:val="28"/>
          <w:lang w:val="bg-BG"/>
        </w:rPr>
        <w:t>грц. p</w:t>
      </w:r>
      <w:r>
        <w:rPr>
          <w:szCs w:val="28"/>
          <w:lang w:val="en-US"/>
        </w:rPr>
        <w:t>aroimia</w:t>
      </w:r>
      <w:r w:rsidRPr="003F26E2">
        <w:rPr>
          <w:szCs w:val="28"/>
        </w:rPr>
        <w:t xml:space="preserve"> </w:t>
      </w:r>
      <w:r w:rsidRPr="000E0833">
        <w:rPr>
          <w:i/>
          <w:szCs w:val="28"/>
        </w:rPr>
        <w:t>‘</w:t>
      </w:r>
      <w:r w:rsidRPr="000E0833">
        <w:rPr>
          <w:i/>
          <w:szCs w:val="28"/>
          <w:lang w:val="bg-BG"/>
        </w:rPr>
        <w:t>пословица</w:t>
      </w:r>
      <w:r w:rsidRPr="000E0833">
        <w:rPr>
          <w:i/>
          <w:szCs w:val="28"/>
        </w:rPr>
        <w:t>’</w:t>
      </w:r>
      <w:r w:rsidRPr="003F26E2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Откъс от свещеното писание, който се чете по време на богослужение.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к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нд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рикинд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perakende</w:t>
      </w:r>
      <w:r>
        <w:rPr>
          <w:szCs w:val="28"/>
          <w:lang w:val="bg-BG"/>
        </w:rPr>
        <w:t xml:space="preserve"> от перс.</w:t>
      </w:r>
      <w:r w:rsidRPr="00D85910">
        <w:rPr>
          <w:szCs w:val="28"/>
          <w:lang w:val="bg-BG"/>
        </w:rPr>
        <w:t>) Полски имот в чуждо землище.</w:t>
      </w:r>
    </w:p>
    <w:p w:rsidR="008B1F42" w:rsidRPr="005E15A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парлакти</w:t>
      </w:r>
      <w:r>
        <w:rPr>
          <w:b/>
          <w:szCs w:val="28"/>
          <w:lang w:val="bg-BG"/>
        </w:rPr>
        <w:t>свам, да парлакти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пърлъкти</w:t>
      </w:r>
      <w:r>
        <w:rPr>
          <w:i/>
          <w:szCs w:val="28"/>
          <w:lang w:val="bg-BG"/>
        </w:rPr>
        <w:t>свъм, дъ пърлъкти</w:t>
      </w:r>
      <w:r>
        <w:rPr>
          <w:i/>
          <w:szCs w:val="28"/>
          <w:lang w:val="bg-BG"/>
        </w:rPr>
        <w:t>съм</w:t>
      </w:r>
      <w:r>
        <w:rPr>
          <w:szCs w:val="28"/>
          <w:lang w:val="bg-BG"/>
        </w:rPr>
        <w:t xml:space="preserve"> Съсипвам, развалям, унищожавам.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Денчо парлактиса старото радио.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парлам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пърлъм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par</w:t>
      </w:r>
      <w:r w:rsidRPr="00D85910">
        <w:rPr>
          <w:szCs w:val="28"/>
          <w:lang w:val="bg-BG"/>
        </w:rPr>
        <w:softHyphen/>
        <w:t xml:space="preserve">lama </w:t>
      </w:r>
      <w:r w:rsidRPr="000E0833">
        <w:rPr>
          <w:i/>
          <w:szCs w:val="28"/>
          <w:lang w:val="bg-BG"/>
        </w:rPr>
        <w:t>‘блясък’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 xml:space="preserve">Външен вид, показ, образец. </w:t>
      </w:r>
      <w:r>
        <w:rPr>
          <w:i/>
          <w:szCs w:val="28"/>
          <w:lang w:val="bg-BG"/>
        </w:rPr>
        <w:t>Направил си нова порта за парлама.</w:t>
      </w:r>
    </w:p>
    <w:p w:rsidR="008B1F42" w:rsidRPr="00600806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рса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рсъ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parsa от ит. barsa </w:t>
      </w:r>
      <w:r w:rsidRPr="000E0833">
        <w:rPr>
          <w:i/>
          <w:szCs w:val="28"/>
          <w:lang w:val="bg-BG"/>
        </w:rPr>
        <w:t>‘кесия’</w:t>
      </w:r>
      <w:r w:rsidRPr="00D85910">
        <w:rPr>
          <w:szCs w:val="28"/>
          <w:lang w:val="bg-BG"/>
        </w:rPr>
        <w:t xml:space="preserve">) Пари, които музикантите и </w:t>
      </w:r>
      <w:r>
        <w:rPr>
          <w:szCs w:val="28"/>
          <w:lang w:val="bg-BG"/>
        </w:rPr>
        <w:t>танцьорите</w:t>
      </w:r>
      <w:r w:rsidRPr="00D85910">
        <w:rPr>
          <w:szCs w:val="28"/>
          <w:lang w:val="bg-BG"/>
        </w:rPr>
        <w:t xml:space="preserve"> събират от зрителите след свирене или игра. </w:t>
      </w:r>
      <w:r w:rsidRPr="003463A9">
        <w:rPr>
          <w:szCs w:val="28"/>
        </w:rPr>
        <w:t>*</w:t>
      </w:r>
      <w:r>
        <w:rPr>
          <w:i/>
          <w:szCs w:val="28"/>
          <w:lang w:val="bg-BG"/>
        </w:rPr>
        <w:t xml:space="preserve">Кой бие тъпана </w:t>
      </w:r>
      <w:r w:rsidRPr="003463A9">
        <w:rPr>
          <w:i/>
          <w:szCs w:val="28"/>
        </w:rPr>
        <w:t>‘</w:t>
      </w:r>
      <w:r>
        <w:rPr>
          <w:i/>
          <w:szCs w:val="28"/>
          <w:lang w:val="bg-BG"/>
        </w:rPr>
        <w:t>барабан</w:t>
      </w:r>
      <w:r w:rsidRPr="003463A9">
        <w:rPr>
          <w:i/>
          <w:szCs w:val="28"/>
        </w:rPr>
        <w:t>’</w:t>
      </w:r>
      <w:r>
        <w:rPr>
          <w:i/>
          <w:szCs w:val="28"/>
          <w:lang w:val="bg-BG"/>
        </w:rPr>
        <w:t xml:space="preserve">, кой обира парсата. </w:t>
      </w:r>
      <w:r>
        <w:rPr>
          <w:szCs w:val="28"/>
          <w:lang w:val="bg-BG"/>
        </w:rPr>
        <w:t>Един работи, а друг ползва благата от труда му.</w:t>
      </w:r>
    </w:p>
    <w:p w:rsidR="008B1F42" w:rsidRPr="0060080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партаке</w:t>
      </w:r>
      <w:r>
        <w:rPr>
          <w:b/>
          <w:szCs w:val="28"/>
          <w:lang w:val="bg-BG"/>
        </w:rPr>
        <w:t xml:space="preserve">ши </w:t>
      </w:r>
      <w:r>
        <w:rPr>
          <w:i/>
          <w:szCs w:val="28"/>
          <w:lang w:val="bg-BG"/>
        </w:rPr>
        <w:t>пъртъке</w:t>
      </w:r>
      <w:r>
        <w:rPr>
          <w:i/>
          <w:szCs w:val="28"/>
          <w:lang w:val="bg-BG"/>
        </w:rPr>
        <w:t xml:space="preserve">ши </w:t>
      </w:r>
      <w:r>
        <w:rPr>
          <w:szCs w:val="28"/>
          <w:lang w:val="bg-BG"/>
        </w:rPr>
        <w:t>Дрехи, вещи, багаж. *</w:t>
      </w:r>
      <w:r w:rsidRPr="00CC7F24">
        <w:rPr>
          <w:i/>
          <w:szCs w:val="28"/>
        </w:rPr>
        <w:t>Обира</w:t>
      </w:r>
      <w:r>
        <w:rPr>
          <w:i/>
          <w:szCs w:val="28"/>
          <w:lang w:val="bg-BG"/>
        </w:rPr>
        <w:t>м</w:t>
      </w:r>
      <w:r w:rsidRPr="00CC7F24">
        <w:rPr>
          <w:i/>
          <w:szCs w:val="28"/>
        </w:rPr>
        <w:t xml:space="preserve"> си партакешите</w:t>
      </w:r>
      <w:r>
        <w:rPr>
          <w:i/>
          <w:szCs w:val="28"/>
          <w:lang w:val="bg-BG"/>
        </w:rPr>
        <w:t>.</w:t>
      </w:r>
      <w:r w:rsidRPr="00CC7F24">
        <w:rPr>
          <w:i/>
          <w:szCs w:val="28"/>
        </w:rPr>
        <w:t xml:space="preserve"> </w:t>
      </w:r>
      <w:r>
        <w:rPr>
          <w:szCs w:val="28"/>
          <w:lang w:val="bg-BG"/>
        </w:rPr>
        <w:t>Тръгвам си, заминавам си.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парт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(рус. пар</w:t>
      </w:r>
      <w:r w:rsidRPr="00D85910">
        <w:rPr>
          <w:szCs w:val="28"/>
          <w:lang w:val="bg-BG"/>
        </w:rPr>
        <w:softHyphen/>
        <w:t xml:space="preserve">тенка) Парче мек памучен плат, което се увива около </w:t>
      </w:r>
      <w:r>
        <w:rPr>
          <w:szCs w:val="28"/>
          <w:lang w:val="bg-BG"/>
        </w:rPr>
        <w:t>ходилото</w:t>
      </w:r>
      <w:r w:rsidRPr="00D85910">
        <w:rPr>
          <w:szCs w:val="28"/>
          <w:lang w:val="bg-BG"/>
        </w:rPr>
        <w:t xml:space="preserve"> и замества чорапа. </w:t>
      </w:r>
      <w:r w:rsidRPr="00D85910">
        <w:rPr>
          <w:i/>
          <w:szCs w:val="28"/>
          <w:lang w:val="bg-BG"/>
        </w:rPr>
        <w:t>Войнишки партенки.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парц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пърц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1. Част от някаква тъкан, обикновено стара; отрепка</w:t>
      </w:r>
      <w:r>
        <w:rPr>
          <w:szCs w:val="28"/>
          <w:lang w:val="bg-BG"/>
        </w:rPr>
        <w:t>, пала</w:t>
      </w:r>
      <w:r w:rsidRPr="00D85910">
        <w:rPr>
          <w:szCs w:val="28"/>
          <w:lang w:val="bg-BG"/>
        </w:rPr>
        <w:t xml:space="preserve">. 2. </w:t>
      </w:r>
      <w:r>
        <w:rPr>
          <w:szCs w:val="28"/>
          <w:lang w:val="bg-BG"/>
        </w:rPr>
        <w:t>Дрипа – с</w:t>
      </w:r>
      <w:r w:rsidRPr="00D85910">
        <w:rPr>
          <w:szCs w:val="28"/>
          <w:lang w:val="bg-BG"/>
        </w:rPr>
        <w:t>тара, окъсана или замърсена дреха.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пар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</w:t>
      </w:r>
      <w:r w:rsidRPr="00D85910">
        <w:rPr>
          <w:i/>
          <w:szCs w:val="28"/>
          <w:lang w:val="bg-BG"/>
        </w:rPr>
        <w:softHyphen/>
        <w:t>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пър’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par</w:t>
      </w:r>
      <w:r>
        <w:rPr>
          <w:szCs w:val="28"/>
          <w:lang w:val="bg-BG"/>
        </w:rPr>
        <w:t>ѐ</w:t>
      </w:r>
      <w:r>
        <w:rPr>
          <w:szCs w:val="28"/>
          <w:lang w:val="bg-BG"/>
        </w:rPr>
        <w:t></w:t>
      </w:r>
      <w:r w:rsidRPr="00D85910">
        <w:rPr>
          <w:szCs w:val="28"/>
          <w:lang w:val="bg-BG"/>
        </w:rPr>
        <w:t xml:space="preserve">iäsa) Напускам, изоставям съпруг или съпруга.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(грц. pa</w:t>
      </w:r>
      <w:r w:rsidRPr="00D85910">
        <w:rPr>
          <w:szCs w:val="28"/>
          <w:lang w:val="bg-BG"/>
        </w:rPr>
        <w:softHyphen/>
        <w:t>r</w:t>
      </w:r>
      <w:r>
        <w:rPr>
          <w:szCs w:val="28"/>
          <w:lang w:val="bg-BG"/>
        </w:rPr>
        <w:t>е</w:t>
      </w:r>
      <w:r>
        <w:rPr>
          <w:szCs w:val="28"/>
          <w:lang w:val="bg-BG"/>
        </w:rPr>
        <w:t></w:t>
      </w:r>
      <w:r w:rsidRPr="00D85910">
        <w:rPr>
          <w:szCs w:val="28"/>
          <w:lang w:val="bg-BG"/>
        </w:rPr>
        <w:t xml:space="preserve">iäsa) Разведен мъж.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сницъ</w:t>
      </w:r>
      <w:r w:rsidRPr="00D85910">
        <w:rPr>
          <w:szCs w:val="28"/>
          <w:lang w:val="bg-BG"/>
        </w:rPr>
        <w:t xml:space="preserve"> (грц. par</w:t>
      </w:r>
      <w:r>
        <w:rPr>
          <w:szCs w:val="28"/>
          <w:lang w:val="bg-BG"/>
        </w:rPr>
        <w:t>е</w:t>
      </w:r>
      <w:r>
        <w:rPr>
          <w:szCs w:val="28"/>
          <w:lang w:val="bg-BG"/>
        </w:rPr>
        <w:t></w:t>
      </w:r>
      <w:r w:rsidRPr="00D85910">
        <w:rPr>
          <w:szCs w:val="28"/>
          <w:lang w:val="bg-BG"/>
        </w:rPr>
        <w:t xml:space="preserve">iäsa) Разведена жена.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патаклам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пътъклъм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pataklamak) Голям шум, врява</w:t>
      </w:r>
      <w:r>
        <w:rPr>
          <w:szCs w:val="28"/>
          <w:lang w:val="bg-BG"/>
        </w:rPr>
        <w:t>, гюрултия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Каква е тази патаклама?</w:t>
      </w:r>
    </w:p>
    <w:p w:rsidR="008B1F42" w:rsidRPr="00313E4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па</w:t>
      </w:r>
      <w:r>
        <w:rPr>
          <w:b/>
          <w:szCs w:val="28"/>
          <w:lang w:val="bg-BG"/>
        </w:rPr>
        <w:t>та-кю</w:t>
      </w:r>
      <w:r>
        <w:rPr>
          <w:b/>
          <w:szCs w:val="28"/>
          <w:lang w:val="bg-BG"/>
        </w:rPr>
        <w:t xml:space="preserve">та </w:t>
      </w:r>
      <w:r>
        <w:rPr>
          <w:i/>
          <w:szCs w:val="28"/>
          <w:lang w:val="bg-BG"/>
        </w:rPr>
        <w:t>па</w:t>
      </w:r>
      <w:r>
        <w:rPr>
          <w:i/>
          <w:szCs w:val="28"/>
          <w:lang w:val="bg-BG"/>
        </w:rPr>
        <w:t>тъ-к</w:t>
      </w:r>
      <w:r w:rsidRPr="00C85A65">
        <w:rPr>
          <w:i/>
          <w:szCs w:val="28"/>
          <w:lang w:val="bg-BG"/>
        </w:rPr>
        <w:t>’у</w:t>
      </w:r>
      <w:r>
        <w:rPr>
          <w:i/>
          <w:szCs w:val="28"/>
          <w:lang w:val="bg-BG"/>
        </w:rPr>
        <w:t xml:space="preserve">тъ </w:t>
      </w:r>
      <w:r>
        <w:rPr>
          <w:szCs w:val="28"/>
          <w:lang w:val="bg-BG"/>
        </w:rPr>
        <w:t xml:space="preserve">Межд. за наподобяване на шум от удар, бой. </w:t>
      </w:r>
      <w:r>
        <w:rPr>
          <w:i/>
          <w:szCs w:val="28"/>
          <w:lang w:val="bg-BG"/>
        </w:rPr>
        <w:t>Пата-кюта насече дървата.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патл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patlak) Револвер.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гер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г’ър</w:t>
      </w:r>
      <w:r w:rsidRPr="00D85910">
        <w:rPr>
          <w:szCs w:val="28"/>
          <w:lang w:val="bg-BG"/>
        </w:rPr>
        <w:t xml:space="preserve"> Глупак.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</w:t>
      </w:r>
      <w:r>
        <w:rPr>
          <w:b/>
          <w:szCs w:val="28"/>
          <w:lang w:val="bg-BG"/>
        </w:rPr>
        <w:t xml:space="preserve">токи </w:t>
      </w:r>
      <w:r>
        <w:rPr>
          <w:i/>
          <w:szCs w:val="28"/>
          <w:lang w:val="bg-BG"/>
        </w:rPr>
        <w:t>па</w:t>
      </w:r>
      <w:r>
        <w:rPr>
          <w:i/>
          <w:szCs w:val="28"/>
          <w:lang w:val="bg-BG"/>
        </w:rPr>
        <w:t xml:space="preserve">туки </w:t>
      </w:r>
      <w:r>
        <w:rPr>
          <w:szCs w:val="28"/>
          <w:lang w:val="bg-BG"/>
        </w:rPr>
        <w:t>Последната слаба ракия, която изтича от казана.</w:t>
      </w:r>
    </w:p>
    <w:p w:rsidR="008B1F42" w:rsidRPr="00CC7F2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патъ</w:t>
      </w:r>
      <w:r>
        <w:rPr>
          <w:b/>
          <w:szCs w:val="28"/>
          <w:lang w:val="bg-BG"/>
        </w:rPr>
        <w:t xml:space="preserve">ци </w:t>
      </w:r>
      <w:r>
        <w:rPr>
          <w:i/>
          <w:szCs w:val="28"/>
          <w:lang w:val="bg-BG"/>
        </w:rPr>
        <w:t>пътъ</w:t>
      </w:r>
      <w:r>
        <w:rPr>
          <w:i/>
          <w:szCs w:val="28"/>
          <w:lang w:val="bg-BG"/>
        </w:rPr>
        <w:t xml:space="preserve">ци </w:t>
      </w:r>
      <w:r w:rsidRPr="00D90537">
        <w:rPr>
          <w:szCs w:val="28"/>
          <w:lang w:val="bg-BG"/>
        </w:rPr>
        <w:t>(</w:t>
      </w:r>
      <w:r>
        <w:rPr>
          <w:szCs w:val="28"/>
          <w:lang w:val="bg-BG"/>
        </w:rPr>
        <w:t>тур. p</w:t>
      </w:r>
      <w:r>
        <w:rPr>
          <w:szCs w:val="28"/>
          <w:lang w:val="en-US"/>
        </w:rPr>
        <w:t>atik</w:t>
      </w:r>
      <w:r w:rsidRPr="00D90537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Обувка.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патърди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 xml:space="preserve">tirdi) Шум, караница, гюрултия, врява.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тя, да изп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тя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тъ, дъ исп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(грц. padaivo </w:t>
      </w:r>
      <w:r w:rsidRPr="000E0833">
        <w:rPr>
          <w:i/>
          <w:szCs w:val="28"/>
          <w:lang w:val="bg-BG"/>
        </w:rPr>
        <w:t>‘страдам’</w:t>
      </w:r>
      <w:r w:rsidRPr="00D85910">
        <w:rPr>
          <w:szCs w:val="28"/>
          <w:lang w:val="bg-BG"/>
        </w:rPr>
        <w:t>) Мъча се, страдам, преживявам не</w:t>
      </w:r>
      <w:r w:rsidRPr="00D85910">
        <w:rPr>
          <w:szCs w:val="28"/>
          <w:lang w:val="bg-BG"/>
        </w:rPr>
        <w:softHyphen/>
        <w:t>щастия.</w:t>
      </w:r>
      <w:r>
        <w:rPr>
          <w:szCs w:val="28"/>
          <w:lang w:val="bg-BG"/>
        </w:rPr>
        <w:t xml:space="preserve"> </w:t>
      </w:r>
      <w:r w:rsidRPr="00BC7153">
        <w:rPr>
          <w:szCs w:val="28"/>
        </w:rPr>
        <w:t>*</w:t>
      </w:r>
      <w:r>
        <w:rPr>
          <w:i/>
          <w:szCs w:val="28"/>
          <w:lang w:val="bg-BG"/>
        </w:rPr>
        <w:t>Има да ти пати главата.</w:t>
      </w:r>
      <w:r w:rsidRPr="00BC7153">
        <w:rPr>
          <w:i/>
          <w:szCs w:val="28"/>
        </w:rPr>
        <w:t xml:space="preserve"> </w:t>
      </w:r>
      <w:r>
        <w:rPr>
          <w:szCs w:val="28"/>
          <w:lang w:val="bg-BG"/>
        </w:rPr>
        <w:t>Очакват те много страдания, болка.</w:t>
      </w:r>
    </w:p>
    <w:p w:rsidR="008B1F42" w:rsidRPr="00BC7153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аха̀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pahar от лат. bicarium) Дълбока </w:t>
      </w:r>
      <w:r>
        <w:rPr>
          <w:szCs w:val="28"/>
          <w:lang w:val="bg-BG"/>
        </w:rPr>
        <w:t xml:space="preserve">дървена </w:t>
      </w:r>
      <w:r w:rsidRPr="00D85910">
        <w:rPr>
          <w:szCs w:val="28"/>
          <w:lang w:val="bg-BG"/>
        </w:rPr>
        <w:t>паница.</w:t>
      </w:r>
    </w:p>
    <w:p w:rsidR="008B1F42" w:rsidRPr="00A9746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пацу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пъцу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 xml:space="preserve">Засъхнали животински изпражнения.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пач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пъч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paça) Ястие от варени животински, обикновено свински, крака, уши</w:t>
      </w:r>
      <w:r>
        <w:rPr>
          <w:szCs w:val="28"/>
          <w:lang w:val="bg-BG"/>
        </w:rPr>
        <w:t>, което се</w:t>
      </w:r>
      <w:r w:rsidRPr="00D85910">
        <w:rPr>
          <w:szCs w:val="28"/>
          <w:lang w:val="bg-BG"/>
        </w:rPr>
        <w:t xml:space="preserve"> консумира топло или студено в желирано състояние. </w:t>
      </w:r>
      <w:r w:rsidRPr="00D85910">
        <w:rPr>
          <w:i/>
          <w:szCs w:val="28"/>
          <w:lang w:val="bg-BG"/>
        </w:rPr>
        <w:t>Свинска пача.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връ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çav</w:t>
      </w:r>
      <w:r w:rsidRPr="00D85910">
        <w:rPr>
          <w:szCs w:val="28"/>
          <w:lang w:val="bg-BG"/>
        </w:rPr>
        <w:softHyphen/>
        <w:t>ra) 1. Кърпа, парцал за бърсане; бърсалка, пала. 2. Лека жена.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чи крак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чи крак </w:t>
      </w:r>
      <w:r w:rsidRPr="00D85910">
        <w:rPr>
          <w:szCs w:val="28"/>
          <w:lang w:val="bg-BG"/>
        </w:rPr>
        <w:t>(Cantharellus Cibarius) Вид ядлива жъл</w:t>
      </w:r>
      <w:r w:rsidRPr="00D85910">
        <w:rPr>
          <w:szCs w:val="28"/>
          <w:lang w:val="bg-BG"/>
        </w:rPr>
        <w:softHyphen/>
        <w:t>тооранжева гъба с миризма на кайсия и приятен вкус, използвана за приготвяне на различни ястия; обикновен пачи крак, лаберка, дивисилка.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чник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чник </w:t>
      </w:r>
      <w:r w:rsidRPr="00D85910">
        <w:rPr>
          <w:szCs w:val="28"/>
          <w:lang w:val="bg-BG"/>
        </w:rPr>
        <w:t xml:space="preserve">Кошница за плодове с полукръгла форма, изплетена от повет, в която се излюпвали малките </w:t>
      </w:r>
      <w:r>
        <w:rPr>
          <w:szCs w:val="28"/>
          <w:lang w:val="bg-BG"/>
        </w:rPr>
        <w:t>п</w:t>
      </w:r>
      <w:r w:rsidRPr="00D85910">
        <w:rPr>
          <w:szCs w:val="28"/>
          <w:lang w:val="bg-BG"/>
        </w:rPr>
        <w:t>атенц</w:t>
      </w:r>
      <w:r>
        <w:rPr>
          <w:szCs w:val="28"/>
          <w:lang w:val="bg-BG"/>
        </w:rPr>
        <w:t>а; пашник</w:t>
      </w:r>
      <w:r w:rsidRPr="00D85910">
        <w:rPr>
          <w:szCs w:val="28"/>
          <w:lang w:val="bg-BG"/>
        </w:rPr>
        <w:t>.</w:t>
      </w:r>
    </w:p>
    <w:p w:rsidR="008B1F42" w:rsidRPr="00E3117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пашапо</w:t>
      </w:r>
      <w:r>
        <w:rPr>
          <w:b/>
          <w:szCs w:val="28"/>
          <w:lang w:val="bg-BG"/>
        </w:rPr>
        <w:t xml:space="preserve">рт </w:t>
      </w:r>
      <w:r>
        <w:rPr>
          <w:i/>
          <w:szCs w:val="28"/>
          <w:lang w:val="bg-BG"/>
        </w:rPr>
        <w:t>пъшъпо</w:t>
      </w:r>
      <w:r>
        <w:rPr>
          <w:i/>
          <w:szCs w:val="28"/>
          <w:lang w:val="bg-BG"/>
        </w:rPr>
        <w:t xml:space="preserve">рт </w:t>
      </w:r>
      <w:r>
        <w:rPr>
          <w:szCs w:val="28"/>
          <w:lang w:val="bg-BG"/>
        </w:rPr>
        <w:t>Паспорт, документ за самоличност.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шник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шник </w:t>
      </w:r>
      <w:r w:rsidRPr="00D85910">
        <w:rPr>
          <w:szCs w:val="28"/>
          <w:lang w:val="bg-BG"/>
        </w:rPr>
        <w:t>Кошница за плодове с полукръгла форма, изплетена от повет, в която се излюпвали малките патенца</w:t>
      </w:r>
      <w:r>
        <w:rPr>
          <w:szCs w:val="28"/>
          <w:lang w:val="bg-BG"/>
        </w:rPr>
        <w:t>; пачник</w:t>
      </w:r>
      <w:r w:rsidRPr="00D85910">
        <w:rPr>
          <w:szCs w:val="28"/>
          <w:lang w:val="bg-BG"/>
        </w:rPr>
        <w:t>.</w:t>
      </w:r>
    </w:p>
    <w:p w:rsidR="008B1F42" w:rsidRPr="00BC7153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паш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пъш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paşa) Титла на висше военно и гражданско лице в султанска Турция. </w:t>
      </w:r>
      <w:r w:rsidRPr="00BC7153">
        <w:rPr>
          <w:szCs w:val="28"/>
        </w:rPr>
        <w:t>*</w:t>
      </w:r>
      <w:r w:rsidRPr="00BC7153">
        <w:rPr>
          <w:i/>
          <w:szCs w:val="28"/>
        </w:rPr>
        <w:t xml:space="preserve">Живее като паша. </w:t>
      </w:r>
      <w:r>
        <w:rPr>
          <w:szCs w:val="28"/>
          <w:lang w:val="bg-BG"/>
        </w:rPr>
        <w:t>Живее безгрижно, в охолство.</w:t>
      </w:r>
    </w:p>
    <w:p w:rsidR="008B1F42" w:rsidRPr="00BC7153" w:rsidRDefault="008B1F42" w:rsidP="00AC005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пашал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пъшъл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şalik) Безгрижие, свободен живот.</w:t>
      </w:r>
      <w:r>
        <w:rPr>
          <w:szCs w:val="28"/>
          <w:lang w:val="bg-BG"/>
        </w:rPr>
        <w:t xml:space="preserve"> *</w:t>
      </w:r>
      <w:r>
        <w:rPr>
          <w:i/>
          <w:szCs w:val="28"/>
          <w:lang w:val="bg-BG"/>
        </w:rPr>
        <w:t xml:space="preserve">Гледай си пашалъка. </w:t>
      </w:r>
      <w:r>
        <w:rPr>
          <w:szCs w:val="28"/>
          <w:lang w:val="bg-BG"/>
        </w:rPr>
        <w:t>Живей си спокойно и не се бъркай в чуждите работи.</w:t>
      </w:r>
    </w:p>
    <w:p w:rsidR="008B1F42" w:rsidRPr="0015552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пашку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пъшку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 xml:space="preserve">Плътна обвивка от нишки, изплитана от копринената буба, преди да се превърне в какавида, която се използва за производство на естествена коприна. </w:t>
      </w:r>
      <w:r>
        <w:rPr>
          <w:i/>
          <w:szCs w:val="28"/>
          <w:lang w:val="bg-BG"/>
        </w:rPr>
        <w:t>Малчуганът се увил като пашкул в юргана и спи.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нта </w:t>
      </w:r>
      <w:r w:rsidRPr="00D85910">
        <w:rPr>
          <w:i/>
          <w:szCs w:val="28"/>
          <w:lang w:val="bg-BG"/>
        </w:rPr>
        <w:t>пъй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yan</w:t>
      </w:r>
      <w:r w:rsidRPr="00D85910">
        <w:rPr>
          <w:szCs w:val="28"/>
          <w:lang w:val="bg-BG"/>
        </w:rPr>
        <w:softHyphen/>
        <w:t>da от перс.) Напречна подпорна греда на къща, постройка.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нтов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нтуф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 xml:space="preserve">yanda от перс.) За къща, която е изградена от греди, между които е поставен пълнеж от плет или тухли. </w:t>
      </w:r>
      <w:r w:rsidRPr="00D85910">
        <w:rPr>
          <w:i/>
          <w:szCs w:val="28"/>
          <w:lang w:val="bg-BG"/>
        </w:rPr>
        <w:t>Паянтова къща.</w:t>
      </w:r>
    </w:p>
    <w:p w:rsidR="008B1F42" w:rsidRPr="0015552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(грц. pezoúli) Вдлъбнатина в стена, обикновено каменна, за поставяне на дребни предмети; ниша. </w:t>
      </w:r>
      <w:r>
        <w:rPr>
          <w:i/>
          <w:szCs w:val="28"/>
          <w:lang w:val="bg-BG"/>
        </w:rPr>
        <w:t>Сложих фенера на пезула.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пек </w:t>
      </w:r>
      <w:r w:rsidRPr="00D85910">
        <w:rPr>
          <w:i/>
          <w:szCs w:val="28"/>
          <w:lang w:val="bg-BG"/>
        </w:rPr>
        <w:t>пек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Силна горещина, жега</w:t>
      </w:r>
      <w:r>
        <w:rPr>
          <w:szCs w:val="28"/>
          <w:lang w:val="bg-BG"/>
        </w:rPr>
        <w:t>, зной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(грц. pel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ki от pel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kos </w:t>
      </w:r>
      <w:r w:rsidRPr="000E0833">
        <w:rPr>
          <w:i/>
          <w:szCs w:val="28"/>
        </w:rPr>
        <w:t>‘</w:t>
      </w:r>
      <w:r w:rsidRPr="000E0833">
        <w:rPr>
          <w:i/>
          <w:szCs w:val="28"/>
          <w:lang w:val="bg-BG"/>
        </w:rPr>
        <w:t>секира</w:t>
      </w:r>
      <w:r w:rsidRPr="000E0833">
        <w:rPr>
          <w:i/>
          <w:szCs w:val="28"/>
        </w:rPr>
        <w:t>’</w:t>
      </w:r>
      <w:r w:rsidRPr="00D85910">
        <w:rPr>
          <w:szCs w:val="28"/>
          <w:lang w:val="bg-BG"/>
        </w:rPr>
        <w:t>) Сечиво, подобно на брадва, но с две остриета, едното по-тясно от другото.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пелт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пилт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pelte от перс.) Сгъстен сок от сварени пло</w:t>
      </w:r>
      <w:r w:rsidRPr="00D85910">
        <w:rPr>
          <w:szCs w:val="28"/>
          <w:lang w:val="bg-BG"/>
        </w:rPr>
        <w:softHyphen/>
        <w:t>дове и захар, който след из</w:t>
      </w:r>
      <w:r w:rsidRPr="00D85910">
        <w:rPr>
          <w:szCs w:val="28"/>
          <w:lang w:val="bg-BG"/>
        </w:rPr>
        <w:softHyphen/>
        <w:t xml:space="preserve">стиване става на желе. </w:t>
      </w:r>
      <w:r w:rsidRPr="00D85910">
        <w:rPr>
          <w:i/>
          <w:szCs w:val="28"/>
          <w:lang w:val="bg-BG"/>
        </w:rPr>
        <w:t>Пелте от дюли.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пелт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пилт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peltek) Човек, който заеква.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пелт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пилт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pel</w:t>
      </w:r>
      <w:r w:rsidRPr="00D85910">
        <w:rPr>
          <w:szCs w:val="28"/>
          <w:lang w:val="bg-BG"/>
        </w:rPr>
        <w:softHyphen/>
        <w:t xml:space="preserve">tek) Заеквам.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пинд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p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nte </w:t>
      </w:r>
      <w:r w:rsidRPr="000E0833">
        <w:rPr>
          <w:i/>
          <w:szCs w:val="28"/>
          <w:lang w:val="bg-BG"/>
        </w:rPr>
        <w:t>‘пет’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Голяма з</w:t>
      </w:r>
      <w:r w:rsidRPr="00D85910">
        <w:rPr>
          <w:szCs w:val="28"/>
          <w:lang w:val="bg-BG"/>
        </w:rPr>
        <w:t>латна монета</w:t>
      </w:r>
      <w:r>
        <w:rPr>
          <w:szCs w:val="28"/>
          <w:lang w:val="bg-BG"/>
        </w:rPr>
        <w:t>, която служи и за накит; жълтица.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ѐнджа</w:t>
      </w:r>
      <w:r w:rsidRPr="00D85910">
        <w:rPr>
          <w:b/>
          <w:szCs w:val="28"/>
          <w:lang w:val="bg-BG"/>
        </w:rPr>
        <w:t>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нжъръ</w:t>
      </w:r>
      <w:r w:rsidRPr="00D85910">
        <w:rPr>
          <w:szCs w:val="28"/>
          <w:lang w:val="bg-BG"/>
        </w:rPr>
        <w:t xml:space="preserve"> (тур. pen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cere) Прозорец.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нкилер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кил’ър</w:t>
      </w:r>
      <w:r w:rsidRPr="00D85910">
        <w:rPr>
          <w:szCs w:val="28"/>
          <w:lang w:val="bg-BG"/>
        </w:rPr>
        <w:t xml:space="preserve"> (анг. pain-killer) Човек, който се наема с всякаква работа и я разбира.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пеньо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пин’у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pei</w:t>
      </w:r>
      <w:r w:rsidRPr="00D85910">
        <w:rPr>
          <w:szCs w:val="28"/>
          <w:lang w:val="bg-BG"/>
        </w:rPr>
        <w:softHyphen/>
        <w:t>gnoir) Широка и дълга домашна женска дреха.</w:t>
      </w:r>
    </w:p>
    <w:p w:rsidR="008B1F42" w:rsidRPr="00CF72A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пеня</w:t>
      </w:r>
      <w:r>
        <w:rPr>
          <w:b/>
          <w:szCs w:val="28"/>
          <w:lang w:val="bg-BG"/>
        </w:rPr>
        <w:t xml:space="preserve">вя се </w:t>
      </w:r>
      <w:r>
        <w:rPr>
          <w:i/>
          <w:szCs w:val="28"/>
          <w:lang w:val="bg-BG"/>
        </w:rPr>
        <w:t>п</w:t>
      </w:r>
      <w:r w:rsidRPr="006E1968">
        <w:rPr>
          <w:i/>
          <w:szCs w:val="28"/>
          <w:lang w:val="bg-BG"/>
        </w:rPr>
        <w:t>’ън’а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</w:t>
      </w:r>
      <w:r w:rsidRPr="006E1968">
        <w:rPr>
          <w:i/>
          <w:szCs w:val="28"/>
          <w:lang w:val="bg-BG"/>
        </w:rPr>
        <w:t>’ъ съ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Държа се дръзко, възразявам грубо, отвръщам, споря. </w:t>
      </w:r>
    </w:p>
    <w:p w:rsidR="008B1F42" w:rsidRPr="00EA0A9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пепела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п</w:t>
      </w:r>
      <w:r w:rsidRPr="0004141C">
        <w:rPr>
          <w:i/>
          <w:szCs w:val="28"/>
        </w:rPr>
        <w:t>’ъп’ъла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 </w:t>
      </w:r>
      <w:r>
        <w:rPr>
          <w:szCs w:val="28"/>
          <w:lang w:val="bg-BG"/>
        </w:rPr>
        <w:t xml:space="preserve">Прах, прахоляк. </w:t>
      </w:r>
      <w:r>
        <w:rPr>
          <w:i/>
          <w:szCs w:val="28"/>
          <w:lang w:val="bg-BG"/>
        </w:rPr>
        <w:t>Забърши пепелака.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пепелни</w:t>
      </w:r>
      <w:r>
        <w:rPr>
          <w:b/>
          <w:szCs w:val="28"/>
          <w:lang w:val="bg-BG"/>
        </w:rPr>
        <w:t xml:space="preserve">к </w:t>
      </w:r>
      <w:r w:rsidRPr="0004141C">
        <w:rPr>
          <w:i/>
          <w:szCs w:val="28"/>
          <w:lang w:val="bg-BG"/>
        </w:rPr>
        <w:t>п</w:t>
      </w:r>
      <w:r w:rsidRPr="006B426B">
        <w:rPr>
          <w:i/>
          <w:szCs w:val="28"/>
        </w:rPr>
        <w:t>’ъп’ълни</w:t>
      </w:r>
      <w:r w:rsidRPr="0004141C">
        <w:rPr>
          <w:i/>
          <w:szCs w:val="28"/>
          <w:lang w:val="en-US"/>
        </w:rPr>
        <w:t></w:t>
      </w:r>
      <w:r w:rsidRPr="0004141C">
        <w:rPr>
          <w:i/>
          <w:szCs w:val="28"/>
          <w:lang w:val="bg-BG"/>
        </w:rPr>
        <w:t>к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Чекмедже на печка на твърдо гориво за събиране на пепел. </w:t>
      </w:r>
    </w:p>
    <w:p w:rsidR="008B1F42" w:rsidRPr="006B426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пеперу</w:t>
      </w:r>
      <w:r>
        <w:rPr>
          <w:b/>
          <w:szCs w:val="28"/>
          <w:lang w:val="bg-BG"/>
        </w:rPr>
        <w:t xml:space="preserve">да </w:t>
      </w:r>
      <w:r>
        <w:rPr>
          <w:i/>
          <w:szCs w:val="28"/>
          <w:lang w:val="bg-BG"/>
        </w:rPr>
        <w:t>п</w:t>
      </w:r>
      <w:r w:rsidRPr="00AA2C70">
        <w:rPr>
          <w:i/>
          <w:szCs w:val="28"/>
        </w:rPr>
        <w:t>’</w:t>
      </w:r>
      <w:r>
        <w:rPr>
          <w:i/>
          <w:szCs w:val="28"/>
          <w:lang w:val="bg-BG"/>
        </w:rPr>
        <w:t>ъ</w:t>
      </w:r>
      <w:r w:rsidRPr="00AA2C70">
        <w:rPr>
          <w:i/>
          <w:szCs w:val="28"/>
        </w:rPr>
        <w:t>п’ъру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дъ </w:t>
      </w:r>
      <w:r>
        <w:rPr>
          <w:szCs w:val="28"/>
          <w:lang w:val="bg-BG"/>
        </w:rPr>
        <w:t>Момиче, накичено със зеленина, което участва в обред за дъжд.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пера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пира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>Оградено място около естествен извор, чешма или място в реката, където се перат черги, килими, постелки, халища и др.</w:t>
      </w:r>
    </w:p>
    <w:p w:rsidR="008B1F42" w:rsidRPr="0051228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</w:t>
      </w:r>
      <w:r>
        <w:rPr>
          <w:b/>
          <w:szCs w:val="28"/>
          <w:lang w:val="bg-BG"/>
        </w:rPr>
        <w:t>рвам, да пе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пе</w:t>
      </w:r>
      <w:r>
        <w:rPr>
          <w:i/>
          <w:szCs w:val="28"/>
          <w:lang w:val="bg-BG"/>
        </w:rPr>
        <w:t>рвъм, дъ пе</w:t>
      </w:r>
      <w:r>
        <w:rPr>
          <w:i/>
          <w:szCs w:val="28"/>
          <w:lang w:val="bg-BG"/>
        </w:rPr>
        <w:t xml:space="preserve">рнъ </w:t>
      </w:r>
      <w:r>
        <w:rPr>
          <w:szCs w:val="28"/>
          <w:lang w:val="bg-BG"/>
        </w:rPr>
        <w:t>Удрям, халосвам, цапардосвам.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х </w:t>
      </w:r>
      <w:r w:rsidRPr="00D85910">
        <w:rPr>
          <w:i/>
          <w:szCs w:val="28"/>
          <w:lang w:val="bg-BG"/>
        </w:rPr>
        <w:t>пирд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perdah от перс.) Бой, побой.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ша, да наперд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ша </w:t>
      </w:r>
      <w:r w:rsidRPr="00D85910">
        <w:rPr>
          <w:i/>
          <w:szCs w:val="28"/>
          <w:lang w:val="bg-BG"/>
        </w:rPr>
        <w:t>пир</w:t>
      </w:r>
      <w:r w:rsidRPr="00D85910">
        <w:rPr>
          <w:i/>
          <w:szCs w:val="28"/>
          <w:lang w:val="bg-BG"/>
        </w:rPr>
        <w:softHyphen/>
        <w:t>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шъ, дъ нъпирд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>dah от перс.) 1. Бия, удрям</w:t>
      </w:r>
      <w:r>
        <w:rPr>
          <w:szCs w:val="28"/>
          <w:lang w:val="bg-BG"/>
        </w:rPr>
        <w:t>, пердашиня</w:t>
      </w:r>
      <w:r w:rsidRPr="00D85910">
        <w:rPr>
          <w:szCs w:val="28"/>
          <w:lang w:val="bg-BG"/>
        </w:rPr>
        <w:t xml:space="preserve">. 2. Тичам, бягам.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пердаши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ня, да напердаши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пирдъши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н’ъ, дъ нъпирдъши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perdah от перс.) Бия, удрям</w:t>
      </w:r>
      <w:r>
        <w:rPr>
          <w:szCs w:val="28"/>
          <w:lang w:val="bg-BG"/>
        </w:rPr>
        <w:t>, пердаша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Не слушаш, ще те напердашиня.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п’ърд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perde от перс.) 1. Завеса на прозорец. 2. Катаракта. 3. Заградено място пред къщата,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където садят цветя и зеленчуци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за да не влизат домашните животни</w:t>
      </w:r>
      <w:r>
        <w:rPr>
          <w:szCs w:val="28"/>
          <w:lang w:val="bg-BG"/>
        </w:rPr>
        <w:t xml:space="preserve"> и птици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Черната кокошка пак е влязла в пердето.</w:t>
      </w:r>
    </w:p>
    <w:p w:rsidR="008B1F42" w:rsidRPr="00EA0A9C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перпел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пирпил’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Издавам особен шум с криле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пърхам.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Погледни защо перпелят кокошките.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перуни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пируни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къ </w:t>
      </w:r>
      <w:r w:rsidRPr="00D85910">
        <w:rPr>
          <w:lang w:val="bg-BG"/>
        </w:rPr>
        <w:t>(Corydalis</w:t>
      </w:r>
      <w:r w:rsidRPr="00571CD0">
        <w:rPr>
          <w:lang w:val="bg-BG"/>
        </w:rPr>
        <w:t xml:space="preserve"> </w:t>
      </w:r>
      <w:r>
        <w:rPr>
          <w:lang w:val="en-US"/>
        </w:rPr>
        <w:t>bulbosa</w:t>
      </w:r>
      <w:r w:rsidRPr="00571CD0">
        <w:rPr>
          <w:lang w:val="bg-BG"/>
        </w:rPr>
        <w:t xml:space="preserve"> </w:t>
      </w:r>
      <w:r>
        <w:rPr>
          <w:lang w:val="en-US"/>
        </w:rPr>
        <w:t>s</w:t>
      </w:r>
      <w:r w:rsidRPr="00571CD0">
        <w:rPr>
          <w:lang w:val="bg-BG"/>
        </w:rPr>
        <w:t xml:space="preserve">. </w:t>
      </w:r>
      <w:r>
        <w:rPr>
          <w:lang w:val="en-US"/>
        </w:rPr>
        <w:t>cava</w:t>
      </w:r>
      <w:r>
        <w:rPr>
          <w:lang w:val="bg-BG"/>
        </w:rPr>
        <w:t>)</w:t>
      </w:r>
      <w:r w:rsidRPr="00D85910">
        <w:rPr>
          <w:szCs w:val="28"/>
          <w:lang w:val="bg-BG"/>
        </w:rPr>
        <w:t xml:space="preserve"> Л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>сичина</w:t>
      </w:r>
      <w:r>
        <w:rPr>
          <w:szCs w:val="28"/>
          <w:lang w:val="bg-BG"/>
        </w:rPr>
        <w:t>, коридалис, петльови гащи – п</w:t>
      </w:r>
      <w:r w:rsidRPr="00D85910">
        <w:rPr>
          <w:szCs w:val="28"/>
          <w:lang w:val="bg-BG"/>
        </w:rPr>
        <w:t>ролетно горско цвете с папратовидни листа и червени, розови или бели цветове</w:t>
      </w:r>
      <w:r>
        <w:rPr>
          <w:szCs w:val="28"/>
          <w:lang w:val="bg-BG"/>
        </w:rPr>
        <w:t>. В този диалект има и друго название – лисича опашка.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перуш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пируш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1. Високомерен, гор</w:t>
      </w:r>
      <w:r w:rsidRPr="00D85910">
        <w:rPr>
          <w:szCs w:val="28"/>
          <w:lang w:val="bg-BG"/>
        </w:rPr>
        <w:softHyphen/>
        <w:t xml:space="preserve">делив, наперен човек. 2. </w:t>
      </w:r>
      <w:r>
        <w:rPr>
          <w:szCs w:val="28"/>
          <w:lang w:val="bg-BG"/>
        </w:rPr>
        <w:t>Глуповат, с</w:t>
      </w:r>
      <w:r w:rsidRPr="00D85910">
        <w:rPr>
          <w:szCs w:val="28"/>
          <w:lang w:val="bg-BG"/>
        </w:rPr>
        <w:t xml:space="preserve">махнат, налудничав човек. </w:t>
      </w:r>
      <w:r w:rsidRPr="00D85910">
        <w:rPr>
          <w:i/>
          <w:szCs w:val="28"/>
          <w:lang w:val="bg-BG"/>
        </w:rPr>
        <w:t>Той е малко перушан.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perçem от перс.) Кичур коса, която се спуска отпред на челото.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перчемли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пирчъмли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perçemli) Мъж с перчем </w:t>
      </w:r>
      <w:r w:rsidRPr="008A2704">
        <w:rPr>
          <w:i/>
          <w:szCs w:val="28"/>
        </w:rPr>
        <w:t>‘</w:t>
      </w:r>
      <w:r w:rsidRPr="008A2704">
        <w:rPr>
          <w:i/>
          <w:szCs w:val="28"/>
          <w:lang w:val="bg-BG"/>
        </w:rPr>
        <w:t>кичур коса, която се спуска на челото</w:t>
      </w:r>
      <w:r w:rsidRPr="008A2704">
        <w:rPr>
          <w:i/>
          <w:szCs w:val="28"/>
        </w:rPr>
        <w:t>’</w:t>
      </w:r>
      <w:r w:rsidRPr="00D85910">
        <w:rPr>
          <w:szCs w:val="28"/>
          <w:lang w:val="bg-BG"/>
        </w:rPr>
        <w:t>.</w:t>
      </w:r>
    </w:p>
    <w:p w:rsidR="008B1F42" w:rsidRPr="00D767D3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песни</w:t>
      </w:r>
      <w:r>
        <w:rPr>
          <w:b/>
          <w:szCs w:val="28"/>
          <w:lang w:val="bg-BG"/>
        </w:rPr>
        <w:t xml:space="preserve">к </w:t>
      </w:r>
      <w:r w:rsidRPr="00D767D3">
        <w:rPr>
          <w:i/>
          <w:szCs w:val="28"/>
          <w:lang w:val="bg-BG"/>
        </w:rPr>
        <w:t>п’ъсни</w:t>
      </w:r>
      <w:r w:rsidRPr="00D767D3">
        <w:rPr>
          <w:i/>
          <w:szCs w:val="28"/>
          <w:lang w:val="en-US"/>
        </w:rPr>
        <w:t></w:t>
      </w:r>
      <w:r w:rsidRPr="00D767D3">
        <w:rPr>
          <w:i/>
          <w:szCs w:val="28"/>
          <w:lang w:val="bg-BG"/>
        </w:rPr>
        <w:t xml:space="preserve">к </w:t>
      </w:r>
      <w:r>
        <w:rPr>
          <w:szCs w:val="28"/>
          <w:lang w:val="bg-BG"/>
        </w:rPr>
        <w:t>Юмрук.</w:t>
      </w:r>
    </w:p>
    <w:p w:rsidR="008B1F42" w:rsidRPr="005D001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песогла</w:t>
      </w:r>
      <w:r>
        <w:rPr>
          <w:b/>
          <w:szCs w:val="28"/>
          <w:lang w:val="bg-BG"/>
        </w:rPr>
        <w:t xml:space="preserve">вец </w:t>
      </w:r>
      <w:r>
        <w:rPr>
          <w:i/>
          <w:szCs w:val="28"/>
          <w:lang w:val="bg-BG"/>
        </w:rPr>
        <w:t>п</w:t>
      </w:r>
      <w:r w:rsidRPr="00B74584">
        <w:rPr>
          <w:i/>
          <w:szCs w:val="28"/>
        </w:rPr>
        <w:t>’ъ</w:t>
      </w:r>
      <w:r>
        <w:rPr>
          <w:i/>
          <w:szCs w:val="28"/>
          <w:lang w:val="bg-BG"/>
        </w:rPr>
        <w:t>сугла</w:t>
      </w:r>
      <w:r>
        <w:rPr>
          <w:i/>
          <w:szCs w:val="28"/>
          <w:lang w:val="bg-BG"/>
        </w:rPr>
        <w:t xml:space="preserve">виц </w:t>
      </w:r>
      <w:r>
        <w:rPr>
          <w:szCs w:val="28"/>
          <w:lang w:val="bg-BG"/>
        </w:rPr>
        <w:t>Укорно название на буйно, палаво дете; кучи син.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pestil от фр. pestille) Изсушена на слънце каша от варени </w:t>
      </w:r>
      <w:r>
        <w:rPr>
          <w:szCs w:val="28"/>
          <w:lang w:val="bg-BG"/>
        </w:rPr>
        <w:t xml:space="preserve">сини </w:t>
      </w:r>
      <w:r w:rsidRPr="00D85910">
        <w:rPr>
          <w:szCs w:val="28"/>
          <w:lang w:val="bg-BG"/>
        </w:rPr>
        <w:t>сливи.</w:t>
      </w:r>
    </w:p>
    <w:p w:rsidR="008B1F42" w:rsidRPr="00F41FA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пета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пита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Стара медна монета от 5 стотинки.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тало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тълу</w:t>
      </w:r>
      <w:r w:rsidRPr="00D85910">
        <w:rPr>
          <w:szCs w:val="28"/>
          <w:lang w:val="bg-BG"/>
        </w:rPr>
        <w:t xml:space="preserve"> (грц. p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ta</w:t>
      </w:r>
      <w:r w:rsidRPr="00D85910">
        <w:rPr>
          <w:szCs w:val="28"/>
          <w:lang w:val="bg-BG"/>
        </w:rPr>
        <w:softHyphen/>
        <w:t xml:space="preserve">llon)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 xml:space="preserve">Подкова. </w:t>
      </w:r>
      <w:r>
        <w:rPr>
          <w:szCs w:val="28"/>
          <w:lang w:val="bg-BG"/>
        </w:rPr>
        <w:t xml:space="preserve">2. Суджук с форма на подкова. </w:t>
      </w:r>
      <w:r>
        <w:rPr>
          <w:i/>
          <w:szCs w:val="28"/>
          <w:lang w:val="bg-BG"/>
        </w:rPr>
        <w:t xml:space="preserve">Нарежи едно петало за мезе. *На харизаното </w:t>
      </w:r>
      <w:r w:rsidRPr="00193254">
        <w:rPr>
          <w:szCs w:val="28"/>
        </w:rPr>
        <w:t>‘</w:t>
      </w:r>
      <w:r w:rsidRPr="00193254">
        <w:rPr>
          <w:szCs w:val="28"/>
          <w:lang w:val="bg-BG"/>
        </w:rPr>
        <w:t>подарено</w:t>
      </w:r>
      <w:r w:rsidRPr="00193254">
        <w:rPr>
          <w:szCs w:val="28"/>
        </w:rPr>
        <w:t>’</w:t>
      </w:r>
      <w:r w:rsidRPr="00193254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магаре петалата не се гледат.</w:t>
      </w:r>
      <w:r w:rsidRPr="00B74584">
        <w:rPr>
          <w:szCs w:val="28"/>
          <w:lang w:val="bg-BG"/>
        </w:rPr>
        <w:t xml:space="preserve"> Като ти д</w:t>
      </w:r>
      <w:r>
        <w:rPr>
          <w:szCs w:val="28"/>
          <w:lang w:val="bg-BG"/>
        </w:rPr>
        <w:t>а</w:t>
      </w:r>
      <w:r w:rsidRPr="00B74584">
        <w:rPr>
          <w:szCs w:val="28"/>
          <w:lang w:val="bg-BG"/>
        </w:rPr>
        <w:t>ват, вземай.</w:t>
      </w:r>
    </w:p>
    <w:p w:rsidR="008B1F42" w:rsidRPr="009D1ED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пете</w:t>
      </w:r>
      <w:r>
        <w:rPr>
          <w:b/>
          <w:szCs w:val="28"/>
          <w:lang w:val="bg-BG"/>
        </w:rPr>
        <w:t xml:space="preserve">лка </w:t>
      </w:r>
      <w:r>
        <w:rPr>
          <w:i/>
          <w:szCs w:val="28"/>
          <w:lang w:val="bg-BG"/>
        </w:rPr>
        <w:t>пите</w:t>
      </w:r>
      <w:r>
        <w:rPr>
          <w:i/>
          <w:szCs w:val="28"/>
          <w:lang w:val="bg-BG"/>
        </w:rPr>
        <w:t xml:space="preserve">лкъ </w:t>
      </w:r>
      <w:r>
        <w:rPr>
          <w:szCs w:val="28"/>
          <w:lang w:val="bg-BG"/>
        </w:rPr>
        <w:t xml:space="preserve">1. Примка от конци, която служи за закопчалка на копче. 2. Сорт малки сладки или люти чушки. </w:t>
      </w:r>
      <w:r>
        <w:rPr>
          <w:i/>
          <w:szCs w:val="28"/>
          <w:lang w:val="bg-BG"/>
        </w:rPr>
        <w:t>Петелката ти е скъсана.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тимен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тим’ън</w:t>
      </w:r>
      <w:r w:rsidRPr="00D85910">
        <w:rPr>
          <w:szCs w:val="28"/>
          <w:lang w:val="bg-BG"/>
        </w:rPr>
        <w:t xml:space="preserve"> (грц. epi</w:t>
      </w:r>
      <w:r w:rsidRPr="00D85910">
        <w:rPr>
          <w:szCs w:val="28"/>
          <w:lang w:val="bg-BG"/>
        </w:rPr>
        <w:softHyphen/>
        <w:t>thym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o </w:t>
      </w:r>
      <w:r w:rsidRPr="00B74584">
        <w:rPr>
          <w:i/>
          <w:szCs w:val="28"/>
          <w:lang w:val="bg-BG"/>
        </w:rPr>
        <w:t>‘желая’</w:t>
      </w:r>
      <w:r w:rsidRPr="00D85910">
        <w:rPr>
          <w:szCs w:val="28"/>
          <w:lang w:val="bg-BG"/>
        </w:rPr>
        <w:t xml:space="preserve">) Човек, който силно желае, копнее за нещо. </w:t>
      </w:r>
      <w:r>
        <w:rPr>
          <w:i/>
          <w:szCs w:val="28"/>
          <w:lang w:val="bg-BG"/>
        </w:rPr>
        <w:t>Хич не съм петимна за гости.</w:t>
      </w:r>
    </w:p>
    <w:p w:rsidR="008B1F42" w:rsidRPr="00D767D3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петла</w:t>
      </w:r>
      <w:r>
        <w:rPr>
          <w:b/>
          <w:szCs w:val="28"/>
          <w:lang w:val="bg-BG"/>
        </w:rPr>
        <w:t xml:space="preserve">я се </w:t>
      </w:r>
      <w:r>
        <w:rPr>
          <w:i/>
          <w:szCs w:val="28"/>
          <w:lang w:val="bg-BG"/>
        </w:rPr>
        <w:t>питла</w:t>
      </w:r>
      <w:r>
        <w:rPr>
          <w:i/>
          <w:szCs w:val="28"/>
          <w:lang w:val="bg-BG"/>
        </w:rPr>
        <w:t xml:space="preserve">йъ съ </w:t>
      </w:r>
      <w:r>
        <w:rPr>
          <w:szCs w:val="28"/>
          <w:lang w:val="bg-BG"/>
        </w:rPr>
        <w:t>Вървя на зигзаг, движа се безцелно, мотая се, преча.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петлог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питлуг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Eryt</w:t>
      </w:r>
      <w:r w:rsidRPr="00D85910">
        <w:rPr>
          <w:iCs/>
          <w:szCs w:val="28"/>
          <w:shd w:val="clear" w:color="auto" w:fill="FFFFFF"/>
          <w:lang w:val="bg-BG"/>
        </w:rPr>
        <w:softHyphen/>
        <w:t>hronium dens-canis</w:t>
      </w:r>
      <w:r w:rsidRPr="00D85910">
        <w:rPr>
          <w:szCs w:val="28"/>
          <w:lang w:val="bg-BG"/>
        </w:rPr>
        <w:t>)</w:t>
      </w:r>
      <w:r w:rsidRPr="00D85910">
        <w:rPr>
          <w:b/>
          <w:szCs w:val="28"/>
          <w:lang w:val="bg-BG"/>
        </w:rPr>
        <w:t xml:space="preserve"> </w:t>
      </w:r>
      <w:r>
        <w:rPr>
          <w:szCs w:val="28"/>
          <w:lang w:val="bg-BG"/>
        </w:rPr>
        <w:t>С</w:t>
      </w:r>
      <w:r w:rsidRPr="00D85910">
        <w:rPr>
          <w:szCs w:val="28"/>
          <w:lang w:val="bg-BG"/>
        </w:rPr>
        <w:t>амодив</w:t>
      </w:r>
      <w:r w:rsidRPr="00D85910">
        <w:rPr>
          <w:szCs w:val="28"/>
          <w:lang w:val="bg-BG"/>
        </w:rPr>
        <w:softHyphen/>
        <w:t>ско цвете</w:t>
      </w:r>
      <w:r>
        <w:rPr>
          <w:szCs w:val="28"/>
          <w:lang w:val="bg-BG"/>
        </w:rPr>
        <w:t>, конски зъб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– ранно горско пролетно цвете. В този диалект има и друго название – петльови гащи.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тльови 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тл’уви 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шти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szCs w:val="28"/>
          <w:shd w:val="clear" w:color="auto" w:fill="FFFFFF"/>
          <w:lang w:val="bg-BG"/>
        </w:rPr>
        <w:t>Erythronium dens-canis)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С</w:t>
      </w:r>
      <w:r w:rsidRPr="00D85910">
        <w:rPr>
          <w:szCs w:val="28"/>
          <w:lang w:val="bg-BG"/>
        </w:rPr>
        <w:t>амодив</w:t>
      </w:r>
      <w:r w:rsidRPr="00D85910">
        <w:rPr>
          <w:szCs w:val="28"/>
          <w:lang w:val="bg-BG"/>
        </w:rPr>
        <w:softHyphen/>
        <w:t>ско цвете</w:t>
      </w:r>
      <w:r>
        <w:rPr>
          <w:szCs w:val="28"/>
          <w:lang w:val="bg-BG"/>
        </w:rPr>
        <w:t>, конски зъб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– ранно горско пролетно цвете. В този диалект има и друго название – петлогаш.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петм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питм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pek</w:t>
      </w:r>
      <w:r w:rsidRPr="00D85910">
        <w:rPr>
          <w:szCs w:val="28"/>
          <w:lang w:val="bg-BG"/>
        </w:rPr>
        <w:softHyphen/>
        <w:t xml:space="preserve">mez) Гъсто сварен сок от грозде, захарна тръстика, захарно цвекло и др., понякога с парчета от дюли, тикви и др.; маджун, рачел.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петр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питр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фкъ</w:t>
      </w:r>
      <w:r w:rsidRPr="00D85910">
        <w:rPr>
          <w:szCs w:val="28"/>
          <w:lang w:val="bg-BG"/>
        </w:rPr>
        <w:t xml:space="preserve"> Сорт ябълки, които зреят около християнския празник Петровден.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пехлив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пихлив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van от пер.) 1. Борец</w:t>
      </w:r>
      <w:r>
        <w:rPr>
          <w:szCs w:val="28"/>
          <w:lang w:val="bg-BG"/>
        </w:rPr>
        <w:t>, пехливанин</w:t>
      </w:r>
      <w:r w:rsidRPr="00D85910">
        <w:rPr>
          <w:szCs w:val="28"/>
          <w:lang w:val="bg-BG"/>
        </w:rPr>
        <w:t>. 2. Силен</w:t>
      </w:r>
      <w:r>
        <w:rPr>
          <w:szCs w:val="28"/>
          <w:lang w:val="bg-BG"/>
        </w:rPr>
        <w:t>, здрав</w:t>
      </w:r>
      <w:r w:rsidRPr="00D85910">
        <w:rPr>
          <w:szCs w:val="28"/>
          <w:lang w:val="bg-BG"/>
        </w:rPr>
        <w:t xml:space="preserve">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пехлив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пихлив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peh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van от пер.) 1. Борец</w:t>
      </w:r>
      <w:r>
        <w:rPr>
          <w:szCs w:val="28"/>
          <w:lang w:val="bg-BG"/>
        </w:rPr>
        <w:t>, пехливан</w:t>
      </w:r>
      <w:r w:rsidRPr="00D85910">
        <w:rPr>
          <w:szCs w:val="28"/>
          <w:lang w:val="bg-BG"/>
        </w:rPr>
        <w:t>. 2. Силен</w:t>
      </w:r>
      <w:r>
        <w:rPr>
          <w:szCs w:val="28"/>
          <w:lang w:val="bg-BG"/>
        </w:rPr>
        <w:t>, здрав</w:t>
      </w:r>
      <w:r w:rsidRPr="00D85910">
        <w:rPr>
          <w:szCs w:val="28"/>
          <w:lang w:val="bg-BG"/>
        </w:rPr>
        <w:t xml:space="preserve">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пехливанл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пихливънл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(тур. peh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vanlik) Борба.</w:t>
      </w:r>
    </w:p>
    <w:p w:rsidR="008B1F42" w:rsidRPr="009D1ED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пече</w:t>
      </w:r>
      <w:r>
        <w:rPr>
          <w:b/>
          <w:szCs w:val="28"/>
          <w:lang w:val="bg-BG"/>
        </w:rPr>
        <w:t xml:space="preserve">лник </w:t>
      </w:r>
      <w:r>
        <w:rPr>
          <w:i/>
          <w:szCs w:val="28"/>
          <w:lang w:val="bg-BG"/>
        </w:rPr>
        <w:t>пиче</w:t>
      </w:r>
      <w:r>
        <w:rPr>
          <w:i/>
          <w:szCs w:val="28"/>
          <w:lang w:val="bg-BG"/>
        </w:rPr>
        <w:t xml:space="preserve">лник </w:t>
      </w:r>
      <w:r>
        <w:rPr>
          <w:szCs w:val="28"/>
          <w:lang w:val="bg-BG"/>
        </w:rPr>
        <w:t xml:space="preserve">Човек, който работи за пари, който печели пари от работа. </w:t>
      </w:r>
      <w:r>
        <w:rPr>
          <w:i/>
          <w:szCs w:val="28"/>
          <w:lang w:val="bg-BG"/>
        </w:rPr>
        <w:t>На мама печелника.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пеш</w:t>
      </w:r>
      <w:r w:rsidRPr="00D85910">
        <w:rPr>
          <w:szCs w:val="28"/>
          <w:lang w:val="bg-BG"/>
        </w:rPr>
        <w:t xml:space="preserve"> (тур. peš от перс.) Долен край на дълга мъжка дреха.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пеша</w:t>
      </w:r>
      <w:r>
        <w:rPr>
          <w:b/>
          <w:szCs w:val="28"/>
          <w:lang w:val="bg-BG"/>
        </w:rPr>
        <w:t xml:space="preserve">чката </w:t>
      </w:r>
      <w:r>
        <w:rPr>
          <w:i/>
          <w:szCs w:val="28"/>
          <w:lang w:val="bg-BG"/>
        </w:rPr>
        <w:t>п</w:t>
      </w:r>
      <w:r w:rsidRPr="005A7B59">
        <w:rPr>
          <w:i/>
          <w:szCs w:val="28"/>
          <w:lang w:val="bg-BG"/>
        </w:rPr>
        <w:t>’ъша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чкътъ </w:t>
      </w:r>
      <w:r>
        <w:rPr>
          <w:szCs w:val="28"/>
          <w:lang w:val="bg-BG"/>
        </w:rPr>
        <w:t>Пеш.</w:t>
      </w:r>
    </w:p>
    <w:p w:rsidR="008B1F42" w:rsidRDefault="008B1F42" w:rsidP="0002058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</w:t>
      </w: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ки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пишки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peşkir от перс.) Кърпа за изтриване на лице и ръце.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пещни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пишни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Помещение с пещ в селска къща.</w:t>
      </w:r>
    </w:p>
    <w:p w:rsidR="008B1F42" w:rsidRPr="00C8333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пие</w:t>
      </w:r>
      <w:r>
        <w:rPr>
          <w:b/>
          <w:szCs w:val="28"/>
          <w:lang w:val="bg-BG"/>
        </w:rPr>
        <w:t xml:space="preserve">нца </w:t>
      </w:r>
      <w:r>
        <w:rPr>
          <w:i/>
          <w:szCs w:val="28"/>
          <w:lang w:val="bg-BG"/>
        </w:rPr>
        <w:t>пие</w:t>
      </w:r>
      <w:r>
        <w:rPr>
          <w:i/>
          <w:szCs w:val="28"/>
          <w:lang w:val="bg-BG"/>
        </w:rPr>
        <w:t xml:space="preserve">нцъ </w:t>
      </w:r>
      <w:r>
        <w:rPr>
          <w:szCs w:val="28"/>
          <w:lang w:val="bg-BG"/>
        </w:rPr>
        <w:t>Пияница.</w:t>
      </w:r>
    </w:p>
    <w:p w:rsidR="008B1F42" w:rsidRDefault="008B1F42" w:rsidP="00837776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(фр. pi</w:t>
      </w:r>
      <w:r w:rsidRPr="00D85910">
        <w:rPr>
          <w:szCs w:val="28"/>
          <w:lang w:val="bg-BG"/>
        </w:rPr>
        <w:softHyphen/>
        <w:t xml:space="preserve">quer) Предварително </w:t>
      </w:r>
      <w:r>
        <w:rPr>
          <w:szCs w:val="28"/>
          <w:lang w:val="bg-BG"/>
        </w:rPr>
        <w:t>прехвърлям</w:t>
      </w:r>
      <w:r w:rsidRPr="00D85910">
        <w:rPr>
          <w:szCs w:val="28"/>
          <w:lang w:val="bg-BG"/>
        </w:rPr>
        <w:t xml:space="preserve"> раз</w:t>
      </w:r>
      <w:r w:rsidRPr="00D85910">
        <w:rPr>
          <w:szCs w:val="28"/>
          <w:lang w:val="bg-BG"/>
        </w:rPr>
        <w:softHyphen/>
        <w:t xml:space="preserve">сада на някои </w:t>
      </w:r>
      <w:r>
        <w:rPr>
          <w:szCs w:val="28"/>
          <w:lang w:val="bg-BG"/>
        </w:rPr>
        <w:t xml:space="preserve">млади </w:t>
      </w:r>
      <w:r w:rsidRPr="00D85910">
        <w:rPr>
          <w:szCs w:val="28"/>
          <w:lang w:val="bg-BG"/>
        </w:rPr>
        <w:t>растения</w:t>
      </w:r>
      <w:r>
        <w:rPr>
          <w:szCs w:val="28"/>
          <w:lang w:val="bg-BG"/>
        </w:rPr>
        <w:t xml:space="preserve"> с по 2-3 листенца по едно в по-голяма саксия</w:t>
      </w:r>
      <w:r w:rsidRPr="00D85910">
        <w:rPr>
          <w:szCs w:val="28"/>
          <w:lang w:val="bg-BG"/>
        </w:rPr>
        <w:t xml:space="preserve"> преди засаждането им на постоянно мя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 xml:space="preserve">то, за да бъдат засилени. </w:t>
      </w:r>
    </w:p>
    <w:p w:rsidR="008B1F42" w:rsidRDefault="008B1F42" w:rsidP="00837776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пики</w:t>
      </w:r>
      <w:r>
        <w:rPr>
          <w:b/>
          <w:szCs w:val="28"/>
          <w:lang w:val="bg-BG"/>
        </w:rPr>
        <w:t xml:space="preserve">ране </w:t>
      </w:r>
      <w:r>
        <w:rPr>
          <w:i/>
          <w:szCs w:val="28"/>
          <w:lang w:val="bg-BG"/>
        </w:rPr>
        <w:t>пики</w:t>
      </w:r>
      <w:r>
        <w:rPr>
          <w:i/>
          <w:szCs w:val="28"/>
          <w:lang w:val="bg-BG"/>
        </w:rPr>
        <w:t xml:space="preserve">ръни </w:t>
      </w:r>
      <w:r w:rsidRPr="00D85910">
        <w:rPr>
          <w:szCs w:val="28"/>
          <w:lang w:val="bg-BG"/>
        </w:rPr>
        <w:t>(фр. pi</w:t>
      </w:r>
      <w:r w:rsidRPr="00D85910">
        <w:rPr>
          <w:szCs w:val="28"/>
          <w:lang w:val="bg-BG"/>
        </w:rPr>
        <w:softHyphen/>
        <w:t>quer)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Предварително </w:t>
      </w:r>
      <w:r>
        <w:rPr>
          <w:szCs w:val="28"/>
          <w:lang w:val="bg-BG"/>
        </w:rPr>
        <w:t>прехвърляне на</w:t>
      </w:r>
      <w:r w:rsidRPr="00D85910">
        <w:rPr>
          <w:szCs w:val="28"/>
          <w:lang w:val="bg-BG"/>
        </w:rPr>
        <w:t xml:space="preserve"> раз</w:t>
      </w:r>
      <w:r w:rsidRPr="00D85910">
        <w:rPr>
          <w:szCs w:val="28"/>
          <w:lang w:val="bg-BG"/>
        </w:rPr>
        <w:softHyphen/>
        <w:t xml:space="preserve">сада на някои </w:t>
      </w:r>
      <w:r>
        <w:rPr>
          <w:szCs w:val="28"/>
          <w:lang w:val="bg-BG"/>
        </w:rPr>
        <w:t xml:space="preserve">млади </w:t>
      </w:r>
      <w:r w:rsidRPr="00D85910">
        <w:rPr>
          <w:szCs w:val="28"/>
          <w:lang w:val="bg-BG"/>
        </w:rPr>
        <w:t>растения</w:t>
      </w:r>
      <w:r>
        <w:rPr>
          <w:szCs w:val="28"/>
          <w:lang w:val="bg-BG"/>
        </w:rPr>
        <w:t xml:space="preserve"> с по 2-3 листенца по едно в по-голяма саксия</w:t>
      </w:r>
      <w:r w:rsidRPr="00D85910">
        <w:rPr>
          <w:szCs w:val="28"/>
          <w:lang w:val="bg-BG"/>
        </w:rPr>
        <w:t xml:space="preserve"> преди засаждането им на постоянно мя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 xml:space="preserve">то, за да бъдат засилени.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пили</w:t>
      </w:r>
      <w:r>
        <w:rPr>
          <w:b/>
          <w:szCs w:val="28"/>
          <w:lang w:val="bg-BG"/>
        </w:rPr>
        <w:t xml:space="preserve">шник </w:t>
      </w:r>
      <w:r>
        <w:rPr>
          <w:i/>
          <w:szCs w:val="28"/>
          <w:lang w:val="bg-BG"/>
        </w:rPr>
        <w:t>пили</w:t>
      </w:r>
      <w:r>
        <w:rPr>
          <w:i/>
          <w:szCs w:val="28"/>
          <w:lang w:val="bg-BG"/>
        </w:rPr>
        <w:t xml:space="preserve">шник </w:t>
      </w:r>
      <w:r>
        <w:rPr>
          <w:szCs w:val="28"/>
          <w:lang w:val="bg-BG"/>
        </w:rPr>
        <w:t>Дървен кафез от нарядко заковани летви, с форма на пресечена пирамида, който се захлюпва с дъното нагоре и се използва за отглеждане на малки пилета.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 xml:space="preserve">нкам се </w:t>
      </w:r>
      <w:r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 xml:space="preserve">нкъм съ </w:t>
      </w:r>
      <w:r>
        <w:rPr>
          <w:szCs w:val="28"/>
          <w:lang w:val="bg-BG"/>
        </w:rPr>
        <w:t>Работя бавно, без желание; мързелувам.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pinti) Скъперник, скрънза. </w:t>
      </w:r>
    </w:p>
    <w:p w:rsidR="008B1F42" w:rsidRPr="00985C8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пиперли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пип</w:t>
      </w:r>
      <w:r w:rsidRPr="009665D6">
        <w:rPr>
          <w:i/>
          <w:szCs w:val="28"/>
          <w:lang w:val="bg-BG"/>
        </w:rPr>
        <w:t>’ърли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йъ </w:t>
      </w:r>
      <w:r>
        <w:rPr>
          <w:szCs w:val="28"/>
          <w:lang w:val="bg-BG"/>
        </w:rPr>
        <w:t xml:space="preserve">1. За ястие: подправено с лют пипер, люто. 2. Избухлив човек. </w:t>
      </w:r>
      <w:r>
        <w:rPr>
          <w:i/>
          <w:szCs w:val="28"/>
          <w:lang w:val="bg-BG"/>
        </w:rPr>
        <w:t>Този не го закачай, че е пиперлия.</w:t>
      </w:r>
    </w:p>
    <w:p w:rsidR="008B1F42" w:rsidRPr="00776B7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пипе</w:t>
      </w:r>
      <w:r>
        <w:rPr>
          <w:b/>
          <w:szCs w:val="28"/>
          <w:lang w:val="bg-BG"/>
        </w:rPr>
        <w:t xml:space="preserve">рница </w:t>
      </w:r>
      <w:r>
        <w:rPr>
          <w:i/>
          <w:szCs w:val="28"/>
          <w:lang w:val="bg-BG"/>
        </w:rPr>
        <w:t>пипе</w:t>
      </w:r>
      <w:r>
        <w:rPr>
          <w:i/>
          <w:szCs w:val="28"/>
          <w:lang w:val="bg-BG"/>
        </w:rPr>
        <w:t xml:space="preserve">рницъ </w:t>
      </w:r>
      <w:r>
        <w:rPr>
          <w:szCs w:val="28"/>
          <w:lang w:val="bg-BG"/>
        </w:rPr>
        <w:t>Туршия от  чушки, обикновено червени.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 xml:space="preserve">пкав </w:t>
      </w:r>
      <w:r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 xml:space="preserve">пкъв </w:t>
      </w:r>
      <w:r>
        <w:rPr>
          <w:szCs w:val="28"/>
          <w:lang w:val="bg-BG"/>
        </w:rPr>
        <w:t>Човек, който работи бавно; несръчен, муден.</w:t>
      </w:r>
    </w:p>
    <w:p w:rsidR="008B1F42" w:rsidRPr="0064057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 xml:space="preserve">рги </w:t>
      </w:r>
      <w:r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 xml:space="preserve">рги </w:t>
      </w:r>
      <w:r>
        <w:rPr>
          <w:szCs w:val="28"/>
          <w:lang w:val="bg-BG"/>
        </w:rPr>
        <w:t>Коси, обикновено дълги.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ринч </w:t>
      </w:r>
      <w:r w:rsidRPr="00D85910"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ринч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pirinç) </w:t>
      </w:r>
      <w:r>
        <w:rPr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есинг </w:t>
      </w:r>
      <w:r>
        <w:rPr>
          <w:szCs w:val="28"/>
          <w:lang w:val="bg-BG"/>
        </w:rPr>
        <w:t>– с</w:t>
      </w:r>
      <w:r w:rsidRPr="00D85910">
        <w:rPr>
          <w:szCs w:val="28"/>
          <w:lang w:val="bg-BG"/>
        </w:rPr>
        <w:t>плав от мед и цинк.</w:t>
      </w:r>
    </w:p>
    <w:p w:rsidR="008B1F42" w:rsidRPr="00741924" w:rsidRDefault="008B1F42" w:rsidP="006F389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 xml:space="preserve">сан </w:t>
      </w:r>
      <w:r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 xml:space="preserve">сън </w:t>
      </w:r>
      <w:r>
        <w:rPr>
          <w:szCs w:val="28"/>
          <w:lang w:val="bg-BG"/>
        </w:rPr>
        <w:t xml:space="preserve">Шарен, пъстър. </w:t>
      </w:r>
      <w:r>
        <w:rPr>
          <w:i/>
          <w:szCs w:val="28"/>
          <w:lang w:val="bg-BG"/>
        </w:rPr>
        <w:t>Писани яйца.</w:t>
      </w:r>
      <w:r w:rsidRPr="00F525FB">
        <w:rPr>
          <w:szCs w:val="28"/>
          <w:lang w:val="bg-BG"/>
        </w:rPr>
        <w:t xml:space="preserve"> Боядисани за Великден яйца.</w:t>
      </w:r>
      <w:r>
        <w:rPr>
          <w:i/>
          <w:szCs w:val="28"/>
          <w:lang w:val="bg-BG"/>
        </w:rPr>
        <w:t xml:space="preserve"> </w:t>
      </w:r>
      <w:r w:rsidRPr="00741924">
        <w:rPr>
          <w:i/>
          <w:szCs w:val="28"/>
        </w:rPr>
        <w:t xml:space="preserve">*Гледам като писано яйце. </w:t>
      </w:r>
      <w:r>
        <w:rPr>
          <w:szCs w:val="28"/>
          <w:lang w:val="bg-BG"/>
        </w:rPr>
        <w:t>Грижа се, гледам с голямо внимание, старание, загриженост.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писа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писа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>Котка, име на котка.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 xml:space="preserve">сар </w:t>
      </w:r>
      <w:r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 xml:space="preserve">сър </w:t>
      </w:r>
      <w:r>
        <w:rPr>
          <w:szCs w:val="28"/>
          <w:lang w:val="bg-BG"/>
        </w:rPr>
        <w:t>Чиновник, който преписва служебни книжа.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 xml:space="preserve">сарка </w:t>
      </w:r>
      <w:r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 xml:space="preserve">съркъ </w:t>
      </w:r>
      <w:r>
        <w:rPr>
          <w:szCs w:val="28"/>
          <w:lang w:val="bg-BG"/>
        </w:rPr>
        <w:t>Чиновничка, която преписва служебни книжа.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писару</w:t>
      </w:r>
      <w:r>
        <w:rPr>
          <w:b/>
          <w:szCs w:val="28"/>
          <w:lang w:val="bg-BG"/>
        </w:rPr>
        <w:t xml:space="preserve">шка </w:t>
      </w:r>
      <w:r>
        <w:rPr>
          <w:i/>
          <w:szCs w:val="28"/>
          <w:lang w:val="bg-BG"/>
        </w:rPr>
        <w:t>писъру</w:t>
      </w:r>
      <w:r>
        <w:rPr>
          <w:i/>
          <w:szCs w:val="28"/>
          <w:lang w:val="bg-BG"/>
        </w:rPr>
        <w:t xml:space="preserve">шкъ </w:t>
      </w:r>
      <w:r>
        <w:rPr>
          <w:szCs w:val="28"/>
          <w:lang w:val="bg-BG"/>
        </w:rPr>
        <w:t>Дребен чиновник.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писку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писку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Свирка.</w:t>
      </w:r>
    </w:p>
    <w:p w:rsidR="008B1F42" w:rsidRPr="00945A9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пису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пису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>За малки пиленца: издавам тих писък.</w:t>
      </w:r>
    </w:p>
    <w:p w:rsidR="008B1F42" w:rsidRPr="009A2A5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 xml:space="preserve">троп </w:t>
      </w:r>
      <w:r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 xml:space="preserve">труп </w:t>
      </w:r>
      <w:r>
        <w:rPr>
          <w:szCs w:val="28"/>
          <w:lang w:val="bg-BG"/>
        </w:rPr>
        <w:t>Епитроп – църковен настоятел.</w:t>
      </w:r>
    </w:p>
    <w:p w:rsidR="008B1F42" w:rsidRPr="00985C8C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пихти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пихти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pihti) Сгъстена до полутвърдо състояние течност; желе, пача.</w:t>
      </w:r>
      <w:r>
        <w:rPr>
          <w:szCs w:val="28"/>
          <w:lang w:val="bg-BG"/>
        </w:rPr>
        <w:t xml:space="preserve"> *</w:t>
      </w:r>
      <w:r w:rsidRPr="00985C8C">
        <w:rPr>
          <w:i/>
          <w:szCs w:val="28"/>
          <w:lang w:val="bg-BG"/>
        </w:rPr>
        <w:t>Ще те направя на пих</w:t>
      </w:r>
      <w:r>
        <w:rPr>
          <w:i/>
          <w:szCs w:val="28"/>
          <w:lang w:val="bg-BG"/>
        </w:rPr>
        <w:t>т</w:t>
      </w:r>
      <w:r w:rsidRPr="00985C8C">
        <w:rPr>
          <w:i/>
          <w:szCs w:val="28"/>
          <w:lang w:val="bg-BG"/>
        </w:rPr>
        <w:t>ия</w:t>
      </w:r>
      <w:r>
        <w:rPr>
          <w:i/>
          <w:szCs w:val="28"/>
          <w:lang w:val="bg-BG"/>
        </w:rPr>
        <w:t xml:space="preserve">. </w:t>
      </w:r>
      <w:r>
        <w:rPr>
          <w:szCs w:val="28"/>
          <w:lang w:val="bg-BG"/>
        </w:rPr>
        <w:t>Ще ти дам да разбереш, ще те накажа.</w:t>
      </w:r>
    </w:p>
    <w:p w:rsidR="008B1F42" w:rsidRPr="00985C8C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пиш</w:t>
      </w:r>
      <w:r>
        <w:rPr>
          <w:b/>
          <w:szCs w:val="28"/>
          <w:lang w:val="bg-BG"/>
        </w:rPr>
        <w:t>ки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пишки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peş</w:t>
      </w:r>
      <w:r w:rsidRPr="00D85910">
        <w:rPr>
          <w:szCs w:val="28"/>
          <w:lang w:val="bg-BG"/>
        </w:rPr>
        <w:softHyphen/>
        <w:t>kin) Пъргав, смел, решителен, опи</w:t>
      </w:r>
      <w:r w:rsidRPr="00D85910">
        <w:rPr>
          <w:szCs w:val="28"/>
          <w:lang w:val="bg-BG"/>
        </w:rPr>
        <w:softHyphen/>
        <w:t>тен, сръчен.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Пишкин момиче.</w:t>
      </w:r>
    </w:p>
    <w:p w:rsidR="008B1F42" w:rsidRPr="00A120F5" w:rsidRDefault="008B1F42" w:rsidP="00A120F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пишлеме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пишл</w:t>
      </w:r>
      <w:r w:rsidRPr="00C462B1">
        <w:rPr>
          <w:i/>
          <w:szCs w:val="28"/>
          <w:lang w:val="bg-BG"/>
        </w:rPr>
        <w:t>’ъме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Хлапе, малко момче.</w:t>
      </w:r>
    </w:p>
    <w:p w:rsidR="008B1F42" w:rsidRPr="00F525FB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piş</w:t>
      </w:r>
      <w:r w:rsidRPr="00D85910">
        <w:rPr>
          <w:szCs w:val="28"/>
          <w:lang w:val="bg-BG"/>
        </w:rPr>
        <w:softHyphen/>
        <w:t xml:space="preserve">man от перс.) 1. Човек, </w:t>
      </w:r>
      <w:r>
        <w:rPr>
          <w:szCs w:val="28"/>
          <w:lang w:val="bg-BG"/>
        </w:rPr>
        <w:t xml:space="preserve">който се разкайва, </w:t>
      </w:r>
      <w:r w:rsidRPr="00D85910">
        <w:rPr>
          <w:szCs w:val="28"/>
          <w:lang w:val="bg-BG"/>
        </w:rPr>
        <w:t xml:space="preserve">който съжалява за нещо уговорено или извършено и е готов да се откаже от него. 2. Човек, който не притежава нужните професионални качества, не е добър специалист. </w:t>
      </w:r>
      <w:r w:rsidRPr="00D85910">
        <w:rPr>
          <w:i/>
          <w:szCs w:val="28"/>
          <w:lang w:val="bg-BG"/>
        </w:rPr>
        <w:t>Пишман станах от това радио, все се разваля. Пишман майстор.</w:t>
      </w:r>
      <w:r>
        <w:rPr>
          <w:szCs w:val="28"/>
          <w:lang w:val="bg-BG"/>
        </w:rPr>
        <w:t xml:space="preserve"> Некадърен, некомпетентен майстор.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pişman от перс.) 1. Жена, </w:t>
      </w:r>
      <w:r>
        <w:rPr>
          <w:szCs w:val="28"/>
          <w:lang w:val="bg-BG"/>
        </w:rPr>
        <w:t xml:space="preserve">която се разкайва, </w:t>
      </w:r>
      <w:r w:rsidRPr="00D85910">
        <w:rPr>
          <w:szCs w:val="28"/>
          <w:lang w:val="bg-BG"/>
        </w:rPr>
        <w:t xml:space="preserve">която съжалява за нещо уговорено или извършено и е готова да се откаже от него. 2. Жена, която не притежава нужните професионални качества, не е добър специалист.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пишманл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pişmanlik от перс.) </w:t>
      </w:r>
      <w:r>
        <w:rPr>
          <w:szCs w:val="28"/>
          <w:lang w:val="bg-BG"/>
        </w:rPr>
        <w:t>Разкаяние, с</w:t>
      </w:r>
      <w:r w:rsidRPr="00D85910">
        <w:rPr>
          <w:szCs w:val="28"/>
          <w:lang w:val="bg-BG"/>
        </w:rPr>
        <w:t xml:space="preserve">ъжаление за нещо извършено или отказване от поето задължение; разкайване.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пишман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пишмън’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съ</w:t>
      </w:r>
      <w:r w:rsidRPr="00D85910">
        <w:rPr>
          <w:szCs w:val="28"/>
          <w:lang w:val="bg-BG"/>
        </w:rPr>
        <w:t xml:space="preserve"> (тур. pişman от перс.) Съжалявам, разкайвам се за нещо уговорено или извършено и съм готов да се откажа от него. </w:t>
      </w:r>
    </w:p>
    <w:p w:rsidR="008B1F42" w:rsidRPr="00A7667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пищи</w:t>
      </w:r>
      <w:r>
        <w:rPr>
          <w:b/>
          <w:szCs w:val="28"/>
          <w:lang w:val="bg-BG"/>
        </w:rPr>
        <w:t>свам се, да се пищи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пишти</w:t>
      </w:r>
      <w:r>
        <w:rPr>
          <w:i/>
          <w:szCs w:val="28"/>
          <w:lang w:val="bg-BG"/>
        </w:rPr>
        <w:t>свъм съ, дъ съ пишти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>Ядосвам се, разгневявам се, сърдя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пищ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(по името на гр. Пистоя в Италия) Вид револвер без барабан.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пищя</w:t>
      </w:r>
      <w:r>
        <w:rPr>
          <w:b/>
          <w:szCs w:val="28"/>
          <w:lang w:val="bg-BG"/>
        </w:rPr>
        <w:t xml:space="preserve">лка </w:t>
      </w:r>
      <w:r>
        <w:rPr>
          <w:i/>
          <w:szCs w:val="28"/>
          <w:lang w:val="bg-BG"/>
        </w:rPr>
        <w:t>пишт</w:t>
      </w:r>
      <w:r w:rsidRPr="006A640F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лкъ </w:t>
      </w:r>
      <w:r>
        <w:rPr>
          <w:szCs w:val="28"/>
          <w:lang w:val="bg-BG"/>
        </w:rPr>
        <w:t xml:space="preserve">1. Вид свирка. 2. Пищял </w:t>
      </w:r>
      <w:r w:rsidRPr="00C45BE7">
        <w:rPr>
          <w:i/>
          <w:szCs w:val="28"/>
        </w:rPr>
        <w:t>‘</w:t>
      </w:r>
      <w:r w:rsidRPr="00C45BE7">
        <w:rPr>
          <w:i/>
          <w:szCs w:val="28"/>
          <w:lang w:val="bg-BG"/>
        </w:rPr>
        <w:t>кост на крака от коляното до глезена</w:t>
      </w:r>
      <w:r w:rsidRPr="00C45BE7">
        <w:rPr>
          <w:i/>
          <w:szCs w:val="28"/>
        </w:rPr>
        <w:t>’</w:t>
      </w:r>
      <w:r w:rsidRPr="00C45BE7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пия</w:t>
      </w:r>
      <w:r>
        <w:rPr>
          <w:b/>
          <w:szCs w:val="28"/>
          <w:lang w:val="bg-BG"/>
        </w:rPr>
        <w:t xml:space="preserve">вица </w:t>
      </w:r>
      <w:r>
        <w:rPr>
          <w:i/>
          <w:szCs w:val="28"/>
          <w:lang w:val="bg-BG"/>
        </w:rPr>
        <w:t>пийа</w:t>
      </w:r>
      <w:r>
        <w:rPr>
          <w:i/>
          <w:szCs w:val="28"/>
          <w:lang w:val="bg-BG"/>
        </w:rPr>
        <w:t xml:space="preserve">вицъ </w:t>
      </w:r>
      <w:r w:rsidRPr="00DD552B">
        <w:rPr>
          <w:szCs w:val="28"/>
          <w:lang w:val="bg-BG"/>
        </w:rPr>
        <w:t>(</w:t>
      </w:r>
      <w:r>
        <w:rPr>
          <w:szCs w:val="28"/>
          <w:lang w:val="en-US"/>
        </w:rPr>
        <w:t>Lolium</w:t>
      </w:r>
      <w:r w:rsidRPr="00DD552B">
        <w:rPr>
          <w:szCs w:val="28"/>
          <w:lang w:val="bg-BG"/>
        </w:rPr>
        <w:t xml:space="preserve"> </w:t>
      </w:r>
      <w:r>
        <w:rPr>
          <w:szCs w:val="28"/>
          <w:lang w:val="en-US"/>
        </w:rPr>
        <w:t>temulentum</w:t>
      </w:r>
      <w:r w:rsidRPr="00DD552B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Плевел, който расте сред житните растения – едногодишно тревисто растение с изправено стъбло и продълговати листа и класчета; </w:t>
      </w:r>
      <w:r w:rsidRPr="0059277F">
        <w:rPr>
          <w:szCs w:val="28"/>
        </w:rPr>
        <w:t xml:space="preserve">житна пиявица, </w:t>
      </w:r>
      <w:r>
        <w:rPr>
          <w:szCs w:val="28"/>
          <w:lang w:val="bg-BG"/>
        </w:rPr>
        <w:t>отровна глушица, пиявец.</w:t>
      </w:r>
    </w:p>
    <w:p w:rsidR="008B1F42" w:rsidRPr="00640763" w:rsidRDefault="008B1F42" w:rsidP="00640763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пиянду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пийънду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Пияница, алохолик, пияндурник, пияндурница.</w:t>
      </w:r>
    </w:p>
    <w:p w:rsidR="008B1F42" w:rsidRDefault="008B1F42" w:rsidP="0064076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пиянду</w:t>
      </w:r>
      <w:r>
        <w:rPr>
          <w:b/>
          <w:szCs w:val="28"/>
          <w:lang w:val="bg-BG"/>
        </w:rPr>
        <w:t xml:space="preserve">рник </w:t>
      </w:r>
      <w:r>
        <w:rPr>
          <w:i/>
          <w:szCs w:val="28"/>
          <w:lang w:val="bg-BG"/>
        </w:rPr>
        <w:t>пийънду</w:t>
      </w:r>
      <w:r>
        <w:rPr>
          <w:i/>
          <w:szCs w:val="28"/>
          <w:lang w:val="bg-BG"/>
        </w:rPr>
        <w:t xml:space="preserve">рник </w:t>
      </w:r>
      <w:r>
        <w:rPr>
          <w:szCs w:val="28"/>
          <w:lang w:val="bg-BG"/>
        </w:rPr>
        <w:t>Пияница, алохолик, пияндур, пияндурница.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пиянду</w:t>
      </w:r>
      <w:r>
        <w:rPr>
          <w:b/>
          <w:szCs w:val="28"/>
          <w:lang w:val="bg-BG"/>
        </w:rPr>
        <w:t xml:space="preserve">рница </w:t>
      </w:r>
      <w:r>
        <w:rPr>
          <w:i/>
          <w:szCs w:val="28"/>
          <w:lang w:val="bg-BG"/>
        </w:rPr>
        <w:t>пийънду</w:t>
      </w:r>
      <w:r>
        <w:rPr>
          <w:i/>
          <w:szCs w:val="28"/>
          <w:lang w:val="bg-BG"/>
        </w:rPr>
        <w:t xml:space="preserve">рницъ </w:t>
      </w:r>
      <w:r>
        <w:rPr>
          <w:szCs w:val="28"/>
          <w:lang w:val="bg-BG"/>
        </w:rPr>
        <w:t>Пияница, алкохолик, пияндур, пияндурник.</w:t>
      </w:r>
    </w:p>
    <w:p w:rsidR="008B1F42" w:rsidRPr="0074192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пла</w:t>
      </w:r>
      <w:r>
        <w:rPr>
          <w:b/>
          <w:szCs w:val="28"/>
          <w:lang w:val="bg-BG"/>
        </w:rPr>
        <w:t>ввам, да пла</w:t>
      </w:r>
      <w:r>
        <w:rPr>
          <w:b/>
          <w:szCs w:val="28"/>
          <w:lang w:val="bg-BG"/>
        </w:rPr>
        <w:t xml:space="preserve">вна </w:t>
      </w:r>
      <w:r>
        <w:rPr>
          <w:i/>
          <w:szCs w:val="28"/>
          <w:lang w:val="bg-BG"/>
        </w:rPr>
        <w:t>пла</w:t>
      </w:r>
      <w:r>
        <w:rPr>
          <w:i/>
          <w:szCs w:val="28"/>
          <w:lang w:val="bg-BG"/>
        </w:rPr>
        <w:t>ввъм, дъ пла</w:t>
      </w:r>
      <w:r>
        <w:rPr>
          <w:i/>
          <w:szCs w:val="28"/>
          <w:lang w:val="bg-BG"/>
        </w:rPr>
        <w:t xml:space="preserve">внъ </w:t>
      </w:r>
      <w:r>
        <w:rPr>
          <w:szCs w:val="28"/>
          <w:lang w:val="bg-BG"/>
        </w:rPr>
        <w:t xml:space="preserve">Пламвам, да пламна. </w:t>
      </w:r>
      <w:r>
        <w:rPr>
          <w:i/>
          <w:szCs w:val="28"/>
          <w:lang w:val="bg-BG"/>
        </w:rPr>
        <w:t>Огънят плавна.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пладни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ще </w:t>
      </w:r>
      <w:r w:rsidRPr="00D85910">
        <w:rPr>
          <w:i/>
          <w:szCs w:val="28"/>
          <w:lang w:val="bg-BG"/>
        </w:rPr>
        <w:t>плъдни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шти </w:t>
      </w:r>
      <w:r w:rsidRPr="00D85910">
        <w:rPr>
          <w:szCs w:val="28"/>
          <w:lang w:val="bg-BG"/>
        </w:rPr>
        <w:t>В топонимията: място, където пладнува стадо животни, обикновено овце.</w:t>
      </w:r>
    </w:p>
    <w:p w:rsidR="008B1F42" w:rsidRDefault="008B1F42" w:rsidP="00063ED7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пладну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плъдну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въм </w:t>
      </w:r>
      <w:r w:rsidRPr="00D85910">
        <w:rPr>
          <w:szCs w:val="28"/>
          <w:lang w:val="bg-BG"/>
        </w:rPr>
        <w:t>За ста</w:t>
      </w:r>
      <w:r w:rsidRPr="00D85910">
        <w:rPr>
          <w:szCs w:val="28"/>
          <w:lang w:val="bg-BG"/>
        </w:rPr>
        <w:softHyphen/>
        <w:t xml:space="preserve">до добитък, обикновено от овце: прекарвам летните горещини на сянка (от 10 до 16 ч.), където животните (овце, кози) са плътно притиснати едно до друго. </w:t>
      </w:r>
    </w:p>
    <w:p w:rsidR="008B1F42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пла</w:t>
      </w:r>
      <w:r>
        <w:rPr>
          <w:b/>
          <w:szCs w:val="28"/>
          <w:lang w:val="bg-BG"/>
        </w:rPr>
        <w:t xml:space="preserve">са </w:t>
      </w:r>
      <w:r>
        <w:rPr>
          <w:i/>
          <w:szCs w:val="28"/>
          <w:lang w:val="bg-BG"/>
        </w:rPr>
        <w:t>пла</w:t>
      </w:r>
      <w:r>
        <w:rPr>
          <w:i/>
          <w:szCs w:val="28"/>
          <w:lang w:val="bg-BG"/>
        </w:rPr>
        <w:t xml:space="preserve">съ </w:t>
      </w:r>
      <w:r>
        <w:rPr>
          <w:szCs w:val="28"/>
          <w:lang w:val="bg-BG"/>
        </w:rPr>
        <w:t>Пазарска мрежа.</w:t>
      </w:r>
    </w:p>
    <w:p w:rsidR="008B1F42" w:rsidRPr="00C45BE7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пла</w:t>
      </w:r>
      <w:r>
        <w:rPr>
          <w:b/>
          <w:szCs w:val="28"/>
          <w:lang w:val="bg-BG"/>
        </w:rPr>
        <w:t xml:space="preserve">сичка </w:t>
      </w:r>
      <w:r>
        <w:rPr>
          <w:i/>
          <w:szCs w:val="28"/>
          <w:lang w:val="bg-BG"/>
        </w:rPr>
        <w:t>пла</w:t>
      </w:r>
      <w:r>
        <w:rPr>
          <w:i/>
          <w:szCs w:val="28"/>
          <w:lang w:val="bg-BG"/>
        </w:rPr>
        <w:t xml:space="preserve">сичкъ </w:t>
      </w:r>
      <w:r>
        <w:rPr>
          <w:szCs w:val="28"/>
          <w:lang w:val="bg-BG"/>
        </w:rPr>
        <w:t>Малка пласа –пазарска мрежичка.</w:t>
      </w:r>
    </w:p>
    <w:p w:rsidR="008B1F42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платне</w:t>
      </w:r>
      <w:r>
        <w:rPr>
          <w:b/>
          <w:szCs w:val="28"/>
          <w:lang w:val="bg-BG"/>
        </w:rPr>
        <w:t xml:space="preserve">нки </w:t>
      </w:r>
      <w:r>
        <w:rPr>
          <w:i/>
          <w:szCs w:val="28"/>
          <w:lang w:val="bg-BG"/>
        </w:rPr>
        <w:t>плътне</w:t>
      </w:r>
      <w:r>
        <w:rPr>
          <w:i/>
          <w:szCs w:val="28"/>
          <w:lang w:val="bg-BG"/>
        </w:rPr>
        <w:t xml:space="preserve">нки </w:t>
      </w:r>
      <w:r>
        <w:rPr>
          <w:szCs w:val="28"/>
          <w:lang w:val="bg-BG"/>
        </w:rPr>
        <w:t>Гуменки.</w:t>
      </w:r>
    </w:p>
    <w:p w:rsidR="008B1F42" w:rsidRPr="001038CC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пле</w:t>
      </w:r>
      <w:r>
        <w:rPr>
          <w:b/>
          <w:szCs w:val="28"/>
          <w:lang w:val="bg-BG"/>
        </w:rPr>
        <w:t xml:space="preserve">вник </w:t>
      </w:r>
      <w:r>
        <w:rPr>
          <w:i/>
          <w:szCs w:val="28"/>
          <w:lang w:val="bg-BG"/>
        </w:rPr>
        <w:t>пле</w:t>
      </w:r>
      <w:r>
        <w:rPr>
          <w:i/>
          <w:szCs w:val="28"/>
          <w:lang w:val="bg-BG"/>
        </w:rPr>
        <w:t xml:space="preserve">вник </w:t>
      </w:r>
      <w:r>
        <w:rPr>
          <w:szCs w:val="28"/>
          <w:lang w:val="bg-BG"/>
        </w:rPr>
        <w:t xml:space="preserve">Сграда, в която съхраняват плява </w:t>
      </w:r>
      <w:r w:rsidRPr="003F2525">
        <w:rPr>
          <w:i/>
          <w:szCs w:val="28"/>
        </w:rPr>
        <w:t>‘отпадъци от зърнени култури’</w:t>
      </w:r>
      <w:r w:rsidRPr="003F2525">
        <w:rPr>
          <w:i/>
          <w:szCs w:val="28"/>
          <w:lang w:val="bg-BG"/>
        </w:rPr>
        <w:t>,</w:t>
      </w:r>
      <w:r>
        <w:rPr>
          <w:szCs w:val="28"/>
          <w:lang w:val="bg-BG"/>
        </w:rPr>
        <w:t xml:space="preserve"> сено, слама.</w:t>
      </w:r>
      <w:r>
        <w:rPr>
          <w:szCs w:val="28"/>
          <w:lang w:val="bg-BG"/>
        </w:rPr>
        <w:tab/>
      </w:r>
    </w:p>
    <w:p w:rsidR="008B1F42" w:rsidRPr="00640763" w:rsidRDefault="008B1F42" w:rsidP="00063ED7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плевя</w:t>
      </w:r>
      <w:r>
        <w:rPr>
          <w:b/>
          <w:szCs w:val="28"/>
          <w:lang w:val="bg-BG"/>
        </w:rPr>
        <w:t xml:space="preserve"> се </w:t>
      </w:r>
      <w:r>
        <w:rPr>
          <w:i/>
          <w:szCs w:val="28"/>
          <w:lang w:val="bg-BG"/>
        </w:rPr>
        <w:t>пл</w:t>
      </w:r>
      <w:r w:rsidRPr="00C3573C">
        <w:rPr>
          <w:i/>
          <w:szCs w:val="28"/>
          <w:lang w:val="bg-BG"/>
        </w:rPr>
        <w:t>’ъв’ъ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съ </w:t>
      </w:r>
      <w:r>
        <w:rPr>
          <w:szCs w:val="28"/>
          <w:lang w:val="bg-BG"/>
        </w:rPr>
        <w:t xml:space="preserve">Плезя се, показвам си езика. </w:t>
      </w:r>
      <w:r>
        <w:rPr>
          <w:i/>
          <w:szCs w:val="28"/>
          <w:lang w:val="bg-BG"/>
        </w:rPr>
        <w:t>Хич не ми се плеви.</w:t>
      </w:r>
    </w:p>
    <w:p w:rsidR="008B1F42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пле</w:t>
      </w:r>
      <w:r>
        <w:rPr>
          <w:b/>
          <w:szCs w:val="28"/>
          <w:lang w:val="bg-BG"/>
        </w:rPr>
        <w:t xml:space="preserve">скам </w:t>
      </w:r>
      <w:r>
        <w:rPr>
          <w:i/>
          <w:szCs w:val="28"/>
          <w:lang w:val="bg-BG"/>
        </w:rPr>
        <w:t>пле</w:t>
      </w:r>
      <w:r>
        <w:rPr>
          <w:i/>
          <w:szCs w:val="28"/>
          <w:lang w:val="bg-BG"/>
        </w:rPr>
        <w:t xml:space="preserve">скъм </w:t>
      </w:r>
      <w:r>
        <w:rPr>
          <w:szCs w:val="28"/>
          <w:lang w:val="bg-BG"/>
        </w:rPr>
        <w:t>Ръкопляскам.</w:t>
      </w:r>
    </w:p>
    <w:p w:rsidR="008B1F42" w:rsidRDefault="008B1F42" w:rsidP="0064076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плеумо</w:t>
      </w:r>
      <w:r>
        <w:rPr>
          <w:b/>
          <w:szCs w:val="28"/>
          <w:lang w:val="bg-BG"/>
        </w:rPr>
        <w:t xml:space="preserve">ния </w:t>
      </w:r>
      <w:r>
        <w:rPr>
          <w:i/>
          <w:szCs w:val="28"/>
          <w:lang w:val="bg-BG"/>
        </w:rPr>
        <w:t>пли</w:t>
      </w:r>
      <w:r w:rsidRPr="002D5933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мо</w:t>
      </w:r>
      <w:r>
        <w:rPr>
          <w:i/>
          <w:szCs w:val="28"/>
          <w:lang w:val="bg-BG"/>
        </w:rPr>
        <w:t xml:space="preserve">нийъ </w:t>
      </w:r>
      <w:r>
        <w:rPr>
          <w:szCs w:val="28"/>
          <w:lang w:val="bg-BG"/>
        </w:rPr>
        <w:t>Пневмония.</w:t>
      </w:r>
    </w:p>
    <w:p w:rsidR="008B1F42" w:rsidRDefault="008B1F42" w:rsidP="0064076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пле</w:t>
      </w:r>
      <w:r>
        <w:rPr>
          <w:b/>
          <w:szCs w:val="28"/>
          <w:lang w:val="bg-BG"/>
        </w:rPr>
        <w:t xml:space="preserve">щи </w:t>
      </w:r>
      <w:r>
        <w:rPr>
          <w:i/>
          <w:szCs w:val="28"/>
          <w:lang w:val="bg-BG"/>
        </w:rPr>
        <w:t>пле</w:t>
      </w:r>
      <w:r>
        <w:rPr>
          <w:i/>
          <w:szCs w:val="28"/>
          <w:lang w:val="bg-BG"/>
        </w:rPr>
        <w:t xml:space="preserve">шти </w:t>
      </w:r>
      <w:r>
        <w:rPr>
          <w:szCs w:val="28"/>
          <w:lang w:val="bg-BG"/>
        </w:rPr>
        <w:t>Рамене.</w:t>
      </w:r>
    </w:p>
    <w:p w:rsidR="008B1F42" w:rsidRPr="00FD584F" w:rsidRDefault="008B1F42" w:rsidP="0064076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пле</w:t>
      </w:r>
      <w:r>
        <w:rPr>
          <w:b/>
          <w:szCs w:val="28"/>
          <w:lang w:val="bg-BG"/>
        </w:rPr>
        <w:t>щя, да изпле</w:t>
      </w:r>
      <w:r>
        <w:rPr>
          <w:b/>
          <w:szCs w:val="28"/>
          <w:lang w:val="bg-BG"/>
        </w:rPr>
        <w:t xml:space="preserve">щя </w:t>
      </w:r>
      <w:r>
        <w:rPr>
          <w:i/>
          <w:szCs w:val="28"/>
          <w:lang w:val="bg-BG"/>
        </w:rPr>
        <w:t>пле</w:t>
      </w:r>
      <w:r>
        <w:rPr>
          <w:i/>
          <w:szCs w:val="28"/>
          <w:lang w:val="bg-BG"/>
        </w:rPr>
        <w:t>шт</w:t>
      </w:r>
      <w:r w:rsidRPr="00FD584F">
        <w:rPr>
          <w:i/>
          <w:szCs w:val="28"/>
          <w:lang w:val="bg-BG"/>
        </w:rPr>
        <w:t>’ъ, дъ испле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шт</w:t>
      </w:r>
      <w:r w:rsidRPr="00FD584F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Говоря необмислено, чеша си езика, дърдоря, дрънкам глупости.</w:t>
      </w:r>
    </w:p>
    <w:p w:rsidR="008B1F42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пло</w:t>
      </w:r>
      <w:r>
        <w:rPr>
          <w:b/>
          <w:szCs w:val="28"/>
          <w:lang w:val="bg-BG"/>
        </w:rPr>
        <w:t xml:space="preserve">ска </w:t>
      </w:r>
      <w:r>
        <w:rPr>
          <w:i/>
          <w:szCs w:val="28"/>
          <w:lang w:val="bg-BG"/>
        </w:rPr>
        <w:t>пло</w:t>
      </w:r>
      <w:r>
        <w:rPr>
          <w:i/>
          <w:szCs w:val="28"/>
          <w:lang w:val="bg-BG"/>
        </w:rPr>
        <w:t xml:space="preserve">скъ </w:t>
      </w:r>
      <w:r>
        <w:rPr>
          <w:szCs w:val="28"/>
          <w:lang w:val="bg-BG"/>
        </w:rPr>
        <w:t>Вид плосък, заоблен дървен или керамичен съд за вино или ракия; бъклица.</w:t>
      </w:r>
    </w:p>
    <w:p w:rsidR="008B1F42" w:rsidRPr="00640763" w:rsidRDefault="008B1F42" w:rsidP="00063ED7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пльо</w:t>
      </w:r>
      <w:r>
        <w:rPr>
          <w:b/>
          <w:szCs w:val="28"/>
          <w:lang w:val="bg-BG"/>
        </w:rPr>
        <w:t>свам се, да се пльо</w:t>
      </w:r>
      <w:r>
        <w:rPr>
          <w:b/>
          <w:szCs w:val="28"/>
          <w:lang w:val="bg-BG"/>
        </w:rPr>
        <w:t xml:space="preserve">сна </w:t>
      </w:r>
      <w:r>
        <w:rPr>
          <w:i/>
          <w:szCs w:val="28"/>
          <w:lang w:val="bg-BG"/>
        </w:rPr>
        <w:t>пл</w:t>
      </w:r>
      <w:r w:rsidRPr="00072E72">
        <w:rPr>
          <w:i/>
          <w:szCs w:val="28"/>
          <w:lang w:val="bg-BG"/>
        </w:rPr>
        <w:t>’о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свъм съ, дъ съ пл</w:t>
      </w:r>
      <w:r w:rsidRPr="00072E72">
        <w:rPr>
          <w:i/>
          <w:szCs w:val="28"/>
          <w:lang w:val="bg-BG"/>
        </w:rPr>
        <w:t>’о</w:t>
      </w:r>
      <w:r>
        <w:rPr>
          <w:i/>
          <w:szCs w:val="28"/>
          <w:lang w:val="bg-BG"/>
        </w:rPr>
        <w:t xml:space="preserve">снъ </w:t>
      </w:r>
      <w:r>
        <w:rPr>
          <w:szCs w:val="28"/>
          <w:lang w:val="bg-BG"/>
        </w:rPr>
        <w:t xml:space="preserve">1. Падам неочаквано. 2. Сядам разпуснато. </w:t>
      </w:r>
      <w:r>
        <w:rPr>
          <w:i/>
          <w:szCs w:val="28"/>
          <w:lang w:val="bg-BG"/>
        </w:rPr>
        <w:t>Пльоснах се на леда.</w:t>
      </w:r>
    </w:p>
    <w:p w:rsidR="008B1F42" w:rsidRPr="007C4800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плю</w:t>
      </w:r>
      <w:r>
        <w:rPr>
          <w:b/>
          <w:szCs w:val="28"/>
          <w:lang w:val="bg-BG"/>
        </w:rPr>
        <w:t>нча,  наплю</w:t>
      </w:r>
      <w:r>
        <w:rPr>
          <w:b/>
          <w:szCs w:val="28"/>
          <w:lang w:val="bg-BG"/>
        </w:rPr>
        <w:t xml:space="preserve">нча </w:t>
      </w:r>
      <w:r>
        <w:rPr>
          <w:i/>
          <w:szCs w:val="28"/>
          <w:lang w:val="bg-BG"/>
        </w:rPr>
        <w:t>пл</w:t>
      </w:r>
      <w:r w:rsidRPr="007C4800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нчъ, дъ нъпл</w:t>
      </w:r>
      <w:r w:rsidRPr="007C4800">
        <w:rPr>
          <w:i/>
          <w:szCs w:val="28"/>
          <w:lang w:val="bg-BG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нчъ </w:t>
      </w:r>
      <w:r>
        <w:rPr>
          <w:szCs w:val="28"/>
          <w:lang w:val="bg-BG"/>
        </w:rPr>
        <w:t xml:space="preserve">Мокря със слюнка. </w:t>
      </w:r>
    </w:p>
    <w:p w:rsidR="008B1F42" w:rsidRPr="00C016AB" w:rsidRDefault="008B1F42" w:rsidP="00063ED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плю</w:t>
      </w:r>
      <w:r>
        <w:rPr>
          <w:b/>
          <w:szCs w:val="28"/>
          <w:lang w:val="bg-BG"/>
        </w:rPr>
        <w:t xml:space="preserve">ска </w:t>
      </w:r>
      <w:r>
        <w:rPr>
          <w:i/>
          <w:szCs w:val="28"/>
          <w:lang w:val="bg-BG"/>
        </w:rPr>
        <w:t>пл</w:t>
      </w:r>
      <w:r w:rsidRPr="00C016AB">
        <w:rPr>
          <w:i/>
          <w:szCs w:val="28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скъ </w:t>
      </w:r>
      <w:r>
        <w:rPr>
          <w:szCs w:val="28"/>
          <w:lang w:val="bg-BG"/>
        </w:rPr>
        <w:t xml:space="preserve">Мехурче върху кожата от изгаряне, протриване и др.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пл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скам, да се напл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скъм, дъ съ нъпл’у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Ям бързо, лакомо, неприлично.</w:t>
      </w:r>
    </w:p>
    <w:p w:rsidR="008B1F42" w:rsidRPr="0064076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плю</w:t>
      </w:r>
      <w:r>
        <w:rPr>
          <w:b/>
          <w:szCs w:val="28"/>
          <w:lang w:val="bg-BG"/>
        </w:rPr>
        <w:t xml:space="preserve">скане </w:t>
      </w:r>
      <w:r>
        <w:rPr>
          <w:i/>
          <w:szCs w:val="28"/>
          <w:lang w:val="bg-BG"/>
        </w:rPr>
        <w:t>пл</w:t>
      </w:r>
      <w:r w:rsidRPr="00640763">
        <w:rPr>
          <w:i/>
          <w:szCs w:val="28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скъни </w:t>
      </w:r>
      <w:r>
        <w:rPr>
          <w:szCs w:val="28"/>
          <w:lang w:val="bg-BG"/>
        </w:rPr>
        <w:t xml:space="preserve">Ядене, хранене. </w:t>
      </w:r>
      <w:r>
        <w:rPr>
          <w:i/>
          <w:szCs w:val="28"/>
          <w:lang w:val="bg-BG"/>
        </w:rPr>
        <w:t>Голямо плюскане.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плю</w:t>
      </w:r>
      <w:r>
        <w:rPr>
          <w:b/>
          <w:szCs w:val="28"/>
          <w:lang w:val="bg-BG"/>
        </w:rPr>
        <w:t xml:space="preserve">сканица </w:t>
      </w:r>
      <w:r>
        <w:rPr>
          <w:i/>
          <w:szCs w:val="28"/>
          <w:lang w:val="bg-BG"/>
        </w:rPr>
        <w:t>пл</w:t>
      </w:r>
      <w:r w:rsidRPr="00371F26">
        <w:rPr>
          <w:i/>
          <w:szCs w:val="28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скънцъ </w:t>
      </w:r>
      <w:r>
        <w:rPr>
          <w:szCs w:val="28"/>
          <w:lang w:val="bg-BG"/>
        </w:rPr>
        <w:t>Ядене, храна.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пля</w:t>
      </w:r>
      <w:r>
        <w:rPr>
          <w:b/>
          <w:szCs w:val="28"/>
          <w:lang w:val="bg-BG"/>
        </w:rPr>
        <w:t xml:space="preserve">ва </w:t>
      </w:r>
      <w:r>
        <w:rPr>
          <w:i/>
          <w:szCs w:val="28"/>
          <w:lang w:val="bg-BG"/>
        </w:rPr>
        <w:t>пл</w:t>
      </w:r>
      <w:r w:rsidRPr="002D5933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въ </w:t>
      </w:r>
      <w:r>
        <w:rPr>
          <w:szCs w:val="28"/>
          <w:lang w:val="bg-BG"/>
        </w:rPr>
        <w:t>Слама, люспи и други отпадъци, които се отделят от зърнените култури.</w:t>
      </w:r>
    </w:p>
    <w:p w:rsidR="008B1F42" w:rsidRPr="007921E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плямпа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пл</w:t>
      </w:r>
      <w:r w:rsidRPr="007921EF">
        <w:rPr>
          <w:i/>
          <w:szCs w:val="28"/>
          <w:lang w:val="bg-BG"/>
        </w:rPr>
        <w:t>’ъмпа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лу </w:t>
      </w:r>
      <w:r>
        <w:rPr>
          <w:szCs w:val="28"/>
          <w:lang w:val="bg-BG"/>
        </w:rPr>
        <w:t>Дърдорко, бърборко, бъбривец.</w:t>
      </w:r>
    </w:p>
    <w:p w:rsidR="008B1F42" w:rsidRPr="00DC67D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пля</w:t>
      </w:r>
      <w:r>
        <w:rPr>
          <w:b/>
          <w:szCs w:val="28"/>
          <w:lang w:val="bg-BG"/>
        </w:rPr>
        <w:t xml:space="preserve">мпам </w:t>
      </w:r>
      <w:r>
        <w:rPr>
          <w:i/>
          <w:szCs w:val="28"/>
          <w:lang w:val="bg-BG"/>
        </w:rPr>
        <w:t>пл</w:t>
      </w:r>
      <w:r w:rsidRPr="00257141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мпъм </w:t>
      </w:r>
      <w:r>
        <w:rPr>
          <w:szCs w:val="28"/>
          <w:lang w:val="bg-BG"/>
        </w:rPr>
        <w:t xml:space="preserve">Говоря празни приказки, дърдоря, бърборя. </w:t>
      </w:r>
      <w:r>
        <w:rPr>
          <w:i/>
          <w:szCs w:val="28"/>
          <w:lang w:val="bg-BG"/>
        </w:rPr>
        <w:t>Стига си плямпала.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поба</w:t>
      </w:r>
      <w:r>
        <w:rPr>
          <w:b/>
          <w:szCs w:val="28"/>
          <w:lang w:val="bg-BG"/>
        </w:rPr>
        <w:t xml:space="preserve">щим </w:t>
      </w:r>
      <w:r>
        <w:rPr>
          <w:i/>
          <w:szCs w:val="28"/>
          <w:lang w:val="bg-BG"/>
        </w:rPr>
        <w:t>пуба</w:t>
      </w:r>
      <w:r>
        <w:rPr>
          <w:i/>
          <w:szCs w:val="28"/>
          <w:lang w:val="bg-BG"/>
        </w:rPr>
        <w:t xml:space="preserve">штим </w:t>
      </w:r>
      <w:r>
        <w:rPr>
          <w:szCs w:val="28"/>
          <w:lang w:val="bg-BG"/>
        </w:rPr>
        <w:t>Лице, което замества починалия баща на един от младоженците в сватбените обреди.</w:t>
      </w:r>
      <w:r>
        <w:rPr>
          <w:i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</w:t>
      </w:r>
      <w:r>
        <w:rPr>
          <w:b/>
          <w:szCs w:val="28"/>
          <w:lang w:val="bg-BG"/>
        </w:rPr>
        <w:t xml:space="preserve">вой </w:t>
      </w:r>
      <w:r>
        <w:rPr>
          <w:i/>
          <w:szCs w:val="28"/>
          <w:lang w:val="bg-BG"/>
        </w:rPr>
        <w:t>по</w:t>
      </w:r>
      <w:r>
        <w:rPr>
          <w:i/>
          <w:szCs w:val="28"/>
          <w:lang w:val="bg-BG"/>
        </w:rPr>
        <w:t xml:space="preserve">вуй </w:t>
      </w:r>
      <w:r>
        <w:rPr>
          <w:szCs w:val="28"/>
          <w:lang w:val="bg-BG"/>
        </w:rPr>
        <w:t xml:space="preserve">Здрава тясна плетена лента, която служи за повиване и пристягане на бебе в пелени.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повта</w:t>
      </w:r>
      <w:r>
        <w:rPr>
          <w:b/>
          <w:szCs w:val="28"/>
          <w:lang w:val="bg-BG"/>
        </w:rPr>
        <w:t>рям, да повто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пуфта</w:t>
      </w:r>
      <w:r>
        <w:rPr>
          <w:i/>
          <w:szCs w:val="28"/>
          <w:lang w:val="bg-BG"/>
        </w:rPr>
        <w:t>р</w:t>
      </w:r>
      <w:r w:rsidRPr="008031C8">
        <w:rPr>
          <w:i/>
          <w:szCs w:val="28"/>
        </w:rPr>
        <w:t>’ъм, дъ пуфто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р</w:t>
      </w:r>
      <w:r w:rsidRPr="008031C8">
        <w:rPr>
          <w:i/>
          <w:szCs w:val="28"/>
        </w:rPr>
        <w:t xml:space="preserve">’ъ </w:t>
      </w:r>
      <w:r>
        <w:rPr>
          <w:szCs w:val="28"/>
          <w:lang w:val="bg-BG"/>
        </w:rPr>
        <w:t>Женя се за втори път.</w:t>
      </w:r>
    </w:p>
    <w:p w:rsidR="008B1F42" w:rsidRPr="008031C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повто</w:t>
      </w:r>
      <w:r>
        <w:rPr>
          <w:b/>
          <w:szCs w:val="28"/>
          <w:lang w:val="bg-BG"/>
        </w:rPr>
        <w:t xml:space="preserve">рник </w:t>
      </w:r>
      <w:r>
        <w:rPr>
          <w:i/>
          <w:szCs w:val="28"/>
          <w:lang w:val="bg-BG"/>
        </w:rPr>
        <w:t>пуфто</w:t>
      </w:r>
      <w:r>
        <w:rPr>
          <w:i/>
          <w:szCs w:val="28"/>
          <w:lang w:val="bg-BG"/>
        </w:rPr>
        <w:t xml:space="preserve">рник </w:t>
      </w:r>
      <w:r>
        <w:rPr>
          <w:szCs w:val="28"/>
          <w:lang w:val="bg-BG"/>
        </w:rPr>
        <w:t>Мъж, женен за втори път.</w:t>
      </w:r>
    </w:p>
    <w:p w:rsidR="008B1F42" w:rsidRPr="008031C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повто</w:t>
      </w:r>
      <w:r>
        <w:rPr>
          <w:b/>
          <w:szCs w:val="28"/>
          <w:lang w:val="bg-BG"/>
        </w:rPr>
        <w:t xml:space="preserve">рница </w:t>
      </w:r>
      <w:r>
        <w:rPr>
          <w:i/>
          <w:szCs w:val="28"/>
          <w:lang w:val="bg-BG"/>
        </w:rPr>
        <w:t>пуфто</w:t>
      </w:r>
      <w:r>
        <w:rPr>
          <w:i/>
          <w:szCs w:val="28"/>
          <w:lang w:val="bg-BG"/>
        </w:rPr>
        <w:t xml:space="preserve">рницъ </w:t>
      </w:r>
      <w:r>
        <w:rPr>
          <w:szCs w:val="28"/>
          <w:lang w:val="bg-BG"/>
        </w:rPr>
        <w:t xml:space="preserve">Жена, омъжена за втори път.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повъ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 xml:space="preserve">пувън </w:t>
      </w:r>
      <w:r>
        <w:rPr>
          <w:szCs w:val="28"/>
          <w:lang w:val="bg-BG"/>
        </w:rPr>
        <w:t>Малка или голяма физиологична нужда; повънка.</w:t>
      </w:r>
      <w:r w:rsidRPr="00806C66">
        <w:rPr>
          <w:szCs w:val="28"/>
        </w:rPr>
        <w:t xml:space="preserve"> </w:t>
      </w:r>
      <w:r>
        <w:rPr>
          <w:i/>
          <w:szCs w:val="28"/>
          <w:lang w:val="bg-BG"/>
        </w:rPr>
        <w:t>Отивам на двора повън.</w:t>
      </w:r>
    </w:p>
    <w:p w:rsidR="008B1F42" w:rsidRPr="007D5D8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повъ</w:t>
      </w:r>
      <w:r>
        <w:rPr>
          <w:b/>
          <w:szCs w:val="28"/>
          <w:lang w:val="bg-BG"/>
        </w:rPr>
        <w:t xml:space="preserve">нка </w:t>
      </w:r>
      <w:r>
        <w:rPr>
          <w:i/>
          <w:szCs w:val="28"/>
          <w:lang w:val="bg-BG"/>
        </w:rPr>
        <w:t>пувъ</w:t>
      </w:r>
      <w:r>
        <w:rPr>
          <w:i/>
          <w:szCs w:val="28"/>
          <w:lang w:val="bg-BG"/>
        </w:rPr>
        <w:t xml:space="preserve">нкъ </w:t>
      </w:r>
      <w:r>
        <w:rPr>
          <w:szCs w:val="28"/>
          <w:lang w:val="bg-BG"/>
        </w:rPr>
        <w:t>Малка или голяма физиологична нужда; повън.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пуг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(ср. pogača от ит. focaccia) Голям кръгъл хляб от бяло брашно. </w:t>
      </w:r>
    </w:p>
    <w:p w:rsidR="008B1F42" w:rsidRPr="009B51A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</w:t>
      </w:r>
      <w:r>
        <w:rPr>
          <w:b/>
          <w:szCs w:val="28"/>
          <w:lang w:val="bg-BG"/>
        </w:rPr>
        <w:t xml:space="preserve">гвам </w:t>
      </w:r>
      <w:r>
        <w:rPr>
          <w:i/>
          <w:szCs w:val="28"/>
          <w:lang w:val="bg-BG"/>
        </w:rPr>
        <w:t>по</w:t>
      </w:r>
      <w:r>
        <w:rPr>
          <w:i/>
          <w:szCs w:val="28"/>
          <w:lang w:val="bg-BG"/>
        </w:rPr>
        <w:t xml:space="preserve">гвъм </w:t>
      </w:r>
      <w:r>
        <w:rPr>
          <w:szCs w:val="28"/>
          <w:lang w:val="bg-BG"/>
        </w:rPr>
        <w:t xml:space="preserve">Подгонвам, гоня. </w:t>
      </w:r>
      <w:r>
        <w:rPr>
          <w:i/>
          <w:szCs w:val="28"/>
          <w:lang w:val="bg-BG"/>
        </w:rPr>
        <w:t>Погнах овцете с тоягата на паша.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ям, да поддо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пудд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йъм, дъ пуддуй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Кърмя дете или малко животно (агънце, теленце, козленце) или го храня с биберон.</w:t>
      </w:r>
    </w:p>
    <w:p w:rsidR="008B1F42" w:rsidRPr="00D85910" w:rsidRDefault="008B1F42" w:rsidP="00DC67D1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</w:t>
      </w:r>
      <w:r w:rsidRPr="00D85910">
        <w:rPr>
          <w:b/>
          <w:szCs w:val="28"/>
          <w:lang w:val="bg-BG"/>
        </w:rPr>
        <w:t>оди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>
        <w:rPr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После, след</w:t>
      </w:r>
      <w:r>
        <w:rPr>
          <w:szCs w:val="28"/>
          <w:lang w:val="bg-BG"/>
        </w:rPr>
        <w:t>, подире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DC67D1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ре</w:t>
      </w:r>
      <w:r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После, след</w:t>
      </w:r>
      <w:r>
        <w:rPr>
          <w:szCs w:val="28"/>
          <w:lang w:val="bg-BG"/>
        </w:rPr>
        <w:t>, подир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подк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ан</w:t>
      </w:r>
      <w:r>
        <w:rPr>
          <w:b/>
          <w:szCs w:val="28"/>
          <w:lang w:val="bg-BG"/>
        </w:rPr>
        <w:t>я</w:t>
      </w:r>
      <w:r w:rsidRPr="00D85910">
        <w:rPr>
          <w:b/>
          <w:szCs w:val="28"/>
          <w:lang w:val="bg-BG"/>
        </w:rPr>
        <w:t>м, да подк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</w:t>
      </w:r>
      <w:r w:rsidRPr="00D85910">
        <w:rPr>
          <w:i/>
          <w:szCs w:val="28"/>
          <w:lang w:val="bg-BG"/>
        </w:rPr>
        <w:softHyphen/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н’ъм, дъ путк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Подтиквам към действие; напомням на някого да побърза, да свърши някаква работа.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подк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>
        <w:rPr>
          <w:b/>
          <w:szCs w:val="28"/>
          <w:lang w:val="bg-BG"/>
        </w:rPr>
        <w:t>я</w:t>
      </w:r>
      <w:r w:rsidRPr="00D85910">
        <w:rPr>
          <w:b/>
          <w:szCs w:val="28"/>
          <w:lang w:val="bg-BG"/>
        </w:rPr>
        <w:t>м се, да се подк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F96CA0">
        <w:rPr>
          <w:i/>
          <w:szCs w:val="28"/>
        </w:rPr>
        <w:t>’</w:t>
      </w:r>
      <w:r w:rsidRPr="00D85910">
        <w:rPr>
          <w:i/>
          <w:szCs w:val="28"/>
          <w:lang w:val="bg-BG"/>
        </w:rPr>
        <w:t>ъм съ, дъ съ путк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Бързам, побързвам; сам се подтиквам към действие. </w:t>
      </w:r>
      <w:r w:rsidRPr="00D85910">
        <w:rPr>
          <w:i/>
          <w:szCs w:val="28"/>
          <w:lang w:val="bg-BG"/>
        </w:rPr>
        <w:t xml:space="preserve">Подканяй се, че ще закъснееш за училище.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подкв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путкв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</w:t>
      </w:r>
      <w:r w:rsidRPr="00D85910">
        <w:rPr>
          <w:szCs w:val="28"/>
          <w:lang w:val="bg-BG"/>
        </w:rPr>
        <w:t xml:space="preserve"> Малко количество кисело мляко, което се добавя в прясното мляко, за да се приготви ново количество кисело мляко.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подкожу</w:t>
      </w:r>
      <w:r>
        <w:rPr>
          <w:b/>
          <w:szCs w:val="28"/>
          <w:lang w:val="bg-BG"/>
        </w:rPr>
        <w:t>швам се, да се подкожу</w:t>
      </w:r>
      <w:r>
        <w:rPr>
          <w:b/>
          <w:szCs w:val="28"/>
          <w:lang w:val="bg-BG"/>
        </w:rPr>
        <w:t xml:space="preserve">ша </w:t>
      </w:r>
      <w:r>
        <w:rPr>
          <w:i/>
          <w:szCs w:val="28"/>
          <w:lang w:val="bg-BG"/>
        </w:rPr>
        <w:t>путкужу</w:t>
      </w:r>
      <w:r>
        <w:rPr>
          <w:i/>
          <w:szCs w:val="28"/>
          <w:lang w:val="bg-BG"/>
        </w:rPr>
        <w:t>швъм съ, дъ съ путкужу</w:t>
      </w:r>
      <w:r>
        <w:rPr>
          <w:i/>
          <w:szCs w:val="28"/>
          <w:lang w:val="bg-BG"/>
        </w:rPr>
        <w:t xml:space="preserve">шъ </w:t>
      </w:r>
      <w:r>
        <w:rPr>
          <w:szCs w:val="28"/>
          <w:lang w:val="bg-BG"/>
        </w:rPr>
        <w:t>За мазилка: надига се, нагъва се, отлепва се.</w:t>
      </w:r>
    </w:p>
    <w:p w:rsidR="008B1F42" w:rsidRPr="00A1739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подкожу</w:t>
      </w:r>
      <w:r>
        <w:rPr>
          <w:b/>
          <w:szCs w:val="28"/>
          <w:lang w:val="bg-BG"/>
        </w:rPr>
        <w:t xml:space="preserve">шване </w:t>
      </w:r>
      <w:r>
        <w:rPr>
          <w:i/>
          <w:szCs w:val="28"/>
          <w:lang w:val="bg-BG"/>
        </w:rPr>
        <w:t>путкужу</w:t>
      </w:r>
      <w:r>
        <w:rPr>
          <w:i/>
          <w:szCs w:val="28"/>
          <w:lang w:val="bg-BG"/>
        </w:rPr>
        <w:t xml:space="preserve">швани </w:t>
      </w:r>
      <w:r>
        <w:rPr>
          <w:szCs w:val="28"/>
          <w:lang w:val="bg-BG"/>
        </w:rPr>
        <w:t>За мазилка: надигене, нагъване, отлепване.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подкокор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подкокор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путкукур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путкукур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Подстрекавам, подтиквам, насърчавам.</w:t>
      </w:r>
    </w:p>
    <w:p w:rsidR="008B1F42" w:rsidRPr="007B5D0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подли</w:t>
      </w:r>
      <w:r>
        <w:rPr>
          <w:b/>
          <w:szCs w:val="28"/>
          <w:lang w:val="bg-BG"/>
        </w:rPr>
        <w:t xml:space="preserve">звам </w:t>
      </w:r>
      <w:r>
        <w:rPr>
          <w:i/>
          <w:szCs w:val="28"/>
          <w:lang w:val="bg-BG"/>
        </w:rPr>
        <w:t>пудли</w:t>
      </w:r>
      <w:r>
        <w:rPr>
          <w:i/>
          <w:szCs w:val="28"/>
          <w:lang w:val="bg-BG"/>
        </w:rPr>
        <w:t xml:space="preserve">звъм </w:t>
      </w:r>
      <w:r>
        <w:rPr>
          <w:szCs w:val="28"/>
          <w:lang w:val="bg-BG"/>
        </w:rPr>
        <w:t xml:space="preserve">Пропускам течност през стените или дъното на съда, в който се намира. </w:t>
      </w:r>
      <w:r>
        <w:rPr>
          <w:i/>
          <w:szCs w:val="28"/>
          <w:lang w:val="bg-BG"/>
        </w:rPr>
        <w:t>Чашата подлизва, май е спукана.</w:t>
      </w:r>
      <w:r>
        <w:rPr>
          <w:i/>
          <w:szCs w:val="28"/>
          <w:lang w:val="bg-BG"/>
        </w:rPr>
        <w:tab/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подлога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пудлуга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Подложка, която се слага под бебе, за да не се подмокри креватчето; подлогач.</w:t>
      </w:r>
    </w:p>
    <w:p w:rsidR="008B1F42" w:rsidRPr="00D9369F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>
        <w:rPr>
          <w:b/>
          <w:szCs w:val="28"/>
          <w:lang w:val="bg-BG"/>
        </w:rPr>
        <w:t>подлога</w:t>
      </w:r>
      <w:r>
        <w:rPr>
          <w:b/>
          <w:szCs w:val="28"/>
          <w:lang w:val="bg-BG"/>
        </w:rPr>
        <w:t xml:space="preserve">ч </w:t>
      </w:r>
      <w:r>
        <w:rPr>
          <w:i/>
          <w:szCs w:val="28"/>
          <w:lang w:val="bg-BG"/>
        </w:rPr>
        <w:t>пудлуга</w:t>
      </w:r>
      <w:r>
        <w:rPr>
          <w:i/>
          <w:szCs w:val="28"/>
          <w:lang w:val="bg-BG"/>
        </w:rPr>
        <w:t xml:space="preserve">ч </w:t>
      </w:r>
      <w:r>
        <w:rPr>
          <w:szCs w:val="28"/>
          <w:lang w:val="bg-BG"/>
        </w:rPr>
        <w:t>Подложка, която се слага под бебе, за да не се подмокри креватчето; подлоган.</w:t>
      </w:r>
    </w:p>
    <w:p w:rsidR="008B1F42" w:rsidRDefault="008B1F42" w:rsidP="00F96CA0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подми</w:t>
      </w:r>
      <w:r>
        <w:rPr>
          <w:b/>
          <w:szCs w:val="28"/>
          <w:lang w:val="bg-BG"/>
        </w:rPr>
        <w:t xml:space="preserve">чам </w:t>
      </w:r>
      <w:r>
        <w:rPr>
          <w:i/>
          <w:szCs w:val="28"/>
          <w:lang w:val="bg-BG"/>
        </w:rPr>
        <w:t>пудми</w:t>
      </w:r>
      <w:r>
        <w:rPr>
          <w:i/>
          <w:szCs w:val="28"/>
          <w:lang w:val="bg-BG"/>
        </w:rPr>
        <w:t xml:space="preserve">чъм </w:t>
      </w:r>
      <w:r>
        <w:rPr>
          <w:szCs w:val="28"/>
          <w:lang w:val="bg-BG"/>
        </w:rPr>
        <w:t xml:space="preserve">Подгъвам под ходилото тази част от чорап, гет, терлик, която трябва да е под петата. </w:t>
      </w:r>
      <w:r>
        <w:rPr>
          <w:i/>
          <w:szCs w:val="28"/>
          <w:lang w:val="bg-BG"/>
        </w:rPr>
        <w:t>Не си подмичай чорапите.</w:t>
      </w:r>
    </w:p>
    <w:p w:rsidR="008B1F42" w:rsidRPr="009D1604" w:rsidRDefault="008B1F42" w:rsidP="00F96CA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подмо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пудмо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>Дупка под камък в реката, където се крият рибите.</w:t>
      </w:r>
    </w:p>
    <w:p w:rsidR="008B1F42" w:rsidRDefault="008B1F42" w:rsidP="00F96CA0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подмъ</w:t>
      </w:r>
      <w:r>
        <w:rPr>
          <w:b/>
          <w:szCs w:val="28"/>
          <w:lang w:val="bg-BG"/>
        </w:rPr>
        <w:t>квам, да подмъ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пудмъ</w:t>
      </w:r>
      <w:r>
        <w:rPr>
          <w:i/>
          <w:szCs w:val="28"/>
          <w:lang w:val="bg-BG"/>
        </w:rPr>
        <w:t>квъм, дъ пудмъ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Подгъвам под ходилото тази част от чорап, гет, терлик, която трябва да е под петата. </w:t>
      </w:r>
      <w:r>
        <w:rPr>
          <w:i/>
          <w:szCs w:val="28"/>
          <w:lang w:val="bg-BG"/>
        </w:rPr>
        <w:t>Опъни си чорапите, пак си ги подмъкнал.</w:t>
      </w:r>
    </w:p>
    <w:p w:rsidR="008B1F42" w:rsidRPr="00401AD2" w:rsidRDefault="008B1F42" w:rsidP="00F96CA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подно</w:t>
      </w:r>
      <w:r>
        <w:rPr>
          <w:b/>
          <w:szCs w:val="28"/>
          <w:lang w:val="bg-BG"/>
        </w:rPr>
        <w:t>свам, да подно</w:t>
      </w:r>
      <w:r>
        <w:rPr>
          <w:b/>
          <w:szCs w:val="28"/>
          <w:lang w:val="bg-BG"/>
        </w:rPr>
        <w:t xml:space="preserve">ся </w:t>
      </w:r>
      <w:r>
        <w:rPr>
          <w:i/>
          <w:szCs w:val="28"/>
          <w:lang w:val="bg-BG"/>
        </w:rPr>
        <w:t>пудно</w:t>
      </w:r>
      <w:r>
        <w:rPr>
          <w:i/>
          <w:szCs w:val="28"/>
          <w:lang w:val="bg-BG"/>
        </w:rPr>
        <w:t>свъм, дъ пудно</w:t>
      </w:r>
      <w:r>
        <w:rPr>
          <w:i/>
          <w:szCs w:val="28"/>
          <w:lang w:val="bg-BG"/>
        </w:rPr>
        <w:t>с</w:t>
      </w:r>
      <w:r w:rsidRPr="00401AD2">
        <w:rPr>
          <w:i/>
          <w:szCs w:val="28"/>
        </w:rPr>
        <w:t xml:space="preserve">’ъ </w:t>
      </w:r>
      <w:r>
        <w:rPr>
          <w:szCs w:val="28"/>
          <w:lang w:val="bg-BG"/>
        </w:rPr>
        <w:t>Започвам да нося нова дреха всеки ден.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подпетя</w:t>
      </w:r>
      <w:r>
        <w:rPr>
          <w:b/>
          <w:szCs w:val="28"/>
          <w:lang w:val="bg-BG"/>
        </w:rPr>
        <w:t>вам, да подпетя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путпит</w:t>
      </w:r>
      <w:r w:rsidRPr="004A389B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путпит</w:t>
      </w:r>
      <w:r w:rsidRPr="004A389B">
        <w:rPr>
          <w:i/>
          <w:szCs w:val="28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Подгъвам, подпъхвам задната част на обувка под петата. </w:t>
      </w:r>
      <w:r>
        <w:rPr>
          <w:i/>
          <w:szCs w:val="28"/>
          <w:lang w:val="bg-BG"/>
        </w:rPr>
        <w:t>Не си подпетявай обувките.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 </w:t>
      </w:r>
    </w:p>
    <w:p w:rsidR="008B1F42" w:rsidRPr="003D68A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подскрежа</w:t>
      </w:r>
      <w:r>
        <w:rPr>
          <w:b/>
          <w:szCs w:val="28"/>
          <w:lang w:val="bg-BG"/>
        </w:rPr>
        <w:t>вам, да подскрежа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путскрижа</w:t>
      </w:r>
      <w:r>
        <w:rPr>
          <w:i/>
          <w:szCs w:val="28"/>
          <w:lang w:val="bg-BG"/>
        </w:rPr>
        <w:t>въм, дъ путскрижъ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 животни и птици: плаша, стресирам. </w:t>
      </w:r>
      <w:r>
        <w:rPr>
          <w:i/>
          <w:szCs w:val="28"/>
          <w:lang w:val="bg-BG"/>
        </w:rPr>
        <w:t>Подскрежила си кокошките, не влизат в курника.</w:t>
      </w:r>
    </w:p>
    <w:p w:rsidR="008B1F42" w:rsidRPr="00DA6C6A" w:rsidRDefault="008B1F42" w:rsidP="003A58D2">
      <w:pPr>
        <w:ind w:firstLine="720"/>
        <w:jc w:val="both"/>
        <w:rPr>
          <w:i/>
          <w:szCs w:val="28"/>
        </w:rPr>
      </w:pPr>
      <w:r>
        <w:rPr>
          <w:b/>
          <w:szCs w:val="28"/>
          <w:lang w:val="bg-BG"/>
        </w:rPr>
        <w:t>подскреже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путскриже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 xml:space="preserve">За животни и птици: изплашен, наплашен, стресиран. </w:t>
      </w:r>
      <w:r>
        <w:rPr>
          <w:i/>
          <w:szCs w:val="28"/>
          <w:lang w:val="bg-BG"/>
        </w:rPr>
        <w:t>Агнетата са подскрежени и не  влизат в кошарата.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подс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рдвам, да подс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рдя </w:t>
      </w:r>
      <w:r w:rsidRPr="00D85910">
        <w:rPr>
          <w:i/>
          <w:szCs w:val="28"/>
          <w:lang w:val="bg-BG"/>
        </w:rPr>
        <w:t>путс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рдвъм, дъ путс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рд’ъ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 рана, пъпка: в</w:t>
      </w:r>
      <w:r w:rsidRPr="00D85910">
        <w:rPr>
          <w:szCs w:val="28"/>
          <w:lang w:val="bg-BG"/>
        </w:rPr>
        <w:t>ъзпалявам, инфектирам.</w:t>
      </w:r>
    </w:p>
    <w:p w:rsidR="008B1F42" w:rsidRPr="00FE06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поду</w:t>
      </w:r>
      <w:r>
        <w:rPr>
          <w:b/>
          <w:szCs w:val="28"/>
          <w:lang w:val="bg-BG"/>
        </w:rPr>
        <w:t>чвам, да поду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пуду</w:t>
      </w:r>
      <w:r>
        <w:rPr>
          <w:i/>
          <w:szCs w:val="28"/>
          <w:lang w:val="bg-BG"/>
        </w:rPr>
        <w:t>чвъм, дъ пуду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 xml:space="preserve">Тайно подтиквам, подбуждам подстрекавам някого да извърши нещо.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под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дам, да под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пуд’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дъм, дъ пуд’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м </w:t>
      </w:r>
      <w:r w:rsidRPr="00D85910">
        <w:rPr>
          <w:szCs w:val="28"/>
          <w:lang w:val="bg-BG"/>
        </w:rPr>
        <w:t xml:space="preserve">Ощетявам някого, като ям от храната му; подяждам. </w:t>
      </w:r>
      <w:r w:rsidRPr="00D85910">
        <w:rPr>
          <w:i/>
          <w:szCs w:val="28"/>
          <w:lang w:val="bg-BG"/>
        </w:rPr>
        <w:t>Хапни от баницата, няма да ме подядеш.</w:t>
      </w:r>
    </w:p>
    <w:p w:rsidR="008B1F42" w:rsidRPr="003C0992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пожа</w:t>
      </w:r>
      <w:r>
        <w:rPr>
          <w:b/>
          <w:szCs w:val="28"/>
          <w:lang w:val="bg-BG"/>
        </w:rPr>
        <w:t xml:space="preserve">рче </w:t>
      </w:r>
      <w:r>
        <w:rPr>
          <w:i/>
          <w:szCs w:val="28"/>
          <w:lang w:val="bg-BG"/>
        </w:rPr>
        <w:t>пужа</w:t>
      </w:r>
      <w:r>
        <w:rPr>
          <w:i/>
          <w:szCs w:val="28"/>
          <w:lang w:val="bg-BG"/>
        </w:rPr>
        <w:t xml:space="preserve">рчи </w:t>
      </w:r>
      <w:r w:rsidRPr="003C0992">
        <w:rPr>
          <w:szCs w:val="28"/>
        </w:rPr>
        <w:t>(</w:t>
      </w:r>
      <w:r>
        <w:rPr>
          <w:szCs w:val="28"/>
          <w:lang w:val="en-US"/>
        </w:rPr>
        <w:t>Salvia</w:t>
      </w:r>
      <w:r w:rsidRPr="003C0992">
        <w:rPr>
          <w:szCs w:val="28"/>
        </w:rPr>
        <w:t xml:space="preserve"> </w:t>
      </w:r>
      <w:r>
        <w:rPr>
          <w:szCs w:val="28"/>
          <w:lang w:val="en-US"/>
        </w:rPr>
        <w:t>splendes</w:t>
      </w:r>
      <w:r w:rsidRPr="003C0992">
        <w:rPr>
          <w:szCs w:val="28"/>
        </w:rPr>
        <w:t xml:space="preserve">) </w:t>
      </w:r>
      <w:r>
        <w:rPr>
          <w:szCs w:val="28"/>
          <w:lang w:val="bg-BG"/>
        </w:rPr>
        <w:t>П</w:t>
      </w:r>
      <w:r w:rsidRPr="003C0992">
        <w:rPr>
          <w:szCs w:val="28"/>
        </w:rPr>
        <w:t xml:space="preserve">ламъче </w:t>
      </w:r>
      <w:r>
        <w:rPr>
          <w:szCs w:val="28"/>
          <w:lang w:val="bg-BG"/>
        </w:rPr>
        <w:t>– к</w:t>
      </w:r>
      <w:r w:rsidRPr="003C0992">
        <w:rPr>
          <w:szCs w:val="28"/>
        </w:rPr>
        <w:t>расиво цвете, чиито цветове приличат на пламъчета, разновидност на салвията.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Първият гост на Игнажден, който в зависимост от характера си носи добър или лош късмет на семейството.</w:t>
      </w:r>
    </w:p>
    <w:p w:rsidR="008B1F42" w:rsidRPr="00D71B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пола</w:t>
      </w:r>
      <w:r>
        <w:rPr>
          <w:b/>
          <w:szCs w:val="28"/>
          <w:lang w:val="bg-BG"/>
        </w:rPr>
        <w:t xml:space="preserve">зница </w:t>
      </w:r>
      <w:r>
        <w:rPr>
          <w:i/>
          <w:szCs w:val="28"/>
          <w:lang w:val="bg-BG"/>
        </w:rPr>
        <w:t>пула</w:t>
      </w:r>
      <w:r>
        <w:rPr>
          <w:i/>
          <w:szCs w:val="28"/>
          <w:lang w:val="bg-BG"/>
        </w:rPr>
        <w:t xml:space="preserve">зницъ </w:t>
      </w:r>
      <w:r w:rsidRPr="00D85910">
        <w:rPr>
          <w:szCs w:val="28"/>
          <w:lang w:val="bg-BG"/>
        </w:rPr>
        <w:t>Първ</w:t>
      </w:r>
      <w:r>
        <w:rPr>
          <w:szCs w:val="28"/>
          <w:lang w:val="bg-BG"/>
        </w:rPr>
        <w:t>ата</w:t>
      </w:r>
      <w:r w:rsidRPr="00D85910">
        <w:rPr>
          <w:szCs w:val="28"/>
          <w:lang w:val="bg-BG"/>
        </w:rPr>
        <w:t xml:space="preserve"> гост</w:t>
      </w:r>
      <w:r>
        <w:rPr>
          <w:szCs w:val="28"/>
          <w:lang w:val="bg-BG"/>
        </w:rPr>
        <w:t>енка</w:t>
      </w:r>
      <w:r w:rsidRPr="00D85910">
        <w:rPr>
          <w:szCs w:val="28"/>
          <w:lang w:val="bg-BG"/>
        </w:rPr>
        <w:t xml:space="preserve"> на Игнажден, ко</w:t>
      </w:r>
      <w:r>
        <w:rPr>
          <w:szCs w:val="28"/>
          <w:lang w:val="bg-BG"/>
        </w:rPr>
        <w:t>я</w:t>
      </w:r>
      <w:r w:rsidRPr="00D85910">
        <w:rPr>
          <w:szCs w:val="28"/>
          <w:lang w:val="bg-BG"/>
        </w:rPr>
        <w:t>то в зависимост от характера си носи добър или лош късмет на семейството.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полов</w:t>
      </w:r>
      <w:r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пулви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Средно голям котел, чийто обем е равен на половината от обема на аранията </w:t>
      </w:r>
      <w:r w:rsidRPr="00806C66">
        <w:rPr>
          <w:i/>
          <w:szCs w:val="28"/>
        </w:rPr>
        <w:t>‘</w:t>
      </w:r>
      <w:r w:rsidRPr="00806C66">
        <w:rPr>
          <w:i/>
          <w:szCs w:val="28"/>
          <w:lang w:val="bg-BG"/>
        </w:rPr>
        <w:t>голям котел</w:t>
      </w:r>
      <w:r w:rsidRPr="00806C66">
        <w:rPr>
          <w:i/>
          <w:szCs w:val="28"/>
        </w:rPr>
        <w:t>’</w:t>
      </w:r>
      <w:r w:rsidRPr="00806C66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лог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лук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Гнездо</w:t>
      </w:r>
      <w:r>
        <w:rPr>
          <w:szCs w:val="28"/>
          <w:lang w:val="bg-BG"/>
        </w:rPr>
        <w:t xml:space="preserve"> от слама или сено</w:t>
      </w:r>
      <w:r w:rsidRPr="00D85910">
        <w:rPr>
          <w:szCs w:val="28"/>
          <w:lang w:val="bg-BG"/>
        </w:rPr>
        <w:t>, където кокошките носят яйца и люпят пиленца</w:t>
      </w:r>
      <w:r>
        <w:rPr>
          <w:szCs w:val="28"/>
          <w:lang w:val="bg-BG"/>
        </w:rPr>
        <w:t>, направено от стопаните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полянк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пул’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нк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>
        <w:rPr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олска печурка </w:t>
      </w:r>
      <w:r>
        <w:rPr>
          <w:szCs w:val="28"/>
          <w:lang w:val="bg-BG"/>
        </w:rPr>
        <w:t>– в</w:t>
      </w:r>
      <w:r w:rsidRPr="00D85910">
        <w:rPr>
          <w:szCs w:val="28"/>
          <w:lang w:val="bg-BG"/>
        </w:rPr>
        <w:t>ид гъба печ</w:t>
      </w:r>
      <w:r>
        <w:rPr>
          <w:szCs w:val="28"/>
          <w:lang w:val="bg-BG"/>
        </w:rPr>
        <w:t>урка, която расте по поляните</w:t>
      </w:r>
      <w:r w:rsidRPr="00D85910">
        <w:rPr>
          <w:szCs w:val="28"/>
          <w:lang w:val="bg-BG"/>
        </w:rPr>
        <w:t>.</w:t>
      </w:r>
    </w:p>
    <w:p w:rsidR="008B1F42" w:rsidRPr="0081377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пома</w:t>
      </w:r>
      <w:r>
        <w:rPr>
          <w:b/>
          <w:szCs w:val="28"/>
          <w:lang w:val="bg-BG"/>
        </w:rPr>
        <w:t xml:space="preserve">га Бог </w:t>
      </w:r>
      <w:r>
        <w:rPr>
          <w:i/>
          <w:szCs w:val="28"/>
          <w:lang w:val="bg-BG"/>
        </w:rPr>
        <w:t>пума</w:t>
      </w:r>
      <w:r>
        <w:rPr>
          <w:i/>
          <w:szCs w:val="28"/>
          <w:lang w:val="bg-BG"/>
        </w:rPr>
        <w:t xml:space="preserve">гъ Бок </w:t>
      </w:r>
      <w:r>
        <w:rPr>
          <w:szCs w:val="28"/>
          <w:lang w:val="bg-BG"/>
        </w:rPr>
        <w:t xml:space="preserve">Поздрав за хора, които работят: добър ден, лека работа. Отговорът е: дал Бог добро. </w:t>
      </w:r>
      <w:r>
        <w:rPr>
          <w:i/>
          <w:szCs w:val="28"/>
          <w:lang w:val="bg-BG"/>
        </w:rPr>
        <w:t>Помага Бог, жътварки.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да </w:t>
      </w:r>
      <w:r w:rsidRPr="00D85910">
        <w:rPr>
          <w:i/>
          <w:szCs w:val="28"/>
          <w:lang w:val="bg-BG"/>
        </w:rPr>
        <w:t>пум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(фр. pomma</w:t>
      </w:r>
      <w:r w:rsidRPr="00D85910">
        <w:rPr>
          <w:szCs w:val="28"/>
          <w:lang w:val="bg-BG"/>
        </w:rPr>
        <w:softHyphen/>
        <w:t>de) Благовонно козметично мазило за кожа или за коса; крем.</w:t>
      </w:r>
    </w:p>
    <w:p w:rsidR="008B1F42" w:rsidRDefault="008B1F42" w:rsidP="007E765C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пома</w:t>
      </w:r>
      <w:r>
        <w:rPr>
          <w:b/>
          <w:szCs w:val="28"/>
          <w:lang w:val="bg-BG"/>
        </w:rPr>
        <w:t xml:space="preserve">йчима </w:t>
      </w:r>
      <w:r>
        <w:rPr>
          <w:i/>
          <w:szCs w:val="28"/>
          <w:lang w:val="bg-BG"/>
        </w:rPr>
        <w:t>пума</w:t>
      </w:r>
      <w:r>
        <w:rPr>
          <w:i/>
          <w:szCs w:val="28"/>
          <w:lang w:val="bg-BG"/>
        </w:rPr>
        <w:t xml:space="preserve">йчимъ </w:t>
      </w:r>
      <w:r>
        <w:rPr>
          <w:szCs w:val="28"/>
          <w:lang w:val="bg-BG"/>
        </w:rPr>
        <w:t>Жена, която замества починалата майка на един от младоженците в сватбените обреди.</w:t>
      </w:r>
    </w:p>
    <w:p w:rsidR="008B1F42" w:rsidRDefault="008B1F42" w:rsidP="007E765C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поме</w:t>
      </w:r>
      <w:r>
        <w:rPr>
          <w:b/>
          <w:szCs w:val="28"/>
          <w:lang w:val="bg-BG"/>
        </w:rPr>
        <w:t>рвам, да поме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пуме</w:t>
      </w:r>
      <w:r>
        <w:rPr>
          <w:i/>
          <w:szCs w:val="28"/>
          <w:lang w:val="bg-BG"/>
        </w:rPr>
        <w:t>рвъм, дъ пуме</w:t>
      </w:r>
      <w:r>
        <w:rPr>
          <w:i/>
          <w:szCs w:val="28"/>
          <w:lang w:val="bg-BG"/>
        </w:rPr>
        <w:t>р</w:t>
      </w:r>
      <w:r w:rsidRPr="002B4A1A">
        <w:rPr>
          <w:i/>
          <w:szCs w:val="28"/>
        </w:rPr>
        <w:t xml:space="preserve">’ъ </w:t>
      </w:r>
      <w:r>
        <w:rPr>
          <w:szCs w:val="28"/>
          <w:lang w:val="bg-BG"/>
        </w:rPr>
        <w:t xml:space="preserve">Обмислям, решавам, но се отказвам. </w:t>
      </w:r>
      <w:r>
        <w:rPr>
          <w:i/>
          <w:szCs w:val="28"/>
          <w:lang w:val="bg-BG"/>
        </w:rPr>
        <w:t>Померих да кажа нещо, но си замълчах.</w:t>
      </w:r>
    </w:p>
    <w:p w:rsidR="008B1F42" w:rsidRPr="00A718F0" w:rsidRDefault="008B1F42" w:rsidP="007E765C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поне</w:t>
      </w:r>
      <w:r>
        <w:rPr>
          <w:b/>
          <w:szCs w:val="28"/>
          <w:lang w:val="bg-BG"/>
        </w:rPr>
        <w:t>чвам, да поне</w:t>
      </w:r>
      <w:r>
        <w:rPr>
          <w:b/>
          <w:szCs w:val="28"/>
          <w:lang w:val="bg-BG"/>
        </w:rPr>
        <w:t xml:space="preserve">ча </w:t>
      </w:r>
      <w:r>
        <w:rPr>
          <w:szCs w:val="28"/>
          <w:lang w:val="bg-BG"/>
        </w:rPr>
        <w:t xml:space="preserve">Поисквам, възнамерявам, захващам, започвам нещо, но не го осъществявам. </w:t>
      </w:r>
      <w:r>
        <w:rPr>
          <w:i/>
          <w:szCs w:val="28"/>
          <w:lang w:val="bg-BG"/>
        </w:rPr>
        <w:t>Старецът понечи да стане, но се олюля и седна обратно.</w:t>
      </w:r>
    </w:p>
    <w:p w:rsidR="008B1F42" w:rsidRPr="001179B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ник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ник</w:t>
      </w:r>
      <w:r w:rsidRPr="00D85910">
        <w:rPr>
          <w:szCs w:val="28"/>
          <w:lang w:val="bg-BG"/>
        </w:rPr>
        <w:t xml:space="preserve"> В топонимията: южен склон, огряван от слънцето, където през пролетта най-рано пониква тревата.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Поника.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</w:t>
      </w:r>
      <w:r w:rsidRPr="00664600">
        <w:rPr>
          <w:szCs w:val="28"/>
          <w:lang w:val="bg-BG"/>
        </w:rPr>
        <w:t>(</w:t>
      </w:r>
      <w:r w:rsidRPr="00664600">
        <w:rPr>
          <w:i/>
          <w:iCs/>
          <w:shd w:val="clear" w:color="auto" w:fill="FFFFFF"/>
          <w:lang w:val="la-Latn"/>
        </w:rPr>
        <w:t>Mustela nivalis</w:t>
      </w:r>
      <w:r w:rsidRPr="00664600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Невестулка – </w:t>
      </w:r>
      <w:r>
        <w:rPr>
          <w:szCs w:val="28"/>
          <w:lang w:val="bg-BG"/>
        </w:rPr>
        <w:t>хищен бозайник с къси крака и дълга опашка, който напада домашните птици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pa</w:t>
      </w:r>
      <w:r w:rsidRPr="00D85910">
        <w:rPr>
          <w:szCs w:val="28"/>
          <w:lang w:val="bg-BG"/>
        </w:rPr>
        <w:softHyphen/>
        <w:t>pa</w:t>
      </w:r>
      <w:r w:rsidRPr="00D85910">
        <w:rPr>
          <w:szCs w:val="28"/>
          <w:lang w:val="bg-BG"/>
        </w:rPr>
        <w:softHyphen/>
        <w:t xml:space="preserve">dia) Съпруга на свещеник; презвитера.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</w:t>
      </w:r>
      <w:r>
        <w:rPr>
          <w:b/>
          <w:szCs w:val="28"/>
          <w:lang w:val="bg-BG"/>
        </w:rPr>
        <w:t xml:space="preserve">пан </w:t>
      </w:r>
      <w:r>
        <w:rPr>
          <w:i/>
          <w:szCs w:val="28"/>
          <w:lang w:val="bg-BG"/>
        </w:rPr>
        <w:t>по</w:t>
      </w:r>
      <w:r>
        <w:rPr>
          <w:i/>
          <w:szCs w:val="28"/>
          <w:lang w:val="bg-BG"/>
        </w:rPr>
        <w:t xml:space="preserve">пън </w:t>
      </w:r>
      <w:r>
        <w:rPr>
          <w:szCs w:val="28"/>
          <w:lang w:val="bg-BG"/>
        </w:rPr>
        <w:t xml:space="preserve">В детската реч: пременен, издокаран, облечен с нови дрехи. </w:t>
      </w:r>
      <w:r>
        <w:rPr>
          <w:i/>
          <w:szCs w:val="28"/>
          <w:lang w:val="bg-BG"/>
        </w:rPr>
        <w:t>Попано момче.</w:t>
      </w:r>
    </w:p>
    <w:p w:rsidR="008B1F42" w:rsidRDefault="008B1F42" w:rsidP="0058459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</w:t>
      </w:r>
      <w:r w:rsidRPr="00D85910">
        <w:rPr>
          <w:szCs w:val="28"/>
          <w:lang w:val="bg-BG"/>
        </w:rPr>
        <w:t xml:space="preserve"> Хранителен продукт от надробен хляб или сухар в гореща вода, чай, мляко и др.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pope</w:t>
      </w:r>
      <w:r w:rsidRPr="00D85910">
        <w:rPr>
          <w:szCs w:val="28"/>
          <w:lang w:val="bg-BG"/>
        </w:rPr>
        <w:softHyphen/>
        <w:t xml:space="preserve">line) Лъскава памучна, копринена или полукопринена тъкан. </w:t>
      </w:r>
    </w:p>
    <w:p w:rsidR="008B1F42" w:rsidRPr="00172E3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</w:t>
      </w:r>
      <w:r>
        <w:rPr>
          <w:b/>
          <w:szCs w:val="28"/>
          <w:lang w:val="bg-BG"/>
        </w:rPr>
        <w:t xml:space="preserve">подире </w:t>
      </w:r>
      <w:r>
        <w:rPr>
          <w:i/>
          <w:szCs w:val="28"/>
          <w:lang w:val="bg-BG"/>
        </w:rPr>
        <w:t>по</w:t>
      </w:r>
      <w:r>
        <w:rPr>
          <w:i/>
          <w:szCs w:val="28"/>
          <w:lang w:val="bg-BG"/>
        </w:rPr>
        <w:t>пудир</w:t>
      </w:r>
      <w:r w:rsidRPr="00A44F13">
        <w:rPr>
          <w:i/>
          <w:szCs w:val="28"/>
        </w:rPr>
        <w:t xml:space="preserve">’ъ </w:t>
      </w:r>
      <w:r>
        <w:rPr>
          <w:szCs w:val="28"/>
          <w:lang w:val="bg-BG"/>
        </w:rPr>
        <w:t xml:space="preserve">По-късно, после. </w:t>
      </w:r>
      <w:r>
        <w:rPr>
          <w:i/>
          <w:szCs w:val="28"/>
          <w:lang w:val="bg-BG"/>
        </w:rPr>
        <w:t>Ела поподире.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</w:t>
      </w:r>
      <w:r>
        <w:rPr>
          <w:b/>
          <w:szCs w:val="28"/>
          <w:lang w:val="bg-BG"/>
        </w:rPr>
        <w:t>пска кру</w:t>
      </w:r>
      <w:r>
        <w:rPr>
          <w:b/>
          <w:szCs w:val="28"/>
          <w:lang w:val="bg-BG"/>
        </w:rPr>
        <w:t xml:space="preserve">ша </w:t>
      </w:r>
      <w:r>
        <w:rPr>
          <w:i/>
          <w:szCs w:val="28"/>
          <w:lang w:val="bg-BG"/>
        </w:rPr>
        <w:t>по</w:t>
      </w:r>
      <w:r>
        <w:rPr>
          <w:i/>
          <w:szCs w:val="28"/>
          <w:lang w:val="bg-BG"/>
        </w:rPr>
        <w:t>пскъ кру</w:t>
      </w:r>
      <w:r>
        <w:rPr>
          <w:i/>
          <w:szCs w:val="28"/>
          <w:lang w:val="bg-BG"/>
        </w:rPr>
        <w:t xml:space="preserve">шъ </w:t>
      </w:r>
      <w:r>
        <w:rPr>
          <w:szCs w:val="28"/>
          <w:lang w:val="bg-BG"/>
        </w:rPr>
        <w:t>Сорт круши с твърди, но сладки плодове, които се берат през есента, но омекват, узряват през зимата.</w:t>
      </w:r>
    </w:p>
    <w:p w:rsidR="008B1F42" w:rsidRPr="009F3E0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</w:t>
      </w:r>
      <w:r>
        <w:rPr>
          <w:b/>
          <w:szCs w:val="28"/>
          <w:lang w:val="bg-BG"/>
        </w:rPr>
        <w:t>пска яхни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по</w:t>
      </w:r>
      <w:r>
        <w:rPr>
          <w:i/>
          <w:szCs w:val="28"/>
          <w:lang w:val="bg-BG"/>
        </w:rPr>
        <w:t>пскъ йъхни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Вид ястие от месо и цели лукчета.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ржам, да напоп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ржам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ржъм, дъ нъпуп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ржъм</w:t>
      </w:r>
      <w:r w:rsidRPr="00D85910">
        <w:rPr>
          <w:szCs w:val="28"/>
          <w:lang w:val="bg-BG"/>
        </w:rPr>
        <w:t xml:space="preserve"> Псувам, ругая.</w:t>
      </w:r>
    </w:p>
    <w:p w:rsidR="008B1F42" w:rsidRPr="0000154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поре</w:t>
      </w:r>
      <w:r>
        <w:rPr>
          <w:b/>
          <w:szCs w:val="28"/>
          <w:lang w:val="bg-BG"/>
        </w:rPr>
        <w:t>вна се, да се поре</w:t>
      </w:r>
      <w:r>
        <w:rPr>
          <w:b/>
          <w:szCs w:val="28"/>
          <w:lang w:val="bg-BG"/>
        </w:rPr>
        <w:t xml:space="preserve">вне </w:t>
      </w:r>
      <w:r>
        <w:rPr>
          <w:i/>
          <w:szCs w:val="28"/>
          <w:lang w:val="bg-BG"/>
        </w:rPr>
        <w:t>пуре</w:t>
      </w:r>
      <w:r>
        <w:rPr>
          <w:i/>
          <w:szCs w:val="28"/>
          <w:lang w:val="bg-BG"/>
        </w:rPr>
        <w:t>внъ съ, дъ съ пуре</w:t>
      </w:r>
      <w:r>
        <w:rPr>
          <w:i/>
          <w:szCs w:val="28"/>
          <w:lang w:val="bg-BG"/>
        </w:rPr>
        <w:t xml:space="preserve">вни </w:t>
      </w:r>
      <w:r>
        <w:rPr>
          <w:szCs w:val="28"/>
          <w:lang w:val="bg-BG"/>
        </w:rPr>
        <w:t xml:space="preserve">За момченце: изпитва силно желание да хапне или да пийне от това, което вижда, но няма възможност да го направи и в резултат на това възниква здравословен проблем </w:t>
      </w:r>
      <w:r>
        <w:rPr>
          <w:szCs w:val="28"/>
          <w:lang w:val="bg-BG"/>
        </w:rPr>
        <w:softHyphen/>
        <w:t xml:space="preserve">– болезнено подуване на тестисите. </w:t>
      </w:r>
      <w:r>
        <w:rPr>
          <w:i/>
          <w:szCs w:val="28"/>
          <w:lang w:val="bg-BG"/>
        </w:rPr>
        <w:t xml:space="preserve">На детето му се поревнало, защото не му дали да хапне от тиквеника.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рес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р’ъс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Трънче, тресчица, която се забива под кожата хоризонтално.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рта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ртъ</w:t>
      </w:r>
      <w:r w:rsidRPr="00D85910">
        <w:rPr>
          <w:szCs w:val="28"/>
          <w:lang w:val="bg-BG"/>
        </w:rPr>
        <w:t xml:space="preserve"> Голяма покрита дворна врата, през която може да се влиза с каруца.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поря</w:t>
      </w:r>
      <w:r>
        <w:rPr>
          <w:b/>
          <w:szCs w:val="28"/>
          <w:lang w:val="bg-BG"/>
        </w:rPr>
        <w:t xml:space="preserve">заница </w:t>
      </w:r>
      <w:r w:rsidRPr="00857717">
        <w:rPr>
          <w:i/>
          <w:szCs w:val="28"/>
          <w:lang w:val="bg-BG"/>
        </w:rPr>
        <w:t>пур</w:t>
      </w:r>
      <w:r w:rsidRPr="00857717">
        <w:rPr>
          <w:i/>
          <w:szCs w:val="28"/>
        </w:rPr>
        <w:t>’а</w:t>
      </w:r>
      <w:r w:rsidRPr="00857717">
        <w:rPr>
          <w:i/>
          <w:szCs w:val="28"/>
          <w:lang w:val="en-US"/>
        </w:rPr>
        <w:t></w:t>
      </w:r>
      <w:r w:rsidRPr="00857717">
        <w:rPr>
          <w:i/>
          <w:szCs w:val="28"/>
          <w:lang w:val="bg-BG"/>
        </w:rPr>
        <w:t>зъницъ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Дебела филия хляб.</w:t>
      </w:r>
      <w:r w:rsidRPr="001E05F3">
        <w:rPr>
          <w:szCs w:val="28"/>
          <w:lang w:val="bg-BG"/>
        </w:rPr>
        <w:t xml:space="preserve"> </w:t>
      </w:r>
      <w:r>
        <w:rPr>
          <w:szCs w:val="28"/>
          <w:lang w:val="bg-BG"/>
        </w:rPr>
        <w:t>*</w:t>
      </w:r>
      <w:r>
        <w:rPr>
          <w:i/>
          <w:szCs w:val="28"/>
          <w:lang w:val="bg-BG"/>
        </w:rPr>
        <w:t xml:space="preserve">Попска порязаница. </w:t>
      </w:r>
      <w:r>
        <w:rPr>
          <w:szCs w:val="28"/>
          <w:lang w:val="bg-BG"/>
        </w:rPr>
        <w:t>Голяма и дебела филия хляб.</w:t>
      </w:r>
      <w:r>
        <w:rPr>
          <w:szCs w:val="28"/>
          <w:lang w:val="bg-BG"/>
        </w:rPr>
        <w:tab/>
      </w:r>
    </w:p>
    <w:p w:rsidR="008B1F42" w:rsidRPr="008D12C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посре</w:t>
      </w:r>
      <w:r>
        <w:rPr>
          <w:b/>
          <w:szCs w:val="28"/>
          <w:lang w:val="bg-BG"/>
        </w:rPr>
        <w:t>щам, да посре</w:t>
      </w:r>
      <w:r>
        <w:rPr>
          <w:b/>
          <w:szCs w:val="28"/>
          <w:lang w:val="bg-BG"/>
        </w:rPr>
        <w:t xml:space="preserve">щна </w:t>
      </w:r>
      <w:r>
        <w:rPr>
          <w:i/>
          <w:szCs w:val="28"/>
          <w:lang w:val="bg-BG"/>
        </w:rPr>
        <w:t>пусре</w:t>
      </w:r>
      <w:r>
        <w:rPr>
          <w:i/>
          <w:szCs w:val="28"/>
          <w:lang w:val="bg-BG"/>
        </w:rPr>
        <w:t>штъм, дъ пусре</w:t>
      </w:r>
      <w:r>
        <w:rPr>
          <w:i/>
          <w:szCs w:val="28"/>
          <w:lang w:val="bg-BG"/>
        </w:rPr>
        <w:t xml:space="preserve">шнъ </w:t>
      </w:r>
      <w:r>
        <w:rPr>
          <w:szCs w:val="28"/>
          <w:lang w:val="bg-BG"/>
        </w:rPr>
        <w:t xml:space="preserve">За ръка: навяхвам при насрещен удар. </w:t>
      </w:r>
      <w:r>
        <w:rPr>
          <w:i/>
          <w:szCs w:val="28"/>
          <w:lang w:val="bg-BG"/>
        </w:rPr>
        <w:t>Как си посрещна ръката?</w:t>
      </w:r>
    </w:p>
    <w:p w:rsidR="008B1F42" w:rsidRPr="00F2593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посре</w:t>
      </w:r>
      <w:r>
        <w:rPr>
          <w:b/>
          <w:szCs w:val="28"/>
          <w:lang w:val="bg-BG"/>
        </w:rPr>
        <w:t>щам се, да се посре</w:t>
      </w:r>
      <w:r>
        <w:rPr>
          <w:b/>
          <w:szCs w:val="28"/>
          <w:lang w:val="bg-BG"/>
        </w:rPr>
        <w:t xml:space="preserve">щна </w:t>
      </w:r>
      <w:r>
        <w:rPr>
          <w:i/>
          <w:szCs w:val="28"/>
          <w:lang w:val="bg-BG"/>
        </w:rPr>
        <w:t>пусре</w:t>
      </w:r>
      <w:r>
        <w:rPr>
          <w:i/>
          <w:szCs w:val="28"/>
          <w:lang w:val="bg-BG"/>
        </w:rPr>
        <w:t>штъм съ, дъ съ пусре</w:t>
      </w:r>
      <w:r>
        <w:rPr>
          <w:i/>
          <w:szCs w:val="28"/>
          <w:lang w:val="bg-BG"/>
        </w:rPr>
        <w:t xml:space="preserve">шнъ </w:t>
      </w:r>
      <w:r>
        <w:rPr>
          <w:szCs w:val="28"/>
          <w:lang w:val="bg-BG"/>
        </w:rPr>
        <w:t xml:space="preserve">Скарвам се, обиждам се с някого. </w:t>
      </w:r>
      <w:r>
        <w:rPr>
          <w:i/>
          <w:szCs w:val="28"/>
          <w:lang w:val="bg-BG"/>
        </w:rPr>
        <w:t>Посрещнахме се с Рада и сега сме сърдити.</w:t>
      </w:r>
    </w:p>
    <w:p w:rsidR="008B1F42" w:rsidRPr="008D12C7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пост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1. Слаб, слаботелесен човек. 2. Мършаво, дръг</w:t>
      </w:r>
      <w:r w:rsidRPr="00D85910">
        <w:rPr>
          <w:szCs w:val="28"/>
          <w:lang w:val="bg-BG"/>
        </w:rPr>
        <w:softHyphen/>
        <w:t>ливо животно.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Сватята е много постала.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</w:t>
      </w:r>
      <w:r>
        <w:rPr>
          <w:b/>
          <w:szCs w:val="28"/>
          <w:lang w:val="bg-BG"/>
        </w:rPr>
        <w:t xml:space="preserve">стриг </w:t>
      </w:r>
      <w:r>
        <w:rPr>
          <w:i/>
          <w:szCs w:val="28"/>
          <w:lang w:val="bg-BG"/>
        </w:rPr>
        <w:t>по</w:t>
      </w:r>
      <w:r>
        <w:rPr>
          <w:i/>
          <w:szCs w:val="28"/>
          <w:lang w:val="bg-BG"/>
        </w:rPr>
        <w:t xml:space="preserve">стрик </w:t>
      </w:r>
      <w:r>
        <w:rPr>
          <w:szCs w:val="28"/>
          <w:lang w:val="bg-BG"/>
        </w:rPr>
        <w:t>Вълна от корема и опашката на овцата.</w:t>
      </w:r>
    </w:p>
    <w:p w:rsidR="008B1F42" w:rsidRPr="001B144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посъ</w:t>
      </w:r>
      <w:r>
        <w:rPr>
          <w:b/>
          <w:szCs w:val="28"/>
          <w:lang w:val="bg-BG"/>
        </w:rPr>
        <w:t>ждам, да посъ</w:t>
      </w:r>
      <w:r>
        <w:rPr>
          <w:b/>
          <w:szCs w:val="28"/>
          <w:lang w:val="bg-BG"/>
        </w:rPr>
        <w:t xml:space="preserve">дя </w:t>
      </w:r>
      <w:r>
        <w:rPr>
          <w:i/>
          <w:szCs w:val="28"/>
          <w:lang w:val="bg-BG"/>
        </w:rPr>
        <w:t>пусъ</w:t>
      </w:r>
      <w:r>
        <w:rPr>
          <w:i/>
          <w:szCs w:val="28"/>
          <w:lang w:val="bg-BG"/>
        </w:rPr>
        <w:t>ждъм, дъ пусъ</w:t>
      </w:r>
      <w:r>
        <w:rPr>
          <w:i/>
          <w:szCs w:val="28"/>
          <w:lang w:val="bg-BG"/>
        </w:rPr>
        <w:t>д</w:t>
      </w:r>
      <w:r w:rsidRPr="001B1446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Възпитавам, поучавам, съветвам. </w:t>
      </w:r>
      <w:r>
        <w:rPr>
          <w:i/>
          <w:szCs w:val="28"/>
          <w:lang w:val="bg-BG"/>
        </w:rPr>
        <w:t>Гледайте си децата, не мога да им посъдя, не ме слушат.</w:t>
      </w:r>
    </w:p>
    <w:p w:rsidR="008B1F42" w:rsidRPr="00A36AC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поти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пути</w:t>
      </w:r>
      <w:r>
        <w:rPr>
          <w:i/>
          <w:szCs w:val="28"/>
          <w:lang w:val="bg-BG"/>
        </w:rPr>
        <w:t xml:space="preserve">р </w:t>
      </w:r>
      <w:r w:rsidRPr="00A36AC5">
        <w:rPr>
          <w:szCs w:val="28"/>
          <w:lang w:val="bg-BG"/>
        </w:rPr>
        <w:t>(</w:t>
      </w:r>
      <w:r>
        <w:rPr>
          <w:szCs w:val="28"/>
          <w:lang w:val="bg-BG"/>
        </w:rPr>
        <w:t xml:space="preserve">гр. </w:t>
      </w:r>
      <w:r>
        <w:rPr>
          <w:szCs w:val="28"/>
          <w:lang w:val="en-US"/>
        </w:rPr>
        <w:t>pot</w:t>
      </w:r>
      <w:r w:rsidRPr="00A36AC5">
        <w:rPr>
          <w:szCs w:val="28"/>
          <w:lang w:val="bg-BG"/>
        </w:rPr>
        <w:t>е</w:t>
      </w:r>
      <w:r>
        <w:rPr>
          <w:szCs w:val="28"/>
          <w:lang w:val="en-US"/>
        </w:rPr>
        <w:t>rion</w:t>
      </w:r>
      <w:r w:rsidRPr="00A36AC5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Чаша за причастие.</w:t>
      </w:r>
    </w:p>
    <w:p w:rsidR="008B1F42" w:rsidRPr="00D06C3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пото</w:t>
      </w:r>
      <w:r>
        <w:rPr>
          <w:b/>
          <w:szCs w:val="28"/>
          <w:lang w:val="bg-BG"/>
        </w:rPr>
        <w:t xml:space="preserve">ница </w:t>
      </w:r>
      <w:r>
        <w:rPr>
          <w:i/>
          <w:szCs w:val="28"/>
          <w:lang w:val="bg-BG"/>
        </w:rPr>
        <w:t>путо</w:t>
      </w:r>
      <w:r>
        <w:rPr>
          <w:i/>
          <w:szCs w:val="28"/>
          <w:lang w:val="bg-BG"/>
        </w:rPr>
        <w:t xml:space="preserve">нцъ </w:t>
      </w:r>
      <w:r>
        <w:rPr>
          <w:szCs w:val="28"/>
          <w:lang w:val="bg-BG"/>
        </w:rPr>
        <w:t>Дебела дъска на волска кола, поставена като дъно между ритлите.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поту</w:t>
      </w:r>
      <w:r>
        <w:rPr>
          <w:b/>
          <w:szCs w:val="28"/>
          <w:lang w:val="bg-BG"/>
        </w:rPr>
        <w:t>лям, да поту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путу</w:t>
      </w:r>
      <w:r>
        <w:rPr>
          <w:i/>
          <w:szCs w:val="28"/>
          <w:lang w:val="bg-BG"/>
        </w:rPr>
        <w:t>л</w:t>
      </w:r>
      <w:r w:rsidRPr="00373A23">
        <w:rPr>
          <w:i/>
          <w:szCs w:val="28"/>
        </w:rPr>
        <w:t>’ъм, дъ путу</w:t>
      </w:r>
      <w:r>
        <w:rPr>
          <w:i/>
          <w:szCs w:val="28"/>
        </w:rPr>
        <w:t></w:t>
      </w:r>
      <w:r w:rsidRPr="00373A23">
        <w:rPr>
          <w:i/>
          <w:szCs w:val="28"/>
        </w:rPr>
        <w:t>л’</w:t>
      </w:r>
      <w:r>
        <w:rPr>
          <w:i/>
          <w:szCs w:val="28"/>
          <w:lang w:val="bg-BG"/>
        </w:rPr>
        <w:t xml:space="preserve">ъ </w:t>
      </w:r>
      <w:r>
        <w:rPr>
          <w:szCs w:val="28"/>
          <w:lang w:val="bg-BG"/>
        </w:rPr>
        <w:t>Скривам, прикривам, премълчавам.</w:t>
      </w:r>
    </w:p>
    <w:p w:rsidR="008B1F42" w:rsidRPr="004F615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поту</w:t>
      </w:r>
      <w:r>
        <w:rPr>
          <w:b/>
          <w:szCs w:val="28"/>
          <w:lang w:val="bg-BG"/>
        </w:rPr>
        <w:t xml:space="preserve">ри </w:t>
      </w:r>
      <w:r>
        <w:rPr>
          <w:i/>
          <w:szCs w:val="28"/>
          <w:lang w:val="bg-BG"/>
        </w:rPr>
        <w:t>путу</w:t>
      </w:r>
      <w:r>
        <w:rPr>
          <w:i/>
          <w:szCs w:val="28"/>
          <w:lang w:val="bg-BG"/>
        </w:rPr>
        <w:t xml:space="preserve">ри </w:t>
      </w:r>
      <w:r>
        <w:rPr>
          <w:szCs w:val="28"/>
          <w:lang w:val="bg-BG"/>
        </w:rPr>
        <w:t xml:space="preserve">Широки мъжки горни гащи </w:t>
      </w:r>
      <w:r w:rsidRPr="00806C66">
        <w:rPr>
          <w:i/>
          <w:szCs w:val="28"/>
        </w:rPr>
        <w:t>‘</w:t>
      </w:r>
      <w:r w:rsidRPr="00806C66">
        <w:rPr>
          <w:i/>
          <w:szCs w:val="28"/>
          <w:lang w:val="bg-BG"/>
        </w:rPr>
        <w:t>панталони</w:t>
      </w:r>
      <w:r w:rsidRPr="00806C66">
        <w:rPr>
          <w:i/>
          <w:szCs w:val="28"/>
        </w:rPr>
        <w:t>’</w:t>
      </w:r>
      <w:r>
        <w:rPr>
          <w:szCs w:val="28"/>
          <w:lang w:val="bg-BG"/>
        </w:rPr>
        <w:t xml:space="preserve"> от домашно платно с голямо дъно.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потъ</w:t>
      </w:r>
      <w:r>
        <w:rPr>
          <w:b/>
          <w:szCs w:val="28"/>
          <w:lang w:val="bg-BG"/>
        </w:rPr>
        <w:t>рсва се, да се потъ</w:t>
      </w:r>
      <w:r>
        <w:rPr>
          <w:b/>
          <w:szCs w:val="28"/>
          <w:lang w:val="bg-BG"/>
        </w:rPr>
        <w:t xml:space="preserve">рси </w:t>
      </w:r>
      <w:r>
        <w:rPr>
          <w:i/>
          <w:szCs w:val="28"/>
          <w:lang w:val="bg-BG"/>
        </w:rPr>
        <w:t>путъ</w:t>
      </w:r>
      <w:r>
        <w:rPr>
          <w:i/>
          <w:szCs w:val="28"/>
          <w:lang w:val="bg-BG"/>
        </w:rPr>
        <w:t>рсвъ съ, дъ съ путъ</w:t>
      </w:r>
      <w:r>
        <w:rPr>
          <w:i/>
          <w:szCs w:val="28"/>
          <w:lang w:val="bg-BG"/>
        </w:rPr>
        <w:t xml:space="preserve">рси </w:t>
      </w:r>
      <w:r>
        <w:rPr>
          <w:szCs w:val="28"/>
          <w:lang w:val="bg-BG"/>
        </w:rPr>
        <w:t xml:space="preserve">Отвръщава се, гади се. </w:t>
      </w:r>
      <w:r>
        <w:rPr>
          <w:i/>
          <w:szCs w:val="28"/>
          <w:lang w:val="bg-BG"/>
        </w:rPr>
        <w:t>От мазната манджа ми се потърси.</w:t>
      </w:r>
      <w:r>
        <w:rPr>
          <w:b/>
          <w:szCs w:val="28"/>
          <w:lang w:val="bg-BG"/>
        </w:rPr>
        <w:t xml:space="preserve"> </w:t>
      </w:r>
      <w:r>
        <w:rPr>
          <w:b/>
          <w:szCs w:val="28"/>
          <w:lang w:val="bg-BG"/>
        </w:rPr>
        <w:tab/>
      </w:r>
    </w:p>
    <w:p w:rsidR="008B1F42" w:rsidRPr="004B4758" w:rsidRDefault="008B1F42" w:rsidP="001E05F3">
      <w:pPr>
        <w:ind w:firstLine="720"/>
        <w:jc w:val="both"/>
        <w:rPr>
          <w:szCs w:val="28"/>
          <w:lang w:val="bg-BG"/>
        </w:rPr>
      </w:pPr>
      <w:r w:rsidRPr="00B47E2E">
        <w:rPr>
          <w:b/>
          <w:szCs w:val="28"/>
          <w:lang w:val="bg-BG"/>
        </w:rPr>
        <w:t>похлупа</w:t>
      </w:r>
      <w:r w:rsidRPr="00B47E2E">
        <w:rPr>
          <w:b/>
          <w:szCs w:val="28"/>
          <w:lang w:val="bg-BG"/>
        </w:rPr>
        <w:t>к</w:t>
      </w:r>
      <w:r>
        <w:rPr>
          <w:szCs w:val="28"/>
          <w:lang w:val="bg-BG"/>
        </w:rPr>
        <w:t xml:space="preserve"> </w:t>
      </w:r>
      <w:r w:rsidRPr="00B47E2E">
        <w:rPr>
          <w:i/>
          <w:szCs w:val="28"/>
          <w:lang w:val="bg-BG"/>
        </w:rPr>
        <w:t>пухлупа</w:t>
      </w:r>
      <w:r w:rsidRPr="00B47E2E">
        <w:rPr>
          <w:i/>
          <w:szCs w:val="28"/>
          <w:lang w:val="bg-BG"/>
        </w:rPr>
        <w:t>к</w:t>
      </w:r>
      <w:r>
        <w:rPr>
          <w:i/>
          <w:szCs w:val="28"/>
          <w:lang w:val="bg-BG"/>
        </w:rPr>
        <w:t xml:space="preserve"> </w:t>
      </w:r>
      <w:r w:rsidRPr="00B47E2E">
        <w:rPr>
          <w:szCs w:val="28"/>
          <w:lang w:val="bg-BG"/>
        </w:rPr>
        <w:t>Капак.</w:t>
      </w:r>
      <w:r>
        <w:rPr>
          <w:szCs w:val="28"/>
          <w:lang w:val="bg-BG"/>
        </w:rPr>
        <w:t xml:space="preserve"> </w:t>
      </w:r>
      <w:r w:rsidRPr="00B47E2E">
        <w:rPr>
          <w:i/>
          <w:szCs w:val="28"/>
        </w:rPr>
        <w:t>*Търк</w:t>
      </w:r>
      <w:r>
        <w:rPr>
          <w:i/>
          <w:szCs w:val="28"/>
          <w:lang w:val="bg-BG"/>
        </w:rPr>
        <w:t>у</w:t>
      </w:r>
      <w:r w:rsidRPr="00B47E2E">
        <w:rPr>
          <w:i/>
          <w:szCs w:val="28"/>
        </w:rPr>
        <w:t>л</w:t>
      </w:r>
      <w:r>
        <w:rPr>
          <w:i/>
          <w:szCs w:val="28"/>
          <w:lang w:val="bg-BG"/>
        </w:rPr>
        <w:t>на</w:t>
      </w:r>
      <w:r w:rsidRPr="00B47E2E">
        <w:rPr>
          <w:i/>
          <w:szCs w:val="28"/>
        </w:rPr>
        <w:t>ло се гърнето, че си намерило похлупака.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Двама души с еднакви недостатъци, отрицателни качества се събират да вършат съвместна работа.</w:t>
      </w:r>
    </w:p>
    <w:p w:rsidR="008B1F42" w:rsidRPr="0087352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пош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пош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>Кърпа за глава, забрадка.</w:t>
      </w:r>
      <w:r>
        <w:rPr>
          <w:szCs w:val="28"/>
          <w:lang w:val="bg-BG"/>
        </w:rPr>
        <w:t xml:space="preserve"> 2. Голяма, мъжка носна кърпа от плат. </w:t>
      </w:r>
      <w:r>
        <w:rPr>
          <w:i/>
          <w:szCs w:val="28"/>
          <w:lang w:val="bg-BG"/>
        </w:rPr>
        <w:t>Къде си сложих поша с парите?</w:t>
      </w:r>
    </w:p>
    <w:p w:rsidR="008B1F42" w:rsidRPr="0087352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шчи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Малка, дамска н</w:t>
      </w:r>
      <w:r w:rsidRPr="00D85910">
        <w:rPr>
          <w:szCs w:val="28"/>
          <w:lang w:val="bg-BG"/>
        </w:rPr>
        <w:t>осна кърпичка.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Закичиха сватбарките с пошчета.</w:t>
      </w:r>
    </w:p>
    <w:p w:rsidR="008B1F42" w:rsidRPr="009F7FF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пощели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пушт</w:t>
      </w:r>
      <w:r w:rsidRPr="009F7FF1">
        <w:rPr>
          <w:i/>
          <w:szCs w:val="28"/>
        </w:rPr>
        <w:t>’ъли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в </w:t>
      </w:r>
      <w:r>
        <w:rPr>
          <w:szCs w:val="28"/>
          <w:lang w:val="bg-BG"/>
        </w:rPr>
        <w:t>Човек, който често изпитва силно желание да хапне или пийне нещо, което е видял или за което се е сетил.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пощя</w:t>
      </w:r>
      <w:r>
        <w:rPr>
          <w:b/>
          <w:szCs w:val="28"/>
          <w:lang w:val="bg-BG"/>
        </w:rPr>
        <w:t>ва се, да се поще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пушт</w:t>
      </w:r>
      <w:r w:rsidRPr="00D6273D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 съ, дъ съ пуште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Изпитвам силно желание да хапна или да пийна от това, което виждам или от нещо, за което се сещам; дояжда ми се, допива ми се. </w:t>
      </w:r>
      <w:r>
        <w:rPr>
          <w:i/>
          <w:szCs w:val="28"/>
          <w:lang w:val="bg-BG"/>
        </w:rPr>
        <w:t>Пощяха ми се печени кестени.</w:t>
      </w:r>
    </w:p>
    <w:p w:rsidR="008B1F42" w:rsidRPr="009F7FF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пощя</w:t>
      </w:r>
      <w:r>
        <w:rPr>
          <w:b/>
          <w:szCs w:val="28"/>
          <w:lang w:val="bg-BG"/>
        </w:rPr>
        <w:t xml:space="preserve">вка </w:t>
      </w:r>
      <w:r>
        <w:rPr>
          <w:i/>
          <w:szCs w:val="28"/>
          <w:lang w:val="bg-BG"/>
        </w:rPr>
        <w:t>пушт</w:t>
      </w:r>
      <w:r w:rsidRPr="00B71DEE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фкъ </w:t>
      </w:r>
      <w:r>
        <w:rPr>
          <w:szCs w:val="28"/>
          <w:lang w:val="bg-BG"/>
        </w:rPr>
        <w:t>Силно желание да се хапне или пийне нещо, което виждаме или за което се сещаме.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ханка </w:t>
      </w:r>
      <w:r w:rsidRPr="00D85910">
        <w:rPr>
          <w:i/>
          <w:szCs w:val="28"/>
          <w:lang w:val="bg-BG"/>
        </w:rPr>
        <w:t>пр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хънкъ </w:t>
      </w:r>
      <w:r w:rsidRPr="00D85910">
        <w:rPr>
          <w:szCs w:val="28"/>
          <w:lang w:val="bg-BG"/>
        </w:rPr>
        <w:t>(Calvtia Caelata)</w:t>
      </w:r>
      <w:r w:rsidRPr="00E965D7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Бяла кълбовидна гъба, раз</w:t>
      </w:r>
      <w:r w:rsidRPr="00D85910">
        <w:rPr>
          <w:szCs w:val="28"/>
          <w:lang w:val="bg-BG"/>
        </w:rPr>
        <w:softHyphen/>
        <w:t>пространена по пасища и ливади, чиито млади тела са подходящи за паниране и пържене, а старите се разрушават, като разпространяват кафяв споров прах</w:t>
      </w:r>
      <w:r>
        <w:rPr>
          <w:szCs w:val="28"/>
          <w:lang w:val="bg-BG"/>
        </w:rPr>
        <w:t xml:space="preserve">; </w:t>
      </w:r>
      <w:r w:rsidRPr="00D85910">
        <w:rPr>
          <w:szCs w:val="28"/>
          <w:lang w:val="bg-BG"/>
        </w:rPr>
        <w:t>пърхутка.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прах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прах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пръ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пръ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Разхищавам, изразходвам, пропилявам, хвърлям на вятъра различни ценности – време, пари, труд, талант и др.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прах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сник </w:t>
      </w:r>
      <w:r w:rsidRPr="00D85910">
        <w:rPr>
          <w:szCs w:val="28"/>
          <w:lang w:val="bg-BG"/>
        </w:rPr>
        <w:t>Човек, който разхищава, пропилява различни ценности – време, пари, труд, талант и др.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прах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сница </w:t>
      </w:r>
      <w:r w:rsidRPr="00D85910">
        <w:rPr>
          <w:i/>
          <w:szCs w:val="28"/>
          <w:lang w:val="bg-BG"/>
        </w:rPr>
        <w:t>пръ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сницъ </w:t>
      </w:r>
      <w:r w:rsidRPr="00D85910">
        <w:rPr>
          <w:szCs w:val="28"/>
          <w:lang w:val="bg-BG"/>
        </w:rPr>
        <w:t>Жена, която разхищава, пропилява различни ценности – време, пари, труд, талант и др.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пра</w:t>
      </w:r>
      <w:r>
        <w:rPr>
          <w:b/>
          <w:szCs w:val="28"/>
          <w:lang w:val="bg-BG"/>
        </w:rPr>
        <w:t>щи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ни</w:t>
      </w:r>
      <w:r w:rsidRPr="00D85910">
        <w:rPr>
          <w:szCs w:val="28"/>
          <w:lang w:val="bg-BG"/>
        </w:rPr>
        <w:t xml:space="preserve"> Остатъци от грозде след изстискване на сока; джибри.</w:t>
      </w:r>
    </w:p>
    <w:p w:rsidR="008B1F42" w:rsidRPr="00B71DE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пращи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пръшти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 xml:space="preserve">Връзка на престилка, торба, цедилка </w:t>
      </w:r>
      <w:r w:rsidRPr="00806C66">
        <w:rPr>
          <w:i/>
          <w:szCs w:val="28"/>
        </w:rPr>
        <w:t>‘</w:t>
      </w:r>
      <w:r w:rsidRPr="00806C66">
        <w:rPr>
          <w:i/>
          <w:szCs w:val="28"/>
          <w:lang w:val="bg-BG"/>
        </w:rPr>
        <w:t>люлка от домашно тъкано вълнено платно с презрамки за носене на гръб</w:t>
      </w:r>
      <w:r w:rsidRPr="00806C66">
        <w:rPr>
          <w:i/>
          <w:szCs w:val="28"/>
        </w:rPr>
        <w:t>’,</w:t>
      </w:r>
      <w:r w:rsidRPr="00B71DEE">
        <w:rPr>
          <w:szCs w:val="28"/>
        </w:rPr>
        <w:t xml:space="preserve"> </w:t>
      </w:r>
      <w:r>
        <w:rPr>
          <w:szCs w:val="28"/>
          <w:lang w:val="bg-BG"/>
        </w:rPr>
        <w:t>получена чрез обли или плоски сплитания на вълна; пращова.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щов</w:t>
      </w:r>
      <w:r>
        <w:rPr>
          <w:b/>
          <w:szCs w:val="28"/>
          <w:lang w:val="bg-BG"/>
        </w:rPr>
        <w:t>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штув</w:t>
      </w:r>
      <w:r>
        <w:rPr>
          <w:i/>
          <w:szCs w:val="28"/>
          <w:lang w:val="bg-BG"/>
        </w:rPr>
        <w:t>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Връзка, получена чрез обли или плоски сплитания на вълна, която се използва като връзка на торба, престилка, цедилка </w:t>
      </w:r>
      <w:r w:rsidRPr="00806C66">
        <w:rPr>
          <w:i/>
          <w:szCs w:val="28"/>
        </w:rPr>
        <w:t>‘</w:t>
      </w:r>
      <w:r w:rsidRPr="00806C66">
        <w:rPr>
          <w:i/>
          <w:szCs w:val="28"/>
          <w:lang w:val="bg-BG"/>
        </w:rPr>
        <w:t>люлка от домашно тъкано вълнено платно с презрамки за носене на гръб на дете или товар</w:t>
      </w:r>
      <w:r w:rsidRPr="00806C66">
        <w:rPr>
          <w:i/>
          <w:szCs w:val="28"/>
        </w:rPr>
        <w:t>’</w:t>
      </w:r>
      <w:r>
        <w:rPr>
          <w:szCs w:val="28"/>
          <w:lang w:val="bg-BG"/>
        </w:rPr>
        <w:t xml:space="preserve"> и др.; пращило.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прев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превал</w:t>
      </w:r>
      <w:r>
        <w:rPr>
          <w:rFonts w:ascii="TimesNakov" w:hAnsi="TimesNakov"/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л’ъм, дъ привъл’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Минавам, пре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минавам през най-високата точ</w:t>
      </w:r>
      <w:r w:rsidRPr="00D85910">
        <w:rPr>
          <w:szCs w:val="28"/>
          <w:lang w:val="bg-BG"/>
        </w:rPr>
        <w:softHyphen/>
        <w:t xml:space="preserve">ка (билото) на хълм, възвишение, баир. </w:t>
      </w:r>
      <w:r w:rsidRPr="00D85910">
        <w:rPr>
          <w:i/>
          <w:szCs w:val="28"/>
          <w:lang w:val="bg-BG"/>
        </w:rPr>
        <w:t>Стадото превали баира и се спуска към селото.</w:t>
      </w:r>
    </w:p>
    <w:p w:rsidR="008B1F42" w:rsidRPr="00831219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прев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рвам, да прев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при</w:t>
      </w:r>
      <w:r w:rsidRPr="00D85910">
        <w:rPr>
          <w:i/>
          <w:szCs w:val="28"/>
          <w:lang w:val="bg-BG"/>
        </w:rPr>
        <w:softHyphen/>
        <w:t>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рвъм, дъ прив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Правя не</w:t>
      </w:r>
      <w:r w:rsidRPr="00D85910">
        <w:rPr>
          <w:szCs w:val="28"/>
          <w:lang w:val="bg-BG"/>
        </w:rPr>
        <w:softHyphen/>
        <w:t>що преди останалите; изпреварвам.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Някой ме е преварил и е обрал гъбите.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превезл</w:t>
      </w:r>
      <w:r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привезл</w:t>
      </w:r>
      <w:r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Дръжка на кофа</w:t>
      </w:r>
      <w:r>
        <w:rPr>
          <w:szCs w:val="28"/>
          <w:lang w:val="bg-BG"/>
        </w:rPr>
        <w:t>, кошница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преде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приде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За растение: пуска мустачки, с които се прикрепва към друго растение или към специално забит кол. </w:t>
      </w:r>
      <w:r>
        <w:rPr>
          <w:i/>
          <w:szCs w:val="28"/>
          <w:lang w:val="bg-BG"/>
        </w:rPr>
        <w:t xml:space="preserve">Бобът преде, трябва да се забият бобини </w:t>
      </w:r>
      <w:r w:rsidRPr="0001214C">
        <w:rPr>
          <w:szCs w:val="28"/>
        </w:rPr>
        <w:t>‘</w:t>
      </w:r>
      <w:r>
        <w:rPr>
          <w:szCs w:val="28"/>
          <w:lang w:val="bg-BG"/>
        </w:rPr>
        <w:t>д</w:t>
      </w:r>
      <w:r w:rsidRPr="00D85910">
        <w:rPr>
          <w:szCs w:val="28"/>
          <w:lang w:val="bg-BG"/>
        </w:rPr>
        <w:t>ървен кол, който се забива до стъблото на боба, за да се увие растението около него</w:t>
      </w:r>
      <w:r w:rsidRPr="0001214C">
        <w:rPr>
          <w:szCs w:val="28"/>
        </w:rPr>
        <w:t>’</w:t>
      </w:r>
      <w:r>
        <w:rPr>
          <w:szCs w:val="28"/>
          <w:lang w:val="bg-BG"/>
        </w:rPr>
        <w:t xml:space="preserve">. </w:t>
      </w:r>
    </w:p>
    <w:p w:rsidR="008B1F42" w:rsidRPr="00623A26" w:rsidRDefault="008B1F42" w:rsidP="004834A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предиса</w:t>
      </w:r>
      <w:r>
        <w:rPr>
          <w:b/>
          <w:szCs w:val="28"/>
          <w:lang w:val="bg-BG"/>
        </w:rPr>
        <w:t>чвам, да предиса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придиса</w:t>
      </w:r>
      <w:r>
        <w:rPr>
          <w:i/>
          <w:szCs w:val="28"/>
          <w:lang w:val="bg-BG"/>
        </w:rPr>
        <w:t>чвъм, дъ придиса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Премятам през рамо.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предре</w:t>
      </w:r>
      <w:r>
        <w:rPr>
          <w:b/>
          <w:szCs w:val="28"/>
          <w:lang w:val="bg-BG"/>
        </w:rPr>
        <w:t>швам се, да се предре</w:t>
      </w:r>
      <w:r>
        <w:rPr>
          <w:b/>
          <w:szCs w:val="28"/>
          <w:lang w:val="bg-BG"/>
        </w:rPr>
        <w:t xml:space="preserve">ша </w:t>
      </w:r>
      <w:r>
        <w:rPr>
          <w:i/>
          <w:szCs w:val="28"/>
          <w:lang w:val="bg-BG"/>
        </w:rPr>
        <w:t>придре</w:t>
      </w:r>
      <w:r>
        <w:rPr>
          <w:i/>
          <w:szCs w:val="28"/>
          <w:lang w:val="bg-BG"/>
        </w:rPr>
        <w:t>швъм съ, дъ съ придре</w:t>
      </w:r>
      <w:r>
        <w:rPr>
          <w:i/>
          <w:szCs w:val="28"/>
          <w:lang w:val="bg-BG"/>
        </w:rPr>
        <w:t xml:space="preserve">шъ </w:t>
      </w:r>
      <w:r w:rsidRPr="0060218C">
        <w:rPr>
          <w:szCs w:val="28"/>
          <w:lang w:val="bg-BG"/>
        </w:rPr>
        <w:t>Преобличам се с чужди дрехи, за да не ме разпознаят</w:t>
      </w:r>
      <w:r>
        <w:rPr>
          <w:szCs w:val="28"/>
          <w:lang w:val="bg-BG"/>
        </w:rPr>
        <w:t>, маскирам се.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прежи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лвам, да прежи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лвъм, дъ прижи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Притис</w:t>
      </w:r>
      <w:r w:rsidRPr="00D85910">
        <w:rPr>
          <w:szCs w:val="28"/>
          <w:lang w:val="bg-BG"/>
        </w:rPr>
        <w:softHyphen/>
        <w:t xml:space="preserve">кам силно, до болка; протривам. </w:t>
      </w:r>
      <w:r w:rsidRPr="00D85910">
        <w:rPr>
          <w:i/>
          <w:szCs w:val="28"/>
          <w:lang w:val="bg-BG"/>
        </w:rPr>
        <w:t xml:space="preserve">Сложи падушка </w:t>
      </w:r>
      <w:r w:rsidRPr="0060218C">
        <w:rPr>
          <w:szCs w:val="28"/>
        </w:rPr>
        <w:t>‘</w:t>
      </w:r>
      <w:r w:rsidRPr="00D85910">
        <w:rPr>
          <w:szCs w:val="28"/>
          <w:lang w:val="bg-BG"/>
        </w:rPr>
        <w:t>възглавница</w:t>
      </w:r>
      <w:r w:rsidRPr="0060218C">
        <w:rPr>
          <w:szCs w:val="28"/>
        </w:rPr>
        <w:t>’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върху синджира на люлката, за да не ти прежиля.</w:t>
      </w:r>
    </w:p>
    <w:p w:rsidR="008B1F42" w:rsidRPr="00FC4AC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презръ</w:t>
      </w:r>
      <w:r>
        <w:rPr>
          <w:b/>
          <w:szCs w:val="28"/>
          <w:lang w:val="bg-BG"/>
        </w:rPr>
        <w:t xml:space="preserve">чник </w:t>
      </w:r>
      <w:r>
        <w:rPr>
          <w:i/>
          <w:szCs w:val="28"/>
          <w:lang w:val="bg-BG"/>
        </w:rPr>
        <w:t>призръ</w:t>
      </w:r>
      <w:r>
        <w:rPr>
          <w:i/>
          <w:szCs w:val="28"/>
          <w:lang w:val="bg-BG"/>
        </w:rPr>
        <w:t xml:space="preserve">чник </w:t>
      </w:r>
      <w:r>
        <w:rPr>
          <w:szCs w:val="28"/>
          <w:lang w:val="bg-BG"/>
        </w:rPr>
        <w:t>Дълга кърпа за хранене, която се постила по дължината на масата, за да не си изцапат дрехите гостите.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</w:t>
      </w:r>
      <w:r>
        <w:rPr>
          <w:b/>
          <w:szCs w:val="28"/>
          <w:lang w:val="bg-BG"/>
        </w:rPr>
        <w:t xml:space="preserve">лка </w:t>
      </w:r>
      <w:r>
        <w:rPr>
          <w:i/>
          <w:szCs w:val="28"/>
          <w:lang w:val="bg-BG"/>
        </w:rPr>
        <w:t>пре</w:t>
      </w:r>
      <w:r>
        <w:rPr>
          <w:i/>
          <w:szCs w:val="28"/>
          <w:lang w:val="bg-BG"/>
        </w:rPr>
        <w:t xml:space="preserve">лкъ </w:t>
      </w:r>
      <w:r>
        <w:rPr>
          <w:szCs w:val="28"/>
          <w:lang w:val="bg-BG"/>
        </w:rPr>
        <w:t>Заградено тясно място, през което преминават козите, овцете при доене, стрижене.</w:t>
      </w:r>
      <w:r>
        <w:rPr>
          <w:i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пременя</w:t>
      </w:r>
      <w:r>
        <w:rPr>
          <w:b/>
          <w:szCs w:val="28"/>
          <w:lang w:val="bg-BG"/>
        </w:rPr>
        <w:t>вам се, да се пременя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прим</w:t>
      </w:r>
      <w:r w:rsidRPr="0060218C">
        <w:rPr>
          <w:i/>
          <w:szCs w:val="28"/>
        </w:rPr>
        <w:t>’ън’а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прим</w:t>
      </w:r>
      <w:r w:rsidRPr="0060218C">
        <w:rPr>
          <w:i/>
          <w:szCs w:val="28"/>
        </w:rPr>
        <w:t>’ън’ъ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Обличам си новите дрехи, издокарвам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премя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прим</w:t>
      </w:r>
      <w:r w:rsidRPr="00440E40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нъ </w:t>
      </w:r>
      <w:r>
        <w:rPr>
          <w:szCs w:val="28"/>
          <w:lang w:val="bg-BG"/>
        </w:rPr>
        <w:t>Нови дрехи, официални дрехи.</w:t>
      </w:r>
    </w:p>
    <w:p w:rsidR="008B1F42" w:rsidRDefault="008B1F42" w:rsidP="00EF079E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препи</w:t>
      </w:r>
      <w:r>
        <w:rPr>
          <w:b/>
          <w:szCs w:val="28"/>
          <w:lang w:val="bg-BG"/>
        </w:rPr>
        <w:t xml:space="preserve">рам се </w:t>
      </w:r>
      <w:r>
        <w:rPr>
          <w:i/>
          <w:szCs w:val="28"/>
          <w:lang w:val="bg-BG"/>
        </w:rPr>
        <w:t>припи</w:t>
      </w:r>
      <w:r>
        <w:rPr>
          <w:i/>
          <w:szCs w:val="28"/>
          <w:lang w:val="bg-BG"/>
        </w:rPr>
        <w:t xml:space="preserve">ръм съ </w:t>
      </w:r>
      <w:r>
        <w:rPr>
          <w:szCs w:val="28"/>
          <w:lang w:val="bg-BG"/>
        </w:rPr>
        <w:t xml:space="preserve">Споря, упорствам, карам се, не се съгласявам. </w:t>
      </w:r>
      <w:r>
        <w:rPr>
          <w:i/>
          <w:szCs w:val="28"/>
          <w:lang w:val="bg-BG"/>
        </w:rPr>
        <w:t>Стига си се препирал.</w:t>
      </w:r>
    </w:p>
    <w:p w:rsidR="008B1F42" w:rsidRPr="00EF079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препирня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припирн</w:t>
      </w:r>
      <w:r w:rsidRPr="007B1C95">
        <w:rPr>
          <w:i/>
          <w:szCs w:val="28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Спор, кавга, караница, несъгласие. </w:t>
      </w:r>
    </w:p>
    <w:p w:rsidR="008B1F42" w:rsidRPr="0073670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препли</w:t>
      </w:r>
      <w:r>
        <w:rPr>
          <w:b/>
          <w:szCs w:val="28"/>
          <w:lang w:val="bg-BG"/>
        </w:rPr>
        <w:t>там, да преплета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припли</w:t>
      </w:r>
      <w:r>
        <w:rPr>
          <w:i/>
          <w:szCs w:val="28"/>
          <w:lang w:val="bg-BG"/>
        </w:rPr>
        <w:t>тъм, дъ приплитъ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Изплитам отново повредена или скъсана част от плетивото, като я вплитам в останалата част. </w:t>
      </w:r>
      <w:r>
        <w:rPr>
          <w:i/>
          <w:szCs w:val="28"/>
          <w:lang w:val="bg-BG"/>
        </w:rPr>
        <w:t xml:space="preserve">Изрязах ходилата на зотите </w:t>
      </w:r>
      <w:r w:rsidRPr="00FD5A10">
        <w:rPr>
          <w:szCs w:val="28"/>
        </w:rPr>
        <w:t>‘</w:t>
      </w:r>
      <w:r w:rsidRPr="00736700">
        <w:rPr>
          <w:szCs w:val="28"/>
          <w:lang w:val="bg-BG"/>
        </w:rPr>
        <w:t>гети</w:t>
      </w:r>
      <w:r w:rsidRPr="00FD5A10">
        <w:rPr>
          <w:szCs w:val="28"/>
        </w:rPr>
        <w:t>’</w:t>
      </w:r>
      <w:r>
        <w:rPr>
          <w:i/>
          <w:szCs w:val="28"/>
          <w:lang w:val="bg-BG"/>
        </w:rPr>
        <w:t xml:space="preserve"> и ги преплетох.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преску</w:t>
      </w:r>
      <w:r>
        <w:rPr>
          <w:b/>
          <w:szCs w:val="28"/>
          <w:lang w:val="bg-BG"/>
        </w:rPr>
        <w:t>ндям се, да се преску</w:t>
      </w:r>
      <w:r>
        <w:rPr>
          <w:b/>
          <w:szCs w:val="28"/>
          <w:lang w:val="bg-BG"/>
        </w:rPr>
        <w:t xml:space="preserve">ндя </w:t>
      </w:r>
      <w:r>
        <w:rPr>
          <w:i/>
          <w:szCs w:val="28"/>
          <w:lang w:val="bg-BG"/>
        </w:rPr>
        <w:t>приску</w:t>
      </w:r>
      <w:r>
        <w:rPr>
          <w:i/>
          <w:szCs w:val="28"/>
          <w:lang w:val="bg-BG"/>
        </w:rPr>
        <w:t>нд</w:t>
      </w:r>
      <w:r w:rsidRPr="00870AFD">
        <w:rPr>
          <w:i/>
          <w:szCs w:val="28"/>
        </w:rPr>
        <w:t>’ъм</w:t>
      </w:r>
      <w:r>
        <w:rPr>
          <w:i/>
          <w:szCs w:val="28"/>
          <w:lang w:val="bg-BG"/>
        </w:rPr>
        <w:t xml:space="preserve"> съ, дъ съ приску</w:t>
      </w:r>
      <w:r>
        <w:rPr>
          <w:i/>
          <w:szCs w:val="28"/>
          <w:lang w:val="bg-BG"/>
        </w:rPr>
        <w:t>нд</w:t>
      </w:r>
      <w:r w:rsidRPr="00870AFD">
        <w:rPr>
          <w:i/>
          <w:szCs w:val="28"/>
        </w:rPr>
        <w:t>’ъ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Премятам се през глава.</w:t>
      </w:r>
    </w:p>
    <w:p w:rsidR="008B1F42" w:rsidRDefault="008B1F42" w:rsidP="00C51600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пресл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нджам </w:t>
      </w:r>
      <w:r w:rsidRPr="00D85910">
        <w:rPr>
          <w:i/>
          <w:szCs w:val="28"/>
          <w:lang w:val="bg-BG"/>
        </w:rPr>
        <w:t>присл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нжъм</w:t>
      </w:r>
      <w:r w:rsidRPr="00D85910">
        <w:rPr>
          <w:szCs w:val="28"/>
          <w:lang w:val="bg-BG"/>
        </w:rPr>
        <w:t xml:space="preserve"> Искам, ожидам, умилквам се, за да ми дадат някаква храна, която виждам. </w:t>
      </w:r>
      <w:r w:rsidRPr="00D85910">
        <w:rPr>
          <w:i/>
          <w:szCs w:val="28"/>
          <w:lang w:val="bg-BG"/>
        </w:rPr>
        <w:t>Стига си пр</w:t>
      </w:r>
      <w:r>
        <w:rPr>
          <w:i/>
          <w:szCs w:val="28"/>
          <w:lang w:val="bg-BG"/>
        </w:rPr>
        <w:t>е</w:t>
      </w:r>
      <w:r w:rsidRPr="00D85910">
        <w:rPr>
          <w:i/>
          <w:szCs w:val="28"/>
          <w:lang w:val="bg-BG"/>
        </w:rPr>
        <w:t>сленджал за захарно петле, вкъщи имаш, още не си го изял.</w:t>
      </w:r>
    </w:p>
    <w:p w:rsidR="008B1F42" w:rsidRDefault="008B1F42" w:rsidP="00C51600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преслу</w:t>
      </w:r>
      <w:r>
        <w:rPr>
          <w:b/>
          <w:szCs w:val="28"/>
          <w:lang w:val="bg-BG"/>
        </w:rPr>
        <w:t>швам, да преслу</w:t>
      </w:r>
      <w:r>
        <w:rPr>
          <w:b/>
          <w:szCs w:val="28"/>
          <w:lang w:val="bg-BG"/>
        </w:rPr>
        <w:t xml:space="preserve">шам </w:t>
      </w:r>
      <w:r>
        <w:rPr>
          <w:i/>
          <w:szCs w:val="28"/>
          <w:lang w:val="bg-BG"/>
        </w:rPr>
        <w:t>прислу</w:t>
      </w:r>
      <w:r>
        <w:rPr>
          <w:i/>
          <w:szCs w:val="28"/>
          <w:lang w:val="bg-BG"/>
        </w:rPr>
        <w:t>швъм, дъ прислу</w:t>
      </w:r>
      <w:r>
        <w:rPr>
          <w:i/>
          <w:szCs w:val="28"/>
          <w:lang w:val="bg-BG"/>
        </w:rPr>
        <w:t xml:space="preserve">шъм </w:t>
      </w:r>
      <w:r>
        <w:rPr>
          <w:szCs w:val="28"/>
          <w:lang w:val="bg-BG"/>
        </w:rPr>
        <w:t xml:space="preserve">Тайно, внимателно проверявам съдържанието на някакъв съд, вместилище, като го опитвам. </w:t>
      </w:r>
      <w:r>
        <w:rPr>
          <w:i/>
          <w:szCs w:val="28"/>
          <w:lang w:val="bg-BG"/>
        </w:rPr>
        <w:t xml:space="preserve">Пак си преслушал дамаджаната </w:t>
      </w:r>
      <w:r w:rsidRPr="00F915C5">
        <w:rPr>
          <w:szCs w:val="28"/>
        </w:rPr>
        <w:t>‘</w:t>
      </w:r>
      <w:r w:rsidRPr="00F915C5">
        <w:rPr>
          <w:szCs w:val="28"/>
          <w:lang w:val="bg-BG"/>
        </w:rPr>
        <w:t>голям стъклен съд с плетена обвивка</w:t>
      </w:r>
      <w:r w:rsidRPr="00F915C5">
        <w:rPr>
          <w:szCs w:val="28"/>
        </w:rPr>
        <w:t>’</w:t>
      </w:r>
      <w:r>
        <w:rPr>
          <w:i/>
          <w:szCs w:val="28"/>
          <w:lang w:val="bg-BG"/>
        </w:rPr>
        <w:t xml:space="preserve"> с ракия.</w:t>
      </w:r>
    </w:p>
    <w:p w:rsidR="008B1F42" w:rsidRPr="00404576" w:rsidRDefault="008B1F42" w:rsidP="00750786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</w:t>
      </w:r>
      <w:r>
        <w:rPr>
          <w:b/>
          <w:szCs w:val="28"/>
          <w:lang w:val="bg-BG"/>
        </w:rPr>
        <w:t xml:space="preserve">унука </w:t>
      </w:r>
      <w:r>
        <w:rPr>
          <w:i/>
          <w:szCs w:val="28"/>
          <w:lang w:val="bg-BG"/>
        </w:rPr>
        <w:t>пре</w:t>
      </w:r>
      <w:r>
        <w:rPr>
          <w:i/>
          <w:szCs w:val="28"/>
          <w:lang w:val="bg-BG"/>
        </w:rPr>
        <w:t xml:space="preserve">унукъ </w:t>
      </w:r>
      <w:r>
        <w:rPr>
          <w:szCs w:val="28"/>
          <w:lang w:val="bg-BG"/>
        </w:rPr>
        <w:t>Правнук, правнучка.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префърцу</w:t>
      </w:r>
      <w:r>
        <w:rPr>
          <w:b/>
          <w:szCs w:val="28"/>
          <w:lang w:val="bg-BG"/>
        </w:rPr>
        <w:t xml:space="preserve">нен </w:t>
      </w:r>
      <w:r>
        <w:rPr>
          <w:i/>
          <w:szCs w:val="28"/>
          <w:lang w:val="bg-BG"/>
        </w:rPr>
        <w:t>прифърцу</w:t>
      </w:r>
      <w:r>
        <w:rPr>
          <w:i/>
          <w:szCs w:val="28"/>
          <w:lang w:val="bg-BG"/>
        </w:rPr>
        <w:t>н</w:t>
      </w:r>
      <w:r w:rsidRPr="00B80839">
        <w:rPr>
          <w:i/>
          <w:szCs w:val="28"/>
          <w:lang w:val="bg-BG"/>
        </w:rPr>
        <w:t xml:space="preserve">’ън </w:t>
      </w:r>
      <w:r>
        <w:rPr>
          <w:szCs w:val="28"/>
          <w:lang w:val="bg-BG"/>
        </w:rPr>
        <w:t xml:space="preserve">Превзет, изтънчен, префинен. </w:t>
      </w:r>
      <w:r>
        <w:rPr>
          <w:i/>
          <w:szCs w:val="28"/>
          <w:lang w:val="bg-BG"/>
        </w:rPr>
        <w:t>Момата е префърцунена.</w:t>
      </w:r>
    </w:p>
    <w:p w:rsidR="008B1F42" w:rsidRPr="00D0026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префърцу</w:t>
      </w:r>
      <w:r>
        <w:rPr>
          <w:b/>
          <w:szCs w:val="28"/>
          <w:lang w:val="bg-BG"/>
        </w:rPr>
        <w:t>ням се, да се префърцу</w:t>
      </w:r>
      <w:r>
        <w:rPr>
          <w:b/>
          <w:szCs w:val="28"/>
          <w:lang w:val="bg-BG"/>
        </w:rPr>
        <w:t xml:space="preserve">ня </w:t>
      </w:r>
      <w:r>
        <w:rPr>
          <w:i/>
          <w:szCs w:val="28"/>
          <w:lang w:val="bg-BG"/>
        </w:rPr>
        <w:t>прифърцу</w:t>
      </w:r>
      <w:r>
        <w:rPr>
          <w:i/>
          <w:szCs w:val="28"/>
          <w:lang w:val="bg-BG"/>
        </w:rPr>
        <w:t>н</w:t>
      </w:r>
      <w:r w:rsidRPr="00D0026C">
        <w:rPr>
          <w:i/>
          <w:szCs w:val="28"/>
          <w:lang w:val="bg-BG"/>
        </w:rPr>
        <w:t>’ъм съ, дъ съ прифърцу</w:t>
      </w:r>
      <w:r>
        <w:rPr>
          <w:i/>
          <w:szCs w:val="28"/>
          <w:lang w:val="bg-BG"/>
        </w:rPr>
        <w:t>н</w:t>
      </w:r>
      <w:r w:rsidRPr="00D0026C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Превземам се, глезя се, преструвам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преца</w:t>
      </w:r>
      <w:r>
        <w:rPr>
          <w:b/>
          <w:szCs w:val="28"/>
          <w:lang w:val="bg-BG"/>
        </w:rPr>
        <w:t>пвам, да преца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прица</w:t>
      </w:r>
      <w:r>
        <w:rPr>
          <w:i/>
          <w:szCs w:val="28"/>
          <w:lang w:val="bg-BG"/>
        </w:rPr>
        <w:t>пвъм, дъ прица</w:t>
      </w:r>
      <w:r>
        <w:rPr>
          <w:i/>
          <w:szCs w:val="28"/>
          <w:lang w:val="bg-BG"/>
        </w:rPr>
        <w:t xml:space="preserve">пъм </w:t>
      </w:r>
      <w:r>
        <w:rPr>
          <w:szCs w:val="28"/>
          <w:lang w:val="bg-BG"/>
        </w:rPr>
        <w:t>Преминавам пеш през река, ручей, дере.</w:t>
      </w:r>
    </w:p>
    <w:p w:rsidR="008B1F42" w:rsidRPr="00D661F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прещра</w:t>
      </w:r>
      <w:r>
        <w:rPr>
          <w:b/>
          <w:szCs w:val="28"/>
          <w:lang w:val="bg-BG"/>
        </w:rPr>
        <w:t>квам, да прещра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приштра</w:t>
      </w:r>
      <w:r>
        <w:rPr>
          <w:i/>
          <w:szCs w:val="28"/>
          <w:lang w:val="bg-BG"/>
        </w:rPr>
        <w:t>квъм, дъ приштра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 xml:space="preserve">Осъзнавам, разбирам, проумявам. </w:t>
      </w:r>
      <w:r>
        <w:rPr>
          <w:i/>
          <w:szCs w:val="28"/>
          <w:lang w:val="bg-BG"/>
        </w:rPr>
        <w:t>Прещракна ми какво иска кметът.</w:t>
      </w:r>
    </w:p>
    <w:p w:rsidR="008B1F42" w:rsidRPr="004F77EA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прибъ</w:t>
      </w:r>
      <w:r>
        <w:rPr>
          <w:b/>
          <w:szCs w:val="28"/>
          <w:lang w:val="bg-BG"/>
        </w:rPr>
        <w:t>хтвам, да прибъ</w:t>
      </w:r>
      <w:r>
        <w:rPr>
          <w:b/>
          <w:szCs w:val="28"/>
          <w:lang w:val="bg-BG"/>
        </w:rPr>
        <w:t xml:space="preserve">хтя </w:t>
      </w:r>
      <w:r>
        <w:rPr>
          <w:i/>
          <w:szCs w:val="28"/>
          <w:lang w:val="bg-BG"/>
        </w:rPr>
        <w:t>прибъ</w:t>
      </w:r>
      <w:r>
        <w:rPr>
          <w:i/>
          <w:szCs w:val="28"/>
          <w:lang w:val="bg-BG"/>
        </w:rPr>
        <w:t>хтвъм, дъ прибъ</w:t>
      </w:r>
      <w:r>
        <w:rPr>
          <w:i/>
          <w:szCs w:val="28"/>
          <w:lang w:val="bg-BG"/>
        </w:rPr>
        <w:t>хт</w:t>
      </w:r>
      <w:r w:rsidRPr="00CC3DF8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Утъпквам, тъпча. </w:t>
      </w:r>
      <w:r>
        <w:rPr>
          <w:i/>
          <w:szCs w:val="28"/>
          <w:lang w:val="bg-BG"/>
        </w:rPr>
        <w:t>Върви по пътечките да не прибъхтиш лехите.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при</w:t>
      </w:r>
      <w:r>
        <w:rPr>
          <w:b/>
          <w:szCs w:val="28"/>
          <w:lang w:val="bg-BG"/>
        </w:rPr>
        <w:t xml:space="preserve">вод </w:t>
      </w:r>
      <w:r>
        <w:rPr>
          <w:i/>
          <w:szCs w:val="28"/>
          <w:lang w:val="bg-BG"/>
        </w:rPr>
        <w:t>при</w:t>
      </w:r>
      <w:r>
        <w:rPr>
          <w:i/>
          <w:szCs w:val="28"/>
          <w:lang w:val="bg-BG"/>
        </w:rPr>
        <w:t xml:space="preserve">вут </w:t>
      </w:r>
      <w:r w:rsidRPr="00686E57">
        <w:rPr>
          <w:szCs w:val="28"/>
        </w:rPr>
        <w:t>*</w:t>
      </w:r>
      <w:r>
        <w:rPr>
          <w:szCs w:val="28"/>
          <w:lang w:val="bg-BG"/>
        </w:rPr>
        <w:t xml:space="preserve">Мъж на привод. </w:t>
      </w:r>
      <w:r>
        <w:rPr>
          <w:i/>
          <w:szCs w:val="28"/>
          <w:lang w:val="bg-BG"/>
        </w:rPr>
        <w:t>Мъж, който живее със съпругата си и родителите 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придруж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вам, да придруж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придруж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придруж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Раз</w:t>
      </w:r>
      <w:r w:rsidRPr="00D85910">
        <w:rPr>
          <w:szCs w:val="28"/>
          <w:lang w:val="bg-BG"/>
        </w:rPr>
        <w:softHyphen/>
        <w:t xml:space="preserve">пределям багажа на две части за равновесие при пренасяне на кобилица или на ръце. </w:t>
      </w:r>
      <w:r w:rsidRPr="00D85910">
        <w:rPr>
          <w:i/>
          <w:szCs w:val="28"/>
          <w:lang w:val="bg-BG"/>
        </w:rPr>
        <w:t>Сложи багажа в две чанти да ти придружава.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прик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прик’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(грц. proik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ia) Покъщнина, която родителите на булката подаряват на сватбата; дар на булката; зестра, чеиз.</w:t>
      </w:r>
    </w:p>
    <w:p w:rsidR="008B1F42" w:rsidRPr="00805A4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приля</w:t>
      </w:r>
      <w:r>
        <w:rPr>
          <w:b/>
          <w:szCs w:val="28"/>
          <w:lang w:val="bg-BG"/>
        </w:rPr>
        <w:t>гам, да приле</w:t>
      </w:r>
      <w:r>
        <w:rPr>
          <w:b/>
          <w:szCs w:val="28"/>
          <w:lang w:val="bg-BG"/>
        </w:rPr>
        <w:t xml:space="preserve">гна </w:t>
      </w:r>
      <w:r>
        <w:rPr>
          <w:i/>
          <w:szCs w:val="28"/>
          <w:lang w:val="bg-BG"/>
        </w:rPr>
        <w:t>прил</w:t>
      </w:r>
      <w:r w:rsidRPr="00805A4E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гъм, дъ приле</w:t>
      </w:r>
      <w:r>
        <w:rPr>
          <w:i/>
          <w:szCs w:val="28"/>
          <w:lang w:val="bg-BG"/>
        </w:rPr>
        <w:t xml:space="preserve">гнъ </w:t>
      </w:r>
      <w:r>
        <w:rPr>
          <w:szCs w:val="28"/>
          <w:lang w:val="bg-BG"/>
        </w:rPr>
        <w:t xml:space="preserve">Пасвам, прилепвам, съответствам, ставам. </w:t>
      </w:r>
      <w:r>
        <w:rPr>
          <w:i/>
          <w:szCs w:val="28"/>
          <w:lang w:val="bg-BG"/>
        </w:rPr>
        <w:t xml:space="preserve">Похлупакът на чувена </w:t>
      </w:r>
      <w:r w:rsidRPr="00C462B1">
        <w:rPr>
          <w:szCs w:val="28"/>
        </w:rPr>
        <w:t>‘</w:t>
      </w:r>
      <w:r>
        <w:rPr>
          <w:szCs w:val="28"/>
          <w:lang w:val="bg-BG"/>
        </w:rPr>
        <w:t>тенджера</w:t>
      </w:r>
      <w:r w:rsidRPr="00C462B1">
        <w:rPr>
          <w:szCs w:val="28"/>
        </w:rPr>
        <w:t>’</w:t>
      </w:r>
      <w:r>
        <w:rPr>
          <w:i/>
          <w:szCs w:val="28"/>
          <w:lang w:val="bg-BG"/>
        </w:rPr>
        <w:t xml:space="preserve"> приляга на тигана.</w:t>
      </w:r>
    </w:p>
    <w:p w:rsidR="008B1F42" w:rsidRPr="00CD5BD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пек </w:t>
      </w:r>
      <w:r w:rsidRPr="00D85910">
        <w:rPr>
          <w:i/>
          <w:szCs w:val="28"/>
          <w:lang w:val="bg-BG"/>
        </w:rPr>
        <w:t>при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п’ък </w:t>
      </w:r>
      <w:r w:rsidRPr="00D85910">
        <w:rPr>
          <w:szCs w:val="28"/>
          <w:lang w:val="bg-BG"/>
        </w:rPr>
        <w:t xml:space="preserve">В топонимията: слънчев южен склон, слънчево място. </w:t>
      </w:r>
      <w:r>
        <w:rPr>
          <w:i/>
          <w:szCs w:val="28"/>
          <w:lang w:val="bg-BG"/>
        </w:rPr>
        <w:t>Припека.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припи</w:t>
      </w:r>
      <w:r>
        <w:rPr>
          <w:b/>
          <w:szCs w:val="28"/>
          <w:lang w:val="bg-BG"/>
        </w:rPr>
        <w:t xml:space="preserve">рам </w:t>
      </w:r>
      <w:r>
        <w:rPr>
          <w:i/>
          <w:szCs w:val="28"/>
          <w:lang w:val="bg-BG"/>
        </w:rPr>
        <w:t>припи</w:t>
      </w:r>
      <w:r>
        <w:rPr>
          <w:i/>
          <w:szCs w:val="28"/>
          <w:lang w:val="bg-BG"/>
        </w:rPr>
        <w:t xml:space="preserve">ръм </w:t>
      </w:r>
      <w:r>
        <w:rPr>
          <w:szCs w:val="28"/>
          <w:lang w:val="bg-BG"/>
        </w:rPr>
        <w:t>Настоявам, бързам, подканвам, натискам.</w:t>
      </w:r>
    </w:p>
    <w:p w:rsidR="008B1F42" w:rsidRPr="004834A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при</w:t>
      </w:r>
      <w:r>
        <w:rPr>
          <w:b/>
          <w:szCs w:val="28"/>
          <w:lang w:val="bg-BG"/>
        </w:rPr>
        <w:t xml:space="preserve">пкам </w:t>
      </w:r>
      <w:r>
        <w:rPr>
          <w:i/>
          <w:szCs w:val="28"/>
          <w:lang w:val="bg-BG"/>
        </w:rPr>
        <w:t>при</w:t>
      </w:r>
      <w:r>
        <w:rPr>
          <w:i/>
          <w:szCs w:val="28"/>
          <w:lang w:val="bg-BG"/>
        </w:rPr>
        <w:t xml:space="preserve">пкъм </w:t>
      </w:r>
      <w:r>
        <w:rPr>
          <w:szCs w:val="28"/>
          <w:lang w:val="bg-BG"/>
        </w:rPr>
        <w:t xml:space="preserve">Тичам бързо, подскачам, топуркам. </w:t>
      </w:r>
      <w:r>
        <w:rPr>
          <w:i/>
          <w:szCs w:val="28"/>
          <w:lang w:val="bg-BG"/>
        </w:rPr>
        <w:t>Детето припка при майка си.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припря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припр</w:t>
      </w:r>
      <w:r w:rsidRPr="003D6399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 </w:t>
      </w:r>
      <w:r>
        <w:rPr>
          <w:szCs w:val="28"/>
          <w:lang w:val="bg-BG"/>
        </w:rPr>
        <w:t xml:space="preserve">Бърз, нетърпелив.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приса</w:t>
      </w:r>
      <w:r>
        <w:rPr>
          <w:b/>
          <w:szCs w:val="28"/>
          <w:lang w:val="bg-BG"/>
        </w:rPr>
        <w:t>ждам, да присадя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приса</w:t>
      </w:r>
      <w:r>
        <w:rPr>
          <w:i/>
          <w:szCs w:val="28"/>
          <w:lang w:val="bg-BG"/>
        </w:rPr>
        <w:t>ждъм, дъ присъд</w:t>
      </w:r>
      <w:r w:rsidRPr="00495231">
        <w:rPr>
          <w:i/>
          <w:szCs w:val="28"/>
        </w:rPr>
        <w:t>’ъ</w:t>
      </w:r>
      <w:r>
        <w:rPr>
          <w:i/>
          <w:szCs w:val="28"/>
        </w:rPr>
        <w:t></w:t>
      </w:r>
      <w:r>
        <w:rPr>
          <w:szCs w:val="28"/>
          <w:lang w:val="bg-BG"/>
        </w:rPr>
        <w:t xml:space="preserve"> Прикрепвам клонче върху друго дърво, за да продължи да расте там;</w:t>
      </w:r>
      <w:r w:rsidRPr="00495231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облагородявам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сът</w:t>
      </w:r>
      <w:r w:rsidRPr="00D85910">
        <w:rPr>
          <w:szCs w:val="28"/>
          <w:lang w:val="bg-BG"/>
        </w:rPr>
        <w:t xml:space="preserve"> </w:t>
      </w:r>
      <w:r w:rsidRPr="009F7860">
        <w:rPr>
          <w:i/>
          <w:szCs w:val="28"/>
          <w:lang w:val="bg-BG"/>
        </w:rPr>
        <w:t>Присадена</w:t>
      </w:r>
      <w:r w:rsidRPr="00D85910">
        <w:rPr>
          <w:szCs w:val="28"/>
          <w:lang w:val="bg-BG"/>
        </w:rPr>
        <w:t>, облагородена, едра круша.</w:t>
      </w:r>
    </w:p>
    <w:p w:rsidR="008B1F42" w:rsidRPr="0023621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приску</w:t>
      </w:r>
      <w:r>
        <w:rPr>
          <w:b/>
          <w:szCs w:val="28"/>
          <w:lang w:val="bg-BG"/>
        </w:rPr>
        <w:t>ндям се, да се приску</w:t>
      </w:r>
      <w:r>
        <w:rPr>
          <w:b/>
          <w:szCs w:val="28"/>
          <w:lang w:val="bg-BG"/>
        </w:rPr>
        <w:t xml:space="preserve">ндя </w:t>
      </w:r>
      <w:r>
        <w:rPr>
          <w:i/>
          <w:szCs w:val="28"/>
          <w:lang w:val="bg-BG"/>
        </w:rPr>
        <w:t>приску</w:t>
      </w:r>
      <w:r>
        <w:rPr>
          <w:i/>
          <w:szCs w:val="28"/>
          <w:lang w:val="bg-BG"/>
        </w:rPr>
        <w:t>нд</w:t>
      </w:r>
      <w:r w:rsidRPr="00236214">
        <w:rPr>
          <w:i/>
          <w:szCs w:val="28"/>
        </w:rPr>
        <w:t>’ъм съ, дъ съ приску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нд</w:t>
      </w:r>
      <w:r w:rsidRPr="00236214">
        <w:rPr>
          <w:i/>
          <w:szCs w:val="28"/>
        </w:rPr>
        <w:t xml:space="preserve">’ъ </w:t>
      </w:r>
      <w:r>
        <w:rPr>
          <w:szCs w:val="28"/>
          <w:lang w:val="bg-BG"/>
        </w:rPr>
        <w:t>Претъркулвам се, правя кълбо.</w:t>
      </w:r>
    </w:p>
    <w:p w:rsidR="008B1F42" w:rsidRPr="00C37F18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прок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псвам, да прок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псам </w:t>
      </w:r>
      <w:r w:rsidRPr="00D85910">
        <w:rPr>
          <w:i/>
          <w:szCs w:val="28"/>
          <w:lang w:val="bg-BG"/>
        </w:rPr>
        <w:t>прук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псвъм, дъ прук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pr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kopso, procobo </w:t>
      </w:r>
      <w:r w:rsidRPr="00806C66">
        <w:rPr>
          <w:i/>
          <w:szCs w:val="28"/>
          <w:lang w:val="bg-BG"/>
        </w:rPr>
        <w:t>‘успявам’</w:t>
      </w:r>
      <w:r w:rsidRPr="00D85910">
        <w:rPr>
          <w:szCs w:val="28"/>
          <w:lang w:val="bg-BG"/>
        </w:rPr>
        <w:t>) Успявам да се справя с трудности, да се оправя; имам сполука, преуспявам, забогатявам.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Като прокопсам, ще си построя нова къща.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прокопси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прукупси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pr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kopso, procobo </w:t>
      </w:r>
      <w:r w:rsidRPr="007B19FE">
        <w:rPr>
          <w:i/>
          <w:szCs w:val="28"/>
          <w:lang w:val="bg-BG"/>
        </w:rPr>
        <w:t>‘успявам’</w:t>
      </w:r>
      <w:r w:rsidRPr="00D85910">
        <w:rPr>
          <w:szCs w:val="28"/>
          <w:lang w:val="bg-BG"/>
        </w:rPr>
        <w:t>) Сполука, успех, материално благополучие.</w:t>
      </w:r>
    </w:p>
    <w:p w:rsidR="008B1F42" w:rsidRPr="003365B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проку</w:t>
      </w:r>
      <w:r>
        <w:rPr>
          <w:b/>
          <w:szCs w:val="28"/>
          <w:lang w:val="bg-BG"/>
        </w:rPr>
        <w:t>ждам, да проку</w:t>
      </w:r>
      <w:r>
        <w:rPr>
          <w:b/>
          <w:szCs w:val="28"/>
          <w:lang w:val="bg-BG"/>
        </w:rPr>
        <w:t xml:space="preserve">дя </w:t>
      </w:r>
      <w:r>
        <w:rPr>
          <w:i/>
          <w:szCs w:val="28"/>
          <w:lang w:val="bg-BG"/>
        </w:rPr>
        <w:t>пруку</w:t>
      </w:r>
      <w:r>
        <w:rPr>
          <w:i/>
          <w:szCs w:val="28"/>
          <w:lang w:val="bg-BG"/>
        </w:rPr>
        <w:t>ждъм, дъ пруку</w:t>
      </w:r>
      <w:r>
        <w:rPr>
          <w:i/>
          <w:szCs w:val="28"/>
          <w:lang w:val="bg-BG"/>
        </w:rPr>
        <w:t>д</w:t>
      </w:r>
      <w:r w:rsidRPr="003365B2">
        <w:rPr>
          <w:i/>
          <w:szCs w:val="28"/>
        </w:rPr>
        <w:t xml:space="preserve">’ъ </w:t>
      </w:r>
      <w:r>
        <w:rPr>
          <w:szCs w:val="28"/>
          <w:lang w:val="bg-BG"/>
        </w:rPr>
        <w:t>Прогонвам, пропъждам, отстранявам.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прол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тес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прул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тис</w:t>
      </w:r>
      <w:r w:rsidRPr="00D85910">
        <w:rPr>
          <w:szCs w:val="28"/>
          <w:lang w:val="bg-BG"/>
        </w:rPr>
        <w:t xml:space="preserve"> Миналата пролет.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>
        <w:rPr>
          <w:b/>
          <w:szCs w:val="28"/>
          <w:lang w:val="bg-BG"/>
        </w:rPr>
        <w:t>о̀н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</w:t>
      </w:r>
      <w:r>
        <w:rPr>
          <w:i/>
          <w:szCs w:val="28"/>
          <w:lang w:val="bg-BG"/>
        </w:rPr>
        <w:t>о̀н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В топонимията: промка – пътечка, тясно м</w:t>
      </w:r>
      <w:r w:rsidRPr="00D85910">
        <w:rPr>
          <w:szCs w:val="28"/>
          <w:lang w:val="bg-BG"/>
        </w:rPr>
        <w:t>ясто за пре</w:t>
      </w:r>
      <w:r w:rsidRPr="00D85910">
        <w:rPr>
          <w:szCs w:val="28"/>
          <w:lang w:val="bg-BG"/>
        </w:rPr>
        <w:softHyphen/>
        <w:t>минаване</w:t>
      </w:r>
      <w:r>
        <w:rPr>
          <w:szCs w:val="28"/>
          <w:lang w:val="bg-BG"/>
        </w:rPr>
        <w:t xml:space="preserve"> през оградата на полски имот или градина, на което обикновено са поставени бодливи клони; прелез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Върви към стария орех, там има про</w:t>
      </w:r>
      <w:r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t>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про</w:t>
      </w:r>
      <w:r>
        <w:rPr>
          <w:b/>
          <w:szCs w:val="28"/>
          <w:lang w:val="bg-BG"/>
        </w:rPr>
        <w:t xml:space="preserve">сека </w:t>
      </w:r>
      <w:r>
        <w:rPr>
          <w:i/>
          <w:szCs w:val="28"/>
          <w:lang w:val="bg-BG"/>
        </w:rPr>
        <w:t>про</w:t>
      </w:r>
      <w:r>
        <w:rPr>
          <w:i/>
          <w:szCs w:val="28"/>
          <w:lang w:val="bg-BG"/>
        </w:rPr>
        <w:t>с</w:t>
      </w:r>
      <w:r w:rsidRPr="0064016A">
        <w:rPr>
          <w:i/>
          <w:szCs w:val="28"/>
        </w:rPr>
        <w:t xml:space="preserve">’ъкъ </w:t>
      </w:r>
      <w:r>
        <w:rPr>
          <w:szCs w:val="28"/>
          <w:lang w:val="bg-BG"/>
        </w:rPr>
        <w:t>Ивица, част от гората, където дърветата са изсечени.</w:t>
      </w:r>
    </w:p>
    <w:p w:rsidR="008B1F42" w:rsidRPr="00E6419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про</w:t>
      </w:r>
      <w:r>
        <w:rPr>
          <w:b/>
          <w:szCs w:val="28"/>
          <w:lang w:val="bg-BG"/>
        </w:rPr>
        <w:t xml:space="preserve">сеник </w:t>
      </w:r>
      <w:r>
        <w:rPr>
          <w:i/>
          <w:szCs w:val="28"/>
          <w:lang w:val="bg-BG"/>
        </w:rPr>
        <w:t>про</w:t>
      </w:r>
      <w:r>
        <w:rPr>
          <w:i/>
          <w:szCs w:val="28"/>
          <w:lang w:val="bg-BG"/>
        </w:rPr>
        <w:t>с</w:t>
      </w:r>
      <w:r w:rsidRPr="008F768A">
        <w:rPr>
          <w:i/>
          <w:szCs w:val="28"/>
        </w:rPr>
        <w:t xml:space="preserve">’ъник </w:t>
      </w:r>
      <w:r>
        <w:rPr>
          <w:szCs w:val="28"/>
          <w:lang w:val="bg-BG"/>
        </w:rPr>
        <w:t>Хляб от просо или от царевично брашно.</w:t>
      </w:r>
    </w:p>
    <w:p w:rsidR="008B1F42" w:rsidRPr="00440E4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протака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прутъка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>Портокал.</w:t>
      </w:r>
    </w:p>
    <w:p w:rsidR="008B1F42" w:rsidRDefault="008B1F42" w:rsidP="00566ACF">
      <w:pPr>
        <w:tabs>
          <w:tab w:val="left" w:pos="1440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протаф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прутъф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(рус. портфель, фр. po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rtefeuille от porter </w:t>
      </w:r>
      <w:r w:rsidRPr="00806C66">
        <w:rPr>
          <w:i/>
          <w:szCs w:val="28"/>
          <w:lang w:val="bg-BG"/>
        </w:rPr>
        <w:t>‘нося’</w:t>
      </w:r>
      <w:r w:rsidRPr="00D85910">
        <w:rPr>
          <w:szCs w:val="28"/>
          <w:lang w:val="bg-BG"/>
        </w:rPr>
        <w:t xml:space="preserve"> и feuille </w:t>
      </w:r>
      <w:r w:rsidRPr="00806C66">
        <w:rPr>
          <w:i/>
          <w:szCs w:val="28"/>
          <w:lang w:val="bg-BG"/>
        </w:rPr>
        <w:t>‘лист’</w:t>
      </w:r>
      <w:r w:rsidRPr="00D85910">
        <w:rPr>
          <w:szCs w:val="28"/>
          <w:lang w:val="bg-BG"/>
        </w:rPr>
        <w:t>) Портфейл – джобна кожена чантичка за пари и дребни книжа.</w:t>
      </w:r>
    </w:p>
    <w:p w:rsidR="008B1F42" w:rsidRPr="00466DE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про</w:t>
      </w:r>
      <w:r>
        <w:rPr>
          <w:b/>
          <w:szCs w:val="28"/>
          <w:lang w:val="bg-BG"/>
        </w:rPr>
        <w:t xml:space="preserve">твя се </w:t>
      </w:r>
      <w:r>
        <w:rPr>
          <w:i/>
          <w:szCs w:val="28"/>
          <w:lang w:val="bg-BG"/>
        </w:rPr>
        <w:t>про</w:t>
      </w:r>
      <w:r>
        <w:rPr>
          <w:i/>
          <w:szCs w:val="28"/>
          <w:lang w:val="bg-BG"/>
        </w:rPr>
        <w:t>тв</w:t>
      </w:r>
      <w:r w:rsidRPr="00B53A5E">
        <w:rPr>
          <w:i/>
          <w:szCs w:val="28"/>
        </w:rPr>
        <w:t xml:space="preserve">’ъ съ </w:t>
      </w:r>
      <w:r>
        <w:rPr>
          <w:szCs w:val="28"/>
          <w:lang w:val="bg-BG"/>
        </w:rPr>
        <w:t xml:space="preserve">Старая се, трудя се, угаждам на някого, престаравам се. </w:t>
      </w:r>
      <w:r>
        <w:rPr>
          <w:i/>
          <w:szCs w:val="28"/>
          <w:lang w:val="bg-BG"/>
        </w:rPr>
        <w:t>Не му се протвяй толкова.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Малка пор</w:t>
      </w:r>
      <w:r w:rsidRPr="00D85910">
        <w:rPr>
          <w:szCs w:val="28"/>
          <w:lang w:val="bg-BG"/>
        </w:rPr>
        <w:softHyphen/>
        <w:t xml:space="preserve">тичка от улицата към двора </w:t>
      </w:r>
      <w:r>
        <w:rPr>
          <w:szCs w:val="28"/>
          <w:lang w:val="bg-BG"/>
        </w:rPr>
        <w:t>или</w:t>
      </w:r>
      <w:r w:rsidRPr="00D85910">
        <w:rPr>
          <w:szCs w:val="28"/>
          <w:lang w:val="bg-BG"/>
        </w:rPr>
        <w:t xml:space="preserve"> между два съседни двора на селски къщи.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прощене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пруштине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Прошка при раздаване на храна на Задушница в памет на починалите. </w:t>
      </w:r>
      <w:r>
        <w:rPr>
          <w:i/>
          <w:szCs w:val="28"/>
          <w:lang w:val="bg-BG"/>
        </w:rPr>
        <w:t>Вземи за Донино прощене.</w:t>
      </w:r>
    </w:p>
    <w:p w:rsidR="008B1F42" w:rsidRPr="00C6521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прощъпу</w:t>
      </w:r>
      <w:r>
        <w:rPr>
          <w:b/>
          <w:szCs w:val="28"/>
          <w:lang w:val="bg-BG"/>
        </w:rPr>
        <w:t xml:space="preserve">лник </w:t>
      </w:r>
      <w:r>
        <w:rPr>
          <w:i/>
          <w:szCs w:val="28"/>
          <w:lang w:val="bg-BG"/>
        </w:rPr>
        <w:t>пруштъпу</w:t>
      </w:r>
      <w:r>
        <w:rPr>
          <w:i/>
          <w:szCs w:val="28"/>
          <w:lang w:val="bg-BG"/>
        </w:rPr>
        <w:t xml:space="preserve">лник </w:t>
      </w:r>
      <w:r>
        <w:rPr>
          <w:szCs w:val="28"/>
          <w:lang w:val="bg-BG"/>
        </w:rPr>
        <w:t>Прощъпалник – пита, която се меси, когато детето проходи.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пруст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прус</w:t>
      </w:r>
      <w:r w:rsidRPr="00D85910">
        <w:rPr>
          <w:szCs w:val="28"/>
          <w:lang w:val="bg-BG"/>
        </w:rPr>
        <w:t xml:space="preserve"> Антре, коридор без прозорци в селска къща.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пръжд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 се, да се пръж</w:t>
      </w:r>
      <w:r w:rsidRPr="00D85910">
        <w:rPr>
          <w:b/>
          <w:szCs w:val="28"/>
          <w:lang w:val="bg-BG"/>
        </w:rPr>
        <w:softHyphen/>
        <w:t>д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пръжд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 съ, дъ съ пръжд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Махам се, тръгвам си, заминавам.</w:t>
      </w:r>
    </w:p>
    <w:p w:rsidR="008B1F42" w:rsidRPr="00C013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пръ</w:t>
      </w:r>
      <w:r>
        <w:rPr>
          <w:b/>
          <w:szCs w:val="28"/>
          <w:lang w:val="bg-BG"/>
        </w:rPr>
        <w:t>квам се, да се пръ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пръ</w:t>
      </w:r>
      <w:r>
        <w:rPr>
          <w:i/>
          <w:szCs w:val="28"/>
          <w:lang w:val="bg-BG"/>
        </w:rPr>
        <w:t>квъм съ, дъ съ пръ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Раждам се, появявам се неочаквано. </w:t>
      </w:r>
      <w:r>
        <w:rPr>
          <w:i/>
          <w:szCs w:val="28"/>
          <w:lang w:val="bg-BG"/>
        </w:rPr>
        <w:t>Ти пък откъде се пръкна?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пръ</w:t>
      </w:r>
      <w:r>
        <w:rPr>
          <w:b/>
          <w:szCs w:val="28"/>
          <w:lang w:val="bg-BG"/>
        </w:rPr>
        <w:t xml:space="preserve">стен </w:t>
      </w:r>
      <w:r>
        <w:rPr>
          <w:i/>
          <w:szCs w:val="28"/>
          <w:lang w:val="bg-BG"/>
        </w:rPr>
        <w:t>пръ</w:t>
      </w:r>
      <w:r>
        <w:rPr>
          <w:i/>
          <w:szCs w:val="28"/>
          <w:lang w:val="bg-BG"/>
        </w:rPr>
        <w:t>ст</w:t>
      </w:r>
      <w:r w:rsidRPr="00A60B6F">
        <w:rPr>
          <w:i/>
          <w:szCs w:val="28"/>
        </w:rPr>
        <w:t>’ън</w:t>
      </w:r>
      <w:r>
        <w:rPr>
          <w:b/>
          <w:szCs w:val="28"/>
          <w:lang w:val="bg-BG"/>
        </w:rPr>
        <w:t xml:space="preserve"> </w:t>
      </w:r>
      <w:r w:rsidRPr="00E6543F">
        <w:rPr>
          <w:szCs w:val="28"/>
          <w:lang w:val="bg-BG"/>
        </w:rPr>
        <w:t>Глинен</w:t>
      </w:r>
      <w:r>
        <w:rPr>
          <w:szCs w:val="28"/>
          <w:lang w:val="bg-BG"/>
        </w:rPr>
        <w:t>, керамичен</w:t>
      </w:r>
      <w:r w:rsidRPr="00E6543F">
        <w:rPr>
          <w:szCs w:val="28"/>
          <w:lang w:val="bg-BG"/>
        </w:rPr>
        <w:t>.</w:t>
      </w:r>
      <w:r>
        <w:rPr>
          <w:i/>
          <w:szCs w:val="28"/>
          <w:lang w:val="bg-BG"/>
        </w:rPr>
        <w:t xml:space="preserve"> </w:t>
      </w:r>
      <w:r w:rsidRPr="008D3B1A">
        <w:rPr>
          <w:i/>
          <w:szCs w:val="28"/>
          <w:lang w:val="bg-BG"/>
        </w:rPr>
        <w:t>Пръстена паница.</w:t>
      </w:r>
    </w:p>
    <w:p w:rsidR="008B1F42" w:rsidRPr="00BC25D4" w:rsidRDefault="008B1F42" w:rsidP="001D2ECA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п</w:t>
      </w:r>
      <w:r w:rsidRPr="001D2ECA">
        <w:rPr>
          <w:b/>
          <w:szCs w:val="28"/>
        </w:rPr>
        <w:t xml:space="preserve">ърт </w:t>
      </w:r>
      <w:r>
        <w:rPr>
          <w:i/>
          <w:szCs w:val="28"/>
          <w:lang w:val="bg-BG"/>
        </w:rPr>
        <w:t xml:space="preserve">пърт </w:t>
      </w:r>
      <w:r>
        <w:rPr>
          <w:szCs w:val="28"/>
          <w:lang w:val="bg-BG"/>
        </w:rPr>
        <w:t>Прът – отсечено дълго и тънко дърво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Рокля </w:t>
      </w:r>
      <w:r w:rsidRPr="00BC25D4">
        <w:rPr>
          <w:i/>
          <w:szCs w:val="28"/>
        </w:rPr>
        <w:t>*</w:t>
      </w:r>
      <w:r w:rsidRPr="00D85910">
        <w:rPr>
          <w:i/>
          <w:szCs w:val="28"/>
          <w:lang w:val="bg-BG"/>
        </w:rPr>
        <w:t>на пър</w:t>
      </w:r>
      <w:r w:rsidRPr="00D85910">
        <w:rPr>
          <w:i/>
          <w:szCs w:val="28"/>
          <w:lang w:val="bg-BG"/>
        </w:rPr>
        <w:softHyphen/>
        <w:t>ти.</w:t>
      </w:r>
      <w:r w:rsidRPr="00BC25D4">
        <w:rPr>
          <w:i/>
          <w:szCs w:val="28"/>
        </w:rPr>
        <w:t xml:space="preserve"> </w:t>
      </w:r>
      <w:r w:rsidRPr="00BC25D4">
        <w:rPr>
          <w:szCs w:val="28"/>
        </w:rPr>
        <w:t>Рокля на ра</w:t>
      </w:r>
      <w:r>
        <w:rPr>
          <w:szCs w:val="28"/>
          <w:lang w:val="bg-BG"/>
        </w:rPr>
        <w:t>й</w:t>
      </w:r>
      <w:r w:rsidRPr="00BC25D4">
        <w:rPr>
          <w:szCs w:val="28"/>
        </w:rPr>
        <w:t>ета.</w:t>
      </w:r>
      <w:r>
        <w:rPr>
          <w:i/>
          <w:szCs w:val="28"/>
          <w:lang w:val="bg-BG"/>
        </w:rPr>
        <w:t xml:space="preserve"> </w:t>
      </w:r>
      <w:r w:rsidRPr="00BC25D4">
        <w:rPr>
          <w:i/>
          <w:szCs w:val="28"/>
        </w:rPr>
        <w:t>*Удари и</w:t>
      </w:r>
      <w:r w:rsidRPr="00BC25D4">
        <w:rPr>
          <w:i/>
          <w:szCs w:val="28"/>
          <w:lang w:val="en-US"/>
        </w:rPr>
        <w:t></w:t>
      </w:r>
      <w:r w:rsidRPr="00BC25D4">
        <w:rPr>
          <w:i/>
          <w:szCs w:val="28"/>
          <w:lang w:val="bg-BG"/>
        </w:rPr>
        <w:t xml:space="preserve"> пърта.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Изгони я, раздели се с нея.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пръ</w:t>
      </w:r>
      <w:r>
        <w:rPr>
          <w:b/>
          <w:szCs w:val="28"/>
          <w:lang w:val="bg-BG"/>
        </w:rPr>
        <w:t>хна, да напръ</w:t>
      </w:r>
      <w:r>
        <w:rPr>
          <w:b/>
          <w:szCs w:val="28"/>
          <w:lang w:val="bg-BG"/>
        </w:rPr>
        <w:t xml:space="preserve">хна </w:t>
      </w:r>
      <w:r>
        <w:rPr>
          <w:i/>
          <w:szCs w:val="28"/>
          <w:lang w:val="bg-BG"/>
        </w:rPr>
        <w:t>пръ</w:t>
      </w:r>
      <w:r>
        <w:rPr>
          <w:i/>
          <w:szCs w:val="28"/>
          <w:lang w:val="bg-BG"/>
        </w:rPr>
        <w:t>хнъ, дъ нъпръ</w:t>
      </w:r>
      <w:r>
        <w:rPr>
          <w:i/>
          <w:szCs w:val="28"/>
          <w:lang w:val="bg-BG"/>
        </w:rPr>
        <w:t></w:t>
      </w:r>
      <w:r w:rsidRPr="00255D26">
        <w:rPr>
          <w:i/>
          <w:szCs w:val="28"/>
          <w:lang w:val="bg-BG"/>
        </w:rPr>
        <w:t>хнъ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Суша на силно слънце. </w:t>
      </w:r>
      <w:r>
        <w:rPr>
          <w:i/>
          <w:szCs w:val="28"/>
          <w:lang w:val="bg-BG"/>
        </w:rPr>
        <w:t>Бобът е напръхнал, трябва да се очушка.</w:t>
      </w:r>
      <w:r>
        <w:rPr>
          <w:b/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пръч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пръч</w:t>
      </w:r>
      <w:r w:rsidRPr="00D85910">
        <w:rPr>
          <w:szCs w:val="28"/>
          <w:lang w:val="bg-BG"/>
        </w:rPr>
        <w:t xml:space="preserve"> Козел.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пряк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пряк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пр’ък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пр’ък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1. Пресичам път, улица. 2. Минавам напряко</w:t>
      </w:r>
      <w:r>
        <w:rPr>
          <w:szCs w:val="28"/>
          <w:lang w:val="bg-BG"/>
        </w:rPr>
        <w:t>, по най-краткия път.</w:t>
      </w:r>
    </w:p>
    <w:p w:rsidR="008B1F42" w:rsidRPr="0029739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пря</w:t>
      </w:r>
      <w:r>
        <w:rPr>
          <w:b/>
          <w:szCs w:val="28"/>
          <w:lang w:val="bg-BG"/>
        </w:rPr>
        <w:t xml:space="preserve">сол </w:t>
      </w:r>
      <w:r>
        <w:rPr>
          <w:i/>
          <w:szCs w:val="28"/>
          <w:lang w:val="bg-BG"/>
        </w:rPr>
        <w:t>пр</w:t>
      </w:r>
      <w:r w:rsidRPr="0029739C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сул </w:t>
      </w:r>
      <w:r>
        <w:rPr>
          <w:szCs w:val="28"/>
          <w:lang w:val="bg-BG"/>
        </w:rPr>
        <w:t xml:space="preserve">Саламура – солена вода за съхранение на сирене или за туршия. </w:t>
      </w:r>
    </w:p>
    <w:p w:rsidR="008B1F42" w:rsidRPr="00CD5BD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пря</w:t>
      </w:r>
      <w:r>
        <w:rPr>
          <w:b/>
          <w:szCs w:val="28"/>
          <w:lang w:val="bg-BG"/>
        </w:rPr>
        <w:t xml:space="preserve">сълпа </w:t>
      </w:r>
      <w:r>
        <w:rPr>
          <w:i/>
          <w:szCs w:val="28"/>
          <w:lang w:val="bg-BG"/>
        </w:rPr>
        <w:t>пр</w:t>
      </w:r>
      <w:r w:rsidRPr="00B27E82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сълпъ </w:t>
      </w:r>
      <w:r>
        <w:rPr>
          <w:szCs w:val="28"/>
          <w:lang w:val="bg-BG"/>
        </w:rPr>
        <w:t xml:space="preserve">В топонимията: седловина между два хълма. </w:t>
      </w:r>
      <w:r>
        <w:rPr>
          <w:i/>
          <w:szCs w:val="28"/>
          <w:lang w:val="bg-BG"/>
        </w:rPr>
        <w:t>Прясълпа.</w:t>
      </w:r>
    </w:p>
    <w:p w:rsidR="008B1F42" w:rsidRPr="00CD0E9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пуй-пуй-пуй </w:t>
      </w:r>
      <w:r>
        <w:rPr>
          <w:i/>
          <w:szCs w:val="28"/>
          <w:lang w:val="bg-BG"/>
        </w:rPr>
        <w:t xml:space="preserve">пуй-пуй-пуй </w:t>
      </w:r>
      <w:r>
        <w:rPr>
          <w:szCs w:val="28"/>
          <w:lang w:val="bg-BG"/>
        </w:rPr>
        <w:t>Межд. за викане на пуйките.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кал </w:t>
      </w:r>
      <w:r w:rsidRPr="00D85910"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къл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>Бухал</w:t>
      </w:r>
      <w:r>
        <w:rPr>
          <w:szCs w:val="28"/>
          <w:lang w:val="bg-BG"/>
        </w:rPr>
        <w:t xml:space="preserve">. 2. Саможив човек. </w:t>
      </w:r>
      <w:r w:rsidRPr="00D85910">
        <w:rPr>
          <w:i/>
          <w:szCs w:val="28"/>
          <w:lang w:val="bg-BG"/>
        </w:rPr>
        <w:t xml:space="preserve">Болният май ще </w:t>
      </w:r>
      <w:r w:rsidRPr="00302B16">
        <w:rPr>
          <w:i/>
          <w:szCs w:val="28"/>
        </w:rPr>
        <w:t>*</w:t>
      </w:r>
      <w:r w:rsidRPr="00D85910">
        <w:rPr>
          <w:i/>
          <w:szCs w:val="28"/>
          <w:lang w:val="bg-BG"/>
        </w:rPr>
        <w:t xml:space="preserve">убие пукала. </w:t>
      </w:r>
      <w:r w:rsidRPr="00D85910">
        <w:rPr>
          <w:szCs w:val="28"/>
          <w:lang w:val="bg-BG"/>
        </w:rPr>
        <w:t xml:space="preserve">Болният май ще </w:t>
      </w:r>
      <w:r w:rsidRPr="002847B4">
        <w:rPr>
          <w:szCs w:val="28"/>
        </w:rPr>
        <w:t>умре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пука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пука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>Специален съд с дълга дръжка за пукане на пуканки на открит огън в огнището.</w:t>
      </w:r>
    </w:p>
    <w:p w:rsidR="008B1F42" w:rsidRPr="00CD5BD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 xml:space="preserve">кница </w:t>
      </w:r>
      <w:r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 xml:space="preserve">кницъ </w:t>
      </w:r>
      <w:r>
        <w:rPr>
          <w:szCs w:val="28"/>
          <w:lang w:val="bg-BG"/>
        </w:rPr>
        <w:t xml:space="preserve">Ядене и пиене. </w:t>
      </w:r>
      <w:r>
        <w:rPr>
          <w:i/>
          <w:szCs w:val="28"/>
          <w:lang w:val="bg-BG"/>
        </w:rPr>
        <w:t>Има ли нещо за пукница?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 се, да се 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ля </w:t>
      </w:r>
      <w:r w:rsidRPr="00D85910"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л’ъ съ, дъ съ 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л’ъ </w:t>
      </w:r>
      <w:r w:rsidRPr="00D85910">
        <w:rPr>
          <w:szCs w:val="28"/>
          <w:lang w:val="bg-BG"/>
        </w:rPr>
        <w:t>Разтварям широко очи; ококорвам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пунги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пунги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Кожена кесия за пари, тютюн или за огниво, прахан и кремък.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 xml:space="preserve">нда </w:t>
      </w:r>
      <w:r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 xml:space="preserve">ндъ </w:t>
      </w:r>
      <w:r>
        <w:rPr>
          <w:szCs w:val="28"/>
          <w:lang w:val="bg-BG"/>
        </w:rPr>
        <w:t>1. Женски полов орган. 2. Глупачка, загубена жена.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 xml:space="preserve">ндю </w:t>
      </w:r>
      <w:r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>нд</w:t>
      </w:r>
      <w:r w:rsidRPr="00302B16">
        <w:rPr>
          <w:i/>
          <w:szCs w:val="28"/>
          <w:lang w:val="bg-BG"/>
        </w:rPr>
        <w:t xml:space="preserve">’у </w:t>
      </w:r>
      <w:r>
        <w:rPr>
          <w:szCs w:val="28"/>
          <w:lang w:val="bg-BG"/>
        </w:rPr>
        <w:t>Мълчалив, свит човек; глупак, мухльо.</w:t>
      </w:r>
    </w:p>
    <w:p w:rsidR="008B1F42" w:rsidRPr="0086743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пусто</w:t>
      </w:r>
      <w:r>
        <w:rPr>
          <w:b/>
          <w:szCs w:val="28"/>
          <w:lang w:val="bg-BG"/>
        </w:rPr>
        <w:t xml:space="preserve">свам </w:t>
      </w:r>
      <w:r>
        <w:rPr>
          <w:i/>
          <w:szCs w:val="28"/>
          <w:lang w:val="bg-BG"/>
        </w:rPr>
        <w:t>пусто</w:t>
      </w:r>
      <w:r>
        <w:rPr>
          <w:i/>
          <w:szCs w:val="28"/>
          <w:lang w:val="bg-BG"/>
        </w:rPr>
        <w:t xml:space="preserve">свъм </w:t>
      </w:r>
      <w:r>
        <w:rPr>
          <w:szCs w:val="28"/>
          <w:lang w:val="bg-BG"/>
        </w:rPr>
        <w:t xml:space="preserve">Кълна, проклинам. </w:t>
      </w:r>
      <w:r>
        <w:rPr>
          <w:i/>
          <w:szCs w:val="28"/>
          <w:lang w:val="bg-BG"/>
        </w:rPr>
        <w:t>Стига си пустосвала.</w:t>
      </w:r>
    </w:p>
    <w:p w:rsidR="008B1F42" w:rsidRPr="00155C6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>хам, да опу</w:t>
      </w:r>
      <w:r>
        <w:rPr>
          <w:b/>
          <w:szCs w:val="28"/>
          <w:lang w:val="bg-BG"/>
        </w:rPr>
        <w:t xml:space="preserve">хам </w:t>
      </w:r>
      <w:r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>ъм, дъ упу</w:t>
      </w:r>
      <w:r>
        <w:rPr>
          <w:i/>
          <w:szCs w:val="28"/>
          <w:lang w:val="bg-BG"/>
        </w:rPr>
        <w:t xml:space="preserve">ъм </w:t>
      </w:r>
      <w:r>
        <w:rPr>
          <w:szCs w:val="28"/>
          <w:lang w:val="bg-BG"/>
        </w:rPr>
        <w:t>Удрям, бия, пердаша.</w:t>
      </w:r>
    </w:p>
    <w:p w:rsidR="008B1F42" w:rsidRPr="00E7343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пуши</w:t>
      </w:r>
      <w:r>
        <w:rPr>
          <w:b/>
          <w:szCs w:val="28"/>
          <w:lang w:val="bg-BG"/>
        </w:rPr>
        <w:t xml:space="preserve">лка </w:t>
      </w:r>
      <w:r>
        <w:rPr>
          <w:i/>
          <w:szCs w:val="28"/>
          <w:lang w:val="bg-BG"/>
        </w:rPr>
        <w:t>пуши</w:t>
      </w:r>
      <w:r>
        <w:rPr>
          <w:i/>
          <w:szCs w:val="28"/>
          <w:lang w:val="bg-BG"/>
        </w:rPr>
        <w:t xml:space="preserve">лкъ </w:t>
      </w:r>
      <w:r>
        <w:rPr>
          <w:szCs w:val="28"/>
          <w:lang w:val="bg-BG"/>
        </w:rPr>
        <w:t>1. Дим, пушек. 2. Прах, прахоляк. *</w:t>
      </w:r>
      <w:r>
        <w:rPr>
          <w:i/>
          <w:szCs w:val="28"/>
          <w:lang w:val="bg-BG"/>
        </w:rPr>
        <w:t xml:space="preserve">Вдигам пушилката. </w:t>
      </w:r>
      <w:r>
        <w:rPr>
          <w:szCs w:val="28"/>
          <w:lang w:val="bg-BG"/>
        </w:rPr>
        <w:t>Викам, карам се, крещя.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пущ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пушт</w:t>
      </w:r>
      <w:r w:rsidRPr="00D85910">
        <w:rPr>
          <w:szCs w:val="28"/>
          <w:lang w:val="bg-BG"/>
        </w:rPr>
        <w:t xml:space="preserve"> (тур. puşt) Долен мъж, развратник.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штинъ</w:t>
      </w:r>
      <w:r w:rsidRPr="00D85910">
        <w:rPr>
          <w:szCs w:val="28"/>
          <w:lang w:val="bg-BG"/>
        </w:rPr>
        <w:t xml:space="preserve"> (тур. puşt) Нещо не</w:t>
      </w:r>
      <w:r w:rsidRPr="00D85910">
        <w:rPr>
          <w:szCs w:val="28"/>
          <w:lang w:val="bg-BG"/>
        </w:rPr>
        <w:softHyphen/>
        <w:t>годно, лошо</w:t>
      </w:r>
      <w:r>
        <w:rPr>
          <w:szCs w:val="28"/>
          <w:lang w:val="bg-BG"/>
        </w:rPr>
        <w:t>, омразно, досадно</w:t>
      </w:r>
      <w:r w:rsidRPr="00D85910">
        <w:rPr>
          <w:szCs w:val="28"/>
          <w:lang w:val="bg-BG"/>
        </w:rPr>
        <w:t>.</w:t>
      </w:r>
    </w:p>
    <w:p w:rsidR="008B1F42" w:rsidRPr="00302B16" w:rsidRDefault="008B1F42" w:rsidP="00AB10AB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пъ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пъ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 xml:space="preserve">Пъхам. </w:t>
      </w:r>
      <w:r>
        <w:rPr>
          <w:i/>
          <w:szCs w:val="28"/>
          <w:lang w:val="bg-BG"/>
        </w:rPr>
        <w:t>Пъвам ключа в дупката.</w:t>
      </w:r>
    </w:p>
    <w:p w:rsidR="008B1F42" w:rsidRPr="00FB05F3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пъд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Пазач на полски имоти.</w:t>
      </w:r>
      <w:r>
        <w:rPr>
          <w:szCs w:val="28"/>
          <w:lang w:val="bg-BG"/>
        </w:rPr>
        <w:t xml:space="preserve"> *</w:t>
      </w:r>
      <w:r>
        <w:rPr>
          <w:i/>
          <w:szCs w:val="28"/>
          <w:lang w:val="bg-BG"/>
        </w:rPr>
        <w:t xml:space="preserve">Царят дава, пъдарят не дава. </w:t>
      </w:r>
      <w:r>
        <w:rPr>
          <w:szCs w:val="28"/>
          <w:lang w:val="bg-BG"/>
        </w:rPr>
        <w:t>Големият началник разрешава, но малкият началник не позволява.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пъд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рницъ</w:t>
      </w:r>
      <w:r w:rsidRPr="00D85910">
        <w:rPr>
          <w:szCs w:val="28"/>
          <w:lang w:val="bg-BG"/>
        </w:rPr>
        <w:t xml:space="preserve"> Колиба за пъдаря </w:t>
      </w:r>
      <w:r w:rsidRPr="00E73432">
        <w:rPr>
          <w:i/>
          <w:szCs w:val="28"/>
        </w:rPr>
        <w:t>‘</w:t>
      </w:r>
      <w:r w:rsidRPr="00E73432">
        <w:rPr>
          <w:i/>
          <w:szCs w:val="28"/>
          <w:lang w:val="bg-BG"/>
        </w:rPr>
        <w:t>полски пазач</w:t>
      </w:r>
      <w:r w:rsidRPr="00E73432">
        <w:rPr>
          <w:i/>
          <w:szCs w:val="28"/>
        </w:rPr>
        <w:t>’</w:t>
      </w:r>
      <w:r w:rsidRPr="00E73432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дя, да изп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д’ъ, дъ исп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д’ъ</w:t>
      </w:r>
      <w:r w:rsidRPr="00D85910">
        <w:rPr>
          <w:szCs w:val="28"/>
          <w:lang w:val="bg-BG"/>
        </w:rPr>
        <w:t xml:space="preserve"> Гоня, изгонвам, изкарвам навън, на улицата. </w:t>
      </w:r>
      <w:r w:rsidRPr="00D85910">
        <w:rPr>
          <w:i/>
          <w:szCs w:val="28"/>
          <w:lang w:val="bg-BG"/>
        </w:rPr>
        <w:t>Като чуеш свирката, изпъди овцете на пътя.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здерка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зд’ъркъ </w:t>
      </w:r>
      <w:r w:rsidRPr="00D85910">
        <w:rPr>
          <w:szCs w:val="28"/>
          <w:lang w:val="bg-BG"/>
        </w:rPr>
        <w:t>Стъбл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 xml:space="preserve"> от коноп след отделянето </w:t>
      </w:r>
      <w:r>
        <w:rPr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влакната.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зльо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зл’у</w:t>
      </w:r>
      <w:r w:rsidRPr="00D85910">
        <w:rPr>
          <w:szCs w:val="28"/>
          <w:lang w:val="bg-BG"/>
        </w:rPr>
        <w:t xml:space="preserve"> Страхливец.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злъ</w:t>
      </w:r>
      <w:r w:rsidRPr="00D85910">
        <w:rPr>
          <w:szCs w:val="28"/>
          <w:lang w:val="bg-BG"/>
        </w:rPr>
        <w:t xml:space="preserve"> Страхливка.</w:t>
      </w:r>
    </w:p>
    <w:p w:rsidR="008B1F42" w:rsidRPr="00D7784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пъй </w:t>
      </w:r>
      <w:r>
        <w:rPr>
          <w:i/>
          <w:szCs w:val="28"/>
          <w:lang w:val="bg-BG"/>
        </w:rPr>
        <w:t xml:space="preserve">пъй </w:t>
      </w:r>
      <w:r>
        <w:rPr>
          <w:szCs w:val="28"/>
          <w:lang w:val="bg-BG"/>
        </w:rPr>
        <w:t>Межд. за изразяване на учудване, съжаление.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пъ</w:t>
      </w:r>
      <w:r>
        <w:rPr>
          <w:b/>
          <w:szCs w:val="28"/>
          <w:lang w:val="bg-BG"/>
        </w:rPr>
        <w:t xml:space="preserve">къл </w:t>
      </w:r>
      <w:r>
        <w:rPr>
          <w:i/>
          <w:szCs w:val="28"/>
          <w:lang w:val="bg-BG"/>
        </w:rPr>
        <w:t>пъ</w:t>
      </w:r>
      <w:r>
        <w:rPr>
          <w:i/>
          <w:szCs w:val="28"/>
          <w:lang w:val="bg-BG"/>
        </w:rPr>
        <w:t xml:space="preserve">къл </w:t>
      </w:r>
      <w:r w:rsidRPr="00836776">
        <w:rPr>
          <w:szCs w:val="28"/>
          <w:lang w:val="bg-BG"/>
        </w:rPr>
        <w:t>Ад.</w:t>
      </w:r>
    </w:p>
    <w:p w:rsidR="008B1F42" w:rsidRPr="00D676E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пъ</w:t>
      </w:r>
      <w:r>
        <w:rPr>
          <w:b/>
          <w:szCs w:val="28"/>
          <w:lang w:val="bg-BG"/>
        </w:rPr>
        <w:t>на се, да се спъ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пъ</w:t>
      </w:r>
      <w:r>
        <w:rPr>
          <w:i/>
          <w:szCs w:val="28"/>
          <w:lang w:val="bg-BG"/>
        </w:rPr>
        <w:t>нъ съ, дъ съ спъ</w:t>
      </w:r>
      <w:r>
        <w:rPr>
          <w:i/>
          <w:szCs w:val="28"/>
          <w:lang w:val="bg-BG"/>
        </w:rPr>
        <w:t>нъ</w:t>
      </w:r>
      <w:r>
        <w:rPr>
          <w:szCs w:val="28"/>
          <w:lang w:val="bg-BG"/>
        </w:rPr>
        <w:t xml:space="preserve"> Спъвам се, препъвам се.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първ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Най-силната ракия, първата, която изтича от казана.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рленка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рл’ънкъ</w:t>
      </w:r>
      <w:r w:rsidRPr="00D85910">
        <w:rPr>
          <w:szCs w:val="28"/>
          <w:lang w:val="bg-BG"/>
        </w:rPr>
        <w:t xml:space="preserve"> Прясна пита от тестото за хляб, която се пече на тънък слой направо върху жарта в пещта.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рпав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рпъф</w:t>
      </w:r>
      <w:r w:rsidRPr="00D85910">
        <w:rPr>
          <w:szCs w:val="28"/>
          <w:lang w:val="bg-BG"/>
        </w:rPr>
        <w:t xml:space="preserve"> Дрипав.</w:t>
      </w:r>
      <w:r>
        <w:rPr>
          <w:szCs w:val="28"/>
          <w:lang w:val="bg-BG"/>
        </w:rPr>
        <w:t xml:space="preserve"> *</w:t>
      </w:r>
      <w:r>
        <w:rPr>
          <w:i/>
          <w:szCs w:val="28"/>
          <w:lang w:val="bg-BG"/>
        </w:rPr>
        <w:t>Пърпава циганка пред царя стои.</w:t>
      </w:r>
      <w:r>
        <w:rPr>
          <w:szCs w:val="28"/>
          <w:lang w:val="bg-BG"/>
        </w:rPr>
        <w:t xml:space="preserve"> </w:t>
      </w:r>
      <w:r w:rsidRPr="005229C2">
        <w:rPr>
          <w:szCs w:val="28"/>
        </w:rPr>
        <w:t>(</w:t>
      </w:r>
      <w:r>
        <w:rPr>
          <w:szCs w:val="28"/>
          <w:lang w:val="bg-BG"/>
        </w:rPr>
        <w:t>Гатанка</w:t>
      </w:r>
      <w:r w:rsidRPr="005229C2">
        <w:rPr>
          <w:szCs w:val="28"/>
        </w:rPr>
        <w:t>)</w:t>
      </w:r>
      <w:r>
        <w:rPr>
          <w:szCs w:val="28"/>
          <w:lang w:val="bg-BG"/>
        </w:rPr>
        <w:t>.</w:t>
      </w:r>
      <w:r w:rsidRPr="005229C2">
        <w:rPr>
          <w:szCs w:val="28"/>
        </w:rPr>
        <w:t xml:space="preserve"> </w:t>
      </w:r>
      <w:r>
        <w:rPr>
          <w:szCs w:val="28"/>
          <w:lang w:val="bg-BG"/>
        </w:rPr>
        <w:t>Баница.</w:t>
      </w:r>
    </w:p>
    <w:p w:rsidR="008B1F42" w:rsidRPr="0084348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пъ</w:t>
      </w:r>
      <w:r>
        <w:rPr>
          <w:b/>
          <w:szCs w:val="28"/>
          <w:lang w:val="bg-BG"/>
        </w:rPr>
        <w:t xml:space="preserve">ртина </w:t>
      </w:r>
      <w:r>
        <w:rPr>
          <w:i/>
          <w:szCs w:val="28"/>
          <w:lang w:val="bg-BG"/>
        </w:rPr>
        <w:t>пърти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 xml:space="preserve">Пътека в снега. </w:t>
      </w:r>
    </w:p>
    <w:p w:rsidR="008B1F42" w:rsidRPr="00E965D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пърху</w:t>
      </w:r>
      <w:r>
        <w:rPr>
          <w:b/>
          <w:szCs w:val="28"/>
          <w:lang w:val="bg-BG"/>
        </w:rPr>
        <w:t xml:space="preserve">тка </w:t>
      </w:r>
      <w:r>
        <w:rPr>
          <w:i/>
          <w:szCs w:val="28"/>
          <w:lang w:val="bg-BG"/>
        </w:rPr>
        <w:t>пърху</w:t>
      </w:r>
      <w:r>
        <w:rPr>
          <w:i/>
          <w:szCs w:val="28"/>
          <w:lang w:val="bg-BG"/>
        </w:rPr>
        <w:t xml:space="preserve">ткъ </w:t>
      </w:r>
      <w:r w:rsidRPr="00D85910">
        <w:rPr>
          <w:szCs w:val="28"/>
          <w:lang w:val="bg-BG"/>
        </w:rPr>
        <w:t>Бяла кълбовидна гъба, раз</w:t>
      </w:r>
      <w:r w:rsidRPr="00D85910">
        <w:rPr>
          <w:szCs w:val="28"/>
          <w:lang w:val="bg-BG"/>
        </w:rPr>
        <w:softHyphen/>
        <w:t>пространена по пасища и ливади, чиито млади тела са подходящи за паниране и пържене, а старите се разрушават, като разпространяват кафяв споров прах</w:t>
      </w:r>
      <w:r>
        <w:rPr>
          <w:szCs w:val="28"/>
          <w:lang w:val="bg-BG"/>
        </w:rPr>
        <w:t>; праханка.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рцам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рцъм</w:t>
      </w:r>
      <w:r w:rsidRPr="00D85910">
        <w:rPr>
          <w:szCs w:val="28"/>
          <w:lang w:val="bg-BG"/>
        </w:rPr>
        <w:t xml:space="preserve"> За петел: оплодявам кокошките. </w:t>
      </w:r>
      <w:r w:rsidRPr="00D85910">
        <w:rPr>
          <w:i/>
          <w:szCs w:val="28"/>
          <w:lang w:val="bg-BG"/>
        </w:rPr>
        <w:t>Петелът пърца кокошките.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рчъ</w:t>
      </w:r>
      <w:r w:rsidRPr="00D85910">
        <w:rPr>
          <w:szCs w:val="28"/>
          <w:lang w:val="bg-BG"/>
        </w:rPr>
        <w:t xml:space="preserve"> За </w:t>
      </w:r>
      <w:r>
        <w:rPr>
          <w:szCs w:val="28"/>
          <w:lang w:val="bg-BG"/>
        </w:rPr>
        <w:t>пръч</w:t>
      </w:r>
      <w:r w:rsidRPr="00D85910">
        <w:rPr>
          <w:szCs w:val="28"/>
          <w:lang w:val="bg-BG"/>
        </w:rPr>
        <w:t xml:space="preserve"> </w:t>
      </w:r>
      <w:r w:rsidRPr="00EC4C64">
        <w:rPr>
          <w:i/>
          <w:szCs w:val="28"/>
          <w:lang w:val="bg-BG"/>
        </w:rPr>
        <w:t xml:space="preserve">‘козел’: </w:t>
      </w:r>
      <w:r w:rsidRPr="00D85910">
        <w:rPr>
          <w:szCs w:val="28"/>
          <w:lang w:val="bg-BG"/>
        </w:rPr>
        <w:t xml:space="preserve">заплождам козите. </w:t>
      </w:r>
      <w:r w:rsidRPr="00D85910">
        <w:rPr>
          <w:i/>
          <w:szCs w:val="28"/>
          <w:lang w:val="bg-BG"/>
        </w:rPr>
        <w:t>Пърчът пърчи козата.</w:t>
      </w:r>
    </w:p>
    <w:p w:rsidR="008B1F42" w:rsidRPr="00B06438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пъ</w:t>
      </w:r>
      <w:r>
        <w:rPr>
          <w:b/>
          <w:szCs w:val="28"/>
          <w:lang w:val="bg-BG"/>
        </w:rPr>
        <w:t xml:space="preserve">тика </w:t>
      </w:r>
      <w:r>
        <w:rPr>
          <w:i/>
          <w:szCs w:val="28"/>
          <w:lang w:val="bg-BG"/>
        </w:rPr>
        <w:t>пъ</w:t>
      </w:r>
      <w:r>
        <w:rPr>
          <w:i/>
          <w:szCs w:val="28"/>
          <w:lang w:val="bg-BG"/>
        </w:rPr>
        <w:t xml:space="preserve">тикъ </w:t>
      </w:r>
      <w:r>
        <w:rPr>
          <w:szCs w:val="28"/>
          <w:lang w:val="bg-BG"/>
        </w:rPr>
        <w:t xml:space="preserve">Пътека. </w:t>
      </w:r>
      <w:r>
        <w:rPr>
          <w:i/>
          <w:szCs w:val="28"/>
          <w:lang w:val="bg-BG"/>
        </w:rPr>
        <w:t>Върви все из пътиката и ще стигнеш.</w:t>
      </w:r>
    </w:p>
    <w:p w:rsidR="008B1F42" w:rsidRPr="001475C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пъ</w:t>
      </w:r>
      <w:r>
        <w:rPr>
          <w:b/>
          <w:szCs w:val="28"/>
          <w:lang w:val="bg-BG"/>
        </w:rPr>
        <w:t>ча се, да се изпъ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пъ</w:t>
      </w:r>
      <w:r>
        <w:rPr>
          <w:i/>
          <w:szCs w:val="28"/>
          <w:lang w:val="bg-BG"/>
        </w:rPr>
        <w:t>чъ съ, дъ съ испъ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Надувам се, перча се, гордея се. *</w:t>
      </w:r>
      <w:r>
        <w:rPr>
          <w:i/>
          <w:szCs w:val="28"/>
          <w:lang w:val="bg-BG"/>
        </w:rPr>
        <w:t xml:space="preserve">Който се мъчи, той ще се пъчи. </w:t>
      </w:r>
      <w:r>
        <w:rPr>
          <w:szCs w:val="28"/>
          <w:lang w:val="bg-BG"/>
        </w:rPr>
        <w:t>Успех се постига с много труд.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Р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равенту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х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в’ънтух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Raventuch от нид. ravendock) Вид плътна памучна материя.</w:t>
      </w:r>
    </w:p>
    <w:p w:rsidR="008B1F42" w:rsidRPr="00DA1246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равни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ръвни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шти </w:t>
      </w:r>
      <w:r w:rsidRPr="00D85910">
        <w:rPr>
          <w:szCs w:val="28"/>
          <w:lang w:val="bg-BG"/>
        </w:rPr>
        <w:t>В топонимията: равна местност, равнина.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Равнището.</w:t>
      </w:r>
    </w:p>
    <w:p w:rsidR="008B1F42" w:rsidRPr="00184F6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разби</w:t>
      </w:r>
      <w:r>
        <w:rPr>
          <w:b/>
          <w:szCs w:val="28"/>
          <w:lang w:val="bg-BG"/>
        </w:rPr>
        <w:t>чквам, да разби</w:t>
      </w:r>
      <w:r>
        <w:rPr>
          <w:b/>
          <w:szCs w:val="28"/>
          <w:lang w:val="bg-BG"/>
        </w:rPr>
        <w:t xml:space="preserve">чкам </w:t>
      </w:r>
      <w:r>
        <w:rPr>
          <w:i/>
          <w:szCs w:val="28"/>
          <w:lang w:val="bg-BG"/>
        </w:rPr>
        <w:t>ръзби</w:t>
      </w:r>
      <w:r>
        <w:rPr>
          <w:i/>
          <w:szCs w:val="28"/>
          <w:lang w:val="bg-BG"/>
        </w:rPr>
        <w:t>чквъм, дъ ръзби</w:t>
      </w:r>
      <w:r>
        <w:rPr>
          <w:i/>
          <w:szCs w:val="28"/>
          <w:lang w:val="bg-BG"/>
        </w:rPr>
        <w:t xml:space="preserve">чкъм </w:t>
      </w:r>
      <w:r>
        <w:rPr>
          <w:szCs w:val="28"/>
          <w:lang w:val="bg-BG"/>
        </w:rPr>
        <w:t>Разхвърлям, разбутвам.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згеле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зг’ъл’ъ</w:t>
      </w:r>
      <w:r w:rsidRPr="00D85910">
        <w:rPr>
          <w:szCs w:val="28"/>
          <w:lang w:val="bg-BG"/>
        </w:rPr>
        <w:t xml:space="preserve"> (тур. râst</w:t>
      </w:r>
      <w:r w:rsidRPr="00D85910">
        <w:rPr>
          <w:szCs w:val="28"/>
          <w:lang w:val="bg-BG"/>
        </w:rPr>
        <w:softHyphen/>
        <w:t xml:space="preserve">geldi </w:t>
      </w:r>
      <w:r w:rsidRPr="00184F68">
        <w:rPr>
          <w:i/>
          <w:szCs w:val="28"/>
          <w:lang w:val="bg-BG"/>
        </w:rPr>
        <w:t>‘тъкмо дойде’</w:t>
      </w:r>
      <w:r w:rsidRPr="00D85910">
        <w:rPr>
          <w:szCs w:val="28"/>
          <w:lang w:val="bg-BG"/>
        </w:rPr>
        <w:t xml:space="preserve">) Тъкмо, навреме, на място. </w:t>
      </w:r>
    </w:p>
    <w:p w:rsidR="008B1F42" w:rsidRPr="006979C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разду</w:t>
      </w:r>
      <w:r>
        <w:rPr>
          <w:b/>
          <w:szCs w:val="28"/>
          <w:lang w:val="bg-BG"/>
        </w:rPr>
        <w:t xml:space="preserve">мка </w:t>
      </w:r>
      <w:r>
        <w:rPr>
          <w:i/>
          <w:szCs w:val="28"/>
          <w:lang w:val="bg-BG"/>
        </w:rPr>
        <w:t>ръзду</w:t>
      </w:r>
      <w:r>
        <w:rPr>
          <w:i/>
          <w:szCs w:val="28"/>
          <w:lang w:val="bg-BG"/>
        </w:rPr>
        <w:t xml:space="preserve">мкъ </w:t>
      </w:r>
      <w:r>
        <w:rPr>
          <w:szCs w:val="28"/>
          <w:lang w:val="bg-BG"/>
        </w:rPr>
        <w:t>Разговор.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разкек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рчвам се, да се разкек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рча </w:t>
      </w:r>
      <w:r w:rsidRPr="00D85910">
        <w:rPr>
          <w:i/>
          <w:szCs w:val="28"/>
          <w:lang w:val="bg-BG"/>
        </w:rPr>
        <w:t>ръскик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рчвъм съ, дъ съ ръскик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рчъ</w:t>
      </w:r>
      <w:r w:rsidRPr="00D85910">
        <w:rPr>
          <w:szCs w:val="28"/>
          <w:lang w:val="bg-BG"/>
        </w:rPr>
        <w:t xml:space="preserve"> Разкрачвам се</w:t>
      </w:r>
      <w:r>
        <w:rPr>
          <w:szCs w:val="28"/>
          <w:lang w:val="bg-BG"/>
        </w:rPr>
        <w:t xml:space="preserve"> неприлично</w:t>
      </w:r>
      <w:r w:rsidRPr="00D85910">
        <w:rPr>
          <w:szCs w:val="28"/>
          <w:lang w:val="bg-BG"/>
        </w:rPr>
        <w:t xml:space="preserve">. </w:t>
      </w:r>
    </w:p>
    <w:p w:rsidR="008B1F42" w:rsidRPr="007C2C2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разкло</w:t>
      </w:r>
      <w:r>
        <w:rPr>
          <w:b/>
          <w:szCs w:val="28"/>
          <w:lang w:val="bg-BG"/>
        </w:rPr>
        <w:t xml:space="preserve">пана </w:t>
      </w:r>
      <w:r>
        <w:rPr>
          <w:i/>
          <w:szCs w:val="28"/>
          <w:lang w:val="bg-BG"/>
        </w:rPr>
        <w:t>ръскло</w:t>
      </w:r>
      <w:r>
        <w:rPr>
          <w:i/>
          <w:szCs w:val="28"/>
          <w:lang w:val="bg-BG"/>
        </w:rPr>
        <w:t xml:space="preserve">пънъ </w:t>
      </w:r>
      <w:r w:rsidRPr="00D85910">
        <w:rPr>
          <w:szCs w:val="28"/>
          <w:lang w:val="bg-BG"/>
        </w:rPr>
        <w:t>За кокошка</w:t>
      </w:r>
      <w:r>
        <w:rPr>
          <w:szCs w:val="28"/>
          <w:lang w:val="bg-BG"/>
        </w:rPr>
        <w:t>, която</w:t>
      </w:r>
      <w:r w:rsidRPr="00D85910">
        <w:rPr>
          <w:szCs w:val="28"/>
          <w:lang w:val="bg-BG"/>
        </w:rPr>
        <w:t xml:space="preserve"> издава специфични звуци, с които сигнализира, че иска да люп</w:t>
      </w:r>
      <w:r>
        <w:rPr>
          <w:szCs w:val="28"/>
          <w:lang w:val="bg-BG"/>
        </w:rPr>
        <w:t>и</w:t>
      </w:r>
      <w:r w:rsidRPr="00D85910">
        <w:rPr>
          <w:szCs w:val="28"/>
          <w:lang w:val="bg-BG"/>
        </w:rPr>
        <w:t xml:space="preserve"> пиленца.</w:t>
      </w:r>
    </w:p>
    <w:p w:rsidR="008B1F42" w:rsidRPr="00F3742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ра</w:t>
      </w:r>
      <w:r>
        <w:rPr>
          <w:b/>
          <w:szCs w:val="28"/>
          <w:lang w:val="bg-BG"/>
        </w:rPr>
        <w:t xml:space="preserve">зкрач </w:t>
      </w:r>
      <w:r>
        <w:rPr>
          <w:i/>
          <w:szCs w:val="28"/>
          <w:lang w:val="bg-BG"/>
        </w:rPr>
        <w:t>ра</w:t>
      </w:r>
      <w:r>
        <w:rPr>
          <w:i/>
          <w:szCs w:val="28"/>
          <w:lang w:val="bg-BG"/>
        </w:rPr>
        <w:t xml:space="preserve">скрач </w:t>
      </w:r>
      <w:r>
        <w:rPr>
          <w:szCs w:val="28"/>
          <w:lang w:val="bg-BG"/>
        </w:rPr>
        <w:t xml:space="preserve">Разстоянието между двата крака при едно пристъпване напред, което е служело за мярка за дължина. </w:t>
      </w:r>
      <w:r>
        <w:rPr>
          <w:i/>
          <w:szCs w:val="28"/>
          <w:lang w:val="bg-BG"/>
        </w:rPr>
        <w:t xml:space="preserve">Другата брезна </w:t>
      </w:r>
      <w:r w:rsidRPr="00F37423">
        <w:rPr>
          <w:szCs w:val="28"/>
        </w:rPr>
        <w:t>‘</w:t>
      </w:r>
      <w:r w:rsidRPr="00F37423">
        <w:rPr>
          <w:szCs w:val="28"/>
          <w:lang w:val="bg-BG"/>
        </w:rPr>
        <w:t>бразда</w:t>
      </w:r>
      <w:r w:rsidRPr="00F37423">
        <w:rPr>
          <w:szCs w:val="28"/>
        </w:rPr>
        <w:t>’</w:t>
      </w:r>
      <w:r>
        <w:rPr>
          <w:i/>
          <w:szCs w:val="28"/>
          <w:lang w:val="bg-BG"/>
        </w:rPr>
        <w:t xml:space="preserve"> трябва да е на един разкрач разстояние.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разл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Плитък и широк съд за </w:t>
      </w:r>
      <w:r>
        <w:rPr>
          <w:szCs w:val="28"/>
          <w:lang w:val="bg-BG"/>
        </w:rPr>
        <w:t>при</w:t>
      </w:r>
      <w:r w:rsidRPr="00D85910">
        <w:rPr>
          <w:szCs w:val="28"/>
          <w:lang w:val="bg-BG"/>
        </w:rPr>
        <w:t>готв</w:t>
      </w:r>
      <w:r>
        <w:rPr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не или хранене. </w:t>
      </w:r>
      <w:r w:rsidRPr="00D85910">
        <w:rPr>
          <w:i/>
          <w:szCs w:val="28"/>
          <w:lang w:val="bg-BG"/>
        </w:rPr>
        <w:t>Разлата тава</w:t>
      </w:r>
      <w:r>
        <w:rPr>
          <w:i/>
          <w:szCs w:val="28"/>
          <w:lang w:val="bg-BG"/>
        </w:rPr>
        <w:t>. Р</w:t>
      </w:r>
      <w:r w:rsidRPr="00D85910">
        <w:rPr>
          <w:i/>
          <w:szCs w:val="28"/>
          <w:lang w:val="bg-BG"/>
        </w:rPr>
        <w:t>азлата тенджера</w:t>
      </w:r>
      <w:r>
        <w:rPr>
          <w:i/>
          <w:szCs w:val="28"/>
          <w:lang w:val="bg-BG"/>
        </w:rPr>
        <w:t>.</w:t>
      </w:r>
      <w:r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Р</w:t>
      </w:r>
      <w:r w:rsidRPr="00D85910">
        <w:rPr>
          <w:i/>
          <w:szCs w:val="28"/>
          <w:lang w:val="bg-BG"/>
        </w:rPr>
        <w:t>азлата чиния.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разл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ствам се, да се разл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 съ, дъ съ ръзл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ст’ъ</w:t>
      </w:r>
      <w:r w:rsidRPr="00D85910">
        <w:rPr>
          <w:szCs w:val="28"/>
          <w:lang w:val="bg-BG"/>
        </w:rPr>
        <w:t xml:space="preserve"> Разголвам се.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 се, да се разл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 съ, дъ съ ръзл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Отговарям дръзко, предизвикателно, дразня някого. </w:t>
      </w:r>
      <w:r w:rsidRPr="00D85910">
        <w:rPr>
          <w:i/>
          <w:szCs w:val="28"/>
          <w:lang w:val="bg-BG"/>
        </w:rPr>
        <w:t>Не се разливай, че ще хвана тоягата да те набия.</w:t>
      </w:r>
    </w:p>
    <w:p w:rsidR="008B1F42" w:rsidRPr="00997D7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размете</w:t>
      </w:r>
      <w:r>
        <w:rPr>
          <w:b/>
          <w:szCs w:val="28"/>
          <w:lang w:val="bg-BG"/>
        </w:rPr>
        <w:t>швам, да размете</w:t>
      </w:r>
      <w:r>
        <w:rPr>
          <w:b/>
          <w:szCs w:val="28"/>
          <w:lang w:val="bg-BG"/>
        </w:rPr>
        <w:t xml:space="preserve">ша </w:t>
      </w:r>
      <w:r>
        <w:rPr>
          <w:i/>
          <w:szCs w:val="28"/>
          <w:lang w:val="bg-BG"/>
        </w:rPr>
        <w:t>ръзм</w:t>
      </w:r>
      <w:r w:rsidRPr="004D47B7">
        <w:rPr>
          <w:i/>
          <w:szCs w:val="28"/>
        </w:rPr>
        <w:t>’ъ</w:t>
      </w:r>
      <w:r>
        <w:rPr>
          <w:i/>
          <w:szCs w:val="28"/>
          <w:lang w:val="bg-BG"/>
        </w:rPr>
        <w:t>те</w:t>
      </w:r>
      <w:r>
        <w:rPr>
          <w:i/>
          <w:szCs w:val="28"/>
          <w:lang w:val="bg-BG"/>
        </w:rPr>
        <w:t>швъм, дъ ръзм</w:t>
      </w:r>
      <w:r w:rsidRPr="004D47B7">
        <w:rPr>
          <w:i/>
          <w:szCs w:val="28"/>
        </w:rPr>
        <w:t>’ъ</w:t>
      </w:r>
      <w:r>
        <w:rPr>
          <w:i/>
          <w:szCs w:val="28"/>
          <w:lang w:val="bg-BG"/>
        </w:rPr>
        <w:t>те</w:t>
      </w:r>
      <w:r>
        <w:rPr>
          <w:i/>
          <w:szCs w:val="28"/>
          <w:lang w:val="bg-BG"/>
        </w:rPr>
        <w:t xml:space="preserve">шъ </w:t>
      </w:r>
      <w:r>
        <w:rPr>
          <w:szCs w:val="28"/>
          <w:lang w:val="bg-BG"/>
        </w:rPr>
        <w:t xml:space="preserve">Разменям, обърквам, размествам. </w:t>
      </w:r>
      <w:r>
        <w:rPr>
          <w:i/>
          <w:szCs w:val="28"/>
          <w:lang w:val="bg-BG"/>
        </w:rPr>
        <w:t xml:space="preserve">Пак си разметешил галошите </w:t>
      </w:r>
      <w:r w:rsidRPr="004D47B7">
        <w:rPr>
          <w:szCs w:val="28"/>
        </w:rPr>
        <w:t>‘</w:t>
      </w:r>
      <w:r w:rsidRPr="004D47B7">
        <w:rPr>
          <w:szCs w:val="28"/>
          <w:lang w:val="bg-BG"/>
        </w:rPr>
        <w:t>гумени обувки</w:t>
      </w:r>
      <w:r w:rsidRPr="004D47B7">
        <w:rPr>
          <w:szCs w:val="28"/>
        </w:rPr>
        <w:t>’</w:t>
      </w:r>
      <w:r w:rsidRPr="004D47B7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разми</w:t>
      </w:r>
      <w:r>
        <w:rPr>
          <w:szCs w:val="28"/>
          <w:lang w:val="bg-BG"/>
        </w:rPr>
        <w:t>̀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там, да размет</w:t>
      </w:r>
      <w:r>
        <w:rPr>
          <w:b/>
          <w:szCs w:val="28"/>
          <w:lang w:val="bg-BG"/>
        </w:rPr>
        <w:t>а̀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тъм, дъ ръзмит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Очаквам с нетърпение</w:t>
      </w:r>
      <w:r>
        <w:rPr>
          <w:szCs w:val="28"/>
          <w:lang w:val="bg-BG"/>
        </w:rPr>
        <w:t>, като се приготвям, почиствам с метла, премитам.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Размитам за гости.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размота</w:t>
      </w:r>
      <w:r>
        <w:rPr>
          <w:b/>
          <w:szCs w:val="28"/>
          <w:lang w:val="bg-BG"/>
        </w:rPr>
        <w:t xml:space="preserve">вам се </w:t>
      </w:r>
      <w:r>
        <w:rPr>
          <w:i/>
          <w:szCs w:val="28"/>
          <w:lang w:val="bg-BG"/>
        </w:rPr>
        <w:t>ръзмута</w:t>
      </w:r>
      <w:r>
        <w:rPr>
          <w:i/>
          <w:szCs w:val="28"/>
          <w:lang w:val="bg-BG"/>
        </w:rPr>
        <w:t>въм съ</w:t>
      </w:r>
      <w:r w:rsidRPr="009D5EE5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Движа се безцелно, ходя напред-назад, разтъкавам се, бездействам.</w:t>
      </w:r>
    </w:p>
    <w:p w:rsidR="008B1F42" w:rsidRPr="0043133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разплу</w:t>
      </w:r>
      <w:r>
        <w:rPr>
          <w:b/>
          <w:szCs w:val="28"/>
          <w:lang w:val="bg-BG"/>
        </w:rPr>
        <w:t>вам се, да се разплу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ръсплу</w:t>
      </w:r>
      <w:r>
        <w:rPr>
          <w:i/>
          <w:szCs w:val="28"/>
          <w:lang w:val="bg-BG"/>
        </w:rPr>
        <w:t>въм съ, дъ съ ръсплу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Разлагам се, разпадам се, изгнивам. </w:t>
      </w:r>
      <w:r>
        <w:rPr>
          <w:i/>
          <w:szCs w:val="28"/>
          <w:lang w:val="bg-BG"/>
        </w:rPr>
        <w:t>Пъпешите се разплули на бостана.</w:t>
      </w:r>
    </w:p>
    <w:p w:rsidR="008B1F42" w:rsidRPr="00A610C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разполовя</w:t>
      </w:r>
      <w:r>
        <w:rPr>
          <w:b/>
          <w:szCs w:val="28"/>
          <w:lang w:val="bg-BG"/>
        </w:rPr>
        <w:t>вам, да разполовя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ръспулув</w:t>
      </w:r>
      <w:r w:rsidRPr="00A610C5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ръспулув</w:t>
      </w:r>
      <w:r w:rsidRPr="00A610C5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Разделям на две половини.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разси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л’ън</w:t>
      </w:r>
      <w:r w:rsidRPr="00D85910">
        <w:rPr>
          <w:szCs w:val="28"/>
          <w:lang w:val="bg-BG"/>
        </w:rPr>
        <w:t xml:space="preserve"> Прислуж</w:t>
      </w:r>
      <w:r w:rsidRPr="00D85910">
        <w:rPr>
          <w:szCs w:val="28"/>
          <w:lang w:val="bg-BG"/>
        </w:rPr>
        <w:softHyphen/>
        <w:t>ник в учреждение, куриер, по</w:t>
      </w:r>
      <w:r w:rsidRPr="00D85910">
        <w:rPr>
          <w:szCs w:val="28"/>
          <w:lang w:val="bg-BG"/>
        </w:rPr>
        <w:softHyphen/>
        <w:t>щальон.</w:t>
      </w:r>
    </w:p>
    <w:p w:rsidR="008B1F42" w:rsidRPr="008A28AB" w:rsidRDefault="008B1F42" w:rsidP="00C0710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разти</w:t>
      </w:r>
      <w:r>
        <w:rPr>
          <w:b/>
          <w:szCs w:val="28"/>
          <w:lang w:val="bg-BG"/>
        </w:rPr>
        <w:t>рям, да разти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ръсти</w:t>
      </w:r>
      <w:r>
        <w:rPr>
          <w:i/>
          <w:szCs w:val="28"/>
          <w:lang w:val="bg-BG"/>
        </w:rPr>
        <w:t>р</w:t>
      </w:r>
      <w:r w:rsidRPr="003E1C03">
        <w:rPr>
          <w:i/>
          <w:szCs w:val="28"/>
          <w:lang w:val="bg-BG"/>
        </w:rPr>
        <w:t>’</w:t>
      </w:r>
      <w:r>
        <w:rPr>
          <w:i/>
          <w:szCs w:val="28"/>
          <w:lang w:val="bg-BG"/>
        </w:rPr>
        <w:t>ъм, дъ ръсти</w:t>
      </w:r>
      <w:r>
        <w:rPr>
          <w:i/>
          <w:szCs w:val="28"/>
          <w:lang w:val="bg-BG"/>
        </w:rPr>
        <w:t>р</w:t>
      </w:r>
      <w:r w:rsidRPr="00400E9D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Разстилам на тънък слой, разпилявам. </w:t>
      </w:r>
      <w:r>
        <w:rPr>
          <w:i/>
          <w:szCs w:val="28"/>
          <w:lang w:val="bg-BG"/>
        </w:rPr>
        <w:t xml:space="preserve">Разтирих боба на слънце да напръхне </w:t>
      </w:r>
      <w:r w:rsidRPr="00C07102">
        <w:rPr>
          <w:szCs w:val="28"/>
        </w:rPr>
        <w:t>‘</w:t>
      </w:r>
      <w:r>
        <w:rPr>
          <w:szCs w:val="28"/>
          <w:lang w:val="bg-BG"/>
        </w:rPr>
        <w:t>изсъхвам, ставам трошлив</w:t>
      </w:r>
      <w:r w:rsidRPr="00C07102">
        <w:rPr>
          <w:szCs w:val="28"/>
        </w:rPr>
        <w:t>’</w:t>
      </w:r>
      <w:r>
        <w:rPr>
          <w:szCs w:val="28"/>
          <w:lang w:val="bg-BG"/>
        </w:rPr>
        <w:t>.</w:t>
      </w:r>
    </w:p>
    <w:p w:rsidR="008B1F42" w:rsidRPr="003E1C03" w:rsidRDefault="008B1F42" w:rsidP="00C0710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разтъка</w:t>
      </w:r>
      <w:r>
        <w:rPr>
          <w:b/>
          <w:szCs w:val="28"/>
          <w:lang w:val="bg-BG"/>
        </w:rPr>
        <w:t xml:space="preserve">вам се  </w:t>
      </w:r>
      <w:r>
        <w:rPr>
          <w:i/>
          <w:szCs w:val="28"/>
          <w:lang w:val="bg-BG"/>
        </w:rPr>
        <w:t>ръстъка</w:t>
      </w:r>
      <w:r>
        <w:rPr>
          <w:i/>
          <w:szCs w:val="28"/>
          <w:lang w:val="bg-BG"/>
        </w:rPr>
        <w:t xml:space="preserve">въм съ </w:t>
      </w:r>
      <w:r>
        <w:rPr>
          <w:szCs w:val="28"/>
          <w:lang w:val="bg-BG"/>
        </w:rPr>
        <w:t>Движа се безцелно, ходя напред-назад, размотавам се, бездействам.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йбер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йб’ър</w:t>
      </w:r>
      <w:r w:rsidRPr="00D85910">
        <w:rPr>
          <w:szCs w:val="28"/>
          <w:lang w:val="bg-BG"/>
        </w:rPr>
        <w:t xml:space="preserve"> (нем. Rei</w:t>
      </w:r>
      <w:r w:rsidRPr="00D85910">
        <w:rPr>
          <w:szCs w:val="28"/>
          <w:lang w:val="bg-BG"/>
        </w:rPr>
        <w:softHyphen/>
        <w:t xml:space="preserve">ber) Метално приспособление за затваряне на прозорци, врати, капаци и под. </w:t>
      </w:r>
    </w:p>
    <w:p w:rsidR="008B1F42" w:rsidRPr="00C4247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</w:t>
      </w:r>
      <w:r>
        <w:rPr>
          <w:b/>
          <w:szCs w:val="28"/>
          <w:lang w:val="bg-BG"/>
        </w:rPr>
        <w:t xml:space="preserve">йкин боб </w:t>
      </w:r>
      <w:r>
        <w:rPr>
          <w:i/>
          <w:szCs w:val="28"/>
          <w:lang w:val="bg-BG"/>
        </w:rPr>
        <w:t>ра</w:t>
      </w:r>
      <w:r>
        <w:rPr>
          <w:i/>
          <w:szCs w:val="28"/>
          <w:lang w:val="bg-BG"/>
        </w:rPr>
        <w:t xml:space="preserve">йкин боп </w:t>
      </w:r>
      <w:r>
        <w:rPr>
          <w:szCs w:val="28"/>
          <w:lang w:val="bg-BG"/>
        </w:rPr>
        <w:t>Фасул с шарени шушулки.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ракиджи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szCs w:val="28"/>
          <w:lang w:val="bg-BG"/>
        </w:rPr>
        <w:t xml:space="preserve"> (тур. raki) Специално помещение, в което се вари ракия.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ракиджи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1. Жена, която вари ракия. 2. Жена, която обича да пие ракия.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ракиджи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rakici) 1. Човек, който вари ракия. 2. Човек, който обича да пие ракия.</w:t>
      </w:r>
    </w:p>
    <w:p w:rsidR="008B1F42" w:rsidRPr="00BC34B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ра</w:t>
      </w:r>
      <w:r>
        <w:rPr>
          <w:b/>
          <w:szCs w:val="28"/>
          <w:lang w:val="bg-BG"/>
        </w:rPr>
        <w:t xml:space="preserve">кла </w:t>
      </w:r>
      <w:r>
        <w:rPr>
          <w:i/>
          <w:szCs w:val="28"/>
          <w:lang w:val="bg-BG"/>
        </w:rPr>
        <w:t>ра</w:t>
      </w:r>
      <w:r>
        <w:rPr>
          <w:i/>
          <w:szCs w:val="28"/>
          <w:lang w:val="bg-BG"/>
        </w:rPr>
        <w:t xml:space="preserve">клъ </w:t>
      </w:r>
      <w:r>
        <w:rPr>
          <w:szCs w:val="28"/>
          <w:lang w:val="bg-BG"/>
        </w:rPr>
        <w:t xml:space="preserve">Сандък за зърнени храни, брашно, трици. </w:t>
      </w:r>
      <w:r>
        <w:rPr>
          <w:i/>
          <w:szCs w:val="28"/>
          <w:lang w:val="bg-BG"/>
        </w:rPr>
        <w:t>В раклата има жито.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нгеловд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нг’ълуфд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Ар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хангеловден.</w:t>
      </w:r>
    </w:p>
    <w:p w:rsidR="008B1F42" w:rsidRPr="009D5EE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ранина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рънинъ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Рано сутрин. </w:t>
      </w:r>
      <w:r>
        <w:rPr>
          <w:i/>
          <w:szCs w:val="28"/>
          <w:lang w:val="bg-BG"/>
        </w:rPr>
        <w:t>Отивам за гъби на ранина.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фийъ</w:t>
      </w:r>
      <w:r w:rsidRPr="00D85910">
        <w:rPr>
          <w:szCs w:val="28"/>
          <w:lang w:val="bg-BG"/>
        </w:rPr>
        <w:t xml:space="preserve"> (мадаг. rafia) Влакно от листата на вид палма от остров Мадагаскар, от което се правят връзки за лозарството и зеленчукопроизводството. </w:t>
      </w:r>
    </w:p>
    <w:p w:rsidR="008B1F42" w:rsidRPr="00D85910" w:rsidRDefault="008B1F42" w:rsidP="001475C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</w:t>
      </w:r>
      <w:r>
        <w:rPr>
          <w:b/>
          <w:szCs w:val="28"/>
          <w:lang w:val="bg-BG"/>
        </w:rPr>
        <w:t>ха̀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rahat от ар.) Спокойствие, безгрижие</w:t>
      </w:r>
      <w:r>
        <w:rPr>
          <w:szCs w:val="28"/>
          <w:lang w:val="bg-BG"/>
        </w:rPr>
        <w:t>, рахатлък</w:t>
      </w:r>
      <w:r w:rsidRPr="00D85910">
        <w:rPr>
          <w:szCs w:val="28"/>
          <w:lang w:val="bg-BG"/>
        </w:rPr>
        <w:t xml:space="preserve">. </w:t>
      </w:r>
    </w:p>
    <w:p w:rsidR="008B1F42" w:rsidRPr="00FE2E2E" w:rsidRDefault="008B1F42" w:rsidP="005B6E11">
      <w:pPr>
        <w:ind w:firstLine="720"/>
        <w:jc w:val="both"/>
        <w:rPr>
          <w:szCs w:val="28"/>
          <w:u w:val="single"/>
          <w:lang w:val="bg-BG"/>
        </w:rPr>
      </w:pPr>
      <w:r w:rsidRPr="00D85910">
        <w:rPr>
          <w:b/>
          <w:szCs w:val="28"/>
          <w:lang w:val="bg-BG"/>
        </w:rPr>
        <w:t>ра</w:t>
      </w: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атл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ръътл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ra</w:t>
      </w:r>
      <w:r w:rsidRPr="00D85910">
        <w:rPr>
          <w:szCs w:val="28"/>
          <w:lang w:val="bg-BG"/>
        </w:rPr>
        <w:softHyphen/>
        <w:t>hat</w:t>
      </w:r>
      <w:r w:rsidRPr="00D85910">
        <w:rPr>
          <w:szCs w:val="28"/>
          <w:lang w:val="bg-BG"/>
        </w:rPr>
        <w:softHyphen/>
        <w:t>lik от ар.) Спокойствие, без</w:t>
      </w:r>
      <w:r w:rsidRPr="00D85910">
        <w:rPr>
          <w:szCs w:val="28"/>
          <w:lang w:val="bg-BG"/>
        </w:rPr>
        <w:softHyphen/>
        <w:t>грижие</w:t>
      </w:r>
      <w:r>
        <w:rPr>
          <w:szCs w:val="28"/>
          <w:lang w:val="bg-BG"/>
        </w:rPr>
        <w:t>, рахат</w:t>
      </w:r>
      <w:r w:rsidRPr="00D85910">
        <w:rPr>
          <w:szCs w:val="28"/>
          <w:lang w:val="bg-BG"/>
        </w:rPr>
        <w:t xml:space="preserve">. </w:t>
      </w:r>
      <w:r w:rsidRPr="00FE2E2E">
        <w:rPr>
          <w:szCs w:val="28"/>
          <w:lang w:val="bg-BG"/>
        </w:rPr>
        <w:t>*</w:t>
      </w:r>
      <w:r>
        <w:rPr>
          <w:i/>
          <w:szCs w:val="28"/>
          <w:lang w:val="bg-BG"/>
        </w:rPr>
        <w:t xml:space="preserve">Гледай си рахатлъка. </w:t>
      </w:r>
      <w:r>
        <w:rPr>
          <w:szCs w:val="28"/>
          <w:lang w:val="bg-BG"/>
        </w:rPr>
        <w:t>Живей си спокойно и не се бъркай в чуждите работи.</w:t>
      </w:r>
    </w:p>
    <w:p w:rsidR="008B1F42" w:rsidRPr="009D5EE5" w:rsidRDefault="008B1F42" w:rsidP="001475C5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</w:t>
      </w: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ат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ра</w:t>
      </w: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ат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ръът’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ръът’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rahat от ар.) Успокоявам се, освобождавам се от задължения, грижи. </w:t>
      </w:r>
      <w:r>
        <w:rPr>
          <w:i/>
          <w:szCs w:val="28"/>
          <w:lang w:val="bg-BG"/>
        </w:rPr>
        <w:t>Цона продаде  кравата и рахатяса.</w:t>
      </w:r>
    </w:p>
    <w:p w:rsidR="008B1F42" w:rsidRDefault="008B1F42" w:rsidP="001475C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раха</w:t>
      </w:r>
      <w:r>
        <w:rPr>
          <w:b/>
          <w:szCs w:val="28"/>
          <w:lang w:val="bg-BG"/>
        </w:rPr>
        <w:t>т локу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ръа</w:t>
      </w:r>
      <w:r>
        <w:rPr>
          <w:i/>
          <w:szCs w:val="28"/>
          <w:lang w:val="bg-BG"/>
        </w:rPr>
        <w:t>т-луку</w:t>
      </w:r>
      <w:r>
        <w:rPr>
          <w:i/>
          <w:szCs w:val="28"/>
          <w:lang w:val="bg-BG"/>
        </w:rPr>
        <w:t xml:space="preserve">м </w:t>
      </w:r>
      <w:r w:rsidRPr="00455F28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rahatlokum</w:t>
      </w:r>
      <w:r w:rsidRPr="00455F28">
        <w:rPr>
          <w:szCs w:val="28"/>
          <w:lang w:val="bg-BG"/>
        </w:rPr>
        <w:t xml:space="preserve"> </w:t>
      </w:r>
      <w:r w:rsidRPr="00806C66">
        <w:rPr>
          <w:i/>
          <w:szCs w:val="28"/>
          <w:lang w:val="bg-BG"/>
        </w:rPr>
        <w:t>‘наслада за гърлото’</w:t>
      </w:r>
      <w:r w:rsidRPr="00455F28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Локум. </w:t>
      </w:r>
    </w:p>
    <w:p w:rsidR="008B1F42" w:rsidRPr="00534085" w:rsidRDefault="008B1F42" w:rsidP="001475C5">
      <w:pPr>
        <w:ind w:firstLine="720"/>
        <w:jc w:val="both"/>
        <w:rPr>
          <w:i/>
          <w:szCs w:val="28"/>
          <w:lang w:val="bg-BG"/>
        </w:rPr>
      </w:pPr>
      <w:r w:rsidRPr="00534085">
        <w:rPr>
          <w:b/>
          <w:szCs w:val="28"/>
          <w:lang w:val="bg-BG"/>
        </w:rPr>
        <w:t>рача</w:t>
      </w:r>
      <w:r w:rsidRPr="00534085"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ръча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Искам, желая. </w:t>
      </w:r>
      <w:r>
        <w:rPr>
          <w:i/>
          <w:szCs w:val="28"/>
          <w:lang w:val="bg-BG"/>
        </w:rPr>
        <w:t>Не рачи да почака.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реб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 кокошка, петел: с</w:t>
      </w:r>
      <w:r w:rsidRPr="00D85910">
        <w:rPr>
          <w:szCs w:val="28"/>
          <w:lang w:val="bg-BG"/>
        </w:rPr>
        <w:t xml:space="preserve">ъс </w:t>
      </w:r>
      <w:r>
        <w:rPr>
          <w:szCs w:val="28"/>
          <w:lang w:val="bg-BG"/>
        </w:rPr>
        <w:t>сиви и бели петънца по перушината.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Ребата кокошка. Ребат петел.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реван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ривън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pevani) Вид сладкиш, приготвен от яйца, грис или брашно, полят със сироп.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рез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р’ъз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reze от перс.) Желязна пръчка или пластинка, която заключва отвътре вра</w:t>
      </w:r>
      <w:r w:rsidRPr="00D85910">
        <w:rPr>
          <w:szCs w:val="28"/>
          <w:lang w:val="bg-BG"/>
        </w:rPr>
        <w:softHyphen/>
        <w:t xml:space="preserve">та, порта.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резеки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ризики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re</w:t>
      </w:r>
      <w:r w:rsidRPr="00D85910">
        <w:rPr>
          <w:szCs w:val="28"/>
          <w:lang w:val="bg-BG"/>
        </w:rPr>
        <w:softHyphen/>
        <w:t>ze</w:t>
      </w:r>
      <w:r w:rsidRPr="00D85910">
        <w:rPr>
          <w:szCs w:val="28"/>
          <w:lang w:val="bg-BG"/>
        </w:rPr>
        <w:softHyphen/>
        <w:t xml:space="preserve">ki от грц.) Вид десертно грозде с твърди хрупкави зърна.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р’ъзи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rezil) Срам, посрамване, позор. </w:t>
      </w:r>
    </w:p>
    <w:p w:rsidR="008B1F42" w:rsidRDefault="008B1F42" w:rsidP="00F35D9B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резли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р</w:t>
      </w:r>
      <w:r w:rsidRPr="006F70D1">
        <w:rPr>
          <w:i/>
          <w:szCs w:val="28"/>
        </w:rPr>
        <w:t>’ъзли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ф </w:t>
      </w:r>
      <w:r>
        <w:rPr>
          <w:szCs w:val="28"/>
          <w:lang w:val="bg-BG"/>
        </w:rPr>
        <w:t xml:space="preserve">За напитки: с леко кисел вкус. </w:t>
      </w:r>
      <w:r>
        <w:rPr>
          <w:i/>
          <w:szCs w:val="28"/>
          <w:lang w:val="bg-BG"/>
        </w:rPr>
        <w:t>Резлива боза.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реми</w:t>
      </w:r>
      <w:r>
        <w:rPr>
          <w:b/>
          <w:szCs w:val="28"/>
          <w:lang w:val="bg-BG"/>
        </w:rPr>
        <w:t xml:space="preserve">чка </w:t>
      </w:r>
      <w:r>
        <w:rPr>
          <w:i/>
          <w:szCs w:val="28"/>
          <w:lang w:val="bg-BG"/>
        </w:rPr>
        <w:t>рими</w:t>
      </w:r>
      <w:r>
        <w:rPr>
          <w:i/>
          <w:szCs w:val="28"/>
          <w:lang w:val="bg-BG"/>
        </w:rPr>
        <w:t xml:space="preserve">чкъ </w:t>
      </w:r>
      <w:r>
        <w:rPr>
          <w:szCs w:val="28"/>
          <w:lang w:val="bg-BG"/>
        </w:rPr>
        <w:t>Малка каишка на сандал.</w:t>
      </w:r>
      <w:r>
        <w:rPr>
          <w:szCs w:val="28"/>
          <w:lang w:val="bg-BG"/>
        </w:rPr>
        <w:tab/>
      </w:r>
    </w:p>
    <w:p w:rsidR="008B1F42" w:rsidRPr="00E307EE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 xml:space="preserve">рен </w:t>
      </w:r>
      <w:r w:rsidRPr="00740611">
        <w:rPr>
          <w:i/>
          <w:szCs w:val="28"/>
          <w:lang w:val="bg-BG"/>
        </w:rPr>
        <w:t xml:space="preserve">рен </w:t>
      </w:r>
      <w:r w:rsidRPr="00E307EE">
        <w:rPr>
          <w:shd w:val="clear" w:color="auto" w:fill="FFFFFF"/>
        </w:rPr>
        <w:t>(</w:t>
      </w:r>
      <w:r w:rsidRPr="00575FC0">
        <w:rPr>
          <w:i/>
          <w:iCs/>
          <w:shd w:val="clear" w:color="auto" w:fill="FFFFFF"/>
          <w:lang w:val="en-GB"/>
        </w:rPr>
        <w:t>Armoracia</w:t>
      </w:r>
      <w:r>
        <w:rPr>
          <w:i/>
          <w:iCs/>
          <w:shd w:val="clear" w:color="auto" w:fill="FFFFFF"/>
          <w:lang w:val="bg-BG"/>
        </w:rPr>
        <w:t xml:space="preserve"> </w:t>
      </w:r>
      <w:r w:rsidRPr="00575FC0">
        <w:rPr>
          <w:i/>
          <w:iCs/>
          <w:shd w:val="clear" w:color="auto" w:fill="FFFFFF"/>
          <w:lang w:val="en-GB"/>
        </w:rPr>
        <w:t>rusticana</w:t>
      </w:r>
      <w:r w:rsidRPr="00E307EE">
        <w:rPr>
          <w:shd w:val="clear" w:color="auto" w:fill="FFFFFF"/>
        </w:rPr>
        <w:t>)</w:t>
      </w:r>
      <w:r w:rsidRPr="00575FC0">
        <w:rPr>
          <w:shd w:val="clear" w:color="auto" w:fill="FFFFFF"/>
          <w:lang w:val="en-GB"/>
        </w:rPr>
        <w:t> </w:t>
      </w:r>
      <w:r>
        <w:rPr>
          <w:szCs w:val="28"/>
          <w:lang w:val="bg-BG"/>
        </w:rPr>
        <w:t>Хрян – многогодишно растение, чийто корен се използва настърган като подправка.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ренд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ринд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rende от перс.)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>Дърводелско сечиво за изглаждане на дъски.</w:t>
      </w:r>
      <w:r>
        <w:rPr>
          <w:szCs w:val="28"/>
          <w:lang w:val="bg-BG"/>
        </w:rPr>
        <w:t xml:space="preserve"> 2. Стъргало – домакински уред с дупчици за стъргане на зеленчуци.</w:t>
      </w:r>
    </w:p>
    <w:p w:rsidR="008B1F42" w:rsidRDefault="008B1F42" w:rsidP="00F35D9B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ренд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ренд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ринд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ринд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ren</w:t>
      </w:r>
      <w:r w:rsidRPr="00D85910">
        <w:rPr>
          <w:szCs w:val="28"/>
          <w:lang w:val="bg-BG"/>
        </w:rPr>
        <w:softHyphen/>
        <w:t>de от перс.) Изглаждам дъски с рен</w:t>
      </w:r>
      <w:r w:rsidRPr="00D85910">
        <w:rPr>
          <w:szCs w:val="28"/>
          <w:lang w:val="bg-BG"/>
        </w:rPr>
        <w:softHyphen/>
        <w:t>де</w:t>
      </w:r>
      <w:r>
        <w:rPr>
          <w:szCs w:val="28"/>
          <w:lang w:val="bg-BG"/>
        </w:rPr>
        <w:t xml:space="preserve"> </w:t>
      </w:r>
      <w:r w:rsidRPr="00806C66">
        <w:rPr>
          <w:i/>
          <w:szCs w:val="28"/>
        </w:rPr>
        <w:t>‘</w:t>
      </w:r>
      <w:r w:rsidRPr="00806C66">
        <w:rPr>
          <w:i/>
          <w:szCs w:val="28"/>
          <w:lang w:val="bg-BG"/>
        </w:rPr>
        <w:t>дърводелско сечиво</w:t>
      </w:r>
      <w:r w:rsidRPr="00806C66">
        <w:rPr>
          <w:i/>
          <w:szCs w:val="28"/>
        </w:rPr>
        <w:t>’</w:t>
      </w:r>
      <w:r w:rsidRPr="00806C66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  <w:r w:rsidRPr="002847B4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Рендосвам дъските. </w:t>
      </w:r>
      <w:r w:rsidRPr="00D85910">
        <w:rPr>
          <w:szCs w:val="28"/>
          <w:lang w:val="bg-BG"/>
        </w:rPr>
        <w:t xml:space="preserve">Спя на пода. </w:t>
      </w:r>
    </w:p>
    <w:p w:rsidR="008B1F42" w:rsidRPr="0059277F" w:rsidRDefault="008B1F42" w:rsidP="00F35D9B">
      <w:pPr>
        <w:ind w:firstLine="720"/>
        <w:jc w:val="both"/>
        <w:rPr>
          <w:szCs w:val="28"/>
          <w:lang w:val="bg-BG"/>
        </w:rPr>
      </w:pPr>
      <w:r w:rsidRPr="00217E79">
        <w:rPr>
          <w:b/>
          <w:szCs w:val="28"/>
        </w:rPr>
        <w:t>ре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пица </w:t>
      </w:r>
      <w:r>
        <w:rPr>
          <w:i/>
          <w:szCs w:val="28"/>
          <w:lang w:val="bg-BG"/>
        </w:rPr>
        <w:t>ре</w:t>
      </w:r>
      <w:r>
        <w:rPr>
          <w:i/>
          <w:szCs w:val="28"/>
          <w:lang w:val="bg-BG"/>
        </w:rPr>
        <w:t xml:space="preserve">пицъ </w:t>
      </w:r>
      <w:r w:rsidRPr="00217E79">
        <w:t>(</w:t>
      </w:r>
      <w:r w:rsidRPr="00217E79">
        <w:rPr>
          <w:iCs/>
          <w:shd w:val="clear" w:color="auto" w:fill="FFFFFF"/>
        </w:rPr>
        <w:t>Brassica napus</w:t>
      </w:r>
      <w:r w:rsidRPr="00217E79"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Рапица – маслодайно растение с жълти кичести цветове.</w:t>
      </w:r>
    </w:p>
    <w:p w:rsidR="008B1F42" w:rsidRPr="0058190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ре</w:t>
      </w:r>
      <w:r>
        <w:rPr>
          <w:b/>
          <w:szCs w:val="28"/>
          <w:lang w:val="bg-BG"/>
        </w:rPr>
        <w:t>пча се, да се изре</w:t>
      </w:r>
      <w:r>
        <w:rPr>
          <w:b/>
          <w:szCs w:val="28"/>
          <w:lang w:val="bg-BG"/>
        </w:rPr>
        <w:t xml:space="preserve">пча </w:t>
      </w:r>
      <w:r>
        <w:rPr>
          <w:i/>
          <w:szCs w:val="28"/>
          <w:lang w:val="bg-BG"/>
        </w:rPr>
        <w:t>ре</w:t>
      </w:r>
      <w:r>
        <w:rPr>
          <w:i/>
          <w:szCs w:val="28"/>
          <w:lang w:val="bg-BG"/>
        </w:rPr>
        <w:t>пчъ съ, дъ съ изре</w:t>
      </w:r>
      <w:r>
        <w:rPr>
          <w:i/>
          <w:szCs w:val="28"/>
          <w:lang w:val="bg-BG"/>
        </w:rPr>
        <w:t xml:space="preserve">пчъ </w:t>
      </w:r>
      <w:r>
        <w:rPr>
          <w:szCs w:val="28"/>
          <w:lang w:val="bg-BG"/>
        </w:rPr>
        <w:t>Отговарям троснато, държа се предизвикателно, карам се, заплашвам.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(тур. resim от ар.) Данък върху наследство.</w:t>
      </w:r>
    </w:p>
    <w:p w:rsidR="008B1F42" w:rsidRPr="000732F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ре</w:t>
      </w:r>
      <w:r>
        <w:rPr>
          <w:b/>
          <w:szCs w:val="28"/>
          <w:lang w:val="bg-BG"/>
        </w:rPr>
        <w:t xml:space="preserve">хав </w:t>
      </w:r>
      <w:r>
        <w:rPr>
          <w:i/>
          <w:szCs w:val="28"/>
          <w:lang w:val="bg-BG"/>
        </w:rPr>
        <w:t>ре</w:t>
      </w:r>
      <w:r>
        <w:rPr>
          <w:i/>
          <w:szCs w:val="28"/>
          <w:lang w:val="bg-BG"/>
        </w:rPr>
        <w:t xml:space="preserve">хъф </w:t>
      </w:r>
      <w:r>
        <w:rPr>
          <w:szCs w:val="28"/>
          <w:lang w:val="bg-BG"/>
        </w:rPr>
        <w:t xml:space="preserve">Рядък, разреден. </w:t>
      </w:r>
      <w:r>
        <w:rPr>
          <w:i/>
          <w:szCs w:val="28"/>
          <w:lang w:val="bg-BG"/>
        </w:rPr>
        <w:t>Рехава гора. Рехава плетка.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риз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(грц. oriz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n </w:t>
      </w:r>
      <w:r w:rsidRPr="00806C66">
        <w:rPr>
          <w:i/>
          <w:szCs w:val="28"/>
          <w:lang w:val="bg-BG"/>
        </w:rPr>
        <w:t>‘ориз’</w:t>
      </w:r>
      <w:r w:rsidRPr="00D85910">
        <w:rPr>
          <w:szCs w:val="28"/>
          <w:lang w:val="bg-BG"/>
        </w:rPr>
        <w:t>) Вид едър бял ориз.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кли</w:t>
      </w:r>
      <w:r w:rsidRPr="00D85910">
        <w:rPr>
          <w:szCs w:val="28"/>
          <w:lang w:val="bg-BG"/>
        </w:rPr>
        <w:t xml:space="preserve"> </w:t>
      </w:r>
      <w:r w:rsidRPr="00A54C89">
        <w:rPr>
          <w:szCs w:val="28"/>
        </w:rPr>
        <w:t>Р</w:t>
      </w:r>
      <w:r w:rsidRPr="00D85910">
        <w:rPr>
          <w:szCs w:val="28"/>
          <w:lang w:val="bg-BG"/>
        </w:rPr>
        <w:t xml:space="preserve">итли </w:t>
      </w:r>
      <w:r>
        <w:rPr>
          <w:szCs w:val="28"/>
          <w:lang w:val="bg-BG"/>
        </w:rPr>
        <w:t>– с</w:t>
      </w:r>
      <w:r w:rsidRPr="00D85910">
        <w:rPr>
          <w:szCs w:val="28"/>
          <w:lang w:val="bg-BG"/>
        </w:rPr>
        <w:t>транични пре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гради на волска кола.</w:t>
      </w:r>
    </w:p>
    <w:p w:rsidR="008B1F42" w:rsidRPr="0027510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ри</w:t>
      </w:r>
      <w:r>
        <w:rPr>
          <w:b/>
          <w:szCs w:val="28"/>
          <w:lang w:val="bg-BG"/>
        </w:rPr>
        <w:t>на, да изри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ри</w:t>
      </w:r>
      <w:r>
        <w:rPr>
          <w:i/>
          <w:szCs w:val="28"/>
          <w:lang w:val="bg-BG"/>
        </w:rPr>
        <w:t>нъ, дъ изри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 xml:space="preserve">Греба с лопата и изхвърлям. </w:t>
      </w:r>
      <w:r>
        <w:rPr>
          <w:i/>
          <w:szCs w:val="28"/>
          <w:lang w:val="bg-BG"/>
        </w:rPr>
        <w:t>Изринах снега пред портата.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ри</w:t>
      </w:r>
      <w:r>
        <w:rPr>
          <w:b/>
          <w:szCs w:val="28"/>
          <w:lang w:val="bg-BG"/>
        </w:rPr>
        <w:t>пам, да ри</w:t>
      </w:r>
      <w:r>
        <w:rPr>
          <w:b/>
          <w:szCs w:val="28"/>
          <w:lang w:val="bg-BG"/>
        </w:rPr>
        <w:t xml:space="preserve">пна </w:t>
      </w:r>
      <w:r>
        <w:rPr>
          <w:i/>
          <w:szCs w:val="28"/>
          <w:lang w:val="bg-BG"/>
        </w:rPr>
        <w:t>ри</w:t>
      </w:r>
      <w:r>
        <w:rPr>
          <w:i/>
          <w:szCs w:val="28"/>
          <w:lang w:val="bg-BG"/>
        </w:rPr>
        <w:t>пъм, дъ ри</w:t>
      </w:r>
      <w:r>
        <w:rPr>
          <w:i/>
          <w:szCs w:val="28"/>
          <w:lang w:val="bg-BG"/>
        </w:rPr>
        <w:t xml:space="preserve">пнъ </w:t>
      </w:r>
      <w:r>
        <w:rPr>
          <w:szCs w:val="28"/>
          <w:lang w:val="bg-BG"/>
        </w:rPr>
        <w:t>Скачам, подскачам.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(фр. robe) Домашна дъл</w:t>
      </w:r>
      <w:r w:rsidRPr="00D85910">
        <w:rPr>
          <w:szCs w:val="28"/>
          <w:lang w:val="bg-BG"/>
        </w:rPr>
        <w:softHyphen/>
        <w:t xml:space="preserve">га женска </w:t>
      </w:r>
      <w:r>
        <w:rPr>
          <w:szCs w:val="28"/>
          <w:lang w:val="bg-BG"/>
        </w:rPr>
        <w:t>рокля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rFonts w:ascii="TimesNakov" w:hAnsi="TimesNakov"/>
          <w:b/>
          <w:szCs w:val="28"/>
          <w:lang w:val="bg-BG"/>
        </w:rPr>
        <w:t>р</w:t>
      </w:r>
      <w:r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бичка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бичкъ</w:t>
      </w:r>
      <w:r w:rsidRPr="00D85910">
        <w:rPr>
          <w:szCs w:val="28"/>
          <w:lang w:val="bg-BG"/>
        </w:rPr>
        <w:t xml:space="preserve"> Отначало дървена, а по-късно и желязна ръчна количка с едн</w:t>
      </w:r>
      <w:r>
        <w:rPr>
          <w:szCs w:val="28"/>
          <w:lang w:val="bg-BG"/>
        </w:rPr>
        <w:t>о колело за пренасяне на товари; тачка.</w:t>
      </w:r>
      <w:r w:rsidRPr="00D85910">
        <w:rPr>
          <w:szCs w:val="28"/>
          <w:lang w:val="bg-BG"/>
        </w:rPr>
        <w:t xml:space="preserve"> </w:t>
      </w:r>
    </w:p>
    <w:p w:rsidR="008B1F42" w:rsidRPr="00C72BD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ровени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рув</w:t>
      </w:r>
      <w:r w:rsidRPr="00112E33">
        <w:rPr>
          <w:i/>
          <w:szCs w:val="28"/>
        </w:rPr>
        <w:t>’ъни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нъ </w:t>
      </w:r>
      <w:r>
        <w:rPr>
          <w:szCs w:val="28"/>
          <w:lang w:val="bg-BG"/>
        </w:rPr>
        <w:t>Изровено място от порой, от плъхове.</w:t>
      </w:r>
    </w:p>
    <w:p w:rsidR="008B1F42" w:rsidRPr="001D4696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ро</w:t>
      </w:r>
      <w:r>
        <w:rPr>
          <w:b/>
          <w:szCs w:val="28"/>
          <w:lang w:val="bg-BG"/>
        </w:rPr>
        <w:t xml:space="preserve">вък </w:t>
      </w:r>
      <w:r>
        <w:rPr>
          <w:i/>
          <w:szCs w:val="28"/>
          <w:lang w:val="bg-BG"/>
        </w:rPr>
        <w:t>ро</w:t>
      </w:r>
      <w:r>
        <w:rPr>
          <w:i/>
          <w:szCs w:val="28"/>
          <w:lang w:val="bg-BG"/>
        </w:rPr>
        <w:t xml:space="preserve">вък </w:t>
      </w:r>
      <w:r>
        <w:rPr>
          <w:szCs w:val="28"/>
          <w:lang w:val="bg-BG"/>
        </w:rPr>
        <w:t xml:space="preserve">За яйце: рохко, непълно сварено. </w:t>
      </w:r>
      <w:r>
        <w:rPr>
          <w:i/>
          <w:szCs w:val="28"/>
          <w:lang w:val="bg-BG"/>
        </w:rPr>
        <w:t>Ро</w:t>
      </w:r>
      <w:r>
        <w:rPr>
          <w:i/>
          <w:szCs w:val="28"/>
          <w:lang w:val="bg-BG"/>
        </w:rPr>
        <w:t>вко яйце.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ро</w:t>
      </w:r>
      <w:r>
        <w:rPr>
          <w:b/>
          <w:szCs w:val="28"/>
          <w:lang w:val="bg-BG"/>
        </w:rPr>
        <w:t>вя, за заро</w:t>
      </w:r>
      <w:r>
        <w:rPr>
          <w:b/>
          <w:szCs w:val="28"/>
          <w:lang w:val="bg-BG"/>
        </w:rPr>
        <w:t xml:space="preserve">вя </w:t>
      </w:r>
      <w:r>
        <w:rPr>
          <w:i/>
          <w:szCs w:val="28"/>
          <w:lang w:val="bg-BG"/>
        </w:rPr>
        <w:t>ро</w:t>
      </w:r>
      <w:r>
        <w:rPr>
          <w:i/>
          <w:szCs w:val="28"/>
          <w:lang w:val="bg-BG"/>
        </w:rPr>
        <w:t>в</w:t>
      </w:r>
      <w:r w:rsidRPr="001071E7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, дъ зъро</w:t>
      </w:r>
      <w:r>
        <w:rPr>
          <w:i/>
          <w:szCs w:val="28"/>
          <w:lang w:val="bg-BG"/>
        </w:rPr>
        <w:t>в</w:t>
      </w:r>
      <w:r w:rsidRPr="001071E7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1. Търся, претърсям, тършувам, мишкувам.</w:t>
      </w:r>
      <w:r>
        <w:rPr>
          <w:i/>
          <w:szCs w:val="28"/>
          <w:lang w:val="bg-BG"/>
        </w:rPr>
        <w:t xml:space="preserve"> </w:t>
      </w:r>
      <w:r w:rsidRPr="00D73F35">
        <w:rPr>
          <w:szCs w:val="28"/>
          <w:lang w:val="bg-BG"/>
        </w:rPr>
        <w:t>2.</w:t>
      </w:r>
      <w:r>
        <w:rPr>
          <w:szCs w:val="28"/>
          <w:lang w:val="bg-BG"/>
        </w:rPr>
        <w:t xml:space="preserve"> За човек: погребвам, заравям в земята.</w:t>
      </w:r>
    </w:p>
    <w:p w:rsidR="008B1F42" w:rsidRPr="00112E3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рога</w:t>
      </w:r>
      <w:r>
        <w:rPr>
          <w:b/>
          <w:szCs w:val="28"/>
          <w:lang w:val="bg-BG"/>
        </w:rPr>
        <w:t xml:space="preserve">ч </w:t>
      </w:r>
      <w:r>
        <w:rPr>
          <w:i/>
          <w:szCs w:val="28"/>
          <w:lang w:val="bg-BG"/>
        </w:rPr>
        <w:t>руга</w:t>
      </w:r>
      <w:r>
        <w:rPr>
          <w:i/>
          <w:szCs w:val="28"/>
          <w:lang w:val="bg-BG"/>
        </w:rPr>
        <w:t xml:space="preserve">ч </w:t>
      </w:r>
      <w:r>
        <w:rPr>
          <w:szCs w:val="28"/>
          <w:lang w:val="bg-BG"/>
        </w:rPr>
        <w:t xml:space="preserve">1. Елен. 2. За дете: търкаляне, претъркаляне; кълбо напред. </w:t>
      </w:r>
      <w:r>
        <w:rPr>
          <w:i/>
          <w:szCs w:val="28"/>
          <w:lang w:val="bg-BG"/>
        </w:rPr>
        <w:t xml:space="preserve">Детето направи рогач.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рог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зка </w:t>
      </w:r>
      <w:r w:rsidRPr="00D85910">
        <w:rPr>
          <w:i/>
          <w:szCs w:val="28"/>
          <w:lang w:val="bg-BG"/>
        </w:rPr>
        <w:t>руг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скъ </w:t>
      </w:r>
      <w:r w:rsidRPr="00D85910">
        <w:rPr>
          <w:szCs w:val="28"/>
          <w:lang w:val="bg-BG"/>
        </w:rPr>
        <w:t xml:space="preserve">Постилка за пода, която е изплетена </w:t>
      </w:r>
      <w:r>
        <w:rPr>
          <w:szCs w:val="28"/>
          <w:lang w:val="bg-BG"/>
        </w:rPr>
        <w:t>на специален вертикален стан</w:t>
      </w:r>
      <w:r w:rsidRPr="00D85910">
        <w:rPr>
          <w:szCs w:val="28"/>
          <w:lang w:val="bg-BG"/>
        </w:rPr>
        <w:t xml:space="preserve"> от обел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ки от царевични кочани.</w:t>
      </w:r>
    </w:p>
    <w:p w:rsidR="008B1F42" w:rsidRPr="00182B9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роси</w:t>
      </w:r>
      <w:r>
        <w:rPr>
          <w:b/>
          <w:szCs w:val="28"/>
          <w:lang w:val="bg-BG"/>
        </w:rPr>
        <w:t>, да прероси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руси</w:t>
      </w:r>
      <w:r>
        <w:rPr>
          <w:i/>
          <w:szCs w:val="28"/>
          <w:lang w:val="bg-BG"/>
        </w:rPr>
        <w:t> дъ прируси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Вали слаб дъжд на дребни капчици като роса.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руби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руби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rubiye) Малка златна турска монета. </w:t>
      </w:r>
    </w:p>
    <w:p w:rsidR="008B1F42" w:rsidRPr="00FD5A10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 w:rsidRPr="00D85910">
        <w:rPr>
          <w:szCs w:val="28"/>
          <w:lang w:val="bg-BG"/>
        </w:rPr>
        <w:t xml:space="preserve"> 1. Жълта ружа – невен</w:t>
      </w:r>
      <w:r>
        <w:rPr>
          <w:szCs w:val="28"/>
          <w:lang w:val="bg-BG"/>
        </w:rPr>
        <w:t xml:space="preserve">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 w:rsidRPr="000E4A7C">
        <w:rPr>
          <w:shd w:val="clear" w:color="auto" w:fill="FFFFFF"/>
          <w:lang w:val="bg-BG"/>
        </w:rPr>
        <w:t>(</w:t>
      </w:r>
      <w:r w:rsidRPr="000E4A7C">
        <w:rPr>
          <w:shd w:val="clear" w:color="auto" w:fill="FFFFFF"/>
        </w:rPr>
        <w:t>Calendula</w:t>
      </w:r>
      <w:r w:rsidRPr="000E4A7C">
        <w:rPr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>. 2. Всякакви ружи – астра</w:t>
      </w:r>
      <w:r>
        <w:rPr>
          <w:szCs w:val="28"/>
          <w:lang w:val="bg-BG"/>
        </w:rPr>
        <w:t xml:space="preserve"> </w:t>
      </w:r>
      <w:r w:rsidRPr="000E4A7C">
        <w:rPr>
          <w:szCs w:val="28"/>
          <w:lang w:val="bg-BG"/>
        </w:rPr>
        <w:t>(</w:t>
      </w:r>
      <w:r>
        <w:rPr>
          <w:szCs w:val="28"/>
          <w:lang w:val="en-US"/>
        </w:rPr>
        <w:t>Aster</w:t>
      </w:r>
      <w:r w:rsidRPr="000E4A7C">
        <w:rPr>
          <w:szCs w:val="28"/>
          <w:lang w:val="bg-BG"/>
        </w:rPr>
        <w:t>)</w:t>
      </w:r>
      <w:r w:rsidRPr="00D85910">
        <w:rPr>
          <w:szCs w:val="28"/>
          <w:lang w:val="bg-BG"/>
        </w:rPr>
        <w:t>.</w:t>
      </w:r>
    </w:p>
    <w:p w:rsidR="008B1F42" w:rsidRPr="00110EBA" w:rsidRDefault="008B1F42" w:rsidP="003A58D2">
      <w:pPr>
        <w:ind w:firstLine="720"/>
        <w:jc w:val="both"/>
        <w:rPr>
          <w:szCs w:val="28"/>
          <w:lang w:val="bg-BG"/>
        </w:rPr>
      </w:pPr>
      <w:r w:rsidRPr="00110EBA">
        <w:rPr>
          <w:b/>
          <w:szCs w:val="28"/>
        </w:rPr>
        <w:t>ру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но </w:t>
      </w:r>
      <w:r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 xml:space="preserve">ну </w:t>
      </w:r>
      <w:r>
        <w:rPr>
          <w:szCs w:val="28"/>
          <w:lang w:val="bg-BG"/>
        </w:rPr>
        <w:t>Остриганата вълна на една овца.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нтъф</w:t>
      </w:r>
      <w:r w:rsidRPr="00D85910">
        <w:rPr>
          <w:szCs w:val="28"/>
          <w:lang w:val="bg-BG"/>
        </w:rPr>
        <w:t xml:space="preserve"> 1. Рошав, несресан. 2. С дълга разрошена, сплъстена козина. </w:t>
      </w:r>
      <w:r w:rsidRPr="00D85910">
        <w:rPr>
          <w:i/>
          <w:szCs w:val="28"/>
          <w:lang w:val="bg-BG"/>
        </w:rPr>
        <w:t>Мъж с рунтава брада. Рунтаво куче. Рунтава овца.</w:t>
      </w:r>
      <w:r w:rsidRPr="00D85910">
        <w:rPr>
          <w:szCs w:val="28"/>
          <w:lang w:val="bg-BG"/>
        </w:rPr>
        <w:t xml:space="preserve"> </w:t>
      </w:r>
    </w:p>
    <w:p w:rsidR="008B1F42" w:rsidRPr="0090438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 xml:space="preserve">пам </w:t>
      </w:r>
      <w:r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>пъм</w:t>
      </w:r>
      <w:r>
        <w:rPr>
          <w:szCs w:val="28"/>
          <w:lang w:val="bg-BG"/>
        </w:rPr>
        <w:t xml:space="preserve"> Хрупам, хрускам, дъвча шумно.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пийъ</w:t>
      </w:r>
      <w:r w:rsidRPr="00D85910">
        <w:rPr>
          <w:szCs w:val="28"/>
          <w:lang w:val="bg-BG"/>
        </w:rPr>
        <w:t xml:space="preserve"> (инд. Rupja </w:t>
      </w:r>
      <w:r w:rsidRPr="00806C66">
        <w:rPr>
          <w:i/>
          <w:szCs w:val="28"/>
          <w:lang w:val="bg-BG"/>
        </w:rPr>
        <w:t>‘сребро’</w:t>
      </w:r>
      <w:r w:rsidRPr="00D85910">
        <w:rPr>
          <w:szCs w:val="28"/>
          <w:lang w:val="bg-BG"/>
        </w:rPr>
        <w:t>) Монетна единица на Индия, Пакистан, Индонезия, Шри Ланка, Непал.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рушв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рушв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rűşvet от ар.) Подкуп.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рушветчи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рушв’ътчи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rűşvetci) Жена, която взема, получава подкупи, рушвети.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рушветчи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рушв’ътчи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rűşvetci) Човек, който взема, получава подкупи, рушвети.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рущя</w:t>
      </w:r>
      <w:r>
        <w:rPr>
          <w:b/>
          <w:szCs w:val="28"/>
          <w:lang w:val="bg-BG"/>
        </w:rPr>
        <w:t xml:space="preserve">лка </w:t>
      </w:r>
      <w:r>
        <w:rPr>
          <w:i/>
          <w:szCs w:val="28"/>
          <w:lang w:val="bg-BG"/>
        </w:rPr>
        <w:t>рушт</w:t>
      </w:r>
      <w:r w:rsidRPr="0070410E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лкъ </w:t>
      </w:r>
      <w:r>
        <w:rPr>
          <w:szCs w:val="28"/>
          <w:lang w:val="bg-BG"/>
        </w:rPr>
        <w:t>Хрущялка  –сорт череши с твърди плодове.</w:t>
      </w:r>
    </w:p>
    <w:p w:rsidR="008B1F42" w:rsidRPr="006E5A0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ръ</w:t>
      </w:r>
      <w:r>
        <w:rPr>
          <w:b/>
          <w:szCs w:val="28"/>
          <w:lang w:val="bg-BG"/>
        </w:rPr>
        <w:t xml:space="preserve">бам </w:t>
      </w:r>
      <w:r>
        <w:rPr>
          <w:i/>
          <w:szCs w:val="28"/>
          <w:lang w:val="bg-BG"/>
        </w:rPr>
        <w:t>ръ</w:t>
      </w:r>
      <w:r>
        <w:rPr>
          <w:i/>
          <w:szCs w:val="28"/>
          <w:lang w:val="bg-BG"/>
        </w:rPr>
        <w:t xml:space="preserve">бъм </w:t>
      </w:r>
      <w:r>
        <w:rPr>
          <w:szCs w:val="28"/>
          <w:lang w:val="bg-BG"/>
        </w:rPr>
        <w:t>Отхапвам, ям плодове и зеленчуци, обикновено твърди.</w:t>
      </w:r>
    </w:p>
    <w:p w:rsidR="008B1F42" w:rsidRPr="00D620B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ръ</w:t>
      </w:r>
      <w:r>
        <w:rPr>
          <w:b/>
          <w:szCs w:val="28"/>
          <w:lang w:val="bg-BG"/>
        </w:rPr>
        <w:t>гам, да ръ</w:t>
      </w:r>
      <w:r>
        <w:rPr>
          <w:b/>
          <w:szCs w:val="28"/>
          <w:lang w:val="bg-BG"/>
        </w:rPr>
        <w:t xml:space="preserve">гна </w:t>
      </w:r>
      <w:r>
        <w:rPr>
          <w:i/>
          <w:szCs w:val="28"/>
          <w:lang w:val="bg-BG"/>
        </w:rPr>
        <w:t>ръ</w:t>
      </w:r>
      <w:r>
        <w:rPr>
          <w:i/>
          <w:szCs w:val="28"/>
          <w:lang w:val="bg-BG"/>
        </w:rPr>
        <w:t>гъм, дъ ръ</w:t>
      </w:r>
      <w:r>
        <w:rPr>
          <w:i/>
          <w:szCs w:val="28"/>
          <w:lang w:val="bg-BG"/>
        </w:rPr>
        <w:t xml:space="preserve">гнъ </w:t>
      </w:r>
      <w:r>
        <w:rPr>
          <w:szCs w:val="28"/>
          <w:lang w:val="bg-BG"/>
        </w:rPr>
        <w:t xml:space="preserve">1. Бода, пробождам, продупчвам, пронизвам. 2. Слагам, поставям, пъхам. </w:t>
      </w:r>
      <w:r>
        <w:rPr>
          <w:i/>
          <w:szCs w:val="28"/>
          <w:lang w:val="bg-BG"/>
        </w:rPr>
        <w:t>Докторът му ръгна инжекция.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ръже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ръже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Метална лопатка за разриване на жаравата и почистване на огнището.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ръкав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ли </w:t>
      </w:r>
      <w:r w:rsidRPr="00D85910">
        <w:rPr>
          <w:i/>
          <w:szCs w:val="28"/>
          <w:lang w:val="bg-BG"/>
        </w:rPr>
        <w:t>ръкъв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ли </w:t>
      </w:r>
      <w:r w:rsidRPr="00D85910">
        <w:rPr>
          <w:szCs w:val="28"/>
          <w:lang w:val="bg-BG"/>
        </w:rPr>
        <w:t xml:space="preserve">Ушити от плат полуръкави, които обхващат ръката малко над лакътя до китката с ластик в двата края и се носят върху ръкавите от ученици и чиновници с цел да се запазят от износване.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рък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Снопче житни класове, които се отрязват със сърп заедно, с едно захващане.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ръми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ръми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За дъжд: вали на дребни капчици, обикновено продължително.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ся, да пор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ся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с’ъ, дъ пур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1. Разпилявам на дребни частици, посипвам, роня. 2. Пръскам, напръсквам с вода или друга течност. 3. Разпилявам, пилея. 4. Само в 3 л. вали ситен дъжд. </w:t>
      </w:r>
      <w:r w:rsidRPr="00D85910">
        <w:rPr>
          <w:i/>
          <w:szCs w:val="28"/>
          <w:lang w:val="bg-BG"/>
        </w:rPr>
        <w:t>Цял ден ръси дъжд.</w:t>
      </w:r>
      <w:r>
        <w:rPr>
          <w:i/>
          <w:szCs w:val="28"/>
          <w:lang w:val="bg-BG"/>
        </w:rPr>
        <w:t xml:space="preserve"> Наръсих лозето.</w:t>
      </w:r>
    </w:p>
    <w:p w:rsidR="008B1F42" w:rsidRPr="00DF1BD6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рът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рът</w:t>
      </w:r>
      <w:r w:rsidRPr="00D85910">
        <w:rPr>
          <w:szCs w:val="28"/>
          <w:lang w:val="bg-BG"/>
        </w:rPr>
        <w:t xml:space="preserve"> В топонимията: стръмен, но невисок хълм, връх, височина с дебела почва, годна за обработка.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Милков рът. Петлов рът.</w:t>
      </w:r>
    </w:p>
    <w:p w:rsidR="008B1F42" w:rsidRPr="00497F28" w:rsidRDefault="008B1F42" w:rsidP="009600D5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ръте</w:t>
      </w:r>
      <w:r>
        <w:rPr>
          <w:b/>
          <w:szCs w:val="28"/>
          <w:lang w:val="bg-BG"/>
        </w:rPr>
        <w:t xml:space="preserve">не </w:t>
      </w:r>
      <w:r>
        <w:rPr>
          <w:i/>
          <w:szCs w:val="28"/>
          <w:lang w:val="bg-BG"/>
        </w:rPr>
        <w:t>ръте</w:t>
      </w:r>
      <w:r>
        <w:rPr>
          <w:i/>
          <w:szCs w:val="28"/>
          <w:lang w:val="bg-BG"/>
        </w:rPr>
        <w:t xml:space="preserve">ни </w:t>
      </w:r>
      <w:r>
        <w:rPr>
          <w:szCs w:val="28"/>
          <w:lang w:val="bg-BG"/>
        </w:rPr>
        <w:t>Покриване с рядко памучно платно на поставените в подходящ съд, предварително накиснати във вода семена, докато покълнат.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рътя</w:t>
      </w:r>
      <w:r>
        <w:rPr>
          <w:b/>
          <w:szCs w:val="28"/>
          <w:lang w:val="bg-BG"/>
        </w:rPr>
        <w:t>вам, да рътя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рът</w:t>
      </w:r>
      <w:r w:rsidRPr="00C52FE1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рът</w:t>
      </w:r>
      <w:r w:rsidRPr="00C52FE1">
        <w:rPr>
          <w:i/>
          <w:szCs w:val="28"/>
          <w:lang w:val="bg-BG"/>
        </w:rPr>
        <w:t>’ъ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Покривам с рядко памучно платно поставените в подходящ съд, предварително накиснати във вода семена, докато покълнат.</w:t>
      </w:r>
    </w:p>
    <w:p w:rsidR="008B1F42" w:rsidRPr="00773A7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ръ</w:t>
      </w:r>
      <w:r>
        <w:rPr>
          <w:b/>
          <w:szCs w:val="28"/>
          <w:lang w:val="bg-BG"/>
        </w:rPr>
        <w:t xml:space="preserve">фам </w:t>
      </w:r>
      <w:r>
        <w:rPr>
          <w:i/>
          <w:szCs w:val="28"/>
          <w:lang w:val="bg-BG"/>
        </w:rPr>
        <w:t>ръ</w:t>
      </w:r>
      <w:r>
        <w:rPr>
          <w:i/>
          <w:szCs w:val="28"/>
          <w:lang w:val="bg-BG"/>
        </w:rPr>
        <w:t xml:space="preserve">фъм </w:t>
      </w:r>
      <w:r>
        <w:rPr>
          <w:szCs w:val="28"/>
          <w:lang w:val="bg-BG"/>
        </w:rPr>
        <w:t>Хапя, разкъсвам със зъби, глождя.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ръчени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ръчъни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Ръченица</w:t>
      </w:r>
      <w:r>
        <w:rPr>
          <w:szCs w:val="28"/>
          <w:lang w:val="bg-BG"/>
        </w:rPr>
        <w:t xml:space="preserve"> – </w:t>
      </w:r>
      <w:r w:rsidRPr="00D85910">
        <w:rPr>
          <w:szCs w:val="28"/>
          <w:lang w:val="bg-BG"/>
        </w:rPr>
        <w:t>български национален танц.</w:t>
      </w:r>
    </w:p>
    <w:p w:rsidR="008B1F42" w:rsidRPr="0012430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ряз </w:t>
      </w:r>
      <w:r>
        <w:rPr>
          <w:i/>
          <w:szCs w:val="28"/>
          <w:lang w:val="bg-BG"/>
        </w:rPr>
        <w:t>р</w:t>
      </w:r>
      <w:r w:rsidRPr="0012430F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с </w:t>
      </w:r>
      <w:r>
        <w:rPr>
          <w:szCs w:val="28"/>
          <w:lang w:val="bg-BG"/>
        </w:rPr>
        <w:t xml:space="preserve">Острие на нож, ножица.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звам, да 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звъм, дъ 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знъ</w:t>
      </w:r>
      <w:r w:rsidRPr="00D85910">
        <w:rPr>
          <w:szCs w:val="28"/>
          <w:lang w:val="bg-BG"/>
        </w:rPr>
        <w:t xml:space="preserve"> 1. Отрязвам малко. 2. Тръгвам </w:t>
      </w:r>
      <w:r>
        <w:rPr>
          <w:szCs w:val="28"/>
          <w:lang w:val="bg-BG"/>
        </w:rPr>
        <w:t>бързо, припряно нанякъде;</w:t>
      </w:r>
      <w:r w:rsidRPr="00D85910">
        <w:rPr>
          <w:szCs w:val="28"/>
          <w:lang w:val="bg-BG"/>
        </w:rPr>
        <w:t xml:space="preserve"> хуквам.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С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C205B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</w:t>
      </w:r>
      <w:r w:rsidRPr="00D85910">
        <w:rPr>
          <w:b/>
          <w:szCs w:val="28"/>
          <w:lang w:val="bg-BG"/>
        </w:rPr>
        <w:t>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а</w:t>
      </w:r>
      <w:r w:rsidRPr="00D85910">
        <w:rPr>
          <w:b/>
          <w:szCs w:val="28"/>
          <w:lang w:val="bg-BG"/>
        </w:rPr>
        <w:t>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лъим</w:t>
      </w:r>
      <w:r w:rsidRPr="00D85910">
        <w:rPr>
          <w:szCs w:val="28"/>
          <w:lang w:val="bg-BG"/>
        </w:rPr>
        <w:t xml:space="preserve"> (тур. sabahleyin от ар.) 1. Сутрин. 2. Утре сутринта.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сад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съд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sade от перс.) Само</w:t>
      </w:r>
      <w:r>
        <w:rPr>
          <w:szCs w:val="28"/>
          <w:lang w:val="bg-BG"/>
        </w:rPr>
        <w:t>, единствено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а̀д</w:t>
      </w:r>
      <w:r w:rsidRPr="00D85910">
        <w:rPr>
          <w:b/>
          <w:szCs w:val="28"/>
          <w:lang w:val="bg-BG"/>
        </w:rPr>
        <w:t>жак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жък</w:t>
      </w:r>
      <w:r w:rsidRPr="00D85910">
        <w:rPr>
          <w:szCs w:val="28"/>
          <w:lang w:val="bg-BG"/>
        </w:rPr>
        <w:t xml:space="preserve"> Трикрака или чети</w:t>
      </w:r>
      <w:r>
        <w:rPr>
          <w:szCs w:val="28"/>
          <w:lang w:val="bg-BG"/>
        </w:rPr>
        <w:t>ри</w:t>
      </w:r>
      <w:r w:rsidRPr="00D85910">
        <w:rPr>
          <w:szCs w:val="28"/>
          <w:lang w:val="bg-BG"/>
        </w:rPr>
        <w:t>крака желязна поставка за огъня, която се поставя в огнището, а върху нея съдовете за готвене.</w:t>
      </w:r>
    </w:p>
    <w:p w:rsidR="008B1F42" w:rsidRPr="007B036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сади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съди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>Остро дървено колче с дръжка за пробиване на дупки в почвата, в които се поставят растенията за засаждане.</w:t>
      </w:r>
    </w:p>
    <w:p w:rsidR="008B1F42" w:rsidRPr="001241A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Обитавам, живея, седя, отсядам.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Денем садим в кухнята.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сайби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съйби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sahip от ар.) Стопанка, собственичка.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сайби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съйби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sahip от ар.) Стопанин, собственик. 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сайв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съйв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say</w:t>
      </w:r>
      <w:r w:rsidRPr="00D85910">
        <w:rPr>
          <w:szCs w:val="28"/>
          <w:lang w:val="bg-BG"/>
        </w:rPr>
        <w:softHyphen/>
        <w:t>van от ар.) Навес, заслон, сушина</w:t>
      </w:r>
      <w:r>
        <w:rPr>
          <w:szCs w:val="28"/>
          <w:lang w:val="bg-BG"/>
        </w:rPr>
        <w:t>, сайвант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сайв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 </w:t>
      </w:r>
      <w:r w:rsidRPr="00D85910">
        <w:rPr>
          <w:i/>
          <w:szCs w:val="28"/>
          <w:lang w:val="bg-BG"/>
        </w:rPr>
        <w:t>съйв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нт </w:t>
      </w:r>
      <w:r w:rsidRPr="00D85910">
        <w:rPr>
          <w:szCs w:val="28"/>
          <w:lang w:val="bg-BG"/>
        </w:rPr>
        <w:t>(тур. sayvan от ар.) Навес, заслон, сушина</w:t>
      </w:r>
      <w:r>
        <w:rPr>
          <w:szCs w:val="28"/>
          <w:lang w:val="bg-BG"/>
        </w:rPr>
        <w:t>, сайвана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йдер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йд’ър</w:t>
      </w:r>
      <w:r w:rsidRPr="00D85910">
        <w:rPr>
          <w:szCs w:val="28"/>
          <w:lang w:val="bg-BG"/>
        </w:rPr>
        <w:t xml:space="preserve"> (анг. cider) Газирано безалкохолно питие от ябълков сок.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saka от ар.) Кожен мях или буре за носене на вода. </w:t>
      </w:r>
    </w:p>
    <w:p w:rsidR="008B1F42" w:rsidRPr="00C14D9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сакати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съкъти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>Непохватен, несръчен, недодялан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сакатл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съкътл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sa</w:t>
      </w:r>
      <w:r w:rsidRPr="00D85910">
        <w:rPr>
          <w:szCs w:val="28"/>
          <w:lang w:val="bg-BG"/>
        </w:rPr>
        <w:softHyphen/>
        <w:t>kat</w:t>
      </w:r>
      <w:r w:rsidRPr="00D85910">
        <w:rPr>
          <w:szCs w:val="28"/>
          <w:lang w:val="bg-BG"/>
        </w:rPr>
        <w:softHyphen/>
        <w:t xml:space="preserve">lik от ар.) Повреда, </w:t>
      </w:r>
      <w:r>
        <w:rPr>
          <w:szCs w:val="28"/>
          <w:lang w:val="bg-BG"/>
        </w:rPr>
        <w:t>злополука, нещастие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съкл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siklet) Отегчение, притеснение, досада.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sakiz) Вид дъвка.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сакълди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свам се, да се сакълдисам </w:t>
      </w:r>
      <w:r w:rsidRPr="00D85910">
        <w:rPr>
          <w:i/>
          <w:szCs w:val="28"/>
          <w:lang w:val="bg-BG"/>
        </w:rPr>
        <w:t>съкълди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съкълди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siklet) Притеснявам се, </w:t>
      </w:r>
      <w:r>
        <w:rPr>
          <w:szCs w:val="28"/>
          <w:lang w:val="bg-BG"/>
        </w:rPr>
        <w:t xml:space="preserve">безпокоя се, </w:t>
      </w:r>
      <w:r w:rsidRPr="00D85910">
        <w:rPr>
          <w:szCs w:val="28"/>
          <w:lang w:val="bg-BG"/>
        </w:rPr>
        <w:t xml:space="preserve">отегчавам се.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sakin) Съвсем не, никак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н</w:t>
      </w:r>
      <w:r w:rsidRPr="00D85910">
        <w:rPr>
          <w:szCs w:val="28"/>
          <w:lang w:val="bg-BG"/>
        </w:rPr>
        <w:t>едей, стой, пази се, внимавай</w:t>
      </w:r>
      <w:r>
        <w:rPr>
          <w:szCs w:val="28"/>
          <w:lang w:val="bg-BG"/>
        </w:rPr>
        <w:t>, да не си посмял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 xml:space="preserve">сал </w:t>
      </w:r>
      <w:r w:rsidRPr="00D85910">
        <w:rPr>
          <w:szCs w:val="28"/>
          <w:lang w:val="bg-BG"/>
        </w:rPr>
        <w:t xml:space="preserve">(тур. salt) Само.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Салата.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салк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сълк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salkim) Акация.  </w:t>
      </w:r>
    </w:p>
    <w:p w:rsidR="008B1F42" w:rsidRPr="00830E6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</w:t>
      </w:r>
      <w:r>
        <w:rPr>
          <w:b/>
          <w:szCs w:val="28"/>
          <w:lang w:val="bg-BG"/>
        </w:rPr>
        <w:t xml:space="preserve">ло </w:t>
      </w:r>
      <w:r>
        <w:rPr>
          <w:i/>
          <w:szCs w:val="28"/>
          <w:lang w:val="bg-BG"/>
        </w:rPr>
        <w:t>са</w:t>
      </w:r>
      <w:r>
        <w:rPr>
          <w:i/>
          <w:szCs w:val="28"/>
          <w:lang w:val="bg-BG"/>
        </w:rPr>
        <w:t xml:space="preserve">лу </w:t>
      </w:r>
      <w:r>
        <w:rPr>
          <w:szCs w:val="28"/>
          <w:lang w:val="bg-BG"/>
        </w:rPr>
        <w:t>1. Тлъстина, мазнина, натрупана около червата на животно, птица. 2. Влакнеста тъкан, която обвива семената на тиква, краставица, пъпеш, кратуна.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салтан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сълтън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sa</w:t>
      </w:r>
      <w:r w:rsidRPr="00D85910">
        <w:rPr>
          <w:szCs w:val="28"/>
          <w:lang w:val="bg-BG"/>
        </w:rPr>
        <w:softHyphen/>
        <w:t xml:space="preserve">ltanat от ар.) Великолепие, разкош, тържественост, </w:t>
      </w:r>
      <w:r>
        <w:rPr>
          <w:szCs w:val="28"/>
          <w:lang w:val="bg-BG"/>
        </w:rPr>
        <w:t>блясък, показност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лца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(ит. salsa от лат. sal </w:t>
      </w:r>
      <w:r w:rsidRPr="00C44497">
        <w:rPr>
          <w:i/>
          <w:szCs w:val="28"/>
          <w:lang w:val="bg-BG"/>
        </w:rPr>
        <w:t>‘сол’</w:t>
      </w:r>
      <w:r w:rsidRPr="00D85910">
        <w:rPr>
          <w:szCs w:val="28"/>
          <w:lang w:val="bg-BG"/>
        </w:rPr>
        <w:t>) Преварен гъст доматен сок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доматено пюре. </w:t>
      </w:r>
    </w:p>
    <w:p w:rsidR="008B1F42" w:rsidRPr="0021491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сама</w:t>
      </w:r>
      <w:r>
        <w:rPr>
          <w:b/>
          <w:szCs w:val="28"/>
          <w:lang w:val="bg-BG"/>
        </w:rPr>
        <w:t>ки</w:t>
      </w:r>
      <w:r>
        <w:rPr>
          <w:b/>
          <w:szCs w:val="28"/>
          <w:lang w:val="bg-BG"/>
        </w:rPr>
        <w:t xml:space="preserve">тка </w:t>
      </w:r>
      <w:r w:rsidRPr="00F2237D">
        <w:rPr>
          <w:i/>
          <w:szCs w:val="28"/>
          <w:lang w:val="bg-BG"/>
        </w:rPr>
        <w:t>съма</w:t>
      </w:r>
      <w:r w:rsidRPr="00F2237D">
        <w:rPr>
          <w:i/>
          <w:szCs w:val="28"/>
          <w:lang w:val="bg-BG"/>
        </w:rPr>
        <w:t>ки</w:t>
      </w:r>
      <w:r w:rsidRPr="00F2237D">
        <w:rPr>
          <w:i/>
          <w:szCs w:val="28"/>
          <w:lang w:val="bg-BG"/>
        </w:rPr>
        <w:t>ткъ</w:t>
      </w:r>
      <w:r>
        <w:rPr>
          <w:i/>
          <w:szCs w:val="28"/>
          <w:lang w:val="bg-BG"/>
        </w:rPr>
        <w:t xml:space="preserve"> </w:t>
      </w:r>
      <w:r w:rsidRPr="00214919">
        <w:rPr>
          <w:szCs w:val="28"/>
          <w:lang w:val="bg-BG"/>
        </w:rPr>
        <w:t>(</w:t>
      </w:r>
      <w:r>
        <w:rPr>
          <w:szCs w:val="28"/>
          <w:lang w:val="en-US"/>
        </w:rPr>
        <w:t>Dianthus</w:t>
      </w:r>
      <w:r w:rsidRPr="00214919">
        <w:rPr>
          <w:szCs w:val="28"/>
          <w:lang w:val="bg-BG"/>
        </w:rPr>
        <w:t xml:space="preserve"> </w:t>
      </w:r>
      <w:r>
        <w:rPr>
          <w:szCs w:val="28"/>
          <w:lang w:val="en-US"/>
        </w:rPr>
        <w:t>carthusianorum</w:t>
      </w:r>
      <w:r w:rsidRPr="00214919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Див карамфил.</w:t>
      </w:r>
      <w:r w:rsidRPr="00214919">
        <w:rPr>
          <w:szCs w:val="28"/>
          <w:lang w:val="bg-BG"/>
        </w:rPr>
        <w:t xml:space="preserve"> </w:t>
      </w:r>
    </w:p>
    <w:p w:rsidR="008B1F42" w:rsidRPr="007E591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sam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ri) 1. Дървено седло за кон или магаре, приспособено за товар и за яздене. 2. Приспособление за по-лес</w:t>
      </w:r>
      <w:r w:rsidRPr="00D85910">
        <w:rPr>
          <w:szCs w:val="28"/>
          <w:lang w:val="bg-BG"/>
        </w:rPr>
        <w:softHyphen/>
        <w:t xml:space="preserve">но и удобно носене на товар на гърба. </w:t>
      </w:r>
      <w:r>
        <w:rPr>
          <w:i/>
          <w:szCs w:val="28"/>
          <w:lang w:val="bg-BG"/>
        </w:rPr>
        <w:t>Раница със самар.</w:t>
      </w:r>
    </w:p>
    <w:p w:rsidR="008B1F42" w:rsidRPr="001806F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самора</w:t>
      </w:r>
      <w:r>
        <w:rPr>
          <w:b/>
          <w:szCs w:val="28"/>
          <w:lang w:val="bg-BG"/>
        </w:rPr>
        <w:t xml:space="preserve">сляк </w:t>
      </w:r>
      <w:r>
        <w:rPr>
          <w:i/>
          <w:szCs w:val="28"/>
          <w:lang w:val="bg-BG"/>
        </w:rPr>
        <w:t>съмура</w:t>
      </w:r>
      <w:r>
        <w:rPr>
          <w:i/>
          <w:szCs w:val="28"/>
          <w:lang w:val="bg-BG"/>
        </w:rPr>
        <w:t>сл</w:t>
      </w:r>
      <w:r w:rsidRPr="001806F0">
        <w:rPr>
          <w:i/>
          <w:szCs w:val="28"/>
        </w:rPr>
        <w:t xml:space="preserve">’ък </w:t>
      </w:r>
      <w:r>
        <w:rPr>
          <w:szCs w:val="28"/>
          <w:lang w:val="bg-BG"/>
        </w:rPr>
        <w:t xml:space="preserve">Растение, дръвче, което е израснало само, не е посадено от човек. </w:t>
      </w:r>
    </w:p>
    <w:p w:rsidR="008B1F42" w:rsidRPr="00A9746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самоче</w:t>
      </w:r>
      <w:r>
        <w:rPr>
          <w:b/>
          <w:szCs w:val="28"/>
          <w:lang w:val="bg-BG"/>
        </w:rPr>
        <w:t xml:space="preserve">рка </w:t>
      </w:r>
      <w:r>
        <w:rPr>
          <w:i/>
          <w:szCs w:val="28"/>
          <w:lang w:val="bg-BG"/>
        </w:rPr>
        <w:t>съмуче</w:t>
      </w:r>
      <w:r>
        <w:rPr>
          <w:i/>
          <w:szCs w:val="28"/>
          <w:lang w:val="bg-BG"/>
        </w:rPr>
        <w:t xml:space="preserve">ркъ </w:t>
      </w:r>
      <w:r>
        <w:rPr>
          <w:szCs w:val="28"/>
          <w:lang w:val="bg-BG"/>
        </w:rPr>
        <w:t>Естествена вълна с различни оттенъци на кафяво.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съму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samun от грц.) Цял, обикновено кръгъл хляб. </w:t>
      </w:r>
    </w:p>
    <w:p w:rsidR="008B1F42" w:rsidRPr="002847B4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нким</w:t>
      </w:r>
      <w:r w:rsidRPr="00D85910">
        <w:rPr>
          <w:szCs w:val="28"/>
          <w:lang w:val="bg-BG"/>
        </w:rPr>
        <w:t xml:space="preserve"> (тур. sanki)  Впрочем, всъщност</w:t>
      </w:r>
      <w:r>
        <w:rPr>
          <w:szCs w:val="28"/>
          <w:lang w:val="bg-BG"/>
        </w:rPr>
        <w:t>, с</w:t>
      </w:r>
      <w:r w:rsidRPr="00D85910">
        <w:rPr>
          <w:szCs w:val="28"/>
          <w:lang w:val="bg-BG"/>
        </w:rPr>
        <w:t>якаш.</w:t>
      </w:r>
    </w:p>
    <w:p w:rsidR="008B1F42" w:rsidRPr="00412C05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с</w:t>
      </w:r>
      <w:r w:rsidRPr="00412C05">
        <w:rPr>
          <w:b/>
          <w:szCs w:val="28"/>
        </w:rPr>
        <w:t xml:space="preserve">ант </w:t>
      </w:r>
      <w:r>
        <w:rPr>
          <w:i/>
          <w:szCs w:val="28"/>
          <w:lang w:val="bg-BG"/>
        </w:rPr>
        <w:t xml:space="preserve">сант </w:t>
      </w:r>
      <w:r w:rsidRPr="00412C05">
        <w:rPr>
          <w:szCs w:val="28"/>
        </w:rPr>
        <w:t>(фр.</w:t>
      </w:r>
      <w:r>
        <w:rPr>
          <w:szCs w:val="28"/>
          <w:lang w:val="bg-BG"/>
        </w:rPr>
        <w:t xml:space="preserve"> c</w:t>
      </w:r>
      <w:r>
        <w:rPr>
          <w:szCs w:val="28"/>
          <w:lang w:val="en-US"/>
        </w:rPr>
        <w:t>entime</w:t>
      </w:r>
      <w:r w:rsidRPr="00412C05">
        <w:rPr>
          <w:szCs w:val="28"/>
        </w:rPr>
        <w:t xml:space="preserve">) </w:t>
      </w:r>
      <w:r>
        <w:rPr>
          <w:szCs w:val="28"/>
          <w:lang w:val="bg-BG"/>
        </w:rPr>
        <w:t>Сантиметър, сантим.</w:t>
      </w:r>
    </w:p>
    <w:p w:rsidR="008B1F42" w:rsidRPr="00412C0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412C05">
        <w:rPr>
          <w:b/>
          <w:szCs w:val="28"/>
        </w:rPr>
        <w:t>санти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м </w:t>
      </w:r>
      <w:r>
        <w:rPr>
          <w:i/>
          <w:szCs w:val="28"/>
          <w:lang w:val="bg-BG"/>
        </w:rPr>
        <w:t>сънти</w:t>
      </w:r>
      <w:r>
        <w:rPr>
          <w:i/>
          <w:szCs w:val="28"/>
          <w:lang w:val="bg-BG"/>
        </w:rPr>
        <w:t xml:space="preserve">м </w:t>
      </w:r>
      <w:r w:rsidRPr="00412C05">
        <w:rPr>
          <w:szCs w:val="28"/>
        </w:rPr>
        <w:t>(фр.</w:t>
      </w:r>
      <w:r>
        <w:rPr>
          <w:szCs w:val="28"/>
          <w:lang w:val="bg-BG"/>
        </w:rPr>
        <w:t xml:space="preserve"> c</w:t>
      </w:r>
      <w:r>
        <w:rPr>
          <w:szCs w:val="28"/>
          <w:lang w:val="en-US"/>
        </w:rPr>
        <w:t>entime</w:t>
      </w:r>
      <w:r w:rsidRPr="00412C05">
        <w:rPr>
          <w:szCs w:val="28"/>
        </w:rPr>
        <w:t xml:space="preserve">) </w:t>
      </w:r>
      <w:r>
        <w:rPr>
          <w:szCs w:val="28"/>
          <w:lang w:val="bg-BG"/>
        </w:rPr>
        <w:t>Сантиметър, сант.</w:t>
      </w:r>
    </w:p>
    <w:p w:rsidR="008B1F42" w:rsidRPr="007E591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сап</w:t>
      </w:r>
      <w:r w:rsidRPr="00D85910">
        <w:rPr>
          <w:szCs w:val="28"/>
          <w:lang w:val="bg-BG"/>
        </w:rPr>
        <w:t xml:space="preserve"> (тур. sap) Дървена дръжка за земеделско сечиво. </w:t>
      </w:r>
      <w:r>
        <w:rPr>
          <w:i/>
          <w:szCs w:val="28"/>
          <w:lang w:val="bg-BG"/>
        </w:rPr>
        <w:t>Счупи се сапа на мотиката.</w:t>
      </w:r>
    </w:p>
    <w:p w:rsidR="008B1F42" w:rsidRPr="00F6437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сапикя</w:t>
      </w:r>
      <w:r>
        <w:rPr>
          <w:b/>
          <w:szCs w:val="28"/>
          <w:lang w:val="bg-BG"/>
        </w:rPr>
        <w:t>свам се, да се сапикя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съпик</w:t>
      </w:r>
      <w:r w:rsidRPr="00F6437B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свъм съ, дъ съ съпик</w:t>
      </w:r>
      <w:r w:rsidRPr="00F6437B">
        <w:rPr>
          <w:i/>
          <w:szCs w:val="28"/>
          <w:lang w:val="bg-BG"/>
        </w:rPr>
        <w:t>’а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>Стряскам се, опомням се, досещам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sarraf от ар.) Лице, което се занимава с раз</w:t>
      </w:r>
      <w:r w:rsidRPr="00D85910">
        <w:rPr>
          <w:szCs w:val="28"/>
          <w:lang w:val="bg-BG"/>
        </w:rPr>
        <w:softHyphen/>
        <w:t>мяна на пари и търгува със злато</w:t>
      </w:r>
      <w:r>
        <w:rPr>
          <w:szCs w:val="28"/>
          <w:lang w:val="bg-BG"/>
        </w:rPr>
        <w:t>; сарафин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фин </w:t>
      </w:r>
      <w:r w:rsidRPr="00D85910">
        <w:rPr>
          <w:i/>
          <w:szCs w:val="28"/>
          <w:lang w:val="bg-BG"/>
        </w:rPr>
        <w:t>сър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фин </w:t>
      </w:r>
      <w:r w:rsidRPr="00D85910">
        <w:rPr>
          <w:szCs w:val="28"/>
          <w:lang w:val="bg-BG"/>
        </w:rPr>
        <w:t>(тур. sar</w:t>
      </w:r>
      <w:r w:rsidRPr="00D85910">
        <w:rPr>
          <w:szCs w:val="28"/>
          <w:lang w:val="bg-BG"/>
        </w:rPr>
        <w:softHyphen/>
        <w:t>raf от ар.) Лице, което се занимава с размяна на пари и търгува със злато</w:t>
      </w:r>
      <w:r>
        <w:rPr>
          <w:szCs w:val="28"/>
          <w:lang w:val="bg-BG"/>
        </w:rPr>
        <w:t>; сараф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сарафл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съръфл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sarraflik от ар.) Занятие на сараф – размяна на пари и търговия със злато.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 </w:t>
      </w:r>
      <w:r w:rsidRPr="00D85910">
        <w:rPr>
          <w:i/>
          <w:szCs w:val="28"/>
          <w:lang w:val="bg-BG"/>
        </w:rPr>
        <w:t>сър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saraç) Май</w:t>
      </w:r>
      <w:r w:rsidRPr="00D85910">
        <w:rPr>
          <w:szCs w:val="28"/>
          <w:lang w:val="bg-BG"/>
        </w:rPr>
        <w:softHyphen/>
        <w:t xml:space="preserve">стор на хамути, седла, юзди; седлар.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>
        <w:rPr>
          <w:b/>
          <w:szCs w:val="28"/>
          <w:lang w:val="bg-BG"/>
        </w:rPr>
        <w:t>а</w:t>
      </w: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лъ</w:t>
      </w:r>
      <w:r>
        <w:rPr>
          <w:b/>
          <w:szCs w:val="28"/>
          <w:lang w:val="bg-BG"/>
        </w:rPr>
        <w:t>к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лъ</w:t>
      </w:r>
      <w:r>
        <w:rPr>
          <w:i/>
          <w:szCs w:val="28"/>
          <w:lang w:val="bg-BG"/>
        </w:rPr>
        <w:t>к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saraç</w:t>
      </w:r>
      <w:r>
        <w:rPr>
          <w:szCs w:val="28"/>
          <w:lang w:val="en-US"/>
        </w:rPr>
        <w:t>lik</w:t>
      </w:r>
      <w:r w:rsidRPr="00D85910">
        <w:rPr>
          <w:szCs w:val="28"/>
          <w:lang w:val="bg-BG"/>
        </w:rPr>
        <w:t xml:space="preserve">) Занаят на сарач – изработване на хамути, седла, юзди; седларство.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чницъ</w:t>
      </w:r>
      <w:r w:rsidRPr="00D85910">
        <w:rPr>
          <w:szCs w:val="28"/>
          <w:lang w:val="bg-BG"/>
        </w:rPr>
        <w:t xml:space="preserve"> (тур. saraç) Работилница на сарач, седлар.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сат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сът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satir) Къс и широк тежък нож за кълцане и сечене на месо</w:t>
      </w:r>
      <w:r>
        <w:rPr>
          <w:szCs w:val="28"/>
          <w:lang w:val="bg-BG"/>
        </w:rPr>
        <w:t xml:space="preserve"> и кости</w:t>
      </w:r>
      <w:r w:rsidRPr="00D85910">
        <w:rPr>
          <w:szCs w:val="28"/>
          <w:lang w:val="bg-BG"/>
        </w:rPr>
        <w:t xml:space="preserve">. </w:t>
      </w:r>
    </w:p>
    <w:p w:rsidR="008B1F42" w:rsidRPr="00F06B9A" w:rsidRDefault="008B1F42" w:rsidP="00F72F8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сафиря</w:t>
      </w:r>
      <w:r>
        <w:rPr>
          <w:b/>
          <w:szCs w:val="28"/>
          <w:lang w:val="bg-BG"/>
        </w:rPr>
        <w:t>свам се, да се сафиря</w:t>
      </w:r>
      <w:r>
        <w:rPr>
          <w:b/>
          <w:szCs w:val="28"/>
          <w:lang w:val="bg-BG"/>
        </w:rPr>
        <w:t xml:space="preserve">сам </w:t>
      </w:r>
      <w:r w:rsidRPr="00F06B9A">
        <w:rPr>
          <w:i/>
          <w:szCs w:val="28"/>
          <w:lang w:val="bg-BG"/>
        </w:rPr>
        <w:t>съфир’а</w:t>
      </w:r>
      <w:r w:rsidRPr="00F06B9A">
        <w:rPr>
          <w:i/>
          <w:szCs w:val="28"/>
        </w:rPr>
        <w:t></w:t>
      </w:r>
      <w:r w:rsidRPr="00F06B9A">
        <w:rPr>
          <w:i/>
          <w:szCs w:val="28"/>
          <w:lang w:val="bg-BG"/>
        </w:rPr>
        <w:t>свъм съ, дъ съ съфир’а</w:t>
      </w:r>
      <w:r w:rsidRPr="00F06B9A">
        <w:rPr>
          <w:i/>
          <w:szCs w:val="28"/>
          <w:lang w:val="bg-BG"/>
        </w:rPr>
        <w:t>съм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Идвам на себе си, опомням се, съвземам се, сещам се.</w:t>
      </w:r>
      <w:r>
        <w:rPr>
          <w:szCs w:val="28"/>
          <w:lang w:val="bg-BG"/>
        </w:rPr>
        <w:tab/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</w:t>
      </w:r>
      <w:r w:rsidRPr="002B7C4F">
        <w:rPr>
          <w:b/>
          <w:szCs w:val="28"/>
          <w:lang w:val="bg-BG"/>
        </w:rPr>
        <w:t>ф</w:t>
      </w:r>
      <w:r w:rsidRPr="00D85910">
        <w:rPr>
          <w:b/>
          <w:szCs w:val="28"/>
          <w:lang w:val="bg-BG"/>
        </w:rPr>
        <w:t>ти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съфти’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sah</w:t>
      </w:r>
      <w:r w:rsidRPr="00D85910">
        <w:rPr>
          <w:szCs w:val="28"/>
          <w:lang w:val="bg-BG"/>
        </w:rPr>
        <w:softHyphen/>
        <w:t xml:space="preserve">tiyan от перс.) </w:t>
      </w:r>
      <w:r>
        <w:rPr>
          <w:szCs w:val="28"/>
          <w:lang w:val="bg-BG"/>
        </w:rPr>
        <w:t>Сахтиян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– о</w:t>
      </w:r>
      <w:r w:rsidRPr="00D85910">
        <w:rPr>
          <w:szCs w:val="28"/>
          <w:lang w:val="bg-BG"/>
        </w:rPr>
        <w:t>бработена козя, а понякога и овча кожа за обувки, чанти, подвързия и др.</w:t>
      </w:r>
    </w:p>
    <w:p w:rsidR="008B1F42" w:rsidRPr="00D85910" w:rsidRDefault="008B1F42" w:rsidP="001241AD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</w:t>
      </w:r>
      <w:r>
        <w:rPr>
          <w:b/>
          <w:szCs w:val="28"/>
          <w:lang w:val="bg-BG"/>
        </w:rPr>
        <w:t>ха̀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sahan от ар.) Съ</w:t>
      </w:r>
      <w:r>
        <w:rPr>
          <w:szCs w:val="28"/>
          <w:lang w:val="bg-BG"/>
        </w:rPr>
        <w:t>д за храна – плитка медна чиния.</w:t>
      </w:r>
      <w:r w:rsidRPr="00D85910">
        <w:rPr>
          <w:szCs w:val="28"/>
          <w:lang w:val="bg-BG"/>
        </w:rPr>
        <w:t xml:space="preserve"> </w:t>
      </w:r>
    </w:p>
    <w:p w:rsidR="008B1F42" w:rsidRPr="0044110A" w:rsidRDefault="008B1F42" w:rsidP="001241AD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са</w:t>
      </w:r>
      <w:r>
        <w:rPr>
          <w:b/>
          <w:szCs w:val="28"/>
          <w:lang w:val="bg-BG"/>
        </w:rPr>
        <w:t>ха̀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</w:t>
      </w:r>
      <w:r>
        <w:rPr>
          <w:szCs w:val="28"/>
          <w:lang w:val="bg-BG"/>
        </w:rPr>
        <w:t>р. saat – от ар.) Час, часовник.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saçak) Издадена напред стряха</w:t>
      </w:r>
      <w:r>
        <w:rPr>
          <w:szCs w:val="28"/>
          <w:lang w:val="bg-BG"/>
        </w:rPr>
        <w:t xml:space="preserve"> на къща</w:t>
      </w:r>
      <w:r w:rsidRPr="00D85910">
        <w:rPr>
          <w:szCs w:val="28"/>
          <w:lang w:val="bg-BG"/>
        </w:rPr>
        <w:t xml:space="preserve">, покрито място. </w:t>
      </w:r>
      <w:r w:rsidRPr="00D85910">
        <w:rPr>
          <w:i/>
          <w:szCs w:val="28"/>
          <w:lang w:val="bg-BG"/>
        </w:rPr>
        <w:t>Скрихме се от дъжда под сачака.</w:t>
      </w:r>
    </w:p>
    <w:p w:rsidR="008B1F42" w:rsidRPr="008E202D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сачм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съчм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saçma от saçmak </w:t>
      </w:r>
      <w:r w:rsidRPr="008E202D">
        <w:rPr>
          <w:i/>
          <w:szCs w:val="28"/>
          <w:lang w:val="bg-BG"/>
        </w:rPr>
        <w:t>‘пръскам’</w:t>
      </w:r>
      <w:r w:rsidRPr="00D85910">
        <w:rPr>
          <w:szCs w:val="28"/>
          <w:lang w:val="bg-BG"/>
        </w:rPr>
        <w:t>) 1. Малко оловно топче за стрелба с ловна пушка. 2. Царевица втора реколта за фураж.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Засяхме сачмата.</w:t>
      </w:r>
    </w:p>
    <w:p w:rsidR="008B1F42" w:rsidRPr="00D85910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сачм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съчм’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saçma) Болест по костилковите овощни дръвчета.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с</w:t>
      </w:r>
      <w:r>
        <w:rPr>
          <w:b/>
          <w:szCs w:val="28"/>
          <w:lang w:val="bg-BG"/>
        </w:rPr>
        <w:t>а</w:t>
      </w:r>
      <w:r w:rsidRPr="00D85910">
        <w:rPr>
          <w:b/>
          <w:szCs w:val="28"/>
          <w:lang w:val="bg-BG"/>
        </w:rPr>
        <w:t>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şaşirtmak) Слисвам се, обърквам се, смайвам се, изненадвам се, сепвам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сбабичко</w:t>
      </w:r>
      <w:r>
        <w:rPr>
          <w:b/>
          <w:szCs w:val="28"/>
          <w:lang w:val="bg-BG"/>
        </w:rPr>
        <w:t>свам се, да се сбабичко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збъбичко</w:t>
      </w:r>
      <w:r>
        <w:rPr>
          <w:i/>
          <w:szCs w:val="28"/>
          <w:lang w:val="bg-BG"/>
        </w:rPr>
        <w:t>свъм съ, дъ съ збъбичко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>Сбръчквам се.</w:t>
      </w:r>
    </w:p>
    <w:p w:rsidR="008B1F42" w:rsidRDefault="008B1F42" w:rsidP="0055146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сбор </w:t>
      </w:r>
      <w:r>
        <w:rPr>
          <w:i/>
          <w:szCs w:val="28"/>
          <w:lang w:val="bg-BG"/>
        </w:rPr>
        <w:t xml:space="preserve">збор </w:t>
      </w:r>
      <w:r>
        <w:rPr>
          <w:szCs w:val="28"/>
          <w:lang w:val="bg-BG"/>
        </w:rPr>
        <w:t>Събор, празник на селото.</w:t>
      </w:r>
    </w:p>
    <w:p w:rsidR="008B1F42" w:rsidRDefault="008B1F42" w:rsidP="0055146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сборджи</w:t>
      </w:r>
      <w:r>
        <w:rPr>
          <w:b/>
          <w:szCs w:val="28"/>
          <w:lang w:val="bg-BG"/>
        </w:rPr>
        <w:t xml:space="preserve">йка </w:t>
      </w:r>
      <w:r>
        <w:rPr>
          <w:i/>
          <w:szCs w:val="28"/>
          <w:lang w:val="bg-BG"/>
        </w:rPr>
        <w:t>збуржи</w:t>
      </w:r>
      <w:r>
        <w:rPr>
          <w:i/>
          <w:szCs w:val="28"/>
          <w:lang w:val="bg-BG"/>
        </w:rPr>
        <w:t>йкъ</w:t>
      </w:r>
      <w:r w:rsidRPr="008D7895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Жена, която отива на събор; сборянка.</w:t>
      </w:r>
    </w:p>
    <w:p w:rsidR="008B1F42" w:rsidRDefault="008B1F42" w:rsidP="0055146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сборджи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збуржи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Човек, който отива на събор; сборянин.</w:t>
      </w:r>
    </w:p>
    <w:p w:rsidR="008B1F42" w:rsidRDefault="008B1F42" w:rsidP="0055146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сбо</w:t>
      </w:r>
      <w:r>
        <w:rPr>
          <w:b/>
          <w:szCs w:val="28"/>
          <w:lang w:val="bg-BG"/>
        </w:rPr>
        <w:t xml:space="preserve">рянин </w:t>
      </w:r>
      <w:r>
        <w:rPr>
          <w:i/>
          <w:szCs w:val="28"/>
          <w:lang w:val="bg-BG"/>
        </w:rPr>
        <w:t>збо</w:t>
      </w:r>
      <w:r>
        <w:rPr>
          <w:i/>
          <w:szCs w:val="28"/>
          <w:lang w:val="bg-BG"/>
        </w:rPr>
        <w:t>р</w:t>
      </w:r>
      <w:r w:rsidRPr="00BB0632">
        <w:rPr>
          <w:i/>
          <w:szCs w:val="28"/>
        </w:rPr>
        <w:t>’</w:t>
      </w:r>
      <w:r w:rsidRPr="008D7895">
        <w:rPr>
          <w:i/>
          <w:szCs w:val="28"/>
          <w:lang w:val="bg-BG"/>
        </w:rPr>
        <w:t>ъни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 </w:t>
      </w:r>
      <w:r>
        <w:rPr>
          <w:szCs w:val="28"/>
          <w:lang w:val="bg-BG"/>
        </w:rPr>
        <w:t>Човек, който отива на събор; сборджия.</w:t>
      </w:r>
    </w:p>
    <w:p w:rsidR="008B1F42" w:rsidRDefault="008B1F42" w:rsidP="0055146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сбо</w:t>
      </w:r>
      <w:r>
        <w:rPr>
          <w:b/>
          <w:szCs w:val="28"/>
          <w:lang w:val="bg-BG"/>
        </w:rPr>
        <w:t xml:space="preserve">рянка </w:t>
      </w:r>
      <w:r>
        <w:rPr>
          <w:i/>
          <w:szCs w:val="28"/>
          <w:lang w:val="bg-BG"/>
        </w:rPr>
        <w:t>збо</w:t>
      </w:r>
      <w:r>
        <w:rPr>
          <w:i/>
          <w:szCs w:val="28"/>
          <w:lang w:val="bg-BG"/>
        </w:rPr>
        <w:t>р</w:t>
      </w:r>
      <w:r w:rsidRPr="008D7895">
        <w:rPr>
          <w:i/>
          <w:szCs w:val="28"/>
        </w:rPr>
        <w:t>’ънкъ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Жена, която отива на събор; сборджийка.</w:t>
      </w:r>
    </w:p>
    <w:p w:rsidR="008B1F42" w:rsidRPr="003C080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сва</w:t>
      </w:r>
      <w:r>
        <w:rPr>
          <w:b/>
          <w:szCs w:val="28"/>
          <w:lang w:val="bg-BG"/>
        </w:rPr>
        <w:t xml:space="preserve">ра </w:t>
      </w:r>
      <w:r>
        <w:rPr>
          <w:i/>
          <w:szCs w:val="28"/>
          <w:lang w:val="bg-BG"/>
        </w:rPr>
        <w:t>сва</w:t>
      </w:r>
      <w:r>
        <w:rPr>
          <w:i/>
          <w:szCs w:val="28"/>
          <w:lang w:val="bg-BG"/>
        </w:rPr>
        <w:t xml:space="preserve">ръ </w:t>
      </w:r>
      <w:r>
        <w:rPr>
          <w:szCs w:val="28"/>
          <w:lang w:val="bg-BG"/>
        </w:rPr>
        <w:t xml:space="preserve">Заварено положение, случайност. </w:t>
      </w:r>
      <w:r>
        <w:rPr>
          <w:i/>
          <w:szCs w:val="28"/>
          <w:lang w:val="bg-BG"/>
        </w:rPr>
        <w:t>Където те сварата свари.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свек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рвин 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свик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рвин йъзи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(Epiphyllum) Епифилум – саксийно цвете, вид кактус без бодли, чиито дълги листа приличат по форма на език, но краищата им са назъбени като дъбовите листа; лимба, волски език, дъбови листа.</w:t>
      </w:r>
    </w:p>
    <w:p w:rsidR="008B1F42" w:rsidRPr="000D144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свети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свити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Светец.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свидли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 </w:t>
      </w:r>
      <w:r w:rsidRPr="00D85910">
        <w:rPr>
          <w:i/>
          <w:szCs w:val="28"/>
          <w:lang w:val="bg-BG"/>
        </w:rPr>
        <w:t>свидли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Стиснат, скрънза.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свидо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свидо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>Свидетелствам в съда, давам показания.</w:t>
      </w:r>
    </w:p>
    <w:p w:rsidR="008B1F42" w:rsidRPr="004F7CB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сви</w:t>
      </w:r>
      <w:r>
        <w:rPr>
          <w:b/>
          <w:szCs w:val="28"/>
          <w:lang w:val="bg-BG"/>
        </w:rPr>
        <w:t xml:space="preserve">нка </w:t>
      </w:r>
      <w:r>
        <w:rPr>
          <w:i/>
          <w:szCs w:val="28"/>
          <w:lang w:val="bg-BG"/>
        </w:rPr>
        <w:t>сви</w:t>
      </w:r>
      <w:r>
        <w:rPr>
          <w:i/>
          <w:szCs w:val="28"/>
          <w:lang w:val="bg-BG"/>
        </w:rPr>
        <w:t xml:space="preserve">нкъ </w:t>
      </w:r>
      <w:r>
        <w:rPr>
          <w:szCs w:val="28"/>
          <w:lang w:val="bg-BG"/>
        </w:rPr>
        <w:t>Паротит, заушка.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дят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д’ът </w:t>
      </w:r>
      <w:r w:rsidRPr="00D85910">
        <w:rPr>
          <w:szCs w:val="28"/>
          <w:lang w:val="bg-BG"/>
        </w:rPr>
        <w:t>Мило, мъчно, тъжно</w:t>
      </w:r>
      <w:r w:rsidRPr="00BB0632">
        <w:rPr>
          <w:szCs w:val="28"/>
        </w:rPr>
        <w:t>, съжалявам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Свидят ми е агънцето, че го продадохме. Свидят ми е старецът, можеше още да си поживее.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свира</w:t>
      </w:r>
      <w:r>
        <w:rPr>
          <w:b/>
          <w:szCs w:val="28"/>
          <w:lang w:val="bg-BG"/>
        </w:rPr>
        <w:t xml:space="preserve">ч </w:t>
      </w:r>
      <w:r>
        <w:rPr>
          <w:i/>
          <w:szCs w:val="28"/>
          <w:lang w:val="bg-BG"/>
        </w:rPr>
        <w:t>свира</w:t>
      </w:r>
      <w:r>
        <w:rPr>
          <w:i/>
          <w:szCs w:val="28"/>
          <w:lang w:val="bg-BG"/>
        </w:rPr>
        <w:t xml:space="preserve">ч </w:t>
      </w:r>
      <w:r>
        <w:rPr>
          <w:szCs w:val="28"/>
          <w:lang w:val="bg-BG"/>
        </w:rPr>
        <w:t>Човек, който свири на народен музикален инструмент.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сви</w:t>
      </w:r>
      <w:r>
        <w:rPr>
          <w:b/>
          <w:szCs w:val="28"/>
          <w:lang w:val="bg-BG"/>
        </w:rPr>
        <w:t>ркам, да сви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сви</w:t>
      </w:r>
      <w:r>
        <w:rPr>
          <w:i/>
          <w:szCs w:val="28"/>
          <w:lang w:val="bg-BG"/>
        </w:rPr>
        <w:t>ркъм, дъ сви</w:t>
      </w:r>
      <w:r>
        <w:rPr>
          <w:i/>
          <w:szCs w:val="28"/>
          <w:lang w:val="bg-BG"/>
        </w:rPr>
        <w:t xml:space="preserve">рнъ </w:t>
      </w:r>
      <w:r>
        <w:rPr>
          <w:szCs w:val="28"/>
          <w:lang w:val="bg-BG"/>
        </w:rPr>
        <w:t>Свиря с уста или със свирка с прекъсване.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свирчо</w:t>
      </w:r>
      <w:r>
        <w:rPr>
          <w:b/>
          <w:szCs w:val="28"/>
          <w:lang w:val="bg-BG"/>
        </w:rPr>
        <w:t xml:space="preserve">вина </w:t>
      </w:r>
      <w:r>
        <w:rPr>
          <w:i/>
          <w:szCs w:val="28"/>
          <w:lang w:val="bg-BG"/>
        </w:rPr>
        <w:t>свирчо</w:t>
      </w:r>
      <w:r>
        <w:rPr>
          <w:i/>
          <w:szCs w:val="28"/>
          <w:lang w:val="bg-BG"/>
        </w:rPr>
        <w:t xml:space="preserve">винъ </w:t>
      </w:r>
      <w:r w:rsidRPr="004814F5">
        <w:rPr>
          <w:szCs w:val="28"/>
          <w:lang w:val="bg-BG"/>
        </w:rPr>
        <w:t>(</w:t>
      </w:r>
      <w:r>
        <w:rPr>
          <w:szCs w:val="28"/>
          <w:lang w:val="bg-BG"/>
        </w:rPr>
        <w:t>Sambucus</w:t>
      </w:r>
      <w:r w:rsidRPr="004814F5">
        <w:rPr>
          <w:szCs w:val="28"/>
          <w:lang w:val="bg-BG"/>
        </w:rPr>
        <w:t xml:space="preserve"> </w:t>
      </w:r>
      <w:r>
        <w:rPr>
          <w:szCs w:val="28"/>
          <w:lang w:val="en-US"/>
        </w:rPr>
        <w:t>nigra</w:t>
      </w:r>
      <w:r w:rsidRPr="004814F5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Ч</w:t>
      </w:r>
      <w:r w:rsidRPr="004814F5">
        <w:rPr>
          <w:szCs w:val="28"/>
          <w:lang w:val="bg-BG"/>
        </w:rPr>
        <w:t xml:space="preserve">ерен </w:t>
      </w:r>
      <w:r>
        <w:rPr>
          <w:szCs w:val="28"/>
          <w:lang w:val="bg-BG"/>
        </w:rPr>
        <w:t>бъ</w:t>
      </w:r>
      <w:r w:rsidRPr="003D6D2D">
        <w:rPr>
          <w:szCs w:val="28"/>
          <w:lang w:val="bg-BG"/>
        </w:rPr>
        <w:t>з</w:t>
      </w:r>
      <w:r>
        <w:rPr>
          <w:szCs w:val="28"/>
          <w:lang w:val="bg-BG"/>
        </w:rPr>
        <w:t xml:space="preserve"> – храстовидно дърво</w:t>
      </w:r>
      <w:r w:rsidRPr="003D6D2D">
        <w:rPr>
          <w:szCs w:val="28"/>
          <w:lang w:val="bg-BG"/>
        </w:rPr>
        <w:t>.</w:t>
      </w:r>
    </w:p>
    <w:p w:rsidR="008B1F42" w:rsidRDefault="008B1F42" w:rsidP="000B2F9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свисло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свисло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1. Голям грозд, отрязан с пръчката, която се окачва на дървена греда от тавана в селска къща, за да се съхрани за по-дълго време. 2. Окачена на дървена греда връзка от едри царевични кочани със сплетени обелки.</w:t>
      </w:r>
    </w:p>
    <w:p w:rsidR="008B1F42" w:rsidRPr="002D56AA" w:rsidRDefault="008B1F42" w:rsidP="000B2F9F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свъ</w:t>
      </w:r>
      <w:r>
        <w:rPr>
          <w:b/>
          <w:szCs w:val="28"/>
          <w:lang w:val="bg-BG"/>
        </w:rPr>
        <w:t>ртам се, да се свъртя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свъ</w:t>
      </w:r>
      <w:r>
        <w:rPr>
          <w:i/>
          <w:szCs w:val="28"/>
          <w:lang w:val="bg-BG"/>
        </w:rPr>
        <w:t>ртъм съ, дъ съ свърт</w:t>
      </w:r>
      <w:r w:rsidRPr="002D56AA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></w:t>
      </w:r>
      <w:r w:rsidRPr="002D56AA"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Оставам на едно място, задържам се.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св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ткам се </w:t>
      </w:r>
      <w:r w:rsidRPr="00D85910">
        <w:rPr>
          <w:i/>
          <w:szCs w:val="28"/>
          <w:lang w:val="bg-BG"/>
        </w:rPr>
        <w:t>св’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ткъм съ</w:t>
      </w:r>
      <w:r w:rsidRPr="00D85910">
        <w:rPr>
          <w:szCs w:val="28"/>
          <w:lang w:val="bg-BG"/>
        </w:rPr>
        <w:t xml:space="preserve"> Карам се, крещя, заканвам се.</w:t>
      </w:r>
      <w:r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</w:t>
      </w:r>
      <w:r>
        <w:rPr>
          <w:b/>
          <w:szCs w:val="28"/>
          <w:lang w:val="bg-BG"/>
        </w:rPr>
        <w:t>я</w:t>
      </w:r>
      <w:r w:rsidRPr="00D85910">
        <w:rPr>
          <w:b/>
          <w:szCs w:val="28"/>
          <w:lang w:val="bg-BG"/>
        </w:rPr>
        <w:t>м, да сг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i/>
          <w:szCs w:val="28"/>
          <w:lang w:val="bg-BG"/>
        </w:rPr>
        <w:softHyphen/>
        <w:t>т’ъм, дъ зг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шт’ъ</w:t>
      </w:r>
      <w:r w:rsidRPr="00D85910">
        <w:rPr>
          <w:szCs w:val="28"/>
          <w:lang w:val="bg-BG"/>
        </w:rPr>
        <w:t xml:space="preserve">  Заграждам пътя</w:t>
      </w:r>
      <w:r>
        <w:rPr>
          <w:szCs w:val="28"/>
          <w:lang w:val="bg-BG"/>
        </w:rPr>
        <w:t xml:space="preserve"> на някого</w:t>
      </w:r>
      <w:r w:rsidRPr="00D85910">
        <w:rPr>
          <w:szCs w:val="28"/>
          <w:lang w:val="bg-BG"/>
        </w:rPr>
        <w:t>, за да не може да избяга; хващам в клопка.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згл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Народен обичай – оглеждане на момата от сватовниците преди да я поискат за булка.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дник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згл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дник</w:t>
      </w:r>
      <w:r w:rsidRPr="00D85910">
        <w:rPr>
          <w:szCs w:val="28"/>
          <w:lang w:val="bg-BG"/>
        </w:rPr>
        <w:t xml:space="preserve"> Участник в сгледа, сватовник.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дница </w:t>
      </w:r>
      <w:r w:rsidRPr="00D85910">
        <w:rPr>
          <w:i/>
          <w:szCs w:val="28"/>
          <w:lang w:val="bg-BG"/>
        </w:rPr>
        <w:t>згл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дницъ</w:t>
      </w:r>
      <w:r w:rsidRPr="00D85910">
        <w:rPr>
          <w:szCs w:val="28"/>
          <w:lang w:val="bg-BG"/>
        </w:rPr>
        <w:t xml:space="preserve"> Участница в сгле</w:t>
      </w:r>
      <w:r w:rsidRPr="00D85910">
        <w:rPr>
          <w:szCs w:val="28"/>
          <w:lang w:val="bg-BG"/>
        </w:rPr>
        <w:softHyphen/>
        <w:t>да, сватовница.</w:t>
      </w:r>
    </w:p>
    <w:p w:rsidR="008B1F42" w:rsidRDefault="008B1F42" w:rsidP="005844D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сго</w:t>
      </w:r>
      <w:r>
        <w:rPr>
          <w:b/>
          <w:szCs w:val="28"/>
          <w:lang w:val="bg-BG"/>
        </w:rPr>
        <w:t xml:space="preserve">да </w:t>
      </w:r>
      <w:r>
        <w:rPr>
          <w:i/>
          <w:szCs w:val="28"/>
          <w:lang w:val="bg-BG"/>
        </w:rPr>
        <w:t>зго</w:t>
      </w:r>
      <w:r>
        <w:rPr>
          <w:i/>
          <w:szCs w:val="28"/>
          <w:lang w:val="bg-BG"/>
        </w:rPr>
        <w:t xml:space="preserve">дъ </w:t>
      </w:r>
      <w:r>
        <w:rPr>
          <w:szCs w:val="28"/>
          <w:lang w:val="bg-BG"/>
        </w:rPr>
        <w:t>Удобен случай, удобен момент, удобство.</w:t>
      </w:r>
    </w:p>
    <w:p w:rsidR="008B1F42" w:rsidRDefault="008B1F42" w:rsidP="005844D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сгромоля</w:t>
      </w:r>
      <w:r>
        <w:rPr>
          <w:b/>
          <w:szCs w:val="28"/>
          <w:lang w:val="bg-BG"/>
        </w:rPr>
        <w:t>свам се, да се сгромоля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згрумул</w:t>
      </w:r>
      <w:r w:rsidRPr="00C21F06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свъм съ, дъ  съ згрумул</w:t>
      </w:r>
      <w:r w:rsidRPr="00C21F06">
        <w:rPr>
          <w:i/>
          <w:szCs w:val="28"/>
          <w:lang w:val="bg-BG"/>
        </w:rPr>
        <w:t>’а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>Рухвам, падам с трясък.</w:t>
      </w:r>
    </w:p>
    <w:p w:rsidR="008B1F42" w:rsidRPr="00D85910" w:rsidRDefault="008B1F42" w:rsidP="005844D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>гур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згур </w:t>
      </w:r>
      <w:r w:rsidRPr="00D85910">
        <w:rPr>
          <w:szCs w:val="28"/>
          <w:lang w:val="bg-BG"/>
        </w:rPr>
        <w:t>(нгр. skouria) Остатъци от изгорели каменни въглища</w:t>
      </w:r>
      <w:r>
        <w:rPr>
          <w:szCs w:val="28"/>
          <w:lang w:val="bg-BG"/>
        </w:rPr>
        <w:t>, сгурия</w:t>
      </w:r>
      <w:r w:rsidRPr="00D85910">
        <w:rPr>
          <w:szCs w:val="28"/>
          <w:lang w:val="bg-BG"/>
        </w:rPr>
        <w:t>.</w:t>
      </w:r>
    </w:p>
    <w:p w:rsidR="008B1F42" w:rsidRDefault="008B1F42" w:rsidP="005844D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>гури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згури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(нгр. skou</w:t>
      </w:r>
      <w:r w:rsidRPr="00D85910">
        <w:rPr>
          <w:szCs w:val="28"/>
          <w:lang w:val="bg-BG"/>
        </w:rPr>
        <w:softHyphen/>
        <w:t>ria) Остатъци от изгорели каменни въглища</w:t>
      </w:r>
      <w:r>
        <w:rPr>
          <w:szCs w:val="28"/>
          <w:lang w:val="bg-BG"/>
        </w:rPr>
        <w:t>, сгур</w:t>
      </w:r>
      <w:r w:rsidRPr="00D85910">
        <w:rPr>
          <w:szCs w:val="28"/>
          <w:lang w:val="bg-BG"/>
        </w:rPr>
        <w:t>.</w:t>
      </w:r>
    </w:p>
    <w:p w:rsidR="008B1F42" w:rsidRPr="009B385F" w:rsidRDefault="008B1F42" w:rsidP="005844DE">
      <w:pPr>
        <w:ind w:firstLine="720"/>
        <w:jc w:val="both"/>
        <w:rPr>
          <w:szCs w:val="28"/>
          <w:lang w:val="bg-BG"/>
        </w:rPr>
      </w:pPr>
      <w:r w:rsidRPr="009B385F">
        <w:rPr>
          <w:b/>
          <w:szCs w:val="28"/>
          <w:lang w:val="bg-BG"/>
        </w:rPr>
        <w:t>сджо</w:t>
      </w:r>
      <w:r w:rsidRPr="009B385F">
        <w:rPr>
          <w:b/>
          <w:szCs w:val="28"/>
          <w:lang w:val="bg-BG"/>
        </w:rPr>
        <w:t>квам се, да се сджо</w:t>
      </w:r>
      <w:r w:rsidRPr="009B385F">
        <w:rPr>
          <w:b/>
          <w:szCs w:val="28"/>
          <w:lang w:val="bg-BG"/>
        </w:rPr>
        <w:t>кам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жжо</w:t>
      </w:r>
      <w:r>
        <w:rPr>
          <w:i/>
          <w:szCs w:val="28"/>
          <w:lang w:val="bg-BG"/>
        </w:rPr>
        <w:t xml:space="preserve">квъм </w:t>
      </w:r>
      <w:r w:rsidRPr="009B385F">
        <w:rPr>
          <w:i/>
          <w:szCs w:val="28"/>
          <w:lang w:val="bg-BG"/>
        </w:rPr>
        <w:t>съ, дъ съ жжо</w:t>
      </w:r>
      <w:r w:rsidRPr="009B385F">
        <w:rPr>
          <w:i/>
          <w:szCs w:val="28"/>
          <w:lang w:val="bg-BG"/>
        </w:rPr>
        <w:t>към</w:t>
      </w:r>
      <w:r>
        <w:rPr>
          <w:szCs w:val="28"/>
          <w:lang w:val="bg-BG"/>
        </w:rPr>
        <w:t xml:space="preserve"> Карам се.</w:t>
      </w:r>
    </w:p>
    <w:p w:rsidR="008B1F42" w:rsidRPr="00B33C9D" w:rsidRDefault="008B1F42" w:rsidP="005844D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сдъ</w:t>
      </w:r>
      <w:r>
        <w:rPr>
          <w:b/>
          <w:szCs w:val="28"/>
          <w:lang w:val="bg-BG"/>
        </w:rPr>
        <w:t>рпвам се, да се сдъ</w:t>
      </w:r>
      <w:r>
        <w:rPr>
          <w:b/>
          <w:szCs w:val="28"/>
          <w:lang w:val="bg-BG"/>
        </w:rPr>
        <w:t xml:space="preserve">рпам </w:t>
      </w:r>
      <w:r>
        <w:rPr>
          <w:i/>
          <w:szCs w:val="28"/>
          <w:lang w:val="bg-BG"/>
        </w:rPr>
        <w:t>здъ</w:t>
      </w:r>
      <w:r>
        <w:rPr>
          <w:i/>
          <w:szCs w:val="28"/>
          <w:lang w:val="bg-BG"/>
        </w:rPr>
        <w:t>рпвъм съ, дъ съ здъ</w:t>
      </w:r>
      <w:r>
        <w:rPr>
          <w:i/>
          <w:szCs w:val="28"/>
          <w:lang w:val="bg-BG"/>
        </w:rPr>
        <w:t xml:space="preserve">рпъм </w:t>
      </w:r>
      <w:r>
        <w:rPr>
          <w:szCs w:val="28"/>
          <w:lang w:val="bg-BG"/>
        </w:rPr>
        <w:t>Сбивам се, скарвам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северня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с</w:t>
      </w:r>
      <w:r w:rsidRPr="00B33C9D">
        <w:rPr>
          <w:i/>
          <w:szCs w:val="28"/>
          <w:lang w:val="bg-BG"/>
        </w:rPr>
        <w:t>’ъв’ърн’а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 </w:t>
      </w:r>
      <w:r>
        <w:rPr>
          <w:szCs w:val="28"/>
          <w:lang w:val="bg-BG"/>
        </w:rPr>
        <w:t>1. Човек, който живее в Северна България. 2. Студен северен вятър.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северня</w:t>
      </w:r>
      <w:r>
        <w:rPr>
          <w:b/>
          <w:szCs w:val="28"/>
          <w:lang w:val="bg-BG"/>
        </w:rPr>
        <w:t xml:space="preserve">чка </w:t>
      </w:r>
      <w:r>
        <w:rPr>
          <w:i/>
          <w:szCs w:val="28"/>
          <w:lang w:val="bg-BG"/>
        </w:rPr>
        <w:t>с</w:t>
      </w:r>
      <w:r w:rsidRPr="00643981">
        <w:rPr>
          <w:i/>
          <w:szCs w:val="28"/>
        </w:rPr>
        <w:t>’ъв’ърн’а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чкъ </w:t>
      </w:r>
      <w:r>
        <w:rPr>
          <w:szCs w:val="28"/>
          <w:lang w:val="bg-BG"/>
        </w:rPr>
        <w:t>Жена, която живее в Северна България.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сеги</w:t>
      </w:r>
      <w:r>
        <w:rPr>
          <w:b/>
          <w:szCs w:val="28"/>
          <w:lang w:val="bg-BG"/>
        </w:rPr>
        <w:t>з-тоги</w:t>
      </w:r>
      <w:r>
        <w:rPr>
          <w:b/>
          <w:szCs w:val="28"/>
          <w:lang w:val="bg-BG"/>
        </w:rPr>
        <w:t xml:space="preserve">з </w:t>
      </w:r>
      <w:r>
        <w:rPr>
          <w:i/>
          <w:szCs w:val="28"/>
          <w:lang w:val="bg-BG"/>
        </w:rPr>
        <w:t>сиги</w:t>
      </w:r>
      <w:r>
        <w:rPr>
          <w:i/>
          <w:szCs w:val="28"/>
          <w:lang w:val="bg-BG"/>
        </w:rPr>
        <w:t>с-туги</w:t>
      </w:r>
      <w:r>
        <w:rPr>
          <w:i/>
          <w:szCs w:val="28"/>
          <w:lang w:val="bg-BG"/>
        </w:rPr>
        <w:t xml:space="preserve">с </w:t>
      </w:r>
      <w:r>
        <w:rPr>
          <w:szCs w:val="28"/>
          <w:lang w:val="bg-BG"/>
        </w:rPr>
        <w:t>Понякога, от време на време.</w:t>
      </w:r>
    </w:p>
    <w:p w:rsidR="008B1F42" w:rsidRPr="00B300C5" w:rsidRDefault="008B1F42" w:rsidP="00B300C5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се</w:t>
      </w:r>
      <w:r>
        <w:rPr>
          <w:b/>
          <w:szCs w:val="28"/>
          <w:lang w:val="bg-BG"/>
        </w:rPr>
        <w:t xml:space="preserve">ден </w:t>
      </w:r>
      <w:r>
        <w:rPr>
          <w:i/>
          <w:szCs w:val="28"/>
          <w:lang w:val="bg-BG"/>
        </w:rPr>
        <w:t>се</w:t>
      </w:r>
      <w:r>
        <w:rPr>
          <w:i/>
          <w:szCs w:val="28"/>
          <w:lang w:val="bg-BG"/>
        </w:rPr>
        <w:t>д</w:t>
      </w:r>
      <w:r w:rsidRPr="00B300C5">
        <w:rPr>
          <w:i/>
          <w:szCs w:val="28"/>
        </w:rPr>
        <w:t xml:space="preserve">’ън </w:t>
      </w:r>
      <w:r>
        <w:rPr>
          <w:szCs w:val="28"/>
          <w:lang w:val="bg-BG"/>
        </w:rPr>
        <w:t xml:space="preserve">За плат: на дупки в местата, изядени от молци, плъхове и др. </w:t>
      </w:r>
      <w:r>
        <w:rPr>
          <w:i/>
          <w:szCs w:val="28"/>
          <w:lang w:val="bg-BG"/>
        </w:rPr>
        <w:t>Вълнената черга е седена от плъхове.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сез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(фр. sisal от мекс. соб. Sisal) Влакно от листата на многогодишно тропическо растение, от което се правят връзки за лозарството и зеленчуко</w:t>
      </w:r>
      <w:r w:rsidRPr="00D85910">
        <w:rPr>
          <w:szCs w:val="28"/>
          <w:lang w:val="bg-BG"/>
        </w:rPr>
        <w:softHyphen/>
        <w:t>производство</w:t>
      </w:r>
      <w:r w:rsidRPr="00D85910">
        <w:rPr>
          <w:szCs w:val="28"/>
          <w:lang w:val="bg-BG"/>
        </w:rPr>
        <w:softHyphen/>
        <w:t>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seyir от ар.) Гледане, наблюдаване, зрелище</w:t>
      </w:r>
      <w:r>
        <w:rPr>
          <w:szCs w:val="28"/>
          <w:lang w:val="bg-BG"/>
        </w:rPr>
        <w:t>; весело, забавно зрелище.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>
        <w:rPr>
          <w:i/>
          <w:szCs w:val="28"/>
          <w:lang w:val="bg-BG"/>
        </w:rPr>
        <w:t>си</w:t>
      </w:r>
      <w:r w:rsidRPr="00D85910">
        <w:rPr>
          <w:i/>
          <w:szCs w:val="28"/>
          <w:lang w:val="bg-BG"/>
        </w:rPr>
        <w:t>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seyirci) Жена, която наблюдава сеир</w:t>
      </w:r>
      <w:r w:rsidRPr="00962FE5">
        <w:rPr>
          <w:i/>
          <w:szCs w:val="28"/>
          <w:lang w:val="bg-BG"/>
        </w:rPr>
        <w:t>‘забавно зрелище’;</w:t>
      </w:r>
      <w:r w:rsidRPr="00D85910">
        <w:rPr>
          <w:szCs w:val="28"/>
          <w:lang w:val="bg-BG"/>
        </w:rPr>
        <w:t xml:space="preserve"> зяпачка.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си</w:t>
      </w:r>
      <w:r w:rsidRPr="00D85910">
        <w:rPr>
          <w:i/>
          <w:szCs w:val="28"/>
          <w:lang w:val="bg-BG"/>
        </w:rPr>
        <w:t>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seyirci) Наблюдател на сеир</w:t>
      </w:r>
      <w:r>
        <w:rPr>
          <w:szCs w:val="28"/>
          <w:lang w:val="bg-BG"/>
        </w:rPr>
        <w:t xml:space="preserve"> </w:t>
      </w:r>
      <w:r w:rsidRPr="00962FE5">
        <w:rPr>
          <w:i/>
          <w:szCs w:val="28"/>
          <w:lang w:val="bg-BG"/>
        </w:rPr>
        <w:t>‘забавно зрелище’;</w:t>
      </w:r>
      <w:r w:rsidRPr="00D85910">
        <w:rPr>
          <w:szCs w:val="28"/>
          <w:lang w:val="bg-BG"/>
        </w:rPr>
        <w:t xml:space="preserve"> зяпач.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</w:t>
      </w:r>
      <w:r>
        <w:rPr>
          <w:b/>
          <w:szCs w:val="28"/>
          <w:lang w:val="bg-BG"/>
        </w:rPr>
        <w:t>кна се, да се изсе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се</w:t>
      </w:r>
      <w:r>
        <w:rPr>
          <w:i/>
          <w:szCs w:val="28"/>
          <w:lang w:val="bg-BG"/>
        </w:rPr>
        <w:t>кнъ съ, дъ съ иссе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>Почиствам си носа от секрети с духане; издухвам се.</w:t>
      </w:r>
    </w:p>
    <w:p w:rsidR="008B1F42" w:rsidRPr="00B811B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селя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с</w:t>
      </w:r>
      <w:r w:rsidRPr="00B811B8">
        <w:rPr>
          <w:i/>
          <w:szCs w:val="28"/>
          <w:lang w:val="bg-BG"/>
        </w:rPr>
        <w:t>’ъл’а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м </w:t>
      </w:r>
      <w:r w:rsidRPr="00B811B8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от </w:t>
      </w:r>
      <w:r>
        <w:rPr>
          <w:szCs w:val="28"/>
          <w:lang w:val="en-US"/>
        </w:rPr>
        <w:t>sel</w:t>
      </w:r>
      <w:r w:rsidRPr="00B811B8">
        <w:rPr>
          <w:szCs w:val="28"/>
          <w:lang w:val="bg-BG"/>
        </w:rPr>
        <w:t>â</w:t>
      </w:r>
      <w:r>
        <w:rPr>
          <w:szCs w:val="28"/>
          <w:lang w:val="en-US"/>
        </w:rPr>
        <w:t>m</w:t>
      </w:r>
      <w:r>
        <w:rPr>
          <w:szCs w:val="28"/>
          <w:lang w:val="bg-BG"/>
        </w:rPr>
        <w:t xml:space="preserve"> ар.</w:t>
      </w:r>
      <w:r w:rsidRPr="00B811B8">
        <w:rPr>
          <w:szCs w:val="28"/>
          <w:lang w:val="bg-BG"/>
        </w:rPr>
        <w:t>) П</w:t>
      </w:r>
      <w:r>
        <w:rPr>
          <w:szCs w:val="28"/>
          <w:lang w:val="bg-BG"/>
        </w:rPr>
        <w:t>оздрав.</w:t>
      </w:r>
    </w:p>
    <w:p w:rsidR="008B1F42" w:rsidRPr="00117AD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</w:t>
      </w:r>
      <w:r>
        <w:rPr>
          <w:b/>
          <w:szCs w:val="28"/>
          <w:lang w:val="bg-BG"/>
        </w:rPr>
        <w:t>пвам се, да се се</w:t>
      </w:r>
      <w:r>
        <w:rPr>
          <w:b/>
          <w:szCs w:val="28"/>
          <w:lang w:val="bg-BG"/>
        </w:rPr>
        <w:t xml:space="preserve">пна </w:t>
      </w:r>
      <w:r>
        <w:rPr>
          <w:i/>
          <w:szCs w:val="28"/>
          <w:lang w:val="bg-BG"/>
        </w:rPr>
        <w:t>се</w:t>
      </w:r>
      <w:r>
        <w:rPr>
          <w:i/>
          <w:szCs w:val="28"/>
          <w:lang w:val="bg-BG"/>
        </w:rPr>
        <w:t>пвъм съ, дъ съ се</w:t>
      </w:r>
      <w:r>
        <w:rPr>
          <w:i/>
          <w:szCs w:val="28"/>
          <w:lang w:val="bg-BG"/>
        </w:rPr>
        <w:t xml:space="preserve">пнъ </w:t>
      </w:r>
      <w:r>
        <w:rPr>
          <w:szCs w:val="28"/>
          <w:lang w:val="bg-BG"/>
        </w:rPr>
        <w:t>Стряскам се, разтревожвам се, изненадвам се, плаша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сенз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синз</w:t>
      </w:r>
      <w:r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(фр. cinsaut) Вид тъмносиньо грозде с едри зърна и твърда ципа. </w:t>
      </w:r>
    </w:p>
    <w:p w:rsidR="008B1F42" w:rsidRPr="00D85910" w:rsidRDefault="008B1F42" w:rsidP="005109E3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с’ърб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serbaz от перс.) 1. Дързък, смел</w:t>
      </w:r>
      <w:r>
        <w:rPr>
          <w:szCs w:val="28"/>
          <w:lang w:val="bg-BG"/>
        </w:rPr>
        <w:t>, безстрашен</w:t>
      </w:r>
      <w:r w:rsidRPr="00D85910">
        <w:rPr>
          <w:szCs w:val="28"/>
          <w:lang w:val="bg-BG"/>
        </w:rPr>
        <w:t>. 2. Упорит, твърдоглав</w:t>
      </w:r>
      <w:r>
        <w:rPr>
          <w:szCs w:val="28"/>
          <w:lang w:val="bg-BG"/>
        </w:rPr>
        <w:t>, важен, наперен; сербезлия.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сербезли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с’ърб’ъзли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serbaz от перс.) 1. Дръзка, смела</w:t>
      </w:r>
      <w:r>
        <w:rPr>
          <w:szCs w:val="28"/>
          <w:lang w:val="bg-BG"/>
        </w:rPr>
        <w:t>, безстрашна</w:t>
      </w:r>
      <w:r w:rsidRPr="00D85910">
        <w:rPr>
          <w:szCs w:val="28"/>
          <w:lang w:val="bg-BG"/>
        </w:rPr>
        <w:t xml:space="preserve"> жена. 2. Упорита, твърдоглава</w:t>
      </w:r>
      <w:r>
        <w:rPr>
          <w:szCs w:val="28"/>
          <w:lang w:val="bg-BG"/>
        </w:rPr>
        <w:t xml:space="preserve">, важна, наперена </w:t>
      </w:r>
      <w:r w:rsidRPr="00D85910">
        <w:rPr>
          <w:szCs w:val="28"/>
          <w:lang w:val="bg-BG"/>
        </w:rPr>
        <w:t>жена.</w:t>
      </w:r>
    </w:p>
    <w:p w:rsidR="008B1F42" w:rsidRPr="00D85910" w:rsidRDefault="008B1F42" w:rsidP="005109E3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сербезли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с’ърб’ъзли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serbaz от перс.) 1. Дързък, смел</w:t>
      </w:r>
      <w:r>
        <w:rPr>
          <w:szCs w:val="28"/>
          <w:lang w:val="bg-BG"/>
        </w:rPr>
        <w:t>, безстрашен</w:t>
      </w:r>
      <w:r w:rsidRPr="00D85910">
        <w:rPr>
          <w:szCs w:val="28"/>
          <w:lang w:val="bg-BG"/>
        </w:rPr>
        <w:t>. 2. Упорит, твърдоглав</w:t>
      </w:r>
      <w:r>
        <w:rPr>
          <w:szCs w:val="28"/>
          <w:lang w:val="bg-BG"/>
        </w:rPr>
        <w:t>, важен, наперен; сербез.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сербезл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с’ърб’ъзл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serbazlik от перс.) Дързост, смелост</w:t>
      </w:r>
      <w:r>
        <w:rPr>
          <w:szCs w:val="28"/>
          <w:lang w:val="bg-BG"/>
        </w:rPr>
        <w:t>, храброст, упоритост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серс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с’ърс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м </w:t>
      </w:r>
      <w:r w:rsidRPr="00D85910">
        <w:rPr>
          <w:szCs w:val="28"/>
          <w:lang w:val="bg-BG"/>
        </w:rPr>
        <w:t>(тур. se</w:t>
      </w:r>
      <w:r w:rsidRPr="00D85910">
        <w:rPr>
          <w:szCs w:val="28"/>
          <w:lang w:val="bg-BG"/>
        </w:rPr>
        <w:softHyphen/>
        <w:t>rsem от перс.) Глупак, простак, лош човек</w:t>
      </w:r>
      <w:r>
        <w:rPr>
          <w:szCs w:val="28"/>
          <w:lang w:val="bg-BG"/>
        </w:rPr>
        <w:t>; серсемин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серс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мин </w:t>
      </w:r>
      <w:r w:rsidRPr="00D85910">
        <w:rPr>
          <w:i/>
          <w:szCs w:val="28"/>
          <w:lang w:val="bg-BG"/>
        </w:rPr>
        <w:t>с’ърс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мин, </w:t>
      </w:r>
      <w:r w:rsidRPr="00D85910">
        <w:rPr>
          <w:szCs w:val="28"/>
          <w:lang w:val="bg-BG"/>
        </w:rPr>
        <w:t>(тур. se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>sem от перс.) Глупак, простак, лош човек</w:t>
      </w:r>
      <w:r>
        <w:rPr>
          <w:szCs w:val="28"/>
          <w:lang w:val="bg-BG"/>
        </w:rPr>
        <w:t>; серсем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серсемл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с’ърс’ъмл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sersemlik от перс.) Простотия, глупащина, ло</w:t>
      </w:r>
      <w:r w:rsidRPr="00D85910">
        <w:rPr>
          <w:szCs w:val="28"/>
          <w:lang w:val="bg-BG"/>
        </w:rPr>
        <w:softHyphen/>
        <w:t xml:space="preserve">шотия. </w:t>
      </w:r>
    </w:p>
    <w:p w:rsidR="008B1F42" w:rsidRPr="009E4296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серт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серт</w:t>
      </w:r>
      <w:r w:rsidRPr="00D85910">
        <w:rPr>
          <w:szCs w:val="28"/>
          <w:lang w:val="bg-BG"/>
        </w:rPr>
        <w:t xml:space="preserve"> (тур. sert) </w:t>
      </w:r>
      <w:r>
        <w:rPr>
          <w:szCs w:val="28"/>
          <w:lang w:val="bg-BG"/>
        </w:rPr>
        <w:t>1. За човек: с</w:t>
      </w:r>
      <w:r w:rsidRPr="00D85910">
        <w:rPr>
          <w:szCs w:val="28"/>
          <w:lang w:val="bg-BG"/>
        </w:rPr>
        <w:t xml:space="preserve">прихав, избухлив, </w:t>
      </w:r>
      <w:r>
        <w:rPr>
          <w:szCs w:val="28"/>
          <w:lang w:val="bg-BG"/>
        </w:rPr>
        <w:t xml:space="preserve">буен, </w:t>
      </w:r>
      <w:r w:rsidRPr="00D85910">
        <w:rPr>
          <w:szCs w:val="28"/>
          <w:lang w:val="bg-BG"/>
        </w:rPr>
        <w:t xml:space="preserve">проклет. </w:t>
      </w:r>
      <w:r>
        <w:rPr>
          <w:szCs w:val="28"/>
          <w:lang w:val="bg-BG"/>
        </w:rPr>
        <w:t xml:space="preserve">2. Остър, силен. </w:t>
      </w:r>
      <w:r>
        <w:rPr>
          <w:i/>
          <w:szCs w:val="28"/>
          <w:lang w:val="bg-BG"/>
        </w:rPr>
        <w:t>Цигарите са серт.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с’ъртл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sert</w:t>
      </w:r>
      <w:r w:rsidRPr="00D85910">
        <w:rPr>
          <w:szCs w:val="28"/>
          <w:lang w:val="bg-BG"/>
        </w:rPr>
        <w:softHyphen/>
        <w:t>lik) Сприхавост, избухливост</w:t>
      </w:r>
      <w:r>
        <w:rPr>
          <w:szCs w:val="28"/>
          <w:lang w:val="bg-BG"/>
        </w:rPr>
        <w:t>, нервност, грубост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</w:t>
      </w:r>
      <w:r>
        <w:rPr>
          <w:b/>
          <w:szCs w:val="28"/>
          <w:lang w:val="bg-BG"/>
        </w:rPr>
        <w:t xml:space="preserve">тен </w:t>
      </w:r>
      <w:r>
        <w:rPr>
          <w:i/>
          <w:szCs w:val="28"/>
          <w:lang w:val="bg-BG"/>
        </w:rPr>
        <w:t>се</w:t>
      </w:r>
      <w:r>
        <w:rPr>
          <w:i/>
          <w:szCs w:val="28"/>
          <w:lang w:val="bg-BG"/>
        </w:rPr>
        <w:t>т</w:t>
      </w:r>
      <w:r w:rsidRPr="00643A70">
        <w:rPr>
          <w:i/>
          <w:szCs w:val="28"/>
        </w:rPr>
        <w:t xml:space="preserve">’ън </w:t>
      </w:r>
      <w:r>
        <w:rPr>
          <w:szCs w:val="28"/>
          <w:lang w:val="bg-BG"/>
        </w:rPr>
        <w:t>Последен, краен.</w:t>
      </w:r>
    </w:p>
    <w:p w:rsidR="008B1F42" w:rsidRPr="00643A7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</w:t>
      </w:r>
      <w:r>
        <w:rPr>
          <w:b/>
          <w:szCs w:val="28"/>
          <w:lang w:val="bg-BG"/>
        </w:rPr>
        <w:t xml:space="preserve">тне </w:t>
      </w:r>
      <w:r>
        <w:rPr>
          <w:i/>
          <w:szCs w:val="28"/>
          <w:lang w:val="bg-BG"/>
        </w:rPr>
        <w:t>се</w:t>
      </w:r>
      <w:r>
        <w:rPr>
          <w:i/>
          <w:szCs w:val="28"/>
          <w:lang w:val="bg-BG"/>
        </w:rPr>
        <w:t>тн</w:t>
      </w:r>
      <w:r w:rsidRPr="00643A70">
        <w:rPr>
          <w:i/>
          <w:szCs w:val="28"/>
        </w:rPr>
        <w:t xml:space="preserve">’ъ </w:t>
      </w:r>
      <w:r>
        <w:rPr>
          <w:szCs w:val="28"/>
          <w:lang w:val="bg-BG"/>
        </w:rPr>
        <w:t xml:space="preserve">После, след това.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сетр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с’ътр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setre от ар.) Късо мъжко палто.</w:t>
      </w:r>
    </w:p>
    <w:p w:rsidR="008B1F42" w:rsidRPr="008520F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се</w:t>
      </w:r>
      <w:r>
        <w:rPr>
          <w:b/>
          <w:szCs w:val="28"/>
          <w:lang w:val="bg-BG"/>
        </w:rPr>
        <w:t>ферта</w:t>
      </w:r>
      <w:r>
        <w:rPr>
          <w:b/>
          <w:szCs w:val="28"/>
          <w:lang w:val="bg-BG"/>
        </w:rPr>
        <w:t xml:space="preserve">с </w:t>
      </w:r>
      <w:r>
        <w:rPr>
          <w:i/>
          <w:szCs w:val="28"/>
          <w:lang w:val="bg-BG"/>
        </w:rPr>
        <w:t>се</w:t>
      </w:r>
      <w:r>
        <w:rPr>
          <w:i/>
          <w:szCs w:val="28"/>
          <w:lang w:val="bg-BG"/>
        </w:rPr>
        <w:t>ф</w:t>
      </w:r>
      <w:r w:rsidRPr="008520FA">
        <w:rPr>
          <w:i/>
          <w:szCs w:val="28"/>
          <w:lang w:val="bg-BG"/>
        </w:rPr>
        <w:t>’ърта</w:t>
      </w:r>
      <w:r>
        <w:rPr>
          <w:i/>
          <w:szCs w:val="28"/>
          <w:lang w:val="en-US"/>
        </w:rPr>
        <w:t></w:t>
      </w:r>
      <w:r w:rsidRPr="008520FA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 (тур. </w:t>
      </w:r>
      <w:r>
        <w:rPr>
          <w:szCs w:val="28"/>
          <w:lang w:val="en-US"/>
        </w:rPr>
        <w:t>sefertasi</w:t>
      </w:r>
      <w:r>
        <w:rPr>
          <w:szCs w:val="28"/>
          <w:lang w:val="bg-BG"/>
        </w:rPr>
        <w:t>)</w:t>
      </w:r>
      <w:r w:rsidRPr="008520FA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Нанизани един над друг затворени съдове за носене на храна.</w:t>
      </w:r>
    </w:p>
    <w:p w:rsidR="008B1F42" w:rsidRPr="00C820B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сефт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и</w:t>
      </w:r>
      <w:r w:rsidRPr="00D85910">
        <w:rPr>
          <w:i/>
          <w:szCs w:val="28"/>
          <w:lang w:val="bg-BG"/>
        </w:rPr>
        <w:t>фт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sefte от ар.) 1. Първа продажба. 2. За пръв път, начало. </w:t>
      </w:r>
      <w:r>
        <w:rPr>
          <w:i/>
          <w:szCs w:val="28"/>
          <w:lang w:val="bg-BG"/>
        </w:rPr>
        <w:t>Днес направих сефтето.</w:t>
      </w:r>
    </w:p>
    <w:p w:rsidR="008B1F42" w:rsidRPr="00392CDD" w:rsidRDefault="008B1F42" w:rsidP="004723DF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се</w:t>
      </w:r>
      <w:r>
        <w:rPr>
          <w:b/>
          <w:szCs w:val="28"/>
          <w:lang w:val="bg-BG"/>
        </w:rPr>
        <w:t>цвам се, да се се</w:t>
      </w:r>
      <w:r>
        <w:rPr>
          <w:b/>
          <w:szCs w:val="28"/>
          <w:lang w:val="bg-BG"/>
        </w:rPr>
        <w:t xml:space="preserve">цна </w:t>
      </w:r>
      <w:r>
        <w:rPr>
          <w:i/>
          <w:szCs w:val="28"/>
          <w:lang w:val="bg-BG"/>
        </w:rPr>
        <w:t>се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цвъм съ, дъ съ се</w:t>
      </w:r>
      <w:r>
        <w:rPr>
          <w:i/>
          <w:szCs w:val="28"/>
          <w:lang w:val="bg-BG"/>
        </w:rPr>
        <w:t xml:space="preserve">цнъ </w:t>
      </w:r>
      <w:r>
        <w:rPr>
          <w:szCs w:val="28"/>
          <w:lang w:val="bg-BG"/>
        </w:rPr>
        <w:t>Навяхвам си кръста при рязко движение или вдигане на тежест, схващам се.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сечен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с’ъчън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Млада гора, израснала след изсичането на старата гора.</w:t>
      </w:r>
    </w:p>
    <w:p w:rsidR="008B1F42" w:rsidRPr="00F925F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 xml:space="preserve">гур </w:t>
      </w:r>
      <w:r>
        <w:rPr>
          <w:i/>
          <w:szCs w:val="28"/>
          <w:lang w:val="bg-BG"/>
        </w:rPr>
        <w:t xml:space="preserve">сигур </w:t>
      </w:r>
      <w:r>
        <w:rPr>
          <w:szCs w:val="28"/>
          <w:lang w:val="bg-BG"/>
        </w:rPr>
        <w:t>Наистина, навярно, без съмнение, сигурно.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д </w:t>
      </w:r>
      <w:r w:rsidRPr="00D85910">
        <w:rPr>
          <w:i/>
          <w:szCs w:val="28"/>
          <w:lang w:val="bg-BG"/>
        </w:rPr>
        <w:t>сими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simit от ар.) 1. Приготвен с нахутена мая хляб от бяло брашно. 2. Кифла от такова тесто.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симидчи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симитчи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simitçi от ар.) Жена, която произвежда или продава симиди</w:t>
      </w:r>
      <w:r>
        <w:rPr>
          <w:szCs w:val="28"/>
          <w:lang w:val="bg-BG"/>
        </w:rPr>
        <w:t xml:space="preserve"> </w:t>
      </w:r>
      <w:r w:rsidRPr="00B96AD1">
        <w:rPr>
          <w:i/>
          <w:szCs w:val="28"/>
        </w:rPr>
        <w:t>‘</w:t>
      </w:r>
      <w:r w:rsidRPr="00B96AD1">
        <w:rPr>
          <w:i/>
          <w:szCs w:val="28"/>
          <w:lang w:val="bg-BG"/>
        </w:rPr>
        <w:t>бял хляб с нахутена мая</w:t>
      </w:r>
      <w:r w:rsidRPr="00B96AD1">
        <w:rPr>
          <w:i/>
          <w:szCs w:val="28"/>
        </w:rPr>
        <w:t>’</w:t>
      </w:r>
      <w:r w:rsidRPr="00B96AD1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симидчи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симитчи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simitçi от ар.) Човек, който произвежда или продава симиди</w:t>
      </w:r>
      <w:r>
        <w:rPr>
          <w:szCs w:val="28"/>
          <w:lang w:val="bg-BG"/>
        </w:rPr>
        <w:t xml:space="preserve"> </w:t>
      </w:r>
      <w:r w:rsidRPr="00B96AD1">
        <w:rPr>
          <w:i/>
          <w:szCs w:val="28"/>
        </w:rPr>
        <w:t>‘</w:t>
      </w:r>
      <w:r w:rsidRPr="00B96AD1">
        <w:rPr>
          <w:i/>
          <w:szCs w:val="28"/>
          <w:lang w:val="bg-BG"/>
        </w:rPr>
        <w:t>бял хляб с нахутена мая</w:t>
      </w:r>
      <w:r w:rsidRPr="00B96AD1">
        <w:rPr>
          <w:i/>
          <w:szCs w:val="28"/>
        </w:rPr>
        <w:t>’</w:t>
      </w:r>
      <w:r w:rsidRPr="00B96AD1">
        <w:rPr>
          <w:i/>
          <w:szCs w:val="28"/>
          <w:lang w:val="bg-BG"/>
        </w:rPr>
        <w:t>.</w:t>
      </w:r>
    </w:p>
    <w:p w:rsidR="008B1F42" w:rsidRPr="008D3E7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син ба</w:t>
      </w:r>
      <w:r>
        <w:rPr>
          <w:b/>
          <w:szCs w:val="28"/>
          <w:lang w:val="bg-BG"/>
        </w:rPr>
        <w:t>бин бакълче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син ба</w:t>
      </w:r>
      <w:r>
        <w:rPr>
          <w:i/>
          <w:szCs w:val="28"/>
          <w:lang w:val="bg-BG"/>
        </w:rPr>
        <w:t>бин бъкълче</w:t>
      </w:r>
      <w:r>
        <w:rPr>
          <w:i/>
          <w:szCs w:val="28"/>
          <w:lang w:val="bg-BG"/>
        </w:rPr>
        <w:t xml:space="preserve">ц </w:t>
      </w:r>
      <w:r w:rsidRPr="008D3E72">
        <w:rPr>
          <w:szCs w:val="28"/>
          <w:lang w:val="bg-BG"/>
        </w:rPr>
        <w:t>(</w:t>
      </w:r>
      <w:r>
        <w:rPr>
          <w:szCs w:val="28"/>
          <w:lang w:val="bg-BG"/>
        </w:rPr>
        <w:t xml:space="preserve">Scilla </w:t>
      </w:r>
      <w:r>
        <w:rPr>
          <w:szCs w:val="28"/>
          <w:lang w:val="en-US"/>
        </w:rPr>
        <w:t>bifolia</w:t>
      </w:r>
      <w:r w:rsidRPr="008D3E72">
        <w:rPr>
          <w:szCs w:val="28"/>
          <w:lang w:val="bg-BG"/>
        </w:rPr>
        <w:t>)</w:t>
      </w:r>
      <w:r w:rsidRPr="00343A80">
        <w:rPr>
          <w:szCs w:val="28"/>
          <w:lang w:val="bg-BG"/>
        </w:rPr>
        <w:t xml:space="preserve"> Синчец</w:t>
      </w:r>
      <w:r>
        <w:rPr>
          <w:szCs w:val="28"/>
          <w:lang w:val="bg-BG"/>
        </w:rPr>
        <w:t>, бакълчец</w:t>
      </w:r>
      <w:r w:rsidRPr="00343A8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zin</w:t>
      </w:r>
      <w:r w:rsidRPr="00D85910">
        <w:rPr>
          <w:szCs w:val="28"/>
          <w:lang w:val="bg-BG"/>
        </w:rPr>
        <w:softHyphen/>
        <w:t xml:space="preserve">cir от перс.) 1. Метална верига. 2. Вид проста плетка.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синджирли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синжирли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zincirli от перс.) С верига, синджир. </w:t>
      </w:r>
    </w:p>
    <w:p w:rsidR="008B1F42" w:rsidRPr="0020007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сине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сине</w:t>
      </w:r>
      <w:r>
        <w:rPr>
          <w:i/>
          <w:szCs w:val="28"/>
          <w:lang w:val="bg-BG"/>
        </w:rPr>
        <w:t xml:space="preserve">ц </w:t>
      </w:r>
      <w:r>
        <w:rPr>
          <w:szCs w:val="28"/>
          <w:lang w:val="bg-BG"/>
        </w:rPr>
        <w:t>Мънисто.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sini) 1. Тепсия, тава. 2. Ниска кръгла дървена масичка; софра.</w:t>
      </w:r>
    </w:p>
    <w:p w:rsidR="008B1F42" w:rsidRPr="00E51769" w:rsidRDefault="008B1F42" w:rsidP="002D179E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нор </w:t>
      </w:r>
      <w:r w:rsidRPr="00D85910"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нур </w:t>
      </w:r>
      <w:r w:rsidRPr="00D85910">
        <w:rPr>
          <w:szCs w:val="28"/>
          <w:lang w:val="bg-BG"/>
        </w:rPr>
        <w:t>В тнопонимията: гранична ивица земя между полските имоти на хората; межда, слог.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Синора.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 xml:space="preserve">паница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 xml:space="preserve">пъницъ </w:t>
      </w:r>
      <w:r>
        <w:rPr>
          <w:szCs w:val="28"/>
          <w:lang w:val="bg-BG"/>
        </w:rPr>
        <w:t>Шарка.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сип-сип </w:t>
      </w:r>
      <w:r>
        <w:rPr>
          <w:i/>
          <w:szCs w:val="28"/>
          <w:lang w:val="bg-BG"/>
        </w:rPr>
        <w:t xml:space="preserve">сип-сип </w:t>
      </w:r>
      <w:r>
        <w:rPr>
          <w:szCs w:val="28"/>
          <w:lang w:val="bg-BG"/>
        </w:rPr>
        <w:t xml:space="preserve">Межд. за изразяване на звуци, които издава птицата сипка </w:t>
      </w:r>
      <w:r w:rsidRPr="005229C2">
        <w:rPr>
          <w:i/>
          <w:szCs w:val="28"/>
          <w:lang w:val="bg-BG"/>
        </w:rPr>
        <w:t>‘малък пъстър кълвач’</w:t>
      </w:r>
      <w:r w:rsidRPr="002C24A1">
        <w:rPr>
          <w:i/>
          <w:szCs w:val="28"/>
          <w:lang w:val="bg-BG"/>
        </w:rPr>
        <w:t>.</w:t>
      </w:r>
    </w:p>
    <w:p w:rsidR="008B1F42" w:rsidRPr="006627C9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 xml:space="preserve">паница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 xml:space="preserve">пъницъ </w:t>
      </w:r>
      <w:r w:rsidRPr="006627C9">
        <w:rPr>
          <w:szCs w:val="28"/>
          <w:lang w:val="bg-BG"/>
        </w:rPr>
        <w:t>(</w:t>
      </w:r>
      <w:r w:rsidRPr="006627C9">
        <w:rPr>
          <w:i/>
          <w:iCs/>
          <w:sz w:val="28"/>
          <w:szCs w:val="28"/>
          <w:shd w:val="clear" w:color="auto" w:fill="FFFFFF"/>
          <w:lang w:val="la-Latn"/>
        </w:rPr>
        <w:t>variola vera</w:t>
      </w:r>
      <w:r w:rsidRPr="006627C9">
        <w:rPr>
          <w:szCs w:val="28"/>
          <w:lang w:val="bg-BG"/>
        </w:rPr>
        <w:t>) Вариола, едра шарка.</w:t>
      </w:r>
    </w:p>
    <w:p w:rsidR="008B1F42" w:rsidRPr="00CF64A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 xml:space="preserve">пка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 xml:space="preserve">пкъ </w:t>
      </w:r>
      <w:r w:rsidRPr="00CF64A6">
        <w:rPr>
          <w:szCs w:val="28"/>
          <w:lang w:val="bg-BG"/>
        </w:rPr>
        <w:t>(</w:t>
      </w:r>
      <w:r>
        <w:rPr>
          <w:szCs w:val="28"/>
          <w:lang w:val="en-US"/>
        </w:rPr>
        <w:t>Dendrocopos</w:t>
      </w:r>
      <w:r w:rsidRPr="00CF64A6">
        <w:rPr>
          <w:szCs w:val="28"/>
          <w:lang w:val="bg-BG"/>
        </w:rPr>
        <w:t xml:space="preserve"> </w:t>
      </w:r>
      <w:r>
        <w:rPr>
          <w:szCs w:val="28"/>
          <w:lang w:val="en-US"/>
        </w:rPr>
        <w:t>minor</w:t>
      </w:r>
      <w:r w:rsidRPr="00CF64A6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Птица от рода на врабците, която преди да завали дъжд издава звуци, наподобяващи сип-сип; малък пъстър кълвъч.</w:t>
      </w:r>
    </w:p>
    <w:p w:rsidR="008B1F42" w:rsidRPr="002C24A1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сиром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сирум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Беден човек, бедняк.</w:t>
      </w:r>
      <w:r>
        <w:rPr>
          <w:szCs w:val="28"/>
          <w:lang w:val="bg-BG"/>
        </w:rPr>
        <w:t xml:space="preserve"> </w:t>
      </w:r>
      <w:r w:rsidRPr="002C24A1">
        <w:rPr>
          <w:i/>
          <w:szCs w:val="28"/>
        </w:rPr>
        <w:t>*</w:t>
      </w:r>
      <w:r>
        <w:rPr>
          <w:i/>
          <w:szCs w:val="28"/>
          <w:lang w:val="bg-BG"/>
        </w:rPr>
        <w:t>Сиромах човек – жив дявол.</w:t>
      </w:r>
      <w:r>
        <w:rPr>
          <w:szCs w:val="28"/>
          <w:lang w:val="bg-BG"/>
        </w:rPr>
        <w:t xml:space="preserve"> Беднякът винаги намира изход от трудно положение.</w:t>
      </w:r>
    </w:p>
    <w:p w:rsidR="008B1F42" w:rsidRPr="00306ED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 xml:space="preserve">рище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 xml:space="preserve">ришти </w:t>
      </w:r>
      <w:r>
        <w:rPr>
          <w:szCs w:val="28"/>
          <w:lang w:val="bg-BG"/>
        </w:rPr>
        <w:t>Част от агнешки стомах, която се използва като мая за сирене.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сиромашки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сирумъш</w:t>
      </w:r>
      <w:r w:rsidRPr="00D85910">
        <w:rPr>
          <w:i/>
          <w:szCs w:val="28"/>
          <w:lang w:val="bg-BG"/>
        </w:rPr>
        <w:softHyphen/>
        <w:t>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н’ъ</w:t>
      </w:r>
      <w:r w:rsidRPr="00D85910">
        <w:rPr>
          <w:szCs w:val="28"/>
          <w:lang w:val="bg-BG"/>
        </w:rPr>
        <w:t xml:space="preserve"> Бедна жена, беднячка.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>ря, да подси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>р</w:t>
      </w:r>
      <w:r w:rsidRPr="00306ED1">
        <w:rPr>
          <w:i/>
          <w:szCs w:val="28"/>
        </w:rPr>
        <w:t>’ъ, дъ путси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р</w:t>
      </w:r>
      <w:r w:rsidRPr="00306ED1">
        <w:rPr>
          <w:i/>
          <w:szCs w:val="28"/>
        </w:rPr>
        <w:t xml:space="preserve">’ъ </w:t>
      </w:r>
      <w:r>
        <w:rPr>
          <w:szCs w:val="28"/>
          <w:lang w:val="bg-BG"/>
        </w:rPr>
        <w:t>Приготвям сирене от прясно мляко.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сиря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сир</w:t>
      </w:r>
      <w:r w:rsidRPr="00306ED1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ф </w:t>
      </w:r>
      <w:r>
        <w:rPr>
          <w:szCs w:val="28"/>
          <w:lang w:val="bg-BG"/>
        </w:rPr>
        <w:t xml:space="preserve">За естествена вълна: непрана, съдържаща естествена мазнина от овца, която придава специфична миризма. </w:t>
      </w:r>
      <w:r>
        <w:rPr>
          <w:i/>
          <w:szCs w:val="28"/>
          <w:lang w:val="bg-BG"/>
        </w:rPr>
        <w:t>Сирявата вълна трябва да се изпере.</w:t>
      </w:r>
    </w:p>
    <w:p w:rsidR="008B1F42" w:rsidRPr="00122D5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 xml:space="preserve">тен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>т</w:t>
      </w:r>
      <w:r w:rsidRPr="00122D55">
        <w:rPr>
          <w:i/>
          <w:szCs w:val="28"/>
          <w:lang w:val="bg-BG"/>
        </w:rPr>
        <w:t xml:space="preserve">’ън </w:t>
      </w:r>
      <w:r>
        <w:rPr>
          <w:szCs w:val="28"/>
          <w:lang w:val="bg-BG"/>
        </w:rPr>
        <w:t xml:space="preserve">1. Малък, дребен, на малки частици. 2. За платно, материя: гъст, сбит. </w:t>
      </w:r>
      <w:r>
        <w:rPr>
          <w:i/>
          <w:szCs w:val="28"/>
          <w:lang w:val="bg-BG"/>
        </w:rPr>
        <w:t>Ситен пясък. Ситна панама.</w:t>
      </w:r>
    </w:p>
    <w:p w:rsidR="008B1F42" w:rsidRPr="00122D55" w:rsidRDefault="008B1F42" w:rsidP="00BB7EB7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ситня</w:t>
      </w:r>
      <w:r w:rsidRPr="0004584F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lang w:val="bg-BG"/>
        </w:rPr>
        <w:t xml:space="preserve">, да заситня 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ситн</w:t>
      </w:r>
      <w:r w:rsidRPr="00122D55">
        <w:rPr>
          <w:i/>
          <w:szCs w:val="28"/>
          <w:lang w:val="bg-BG"/>
        </w:rPr>
        <w:t>’ъ</w:t>
      </w:r>
      <w:r>
        <w:rPr>
          <w:i/>
          <w:szCs w:val="28"/>
        </w:rPr>
        <w:t></w:t>
      </w:r>
      <w:r w:rsidRPr="00122D55">
        <w:rPr>
          <w:i/>
          <w:szCs w:val="28"/>
          <w:lang w:val="bg-BG"/>
        </w:rPr>
        <w:t>, дъ зъситн’ъ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Вървя с малки крачки. </w:t>
      </w:r>
      <w:r>
        <w:rPr>
          <w:i/>
          <w:szCs w:val="28"/>
          <w:lang w:val="bg-BG"/>
        </w:rPr>
        <w:t xml:space="preserve">Пена заситни към лозето. </w:t>
      </w:r>
    </w:p>
    <w:p w:rsidR="008B1F42" w:rsidRPr="00122D55" w:rsidRDefault="008B1F42" w:rsidP="00BB7EB7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ситня</w:t>
      </w:r>
      <w:r w:rsidRPr="0004584F">
        <w:rPr>
          <w:b/>
          <w:szCs w:val="28"/>
          <w:vertAlign w:val="superscript"/>
          <w:lang w:val="bg-BG"/>
        </w:rPr>
        <w:t>2</w:t>
      </w:r>
      <w:r>
        <w:rPr>
          <w:b/>
          <w:szCs w:val="28"/>
          <w:lang w:val="bg-BG"/>
        </w:rPr>
        <w:t>, да наситня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ситн</w:t>
      </w:r>
      <w:r w:rsidRPr="00122D55">
        <w:rPr>
          <w:i/>
          <w:szCs w:val="28"/>
          <w:lang w:val="bg-BG"/>
        </w:rPr>
        <w:t>’ъ</w:t>
      </w:r>
      <w:r>
        <w:rPr>
          <w:i/>
          <w:szCs w:val="28"/>
        </w:rPr>
        <w:t></w:t>
      </w:r>
      <w:r w:rsidRPr="00122D55">
        <w:rPr>
          <w:i/>
          <w:szCs w:val="28"/>
          <w:lang w:val="bg-BG"/>
        </w:rPr>
        <w:t xml:space="preserve">, </w:t>
      </w:r>
      <w:r>
        <w:rPr>
          <w:i/>
          <w:szCs w:val="28"/>
          <w:lang w:val="bg-BG"/>
        </w:rPr>
        <w:t>дъ нъситн</w:t>
      </w:r>
      <w:r w:rsidRPr="00122D55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Разтрошавам, надробявам на малки частици. </w:t>
      </w:r>
      <w:r>
        <w:rPr>
          <w:i/>
          <w:szCs w:val="28"/>
          <w:lang w:val="bg-BG"/>
        </w:rPr>
        <w:t>Наситни месото за кървавицата.</w:t>
      </w:r>
    </w:p>
    <w:p w:rsidR="008B1F42" w:rsidRPr="00AB454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>тя, да преси</w:t>
      </w:r>
      <w:r>
        <w:rPr>
          <w:b/>
          <w:szCs w:val="28"/>
          <w:lang w:val="bg-BG"/>
        </w:rPr>
        <w:t xml:space="preserve">тя </w:t>
      </w:r>
      <w:r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>т</w:t>
      </w:r>
      <w:r w:rsidRPr="00AB4544">
        <w:rPr>
          <w:i/>
          <w:szCs w:val="28"/>
          <w:lang w:val="bg-BG"/>
        </w:rPr>
        <w:t>’ъ, дъ приси</w:t>
      </w:r>
      <w:r>
        <w:rPr>
          <w:i/>
          <w:szCs w:val="28"/>
          <w:lang w:val="en-US"/>
        </w:rPr>
        <w:t></w:t>
      </w:r>
      <w:r w:rsidRPr="00AB4544">
        <w:rPr>
          <w:i/>
          <w:szCs w:val="28"/>
          <w:lang w:val="bg-BG"/>
        </w:rPr>
        <w:t xml:space="preserve">т’ъ </w:t>
      </w:r>
      <w:r>
        <w:rPr>
          <w:szCs w:val="28"/>
          <w:lang w:val="bg-BG"/>
        </w:rPr>
        <w:t xml:space="preserve">Пресявам със сито. </w:t>
      </w:r>
      <w:r>
        <w:rPr>
          <w:i/>
          <w:szCs w:val="28"/>
          <w:lang w:val="bg-BG"/>
        </w:rPr>
        <w:t xml:space="preserve">Преситих брашното. </w:t>
      </w:r>
      <w:r>
        <w:rPr>
          <w:b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звъм </w:t>
      </w:r>
      <w:r w:rsidRPr="00D85910">
        <w:rPr>
          <w:szCs w:val="28"/>
          <w:lang w:val="bg-BG"/>
        </w:rPr>
        <w:t>Държа реч, изказвам се</w:t>
      </w:r>
      <w:r>
        <w:rPr>
          <w:szCs w:val="28"/>
          <w:lang w:val="bg-BG"/>
        </w:rPr>
        <w:t>, декламирам</w:t>
      </w:r>
      <w:r w:rsidRPr="00D85910">
        <w:rPr>
          <w:szCs w:val="28"/>
          <w:lang w:val="bg-BG"/>
        </w:rPr>
        <w:t>.</w:t>
      </w:r>
    </w:p>
    <w:p w:rsidR="008B1F42" w:rsidRPr="006007B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скали</w:t>
      </w:r>
      <w:r>
        <w:rPr>
          <w:b/>
          <w:szCs w:val="28"/>
          <w:lang w:val="bg-BG"/>
        </w:rPr>
        <w:t xml:space="preserve">дка </w:t>
      </w:r>
      <w:r>
        <w:rPr>
          <w:i/>
          <w:szCs w:val="28"/>
          <w:lang w:val="bg-BG"/>
        </w:rPr>
        <w:t>скъли</w:t>
      </w:r>
      <w:r>
        <w:rPr>
          <w:i/>
          <w:szCs w:val="28"/>
          <w:lang w:val="bg-BG"/>
        </w:rPr>
        <w:t xml:space="preserve">ткъ </w:t>
      </w:r>
      <w:r>
        <w:rPr>
          <w:szCs w:val="28"/>
          <w:lang w:val="bg-BG"/>
        </w:rPr>
        <w:t>Скилидка – отделна част от глава чесън.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скали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скъли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 лук и чесън: п</w:t>
      </w:r>
      <w:r w:rsidRPr="00D85910">
        <w:rPr>
          <w:szCs w:val="28"/>
          <w:lang w:val="bg-BG"/>
        </w:rPr>
        <w:t>левя, пре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копавам с каластир </w:t>
      </w:r>
      <w:r w:rsidRPr="0045633E">
        <w:rPr>
          <w:i/>
          <w:szCs w:val="28"/>
        </w:rPr>
        <w:t>‘</w:t>
      </w:r>
      <w:r w:rsidRPr="0045633E">
        <w:rPr>
          <w:i/>
          <w:szCs w:val="28"/>
          <w:lang w:val="bg-BG"/>
        </w:rPr>
        <w:t>малка мотика</w:t>
      </w:r>
      <w:r w:rsidRPr="0045633E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Скалисах лука и чесъна.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пцвам, да ск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пцам </w:t>
      </w:r>
      <w:r w:rsidRPr="00D85910">
        <w:rPr>
          <w:i/>
          <w:szCs w:val="28"/>
          <w:lang w:val="bg-BG"/>
        </w:rPr>
        <w:t>ск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цвъм, дъ ск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пцъм</w:t>
      </w:r>
      <w:r w:rsidRPr="00D85910">
        <w:rPr>
          <w:szCs w:val="28"/>
          <w:lang w:val="bg-BG"/>
        </w:rPr>
        <w:t xml:space="preserve"> (грц. sk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p</w:t>
      </w:r>
      <w:r w:rsidRPr="00D85910">
        <w:rPr>
          <w:szCs w:val="28"/>
          <w:lang w:val="bg-BG"/>
        </w:rPr>
        <w:softHyphen/>
        <w:t xml:space="preserve">tomai </w:t>
      </w:r>
      <w:r w:rsidRPr="00326CB7">
        <w:rPr>
          <w:i/>
          <w:szCs w:val="28"/>
          <w:lang w:val="bg-BG"/>
        </w:rPr>
        <w:t>‘шпионирам’</w:t>
      </w:r>
      <w:r w:rsidRPr="00D85910">
        <w:rPr>
          <w:szCs w:val="28"/>
          <w:lang w:val="bg-BG"/>
        </w:rPr>
        <w:t>) Издебвам</w:t>
      </w:r>
      <w:r>
        <w:rPr>
          <w:szCs w:val="28"/>
          <w:lang w:val="bg-BG"/>
        </w:rPr>
        <w:t>, залавям, хващам някого.</w:t>
      </w:r>
    </w:p>
    <w:p w:rsidR="008B1F42" w:rsidRPr="0096483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ски</w:t>
      </w:r>
      <w:r>
        <w:rPr>
          <w:b/>
          <w:szCs w:val="28"/>
          <w:lang w:val="bg-BG"/>
        </w:rPr>
        <w:t>мвам, да ски</w:t>
      </w:r>
      <w:r>
        <w:rPr>
          <w:b/>
          <w:szCs w:val="28"/>
          <w:lang w:val="bg-BG"/>
        </w:rPr>
        <w:t xml:space="preserve">мна </w:t>
      </w:r>
      <w:r>
        <w:rPr>
          <w:i/>
          <w:szCs w:val="28"/>
          <w:lang w:val="bg-BG"/>
        </w:rPr>
        <w:t>ски</w:t>
      </w:r>
      <w:r>
        <w:rPr>
          <w:i/>
          <w:szCs w:val="28"/>
          <w:lang w:val="bg-BG"/>
        </w:rPr>
        <w:t>мвъм, дъ ски</w:t>
      </w:r>
      <w:r>
        <w:rPr>
          <w:i/>
          <w:szCs w:val="28"/>
          <w:lang w:val="bg-BG"/>
        </w:rPr>
        <w:t xml:space="preserve">мнъ </w:t>
      </w:r>
      <w:r>
        <w:rPr>
          <w:szCs w:val="28"/>
          <w:lang w:val="bg-BG"/>
        </w:rPr>
        <w:t xml:space="preserve">Хрумвам, сещам се, идва на ум, внезапно решавам да направи нещо. </w:t>
      </w:r>
      <w:r>
        <w:rPr>
          <w:i/>
          <w:szCs w:val="28"/>
          <w:lang w:val="bg-BG"/>
        </w:rPr>
        <w:t>Скимнало му на Драган да ходи на бостана.</w:t>
      </w:r>
      <w:r>
        <w:rPr>
          <w:i/>
          <w:szCs w:val="28"/>
          <w:lang w:val="bg-BG"/>
        </w:rPr>
        <w:tab/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скими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ча, да заскими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ски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чъ, дъ зъскими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За куче: с</w:t>
      </w:r>
      <w:r w:rsidRPr="00D85910">
        <w:rPr>
          <w:szCs w:val="28"/>
          <w:lang w:val="bg-BG"/>
        </w:rPr>
        <w:t>кимтя.</w:t>
      </w:r>
    </w:p>
    <w:p w:rsidR="008B1F42" w:rsidRPr="0028678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скито</w:t>
      </w:r>
      <w:r>
        <w:rPr>
          <w:b/>
          <w:szCs w:val="28"/>
          <w:lang w:val="bg-BG"/>
        </w:rPr>
        <w:t xml:space="preserve">свам </w:t>
      </w:r>
      <w:r>
        <w:rPr>
          <w:i/>
          <w:szCs w:val="28"/>
          <w:lang w:val="bg-BG"/>
        </w:rPr>
        <w:t>скито</w:t>
      </w:r>
      <w:r>
        <w:rPr>
          <w:i/>
          <w:szCs w:val="28"/>
          <w:lang w:val="bg-BG"/>
        </w:rPr>
        <w:t xml:space="preserve">свъм </w:t>
      </w:r>
      <w:r>
        <w:rPr>
          <w:szCs w:val="28"/>
          <w:lang w:val="bg-BG"/>
        </w:rPr>
        <w:t>Скитам, шляя се, хайманосвам.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скол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свам, да скол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ску</w:t>
      </w:r>
      <w:r w:rsidRPr="00D85910">
        <w:rPr>
          <w:i/>
          <w:szCs w:val="28"/>
          <w:lang w:val="bg-BG"/>
        </w:rPr>
        <w:softHyphen/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скул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schol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zo) </w:t>
      </w:r>
      <w:r>
        <w:rPr>
          <w:szCs w:val="28"/>
          <w:lang w:val="bg-BG"/>
        </w:rPr>
        <w:t>Приключвам, у</w:t>
      </w:r>
      <w:r w:rsidRPr="00D85910">
        <w:rPr>
          <w:szCs w:val="28"/>
          <w:lang w:val="bg-BG"/>
        </w:rPr>
        <w:t xml:space="preserve">спявам да свърша </w:t>
      </w:r>
      <w:r>
        <w:rPr>
          <w:szCs w:val="28"/>
          <w:lang w:val="bg-BG"/>
        </w:rPr>
        <w:t xml:space="preserve">навреме </w:t>
      </w:r>
      <w:r w:rsidRPr="00D85910">
        <w:rPr>
          <w:szCs w:val="28"/>
          <w:lang w:val="bg-BG"/>
        </w:rPr>
        <w:t xml:space="preserve">нещо, някаква работа. </w:t>
      </w:r>
      <w:r w:rsidRPr="00D85910">
        <w:rPr>
          <w:i/>
          <w:szCs w:val="28"/>
          <w:lang w:val="bg-BG"/>
        </w:rPr>
        <w:t>Ошетах, наготвих, пометох – сколасах.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скоп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скоп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ску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скуп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sko</w:t>
      </w:r>
      <w:r w:rsidRPr="00D85910">
        <w:rPr>
          <w:szCs w:val="28"/>
          <w:lang w:val="bg-BG"/>
        </w:rPr>
        <w:softHyphen/>
        <w:t>p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yo </w:t>
      </w:r>
      <w:r w:rsidRPr="0001764A">
        <w:rPr>
          <w:i/>
          <w:szCs w:val="28"/>
          <w:lang w:val="bg-BG"/>
        </w:rPr>
        <w:t>‘целя’, ‘постигам це</w:t>
      </w:r>
      <w:r w:rsidRPr="0001764A">
        <w:rPr>
          <w:i/>
          <w:szCs w:val="28"/>
          <w:lang w:val="bg-BG"/>
        </w:rPr>
        <w:softHyphen/>
        <w:t>лта си’</w:t>
      </w:r>
      <w:r w:rsidRPr="00D85910">
        <w:rPr>
          <w:szCs w:val="28"/>
          <w:lang w:val="bg-BG"/>
        </w:rPr>
        <w:t xml:space="preserve">) Върша нещо добре, уреждам, натъкмявам.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посен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пус’ън</w:t>
      </w:r>
      <w:r w:rsidRPr="00D85910">
        <w:rPr>
          <w:szCs w:val="28"/>
          <w:lang w:val="bg-BG"/>
        </w:rPr>
        <w:t xml:space="preserve"> (грц. sko</w:t>
      </w:r>
      <w:r w:rsidRPr="00D85910">
        <w:rPr>
          <w:szCs w:val="28"/>
          <w:lang w:val="bg-BG"/>
        </w:rPr>
        <w:softHyphen/>
        <w:t>p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yo </w:t>
      </w:r>
      <w:r w:rsidRPr="0001764A">
        <w:rPr>
          <w:i/>
          <w:szCs w:val="28"/>
          <w:lang w:val="bg-BG"/>
        </w:rPr>
        <w:t>‘целя’, ‘уцелвам’</w:t>
      </w:r>
      <w:r w:rsidRPr="00D85910">
        <w:rPr>
          <w:szCs w:val="28"/>
          <w:lang w:val="bg-BG"/>
        </w:rPr>
        <w:t>) Човек, който се справя добре; пъргав, сръчен</w:t>
      </w:r>
      <w:r>
        <w:rPr>
          <w:szCs w:val="28"/>
          <w:lang w:val="bg-BG"/>
        </w:rPr>
        <w:t>, способен, грижлив, уреден; скопосник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посник </w:t>
      </w:r>
      <w:r w:rsidRPr="00D85910">
        <w:rPr>
          <w:i/>
          <w:szCs w:val="28"/>
          <w:lang w:val="bg-BG"/>
        </w:rPr>
        <w:t>ск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пусник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sko</w:t>
      </w:r>
      <w:r w:rsidRPr="00D85910">
        <w:rPr>
          <w:szCs w:val="28"/>
          <w:lang w:val="bg-BG"/>
        </w:rPr>
        <w:softHyphen/>
        <w:t>p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yo </w:t>
      </w:r>
      <w:r w:rsidRPr="00AF5996">
        <w:rPr>
          <w:i/>
          <w:szCs w:val="28"/>
          <w:lang w:val="bg-BG"/>
        </w:rPr>
        <w:t>‘целя’, ‘уцелвам’</w:t>
      </w:r>
      <w:r w:rsidRPr="00D85910">
        <w:rPr>
          <w:szCs w:val="28"/>
          <w:lang w:val="bg-BG"/>
        </w:rPr>
        <w:t>) Човек, който се справя добре; пъргав, сръчен</w:t>
      </w:r>
      <w:r>
        <w:rPr>
          <w:szCs w:val="28"/>
          <w:lang w:val="bg-BG"/>
        </w:rPr>
        <w:t>, уреден, скопосен, добър стопанин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 xml:space="preserve">сница </w:t>
      </w:r>
      <w:r w:rsidRPr="00D85910">
        <w:rPr>
          <w:i/>
          <w:szCs w:val="28"/>
          <w:lang w:val="bg-BG"/>
        </w:rPr>
        <w:t>ск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пусницъ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skop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yo </w:t>
      </w:r>
      <w:r w:rsidRPr="00AF5996">
        <w:rPr>
          <w:i/>
          <w:szCs w:val="28"/>
          <w:lang w:val="bg-BG"/>
        </w:rPr>
        <w:t>‘целя’, ‘уцелвам’</w:t>
      </w:r>
      <w:r w:rsidRPr="00D85910">
        <w:rPr>
          <w:szCs w:val="28"/>
          <w:lang w:val="bg-BG"/>
        </w:rPr>
        <w:t>) Жена, която се справя добре</w:t>
      </w:r>
      <w:r>
        <w:rPr>
          <w:szCs w:val="28"/>
          <w:lang w:val="bg-BG"/>
        </w:rPr>
        <w:t>, умее всичко</w:t>
      </w:r>
      <w:r w:rsidRPr="00D85910">
        <w:rPr>
          <w:szCs w:val="28"/>
          <w:lang w:val="bg-BG"/>
        </w:rPr>
        <w:t>; пъргава, сръчна</w:t>
      </w:r>
      <w:r>
        <w:rPr>
          <w:szCs w:val="28"/>
          <w:lang w:val="bg-BG"/>
        </w:rPr>
        <w:t>, уредна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скри</w:t>
      </w:r>
      <w:r>
        <w:rPr>
          <w:b/>
          <w:szCs w:val="28"/>
          <w:lang w:val="bg-BG"/>
        </w:rPr>
        <w:t>пвам, да скри</w:t>
      </w:r>
      <w:r>
        <w:rPr>
          <w:b/>
          <w:szCs w:val="28"/>
          <w:lang w:val="bg-BG"/>
        </w:rPr>
        <w:t xml:space="preserve">пна </w:t>
      </w:r>
      <w:r w:rsidRPr="000C5716">
        <w:rPr>
          <w:i/>
          <w:szCs w:val="28"/>
          <w:lang w:val="bg-BG"/>
        </w:rPr>
        <w:t>скри</w:t>
      </w:r>
      <w:r w:rsidRPr="000C5716">
        <w:rPr>
          <w:i/>
          <w:szCs w:val="28"/>
          <w:lang w:val="bg-BG"/>
        </w:rPr>
        <w:t>пвъм, дъ скри</w:t>
      </w:r>
      <w:r w:rsidRPr="000C5716">
        <w:rPr>
          <w:i/>
          <w:szCs w:val="28"/>
          <w:lang w:val="bg-BG"/>
        </w:rPr>
        <w:t>пнъ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Усещам тръпчив, стипчив вкус, от който зъбите ми изтръпват. </w:t>
      </w:r>
      <w:r>
        <w:rPr>
          <w:i/>
          <w:szCs w:val="28"/>
          <w:lang w:val="bg-BG"/>
        </w:rPr>
        <w:t>Зъбите ми скрипнаха от лимона.</w:t>
      </w:r>
    </w:p>
    <w:p w:rsidR="008B1F42" w:rsidRPr="00EF000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скри</w:t>
      </w:r>
      <w:r>
        <w:rPr>
          <w:b/>
          <w:szCs w:val="28"/>
          <w:lang w:val="bg-BG"/>
        </w:rPr>
        <w:t xml:space="preserve">шната </w:t>
      </w:r>
      <w:r>
        <w:rPr>
          <w:i/>
          <w:szCs w:val="28"/>
          <w:lang w:val="bg-BG"/>
        </w:rPr>
        <w:t>скри</w:t>
      </w:r>
      <w:r>
        <w:rPr>
          <w:i/>
          <w:szCs w:val="28"/>
          <w:lang w:val="bg-BG"/>
        </w:rPr>
        <w:t xml:space="preserve">шнътъ </w:t>
      </w:r>
      <w:r>
        <w:rPr>
          <w:szCs w:val="28"/>
          <w:lang w:val="bg-BG"/>
        </w:rPr>
        <w:t xml:space="preserve">Скришом, тайно.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скоросмъ</w:t>
      </w:r>
      <w:r>
        <w:rPr>
          <w:b/>
          <w:szCs w:val="28"/>
          <w:lang w:val="bg-BG"/>
        </w:rPr>
        <w:t xml:space="preserve">ртница </w:t>
      </w:r>
      <w:r>
        <w:rPr>
          <w:i/>
          <w:szCs w:val="28"/>
          <w:lang w:val="bg-BG"/>
        </w:rPr>
        <w:t>скурусмъ</w:t>
      </w:r>
      <w:r>
        <w:rPr>
          <w:i/>
          <w:szCs w:val="28"/>
          <w:lang w:val="bg-BG"/>
        </w:rPr>
        <w:t xml:space="preserve">ртницъ </w:t>
      </w:r>
      <w:r>
        <w:rPr>
          <w:szCs w:val="28"/>
          <w:lang w:val="bg-BG"/>
        </w:rPr>
        <w:t>Силна, люта ракия, първак.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руша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рушъ</w:t>
      </w:r>
      <w:r w:rsidRPr="00D85910">
        <w:rPr>
          <w:szCs w:val="28"/>
          <w:lang w:val="bg-BG"/>
        </w:rPr>
        <w:t xml:space="preserve"> </w:t>
      </w:r>
      <w:r w:rsidRPr="007204B1">
        <w:rPr>
          <w:szCs w:val="28"/>
          <w:lang w:val="bg-BG"/>
        </w:rPr>
        <w:t>(</w:t>
      </w:r>
      <w:r>
        <w:rPr>
          <w:szCs w:val="28"/>
          <w:lang w:val="en-US"/>
        </w:rPr>
        <w:t>Pirus</w:t>
      </w:r>
      <w:r w:rsidRPr="007204B1">
        <w:rPr>
          <w:szCs w:val="28"/>
          <w:lang w:val="bg-BG"/>
        </w:rPr>
        <w:t xml:space="preserve"> </w:t>
      </w:r>
      <w:r>
        <w:rPr>
          <w:szCs w:val="28"/>
          <w:lang w:val="en-US"/>
        </w:rPr>
        <w:t>domestica</w:t>
      </w:r>
      <w:r w:rsidRPr="007204B1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Сорт дре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ни круши.</w:t>
      </w:r>
    </w:p>
    <w:p w:rsidR="008B1F42" w:rsidRPr="004F57D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скрежа</w:t>
      </w:r>
      <w:r>
        <w:rPr>
          <w:b/>
          <w:szCs w:val="28"/>
          <w:lang w:val="bg-BG"/>
        </w:rPr>
        <w:t>свам, да скрежа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скрижа</w:t>
      </w:r>
      <w:r>
        <w:rPr>
          <w:i/>
          <w:szCs w:val="28"/>
          <w:lang w:val="bg-BG"/>
        </w:rPr>
        <w:t>свъм, дъ скрижа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 xml:space="preserve">Покривам се със скреж. </w:t>
      </w:r>
      <w:r>
        <w:rPr>
          <w:i/>
          <w:szCs w:val="28"/>
          <w:lang w:val="bg-BG"/>
        </w:rPr>
        <w:t>Навън е студено, прозорците скрежасаха.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скрипе</w:t>
      </w:r>
      <w:r>
        <w:rPr>
          <w:b/>
          <w:szCs w:val="28"/>
          <w:lang w:val="bg-BG"/>
        </w:rPr>
        <w:t xml:space="preserve">ц </w:t>
      </w:r>
      <w:r>
        <w:rPr>
          <w:i/>
          <w:szCs w:val="28"/>
          <w:lang w:val="bg-BG"/>
        </w:rPr>
        <w:t>скрипе</w:t>
      </w:r>
      <w:r>
        <w:rPr>
          <w:i/>
          <w:szCs w:val="28"/>
          <w:lang w:val="bg-BG"/>
        </w:rPr>
        <w:t xml:space="preserve">ц </w:t>
      </w:r>
      <w:r>
        <w:rPr>
          <w:szCs w:val="28"/>
          <w:lang w:val="bg-BG"/>
        </w:rPr>
        <w:t>Механично подемно устройство; макара.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скрибу</w:t>
      </w:r>
      <w:r>
        <w:rPr>
          <w:b/>
          <w:szCs w:val="28"/>
          <w:lang w:val="bg-BG"/>
        </w:rPr>
        <w:t>цам, да скрибу</w:t>
      </w:r>
      <w:r>
        <w:rPr>
          <w:b/>
          <w:szCs w:val="28"/>
          <w:lang w:val="bg-BG"/>
        </w:rPr>
        <w:t xml:space="preserve">цна </w:t>
      </w:r>
      <w:r>
        <w:rPr>
          <w:i/>
          <w:szCs w:val="28"/>
          <w:lang w:val="bg-BG"/>
        </w:rPr>
        <w:t>скрибу</w:t>
      </w:r>
      <w:r>
        <w:rPr>
          <w:i/>
          <w:szCs w:val="28"/>
          <w:lang w:val="bg-BG"/>
        </w:rPr>
        <w:t>цъм, дъ скрибу</w:t>
      </w:r>
      <w:r>
        <w:rPr>
          <w:i/>
          <w:szCs w:val="28"/>
          <w:lang w:val="bg-BG"/>
        </w:rPr>
        <w:t xml:space="preserve">цнъ </w:t>
      </w:r>
      <w:r>
        <w:rPr>
          <w:szCs w:val="28"/>
          <w:lang w:val="bg-BG"/>
        </w:rPr>
        <w:t xml:space="preserve">Скърцам, скрибуча. </w:t>
      </w:r>
      <w:r>
        <w:rPr>
          <w:i/>
          <w:szCs w:val="28"/>
          <w:lang w:val="bg-BG"/>
        </w:rPr>
        <w:t>Вратата скрибуцна.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ab/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скрибу</w:t>
      </w:r>
      <w:r>
        <w:rPr>
          <w:b/>
          <w:szCs w:val="28"/>
          <w:lang w:val="bg-BG"/>
        </w:rPr>
        <w:t xml:space="preserve">ча </w:t>
      </w:r>
      <w:r>
        <w:rPr>
          <w:i/>
          <w:szCs w:val="28"/>
          <w:lang w:val="bg-BG"/>
        </w:rPr>
        <w:t>скрибу</w:t>
      </w:r>
      <w:r>
        <w:rPr>
          <w:i/>
          <w:szCs w:val="28"/>
          <w:lang w:val="bg-BG"/>
        </w:rPr>
        <w:t xml:space="preserve">чъ </w:t>
      </w:r>
      <w:r>
        <w:rPr>
          <w:szCs w:val="28"/>
          <w:lang w:val="bg-BG"/>
        </w:rPr>
        <w:t xml:space="preserve">Скърцам, скрибуцам. </w:t>
      </w:r>
      <w:r>
        <w:rPr>
          <w:i/>
          <w:szCs w:val="28"/>
          <w:lang w:val="bg-BG"/>
        </w:rPr>
        <w:t>Вратата скрибучи, трябва да се смаже.</w:t>
      </w:r>
    </w:p>
    <w:p w:rsidR="008B1F42" w:rsidRPr="0078753C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скръ</w:t>
      </w:r>
      <w:r>
        <w:rPr>
          <w:b/>
          <w:szCs w:val="28"/>
          <w:lang w:val="bg-BG"/>
        </w:rPr>
        <w:t xml:space="preserve">нза </w:t>
      </w:r>
      <w:r>
        <w:rPr>
          <w:i/>
          <w:szCs w:val="28"/>
          <w:lang w:val="bg-BG"/>
        </w:rPr>
        <w:t>скръ</w:t>
      </w:r>
      <w:r>
        <w:rPr>
          <w:i/>
          <w:szCs w:val="28"/>
          <w:lang w:val="bg-BG"/>
        </w:rPr>
        <w:t xml:space="preserve">нзъ </w:t>
      </w:r>
      <w:r>
        <w:rPr>
          <w:szCs w:val="28"/>
          <w:lang w:val="bg-BG"/>
        </w:rPr>
        <w:t>Скъперник, пестелив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меник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м’ъник</w:t>
      </w:r>
      <w:r w:rsidRPr="00D85910">
        <w:rPr>
          <w:szCs w:val="28"/>
          <w:lang w:val="bg-BG"/>
        </w:rPr>
        <w:t xml:space="preserve"> Дюшек, пълен със слама; тюфлек.</w:t>
      </w:r>
    </w:p>
    <w:p w:rsidR="008B1F42" w:rsidRPr="0008457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слети</w:t>
      </w:r>
      <w:r>
        <w:rPr>
          <w:b/>
          <w:szCs w:val="28"/>
          <w:lang w:val="bg-BG"/>
        </w:rPr>
        <w:t> коса</w:t>
      </w:r>
      <w:r>
        <w:rPr>
          <w:b/>
          <w:szCs w:val="28"/>
          <w:lang w:val="bg-BG"/>
        </w:rPr>
        <w:t xml:space="preserve">  </w:t>
      </w:r>
      <w:r>
        <w:rPr>
          <w:i/>
          <w:szCs w:val="28"/>
          <w:lang w:val="bg-BG"/>
        </w:rPr>
        <w:t>сл</w:t>
      </w:r>
      <w:r w:rsidRPr="00084574">
        <w:rPr>
          <w:i/>
          <w:szCs w:val="28"/>
          <w:lang w:val="bg-BG"/>
        </w:rPr>
        <w:t>’ъти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кусъ</w:t>
      </w:r>
      <w:r>
        <w:rPr>
          <w:i/>
          <w:szCs w:val="28"/>
          <w:lang w:val="bg-BG"/>
        </w:rPr>
        <w:t xml:space="preserve"> </w:t>
      </w:r>
      <w:r w:rsidRPr="00084574">
        <w:rPr>
          <w:szCs w:val="28"/>
          <w:lang w:val="bg-BG"/>
        </w:rPr>
        <w:t>(</w:t>
      </w:r>
      <w:r>
        <w:rPr>
          <w:szCs w:val="28"/>
          <w:lang w:val="bg-BG"/>
        </w:rPr>
        <w:t>Ornithogalum</w:t>
      </w:r>
      <w:r w:rsidRPr="00084574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Гарвански лук, орнитогалум.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сли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Смайвам се, учудвам се.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боден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буд’ън</w:t>
      </w:r>
      <w:r w:rsidRPr="00D85910">
        <w:rPr>
          <w:szCs w:val="28"/>
          <w:lang w:val="bg-BG"/>
        </w:rPr>
        <w:t xml:space="preserve"> Неангажиран, свободен, безгрижен.</w:t>
      </w:r>
    </w:p>
    <w:p w:rsidR="008B1F42" w:rsidRPr="00153EA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слог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слог</w:t>
      </w:r>
      <w:r w:rsidRPr="00D85910">
        <w:rPr>
          <w:szCs w:val="28"/>
          <w:lang w:val="bg-BG"/>
        </w:rPr>
        <w:t xml:space="preserve"> В топонимията: гра</w:t>
      </w:r>
      <w:r w:rsidRPr="00D85910">
        <w:rPr>
          <w:szCs w:val="28"/>
          <w:lang w:val="bg-BG"/>
        </w:rPr>
        <w:softHyphen/>
        <w:t>ница между нивите, полските имоти; синор, межда.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Слога.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слушли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слушли</w:t>
      </w:r>
      <w:r>
        <w:rPr>
          <w:i/>
          <w:szCs w:val="28"/>
          <w:lang w:val="bg-BG"/>
        </w:rPr>
        <w:t xml:space="preserve">ф </w:t>
      </w:r>
      <w:r>
        <w:rPr>
          <w:szCs w:val="28"/>
          <w:lang w:val="bg-BG"/>
        </w:rPr>
        <w:t xml:space="preserve">Послушен. </w:t>
      </w:r>
      <w:r>
        <w:rPr>
          <w:i/>
          <w:szCs w:val="28"/>
          <w:lang w:val="bg-BG"/>
        </w:rPr>
        <w:t>Слушливо момиче.</w:t>
      </w:r>
    </w:p>
    <w:p w:rsidR="008B1F42" w:rsidRPr="00642AC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слънча</w:t>
      </w:r>
      <w:r>
        <w:rPr>
          <w:b/>
          <w:szCs w:val="28"/>
          <w:lang w:val="bg-BG"/>
        </w:rPr>
        <w:t>свам, да слънча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слънча</w:t>
      </w:r>
      <w:r>
        <w:rPr>
          <w:i/>
          <w:szCs w:val="28"/>
          <w:lang w:val="bg-BG"/>
        </w:rPr>
        <w:t>свъм, дъ слънча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 xml:space="preserve">1. Получавам слънчев удар. 2. Държа се неадекватно. </w:t>
      </w:r>
      <w:r>
        <w:rPr>
          <w:i/>
          <w:szCs w:val="28"/>
          <w:lang w:val="bg-BG"/>
        </w:rPr>
        <w:t>Какви глупости приказваш, да не си слънчасал.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нчовка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нчуфкъ</w:t>
      </w:r>
      <w:r w:rsidRPr="00D85910">
        <w:rPr>
          <w:szCs w:val="28"/>
          <w:lang w:val="bg-BG"/>
        </w:rPr>
        <w:t xml:space="preserve"> Слън</w:t>
      </w:r>
      <w:r w:rsidRPr="00D85910">
        <w:rPr>
          <w:szCs w:val="28"/>
          <w:lang w:val="bg-BG"/>
        </w:rPr>
        <w:softHyphen/>
        <w:t>чоглед.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сля</w:t>
      </w:r>
      <w:r>
        <w:rPr>
          <w:b/>
          <w:szCs w:val="28"/>
          <w:lang w:val="bg-BG"/>
        </w:rPr>
        <w:t>гам, да сля</w:t>
      </w:r>
      <w:r>
        <w:rPr>
          <w:b/>
          <w:szCs w:val="28"/>
          <w:lang w:val="bg-BG"/>
        </w:rPr>
        <w:t xml:space="preserve">га </w:t>
      </w:r>
      <w:r>
        <w:rPr>
          <w:i/>
          <w:szCs w:val="28"/>
          <w:lang w:val="bg-BG"/>
        </w:rPr>
        <w:t>сл</w:t>
      </w:r>
      <w:r w:rsidRPr="00480A61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гъм, дъ сл</w:t>
      </w:r>
      <w:r w:rsidRPr="00480A61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гъ </w:t>
      </w:r>
      <w:r>
        <w:rPr>
          <w:szCs w:val="28"/>
          <w:lang w:val="bg-BG"/>
        </w:rPr>
        <w:t>Слизам.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сля</w:t>
      </w:r>
      <w:r>
        <w:rPr>
          <w:b/>
          <w:szCs w:val="28"/>
          <w:lang w:val="bg-BG"/>
        </w:rPr>
        <w:t xml:space="preserve">га се </w:t>
      </w:r>
      <w:r>
        <w:rPr>
          <w:i/>
          <w:szCs w:val="28"/>
          <w:lang w:val="bg-BG"/>
        </w:rPr>
        <w:t>сл</w:t>
      </w:r>
      <w:r w:rsidRPr="00480A61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гъ съ </w:t>
      </w:r>
      <w:r>
        <w:rPr>
          <w:szCs w:val="28"/>
          <w:lang w:val="bg-BG"/>
        </w:rPr>
        <w:t xml:space="preserve">За земни пластове: бавно потъва, уляга се. </w:t>
      </w:r>
      <w:r>
        <w:rPr>
          <w:i/>
          <w:szCs w:val="28"/>
          <w:lang w:val="bg-BG"/>
        </w:rPr>
        <w:t>След дъжда пръстта се сляга.</w:t>
      </w:r>
      <w:r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сма</w:t>
      </w:r>
      <w:r>
        <w:rPr>
          <w:b/>
          <w:szCs w:val="28"/>
          <w:lang w:val="bg-BG"/>
        </w:rPr>
        <w:t>йвам се, да се сма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сма</w:t>
      </w:r>
      <w:r>
        <w:rPr>
          <w:i/>
          <w:szCs w:val="28"/>
          <w:lang w:val="bg-BG"/>
        </w:rPr>
        <w:t>йвъм съ, дъ съ сма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>Учудвам се удивлявам се, слисвам се.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сма</w:t>
      </w:r>
      <w:r>
        <w:rPr>
          <w:b/>
          <w:szCs w:val="28"/>
          <w:lang w:val="bg-BG"/>
        </w:rPr>
        <w:t>мвам, да сма</w:t>
      </w:r>
      <w:r>
        <w:rPr>
          <w:b/>
          <w:szCs w:val="28"/>
          <w:lang w:val="bg-BG"/>
        </w:rPr>
        <w:t xml:space="preserve">мя </w:t>
      </w:r>
      <w:r>
        <w:rPr>
          <w:i/>
          <w:szCs w:val="28"/>
          <w:lang w:val="bg-BG"/>
        </w:rPr>
        <w:t>сма</w:t>
      </w:r>
      <w:r>
        <w:rPr>
          <w:i/>
          <w:szCs w:val="28"/>
          <w:lang w:val="bg-BG"/>
        </w:rPr>
        <w:t>мвъм, дъ сма</w:t>
      </w:r>
      <w:r>
        <w:rPr>
          <w:i/>
          <w:szCs w:val="28"/>
          <w:lang w:val="bg-BG"/>
        </w:rPr>
        <w:t>м</w:t>
      </w:r>
      <w:r w:rsidRPr="00FB2B07">
        <w:rPr>
          <w:i/>
          <w:szCs w:val="28"/>
        </w:rPr>
        <w:t xml:space="preserve">’ъ </w:t>
      </w:r>
      <w:r>
        <w:rPr>
          <w:szCs w:val="28"/>
          <w:lang w:val="bg-BG"/>
        </w:rPr>
        <w:t xml:space="preserve">За домашни птици: привиквам, примамвам, събирам. </w:t>
      </w:r>
      <w:r>
        <w:rPr>
          <w:i/>
          <w:szCs w:val="28"/>
          <w:lang w:val="bg-BG"/>
        </w:rPr>
        <w:t>Смами кокошките в курника и ги затвори.</w:t>
      </w:r>
    </w:p>
    <w:p w:rsidR="008B1F42" w:rsidRPr="0010195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смара</w:t>
      </w:r>
      <w:r>
        <w:rPr>
          <w:b/>
          <w:szCs w:val="28"/>
          <w:lang w:val="bg-BG"/>
        </w:rPr>
        <w:t xml:space="preserve">гд </w:t>
      </w:r>
      <w:r>
        <w:rPr>
          <w:i/>
          <w:szCs w:val="28"/>
          <w:lang w:val="bg-BG"/>
        </w:rPr>
        <w:t>смъра</w:t>
      </w:r>
      <w:r>
        <w:rPr>
          <w:i/>
          <w:szCs w:val="28"/>
          <w:lang w:val="bg-BG"/>
        </w:rPr>
        <w:t xml:space="preserve">гд </w:t>
      </w:r>
      <w:r w:rsidRPr="0010195E">
        <w:rPr>
          <w:szCs w:val="28"/>
          <w:lang w:val="bg-BG"/>
        </w:rPr>
        <w:t>(</w:t>
      </w:r>
      <w:r>
        <w:rPr>
          <w:szCs w:val="28"/>
          <w:lang w:val="bg-BG"/>
        </w:rPr>
        <w:t>гр.</w:t>
      </w:r>
      <w:r w:rsidRPr="0010195E">
        <w:rPr>
          <w:szCs w:val="28"/>
          <w:lang w:val="bg-BG"/>
        </w:rPr>
        <w:t xml:space="preserve"> </w:t>
      </w:r>
      <w:r>
        <w:rPr>
          <w:szCs w:val="28"/>
          <w:lang w:val="en-US"/>
        </w:rPr>
        <w:t>sm</w:t>
      </w:r>
      <w:r w:rsidRPr="0010195E">
        <w:rPr>
          <w:szCs w:val="28"/>
          <w:lang w:val="bg-BG"/>
        </w:rPr>
        <w:t>а</w:t>
      </w:r>
      <w:r>
        <w:rPr>
          <w:szCs w:val="28"/>
          <w:lang w:val="en-US"/>
        </w:rPr>
        <w:t>ragdos</w:t>
      </w:r>
      <w:r w:rsidRPr="0010195E">
        <w:rPr>
          <w:szCs w:val="28"/>
          <w:lang w:val="bg-BG"/>
        </w:rPr>
        <w:t>)</w:t>
      </w:r>
      <w:r w:rsidRPr="006F0513">
        <w:rPr>
          <w:szCs w:val="28"/>
          <w:lang w:val="bg-BG"/>
        </w:rPr>
        <w:t xml:space="preserve"> Изумруд.</w:t>
      </w:r>
    </w:p>
    <w:p w:rsidR="008B1F42" w:rsidRPr="008F06F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смара</w:t>
      </w:r>
      <w:r>
        <w:rPr>
          <w:b/>
          <w:szCs w:val="28"/>
          <w:lang w:val="bg-BG"/>
        </w:rPr>
        <w:t xml:space="preserve">йда </w:t>
      </w:r>
      <w:r>
        <w:rPr>
          <w:i/>
          <w:szCs w:val="28"/>
          <w:lang w:val="bg-BG"/>
        </w:rPr>
        <w:t>смъра</w:t>
      </w:r>
      <w:r>
        <w:rPr>
          <w:i/>
          <w:szCs w:val="28"/>
          <w:lang w:val="bg-BG"/>
        </w:rPr>
        <w:t xml:space="preserve">йдъ </w:t>
      </w:r>
      <w:r>
        <w:rPr>
          <w:szCs w:val="28"/>
          <w:lang w:val="bg-BG"/>
        </w:rPr>
        <w:t>Разхайтен човек.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хвам се, да се см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хна </w:t>
      </w:r>
      <w:r w:rsidRPr="00D85910">
        <w:rPr>
          <w:i/>
          <w:szCs w:val="28"/>
          <w:lang w:val="bg-BG"/>
        </w:rPr>
        <w:t>см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ъвъм съ, дъ съ см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ънъ </w:t>
      </w:r>
      <w:r w:rsidRPr="00D85910">
        <w:rPr>
          <w:szCs w:val="28"/>
          <w:lang w:val="bg-BG"/>
        </w:rPr>
        <w:t xml:space="preserve">Ставам налудничав, побърквам се. </w:t>
      </w:r>
      <w:r w:rsidRPr="00D85910">
        <w:rPr>
          <w:i/>
          <w:szCs w:val="28"/>
          <w:lang w:val="bg-BG"/>
        </w:rPr>
        <w:t>Старецът съвсем се е смахнал.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смахму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>я</w:t>
      </w:r>
      <w:r w:rsidRPr="00D85910">
        <w:rPr>
          <w:b/>
          <w:szCs w:val="28"/>
          <w:lang w:val="bg-BG"/>
        </w:rPr>
        <w:t>м се, да се смахму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смъхму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</w:t>
      </w:r>
      <w:r w:rsidRPr="008019BF">
        <w:rPr>
          <w:i/>
          <w:szCs w:val="28"/>
          <w:lang w:val="bg-BG"/>
        </w:rPr>
        <w:t>’</w:t>
      </w:r>
      <w:r w:rsidRPr="00D85910">
        <w:rPr>
          <w:i/>
          <w:szCs w:val="28"/>
          <w:lang w:val="bg-BG"/>
        </w:rPr>
        <w:t>ъм съ, дъ съ смъхму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з’ъ</w:t>
      </w:r>
      <w:r w:rsidRPr="00D85910">
        <w:rPr>
          <w:szCs w:val="28"/>
          <w:lang w:val="bg-BG"/>
        </w:rPr>
        <w:t xml:space="preserve"> Повяхвам, смалявам се, намалявам обема си. </w:t>
      </w:r>
      <w:r w:rsidRPr="00D85910">
        <w:rPr>
          <w:i/>
          <w:szCs w:val="28"/>
          <w:lang w:val="bg-BG"/>
        </w:rPr>
        <w:t>Доматите в щайгата са се смахмузили и не стават за салата.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смири</w:t>
      </w:r>
      <w:r>
        <w:rPr>
          <w:b/>
          <w:szCs w:val="28"/>
          <w:lang w:val="bg-BG"/>
        </w:rPr>
        <w:t>свам се, да се смири</w:t>
      </w:r>
      <w:r>
        <w:rPr>
          <w:b/>
          <w:szCs w:val="28"/>
          <w:lang w:val="bg-BG"/>
        </w:rPr>
        <w:t xml:space="preserve">ша </w:t>
      </w:r>
      <w:r>
        <w:rPr>
          <w:i/>
          <w:szCs w:val="28"/>
          <w:lang w:val="bg-BG"/>
        </w:rPr>
        <w:t>смири</w:t>
      </w:r>
      <w:r>
        <w:rPr>
          <w:i/>
          <w:szCs w:val="28"/>
          <w:lang w:val="bg-BG"/>
        </w:rPr>
        <w:t>свъм съ, дъ съ смири</w:t>
      </w:r>
      <w:r>
        <w:rPr>
          <w:i/>
          <w:szCs w:val="28"/>
          <w:lang w:val="bg-BG"/>
        </w:rPr>
        <w:t xml:space="preserve">шъ </w:t>
      </w:r>
      <w:r>
        <w:rPr>
          <w:szCs w:val="28"/>
          <w:lang w:val="bg-BG"/>
        </w:rPr>
        <w:t xml:space="preserve">1. За растения: кръстосват се и променят качествата си. 2. За животни и хора: подушват се, допадат  си, харесват се. </w:t>
      </w:r>
      <w:r>
        <w:rPr>
          <w:i/>
          <w:szCs w:val="28"/>
          <w:lang w:val="bg-BG"/>
        </w:rPr>
        <w:t>Дините не се сеят до тиквите, защото ще се смиришат и ще имат вкус на тиква. Овцата и овенът се смирисаха.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сми</w:t>
      </w:r>
      <w:r>
        <w:rPr>
          <w:b/>
          <w:szCs w:val="28"/>
          <w:lang w:val="bg-BG"/>
        </w:rPr>
        <w:t xml:space="preserve">чам </w:t>
      </w:r>
      <w:r>
        <w:rPr>
          <w:i/>
          <w:szCs w:val="28"/>
          <w:lang w:val="bg-BG"/>
        </w:rPr>
        <w:t>сми</w:t>
      </w:r>
      <w:r>
        <w:rPr>
          <w:i/>
          <w:szCs w:val="28"/>
          <w:lang w:val="bg-BG"/>
        </w:rPr>
        <w:t xml:space="preserve">чъм </w:t>
      </w:r>
      <w:r>
        <w:rPr>
          <w:szCs w:val="28"/>
          <w:lang w:val="bg-BG"/>
        </w:rPr>
        <w:t>Свалям, смъквам.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смо</w:t>
      </w:r>
      <w:r>
        <w:rPr>
          <w:b/>
          <w:szCs w:val="28"/>
          <w:lang w:val="bg-BG"/>
        </w:rPr>
        <w:t xml:space="preserve">тан </w:t>
      </w:r>
      <w:r>
        <w:rPr>
          <w:i/>
          <w:szCs w:val="28"/>
          <w:lang w:val="bg-BG"/>
        </w:rPr>
        <w:t>смо</w:t>
      </w:r>
      <w:r>
        <w:rPr>
          <w:i/>
          <w:szCs w:val="28"/>
          <w:lang w:val="bg-BG"/>
        </w:rPr>
        <w:t xml:space="preserve">тън </w:t>
      </w:r>
      <w:r>
        <w:rPr>
          <w:szCs w:val="28"/>
          <w:lang w:val="bg-BG"/>
        </w:rPr>
        <w:t>Невзрачен, неугледен, несръчен, непохватен, глуповат, загубен.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смо</w:t>
      </w:r>
      <w:r>
        <w:rPr>
          <w:b/>
          <w:szCs w:val="28"/>
          <w:lang w:val="bg-BG"/>
        </w:rPr>
        <w:t>твам, да смо</w:t>
      </w:r>
      <w:r>
        <w:rPr>
          <w:b/>
          <w:szCs w:val="28"/>
          <w:lang w:val="bg-BG"/>
        </w:rPr>
        <w:t xml:space="preserve">там </w:t>
      </w:r>
      <w:r>
        <w:rPr>
          <w:i/>
          <w:szCs w:val="28"/>
          <w:lang w:val="bg-BG"/>
        </w:rPr>
        <w:t>смо</w:t>
      </w:r>
      <w:r>
        <w:rPr>
          <w:i/>
          <w:szCs w:val="28"/>
          <w:lang w:val="bg-BG"/>
        </w:rPr>
        <w:t>твъм, дъ смо</w:t>
      </w:r>
      <w:r>
        <w:rPr>
          <w:i/>
          <w:szCs w:val="28"/>
          <w:lang w:val="bg-BG"/>
        </w:rPr>
        <w:t xml:space="preserve">тъм </w:t>
      </w:r>
      <w:r>
        <w:rPr>
          <w:szCs w:val="28"/>
          <w:lang w:val="bg-BG"/>
        </w:rPr>
        <w:t>Прибирам, скривам нещо набързо, как да е.</w:t>
      </w:r>
    </w:p>
    <w:p w:rsidR="008B1F42" w:rsidRDefault="008B1F42" w:rsidP="007F769D">
      <w:pPr>
        <w:ind w:firstLine="720"/>
        <w:jc w:val="both"/>
        <w:rPr>
          <w:szCs w:val="28"/>
          <w:lang w:val="bg-BG"/>
        </w:rPr>
      </w:pPr>
      <w:r w:rsidRPr="005E225F">
        <w:rPr>
          <w:b/>
          <w:szCs w:val="28"/>
          <w:lang w:val="bg-BG"/>
        </w:rPr>
        <w:t>см</w:t>
      </w:r>
      <w:r>
        <w:rPr>
          <w:b/>
          <w:szCs w:val="28"/>
          <w:lang w:val="bg-BG"/>
        </w:rPr>
        <w:t>отоле</w:t>
      </w:r>
      <w:r>
        <w:rPr>
          <w:b/>
          <w:szCs w:val="28"/>
          <w:lang w:val="bg-BG"/>
        </w:rPr>
        <w:t>вям, да смо</w:t>
      </w:r>
      <w:r w:rsidRPr="005E225F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о</w:t>
      </w:r>
      <w:r w:rsidRPr="005E225F">
        <w:rPr>
          <w:b/>
          <w:szCs w:val="28"/>
          <w:lang w:val="bg-BG"/>
        </w:rPr>
        <w:t>ле</w:t>
      </w:r>
      <w:r w:rsidRPr="005E225F">
        <w:rPr>
          <w:b/>
          <w:szCs w:val="28"/>
          <w:lang w:val="bg-BG"/>
        </w:rPr>
        <w:t>вя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смутуле</w:t>
      </w:r>
      <w:r>
        <w:rPr>
          <w:i/>
          <w:szCs w:val="28"/>
          <w:lang w:val="bg-BG"/>
        </w:rPr>
        <w:t>в</w:t>
      </w:r>
      <w:r w:rsidRPr="005E225F">
        <w:rPr>
          <w:i/>
          <w:szCs w:val="28"/>
          <w:lang w:val="bg-BG"/>
        </w:rPr>
        <w:t>’ъм, дъ смутуле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</w:t>
      </w:r>
      <w:r w:rsidRPr="005E225F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Говоря неясно, неразбрано, объркано; мънкам.</w:t>
      </w:r>
    </w:p>
    <w:p w:rsidR="008B1F42" w:rsidRPr="008B7BFA" w:rsidRDefault="008B1F42" w:rsidP="007F769D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смразя</w:t>
      </w:r>
      <w:r>
        <w:rPr>
          <w:b/>
          <w:szCs w:val="28"/>
          <w:lang w:val="bg-BG"/>
        </w:rPr>
        <w:t>вам се, да се смразя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смръз</w:t>
      </w:r>
      <w:r w:rsidRPr="008B7BFA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смръз</w:t>
      </w:r>
      <w:r w:rsidRPr="008B7BFA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Предизвиквам омраза. </w:t>
      </w:r>
      <w:r>
        <w:rPr>
          <w:i/>
          <w:szCs w:val="28"/>
          <w:lang w:val="bg-BG"/>
        </w:rPr>
        <w:t>Комшийките за нещо се скараха и се смразиха.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смрача</w:t>
      </w:r>
      <w:r>
        <w:rPr>
          <w:b/>
          <w:szCs w:val="28"/>
          <w:lang w:val="bg-BG"/>
        </w:rPr>
        <w:t xml:space="preserve">ва се </w:t>
      </w:r>
      <w:r>
        <w:rPr>
          <w:i/>
          <w:szCs w:val="28"/>
          <w:lang w:val="bg-BG"/>
        </w:rPr>
        <w:t>смръча</w:t>
      </w:r>
      <w:r>
        <w:rPr>
          <w:i/>
          <w:szCs w:val="28"/>
          <w:lang w:val="bg-BG"/>
        </w:rPr>
        <w:t xml:space="preserve">въ съ </w:t>
      </w:r>
      <w:r>
        <w:rPr>
          <w:szCs w:val="28"/>
          <w:lang w:val="bg-BG"/>
        </w:rPr>
        <w:t xml:space="preserve">Става тъмно, стъмва се, мръква се. </w:t>
      </w:r>
    </w:p>
    <w:p w:rsidR="008B1F42" w:rsidRPr="00683F6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смула</w:t>
      </w:r>
      <w:r>
        <w:rPr>
          <w:b/>
          <w:szCs w:val="28"/>
          <w:lang w:val="bg-BG"/>
        </w:rPr>
        <w:t>кам, да насмула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смула</w:t>
      </w:r>
      <w:r>
        <w:rPr>
          <w:i/>
          <w:szCs w:val="28"/>
          <w:lang w:val="bg-BG"/>
        </w:rPr>
        <w:t>към, дъ нъсмула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 xml:space="preserve">1. Обирам листа с ръка, като ги свличам по дължината на стъблото; смуля, шмуля. 2. Бързо набирам плодове с листата; смуля, шмуля.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4D76A2">
        <w:rPr>
          <w:b/>
          <w:szCs w:val="28"/>
          <w:lang w:val="bg-BG"/>
        </w:rPr>
        <w:t>сму</w:t>
      </w:r>
      <w:r w:rsidRPr="004D76A2">
        <w:rPr>
          <w:b/>
          <w:szCs w:val="28"/>
          <w:lang w:val="bg-BG"/>
        </w:rPr>
        <w:t>ля, да насму</w:t>
      </w:r>
      <w:r w:rsidRPr="004D76A2">
        <w:rPr>
          <w:b/>
          <w:szCs w:val="28"/>
          <w:lang w:val="bg-BG"/>
        </w:rPr>
        <w:t>ля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сму</w:t>
      </w:r>
      <w:r>
        <w:rPr>
          <w:i/>
          <w:szCs w:val="28"/>
          <w:lang w:val="bg-BG"/>
        </w:rPr>
        <w:t>л</w:t>
      </w:r>
      <w:r w:rsidRPr="004D76A2">
        <w:rPr>
          <w:i/>
          <w:szCs w:val="28"/>
          <w:lang w:val="bg-BG"/>
        </w:rPr>
        <w:t>’ъ, дъ нъсму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л</w:t>
      </w:r>
      <w:r w:rsidRPr="004D76A2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1. Обирам листа с ръка, като ги свличам по дължината на стъблото; смулакам, шмуля. 2. Бързо набирам плодове с листата; смулакам, шмуля. </w:t>
      </w:r>
      <w:r>
        <w:rPr>
          <w:i/>
          <w:szCs w:val="28"/>
          <w:lang w:val="bg-BG"/>
        </w:rPr>
        <w:t>Насмулих листа за зайците. Насмулих малко череши, вземи ги.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сниш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вам се, сни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шам се, да се сни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ша </w:t>
      </w:r>
      <w:r w:rsidRPr="00D85910">
        <w:rPr>
          <w:i/>
          <w:szCs w:val="28"/>
          <w:lang w:val="bg-BG"/>
        </w:rPr>
        <w:t>сниш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сни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шъм съ, дъ съ сни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</w:t>
      </w:r>
      <w:r w:rsidRPr="00D85910">
        <w:rPr>
          <w:szCs w:val="28"/>
          <w:lang w:val="bg-BG"/>
        </w:rPr>
        <w:t xml:space="preserve"> Навеждам се, привеждам се. </w:t>
      </w:r>
      <w:r w:rsidRPr="00D85910">
        <w:rPr>
          <w:i/>
          <w:szCs w:val="28"/>
          <w:lang w:val="bg-BG"/>
        </w:rPr>
        <w:t>Снишавам се край дувара да не ме видят комшиите.</w:t>
      </w:r>
    </w:p>
    <w:p w:rsidR="008B1F42" w:rsidRPr="00105F0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сне</w:t>
      </w:r>
      <w:r>
        <w:rPr>
          <w:b/>
          <w:szCs w:val="28"/>
          <w:lang w:val="bg-BG"/>
        </w:rPr>
        <w:t>жна то</w:t>
      </w:r>
      <w:r>
        <w:rPr>
          <w:b/>
          <w:szCs w:val="28"/>
          <w:lang w:val="bg-BG"/>
        </w:rPr>
        <w:t xml:space="preserve">пка </w:t>
      </w:r>
      <w:r>
        <w:rPr>
          <w:i/>
          <w:szCs w:val="28"/>
          <w:lang w:val="bg-BG"/>
        </w:rPr>
        <w:t>сне</w:t>
      </w:r>
      <w:r>
        <w:rPr>
          <w:i/>
          <w:szCs w:val="28"/>
          <w:lang w:val="bg-BG"/>
        </w:rPr>
        <w:t>жнъ то</w:t>
      </w:r>
      <w:r>
        <w:rPr>
          <w:i/>
          <w:szCs w:val="28"/>
          <w:lang w:val="bg-BG"/>
        </w:rPr>
        <w:t xml:space="preserve">пкъ </w:t>
      </w:r>
      <w:r w:rsidRPr="004C6E7B">
        <w:rPr>
          <w:szCs w:val="28"/>
          <w:lang w:val="bg-BG"/>
        </w:rPr>
        <w:t>(</w:t>
      </w:r>
      <w:r>
        <w:rPr>
          <w:szCs w:val="28"/>
          <w:lang w:val="en-US"/>
        </w:rPr>
        <w:t>Viburnum</w:t>
      </w:r>
      <w:r w:rsidRPr="004C6E7B">
        <w:rPr>
          <w:szCs w:val="28"/>
          <w:lang w:val="bg-BG"/>
        </w:rPr>
        <w:t xml:space="preserve"> </w:t>
      </w:r>
      <w:r>
        <w:rPr>
          <w:szCs w:val="28"/>
          <w:lang w:val="en-US"/>
        </w:rPr>
        <w:t>opulus</w:t>
      </w:r>
      <w:r w:rsidRPr="004C6E7B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Картоп – многогодишен храст с големи топчести бели цветове.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(тур. soba) Стая </w:t>
      </w:r>
      <w:r>
        <w:rPr>
          <w:szCs w:val="28"/>
          <w:lang w:val="bg-BG"/>
        </w:rPr>
        <w:t>за спане в селска къща</w:t>
      </w:r>
      <w:r w:rsidRPr="00D85910">
        <w:rPr>
          <w:szCs w:val="28"/>
          <w:lang w:val="bg-BG"/>
        </w:rPr>
        <w:t xml:space="preserve">. </w:t>
      </w:r>
    </w:p>
    <w:p w:rsidR="008B1F42" w:rsidRPr="005A7ED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собода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субуда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Свобода – липса на ограничения, самостоятелност.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сой </w:t>
      </w:r>
      <w:r w:rsidRPr="00D85910">
        <w:rPr>
          <w:i/>
          <w:szCs w:val="28"/>
          <w:lang w:val="bg-BG"/>
        </w:rPr>
        <w:t>сой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soy) Род, коляно, потекло, порода, произход.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sokak от ар.) Черен полски, горски или междуселски път.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солд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сулд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(ит. sol</w:t>
      </w:r>
      <w:r w:rsidRPr="00D85910">
        <w:rPr>
          <w:szCs w:val="28"/>
          <w:lang w:val="bg-BG"/>
        </w:rPr>
        <w:softHyphen/>
        <w:t xml:space="preserve">dato) Войник.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(тур. sopa) Пръчка, тояга за бой.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пъжийъ</w:t>
      </w:r>
      <w:r w:rsidRPr="00D85910">
        <w:rPr>
          <w:szCs w:val="28"/>
          <w:lang w:val="bg-BG"/>
        </w:rPr>
        <w:t xml:space="preserve"> (тур. sopa) Побойник, въоръжен със сопа, тояга за бой.</w:t>
      </w:r>
    </w:p>
    <w:p w:rsidR="008B1F42" w:rsidRPr="00C04F9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со</w:t>
      </w:r>
      <w:r>
        <w:rPr>
          <w:b/>
          <w:szCs w:val="28"/>
          <w:lang w:val="bg-BG"/>
        </w:rPr>
        <w:t xml:space="preserve">пчикар </w:t>
      </w:r>
      <w:r>
        <w:rPr>
          <w:i/>
          <w:szCs w:val="28"/>
          <w:lang w:val="bg-BG"/>
        </w:rPr>
        <w:t>со</w:t>
      </w:r>
      <w:r>
        <w:rPr>
          <w:i/>
          <w:szCs w:val="28"/>
          <w:lang w:val="bg-BG"/>
        </w:rPr>
        <w:t xml:space="preserve">пчикър </w:t>
      </w:r>
      <w:r>
        <w:rPr>
          <w:szCs w:val="28"/>
          <w:lang w:val="bg-BG"/>
        </w:rPr>
        <w:t>Неопределено, объркано, неясно.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софр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суфр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sofra от ар.</w:t>
      </w:r>
      <w:r>
        <w:rPr>
          <w:szCs w:val="28"/>
          <w:lang w:val="bg-BG"/>
        </w:rPr>
        <w:t xml:space="preserve"> s</w:t>
      </w:r>
      <w:r>
        <w:rPr>
          <w:szCs w:val="28"/>
          <w:lang w:val="en-US"/>
        </w:rPr>
        <w:t>ufra</w:t>
      </w:r>
      <w:r w:rsidRPr="00D85910">
        <w:rPr>
          <w:szCs w:val="28"/>
          <w:lang w:val="bg-BG"/>
        </w:rPr>
        <w:t xml:space="preserve">) 1. Ниска дървена маса; синия. 2. Ястията, яденето върху масата.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софрал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суфръл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sof</w:t>
      </w:r>
      <w:r w:rsidRPr="00D85910">
        <w:rPr>
          <w:szCs w:val="28"/>
          <w:lang w:val="bg-BG"/>
        </w:rPr>
        <w:softHyphen/>
        <w:t>ralik) По</w:t>
      </w:r>
      <w:r w:rsidRPr="00D85910">
        <w:rPr>
          <w:szCs w:val="28"/>
          <w:lang w:val="bg-BG"/>
        </w:rPr>
        <w:softHyphen/>
        <w:t>к</w:t>
      </w:r>
      <w:r w:rsidRPr="00D85910">
        <w:rPr>
          <w:szCs w:val="28"/>
          <w:lang w:val="bg-BG"/>
        </w:rPr>
        <w:softHyphen/>
        <w:t>ривка за постилане върху софра</w:t>
      </w:r>
      <w:r w:rsidRPr="00D97E26">
        <w:rPr>
          <w:szCs w:val="28"/>
        </w:rPr>
        <w:t xml:space="preserve"> </w:t>
      </w:r>
      <w:r w:rsidRPr="00326CB7">
        <w:rPr>
          <w:i/>
          <w:szCs w:val="28"/>
        </w:rPr>
        <w:t>‘</w:t>
      </w:r>
      <w:r w:rsidRPr="00326CB7">
        <w:rPr>
          <w:i/>
          <w:szCs w:val="28"/>
          <w:lang w:val="bg-BG"/>
        </w:rPr>
        <w:t>ниска дървена маса</w:t>
      </w:r>
      <w:r w:rsidRPr="00326CB7">
        <w:rPr>
          <w:i/>
          <w:szCs w:val="28"/>
        </w:rPr>
        <w:t>’</w:t>
      </w:r>
      <w:r w:rsidRPr="00326CB7">
        <w:rPr>
          <w:i/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спан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спън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(грц. sp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naki от перс.) Баница от спанак.</w:t>
      </w:r>
    </w:p>
    <w:p w:rsidR="008B1F42" w:rsidRPr="00BA6CA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спару</w:t>
      </w:r>
      <w:r>
        <w:rPr>
          <w:b/>
          <w:szCs w:val="28"/>
          <w:lang w:val="bg-BG"/>
        </w:rPr>
        <w:t>жвам се, да се спару</w:t>
      </w:r>
      <w:r>
        <w:rPr>
          <w:b/>
          <w:szCs w:val="28"/>
          <w:lang w:val="bg-BG"/>
        </w:rPr>
        <w:t xml:space="preserve">жа </w:t>
      </w:r>
      <w:r>
        <w:rPr>
          <w:i/>
          <w:szCs w:val="28"/>
          <w:lang w:val="bg-BG"/>
        </w:rPr>
        <w:t>спъру</w:t>
      </w:r>
      <w:r>
        <w:rPr>
          <w:i/>
          <w:szCs w:val="28"/>
          <w:lang w:val="bg-BG"/>
        </w:rPr>
        <w:t>жвъм съ, дъ съ спъру</w:t>
      </w:r>
      <w:r>
        <w:rPr>
          <w:i/>
          <w:szCs w:val="28"/>
          <w:lang w:val="bg-BG"/>
        </w:rPr>
        <w:t xml:space="preserve">жъ </w:t>
      </w:r>
      <w:r>
        <w:rPr>
          <w:szCs w:val="28"/>
          <w:lang w:val="bg-BG"/>
        </w:rPr>
        <w:t xml:space="preserve">Повяхвам, свивам се, сбръчквам се. </w:t>
      </w:r>
      <w:r>
        <w:rPr>
          <w:i/>
          <w:szCs w:val="28"/>
          <w:lang w:val="bg-BG"/>
        </w:rPr>
        <w:t>Цветята се спаружиха от сушата.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стрям, да сп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стря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тр’ъм, дъ сп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стр’ъ</w:t>
      </w:r>
      <w:r w:rsidRPr="00D85910">
        <w:rPr>
          <w:szCs w:val="28"/>
          <w:lang w:val="bg-BG"/>
        </w:rPr>
        <w:t xml:space="preserve"> Спестявам, икономисвам. </w:t>
      </w:r>
      <w:r w:rsidRPr="00D85910">
        <w:rPr>
          <w:i/>
          <w:szCs w:val="28"/>
          <w:lang w:val="bg-BG"/>
        </w:rPr>
        <w:t>Спастрям пари за черни дни.</w:t>
      </w:r>
    </w:p>
    <w:p w:rsidR="008B1F42" w:rsidRPr="00DF5BAE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спи</w:t>
      </w:r>
      <w:r>
        <w:rPr>
          <w:b/>
          <w:szCs w:val="28"/>
          <w:lang w:val="bg-BG"/>
        </w:rPr>
        <w:t>хвам, да спи</w:t>
      </w:r>
      <w:r>
        <w:rPr>
          <w:b/>
          <w:szCs w:val="28"/>
          <w:lang w:val="bg-BG"/>
        </w:rPr>
        <w:t xml:space="preserve">хна </w:t>
      </w:r>
      <w:r>
        <w:rPr>
          <w:i/>
          <w:szCs w:val="28"/>
          <w:lang w:val="bg-BG"/>
        </w:rPr>
        <w:t>спи</w:t>
      </w:r>
      <w:r>
        <w:rPr>
          <w:i/>
          <w:szCs w:val="28"/>
          <w:lang w:val="bg-BG"/>
        </w:rPr>
        <w:t>хвъм, дъ спи</w:t>
      </w:r>
      <w:r>
        <w:rPr>
          <w:i/>
          <w:szCs w:val="28"/>
          <w:lang w:val="bg-BG"/>
        </w:rPr>
        <w:t xml:space="preserve">хнъ </w:t>
      </w:r>
      <w:r>
        <w:rPr>
          <w:szCs w:val="28"/>
          <w:lang w:val="bg-BG"/>
        </w:rPr>
        <w:t xml:space="preserve">Спадам, свивам се, омеквам, изпускам въздух. </w:t>
      </w:r>
      <w:r>
        <w:rPr>
          <w:i/>
          <w:szCs w:val="28"/>
          <w:lang w:val="bg-BG"/>
        </w:rPr>
        <w:t>Топката е спихнала.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спол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спул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 </w:t>
      </w:r>
      <w:r w:rsidRPr="00D85910">
        <w:rPr>
          <w:szCs w:val="28"/>
          <w:lang w:val="bg-BG"/>
        </w:rPr>
        <w:t>(грц. eis poll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te </w:t>
      </w:r>
      <w:r w:rsidRPr="00326CB7">
        <w:rPr>
          <w:i/>
          <w:szCs w:val="28"/>
          <w:lang w:val="bg-BG"/>
        </w:rPr>
        <w:t>‘за много години’</w:t>
      </w:r>
      <w:r w:rsidRPr="00D85910">
        <w:rPr>
          <w:szCs w:val="28"/>
          <w:lang w:val="bg-BG"/>
        </w:rPr>
        <w:t>) Жив да си; благодаря</w:t>
      </w:r>
      <w:r>
        <w:rPr>
          <w:szCs w:val="28"/>
          <w:lang w:val="bg-BG"/>
        </w:rPr>
        <w:t xml:space="preserve"> ти; сполайти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спол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спул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йти </w:t>
      </w:r>
      <w:r w:rsidRPr="00D85910">
        <w:rPr>
          <w:szCs w:val="28"/>
          <w:lang w:val="bg-BG"/>
        </w:rPr>
        <w:t>(грц. eis poll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te </w:t>
      </w:r>
      <w:r w:rsidRPr="00326CB7">
        <w:rPr>
          <w:i/>
          <w:szCs w:val="28"/>
          <w:lang w:val="bg-BG"/>
        </w:rPr>
        <w:t>‘за много години’</w:t>
      </w:r>
      <w:r w:rsidRPr="00D85910">
        <w:rPr>
          <w:szCs w:val="28"/>
          <w:lang w:val="bg-BG"/>
        </w:rPr>
        <w:t>) Жив да си; благодаря</w:t>
      </w:r>
      <w:r>
        <w:rPr>
          <w:szCs w:val="28"/>
          <w:lang w:val="bg-BG"/>
        </w:rPr>
        <w:t xml:space="preserve"> ти; сполай</w:t>
      </w:r>
      <w:r w:rsidRPr="00D85910">
        <w:rPr>
          <w:szCs w:val="28"/>
          <w:lang w:val="bg-BG"/>
        </w:rPr>
        <w:t>.</w:t>
      </w:r>
    </w:p>
    <w:p w:rsidR="008B1F42" w:rsidRPr="007D3172" w:rsidRDefault="008B1F42" w:rsidP="003A58D2">
      <w:pPr>
        <w:ind w:firstLine="720"/>
        <w:jc w:val="both"/>
        <w:rPr>
          <w:i/>
          <w:szCs w:val="28"/>
        </w:rPr>
      </w:pPr>
      <w:r>
        <w:rPr>
          <w:b/>
          <w:szCs w:val="28"/>
          <w:lang w:val="bg-BG"/>
        </w:rPr>
        <w:t>спори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спури</w:t>
      </w:r>
      <w:r>
        <w:rPr>
          <w:i/>
          <w:szCs w:val="28"/>
          <w:lang w:val="bg-BG"/>
        </w:rPr>
        <w:t xml:space="preserve"> </w:t>
      </w:r>
      <w:r w:rsidRPr="007D3172">
        <w:rPr>
          <w:szCs w:val="28"/>
          <w:lang w:val="bg-BG"/>
        </w:rPr>
        <w:t xml:space="preserve">Върви в </w:t>
      </w:r>
      <w:r>
        <w:rPr>
          <w:szCs w:val="28"/>
          <w:lang w:val="bg-BG"/>
        </w:rPr>
        <w:t xml:space="preserve">ми </w:t>
      </w:r>
      <w:r w:rsidRPr="007D3172">
        <w:rPr>
          <w:szCs w:val="28"/>
          <w:lang w:val="bg-BG"/>
        </w:rPr>
        <w:t>работата</w:t>
      </w:r>
      <w:r>
        <w:rPr>
          <w:szCs w:val="28"/>
          <w:lang w:val="bg-BG"/>
        </w:rPr>
        <w:t xml:space="preserve">, постигам успехи, резултати. </w:t>
      </w:r>
      <w:r>
        <w:rPr>
          <w:i/>
          <w:szCs w:val="28"/>
          <w:lang w:val="bg-BG"/>
        </w:rPr>
        <w:t>На Стояна много и</w:t>
      </w:r>
      <w:r>
        <w:rPr>
          <w:i/>
          <w:szCs w:val="28"/>
          <w:lang w:val="bg-BG"/>
        </w:rPr>
        <w:t> спори жътвата.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46530D">
        <w:rPr>
          <w:b/>
          <w:szCs w:val="28"/>
        </w:rPr>
        <w:t>спро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ти </w:t>
      </w:r>
      <w:r>
        <w:rPr>
          <w:i/>
          <w:szCs w:val="28"/>
          <w:lang w:val="bg-BG"/>
        </w:rPr>
        <w:t>спро</w:t>
      </w:r>
      <w:r>
        <w:rPr>
          <w:i/>
          <w:szCs w:val="28"/>
          <w:lang w:val="bg-BG"/>
        </w:rPr>
        <w:t xml:space="preserve">ти </w:t>
      </w:r>
      <w:r>
        <w:rPr>
          <w:szCs w:val="28"/>
          <w:lang w:val="bg-BG"/>
        </w:rPr>
        <w:t>Срещу, против, насреща.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срамли</w:t>
      </w:r>
      <w:r>
        <w:rPr>
          <w:b/>
          <w:szCs w:val="28"/>
          <w:lang w:val="bg-BG"/>
        </w:rPr>
        <w:t xml:space="preserve">в </w:t>
      </w:r>
      <w:r>
        <w:rPr>
          <w:i/>
          <w:szCs w:val="28"/>
          <w:lang w:val="bg-BG"/>
        </w:rPr>
        <w:t>сръмли</w:t>
      </w:r>
      <w:r>
        <w:rPr>
          <w:i/>
          <w:szCs w:val="28"/>
          <w:lang w:val="bg-BG"/>
        </w:rPr>
        <w:t xml:space="preserve">ф </w:t>
      </w:r>
      <w:r>
        <w:rPr>
          <w:szCs w:val="28"/>
          <w:lang w:val="bg-BG"/>
        </w:rPr>
        <w:t>Срамежлив, свенлив.</w:t>
      </w:r>
    </w:p>
    <w:p w:rsidR="008B1F42" w:rsidRDefault="008B1F42" w:rsidP="0097506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срамоти</w:t>
      </w:r>
      <w:r>
        <w:rPr>
          <w:b/>
          <w:szCs w:val="28"/>
          <w:lang w:val="bg-BG"/>
        </w:rPr>
        <w:t xml:space="preserve">ите </w:t>
      </w:r>
      <w:r>
        <w:rPr>
          <w:i/>
          <w:szCs w:val="28"/>
          <w:lang w:val="bg-BG"/>
        </w:rPr>
        <w:t>сръмути</w:t>
      </w:r>
      <w:r>
        <w:rPr>
          <w:i/>
          <w:szCs w:val="28"/>
          <w:lang w:val="bg-BG"/>
        </w:rPr>
        <w:t xml:space="preserve">ити </w:t>
      </w:r>
      <w:r>
        <w:rPr>
          <w:szCs w:val="28"/>
          <w:lang w:val="bg-BG"/>
        </w:rPr>
        <w:t>Човешки полови органи; срамотите.</w:t>
      </w:r>
    </w:p>
    <w:p w:rsidR="008B1F42" w:rsidRDefault="008B1F42" w:rsidP="0097506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срамоти</w:t>
      </w:r>
      <w:r>
        <w:rPr>
          <w:b/>
          <w:szCs w:val="28"/>
          <w:lang w:val="bg-BG"/>
        </w:rPr>
        <w:t xml:space="preserve">те </w:t>
      </w:r>
      <w:r>
        <w:rPr>
          <w:i/>
          <w:szCs w:val="28"/>
          <w:lang w:val="bg-BG"/>
        </w:rPr>
        <w:t>сръмути</w:t>
      </w:r>
      <w:r>
        <w:rPr>
          <w:i/>
          <w:szCs w:val="28"/>
          <w:lang w:val="bg-BG"/>
        </w:rPr>
        <w:t xml:space="preserve">ти </w:t>
      </w:r>
      <w:r>
        <w:rPr>
          <w:szCs w:val="28"/>
          <w:lang w:val="bg-BG"/>
        </w:rPr>
        <w:t>Човешки полови органи; срамотиите.</w:t>
      </w:r>
    </w:p>
    <w:p w:rsidR="008B1F42" w:rsidRPr="001B0F7E" w:rsidRDefault="008B1F42" w:rsidP="0097506E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сре</w:t>
      </w:r>
      <w:r>
        <w:rPr>
          <w:b/>
          <w:szCs w:val="28"/>
          <w:lang w:val="bg-BG"/>
        </w:rPr>
        <w:t xml:space="preserve">бърник </w:t>
      </w:r>
      <w:r>
        <w:rPr>
          <w:i/>
          <w:szCs w:val="28"/>
          <w:lang w:val="bg-BG"/>
        </w:rPr>
        <w:t>сре</w:t>
      </w:r>
      <w:r>
        <w:rPr>
          <w:i/>
          <w:szCs w:val="28"/>
          <w:lang w:val="bg-BG"/>
        </w:rPr>
        <w:t xml:space="preserve">бърник </w:t>
      </w:r>
      <w:r>
        <w:rPr>
          <w:szCs w:val="28"/>
          <w:lang w:val="bg-BG"/>
        </w:rPr>
        <w:t>Старинна сребърна монета.</w:t>
      </w:r>
    </w:p>
    <w:p w:rsidR="008B1F42" w:rsidRPr="0027251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сръдня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сръдн</w:t>
      </w:r>
      <w:r w:rsidRPr="00272512">
        <w:rPr>
          <w:i/>
          <w:szCs w:val="28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Сърдене, обида, недоволство, лошо настроение.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стак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стък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(рус. стакан) Стъклена чаша. </w:t>
      </w:r>
    </w:p>
    <w:p w:rsidR="008B1F42" w:rsidRPr="00234615" w:rsidRDefault="008B1F42" w:rsidP="00234615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ст</w:t>
      </w:r>
      <w:r>
        <w:rPr>
          <w:b/>
          <w:szCs w:val="28"/>
          <w:lang w:val="bg-BG"/>
        </w:rPr>
        <w:t>а</w:t>
      </w:r>
      <w:r w:rsidRPr="00D85910">
        <w:rPr>
          <w:b/>
          <w:szCs w:val="28"/>
          <w:lang w:val="bg-BG"/>
        </w:rPr>
        <w:t>рн</w:t>
      </w:r>
      <w:r>
        <w:rPr>
          <w:b/>
          <w:szCs w:val="28"/>
          <w:lang w:val="bg-BG"/>
        </w:rPr>
        <w:t>а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стърн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 топонимията: склон, страна на хълм, височина.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Старната.</w:t>
      </w:r>
    </w:p>
    <w:p w:rsidR="008B1F42" w:rsidRPr="0040366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ства</w:t>
      </w:r>
      <w:r>
        <w:rPr>
          <w:b/>
          <w:szCs w:val="28"/>
          <w:lang w:val="bg-BG"/>
        </w:rPr>
        <w:t>рвам, да ства</w:t>
      </w:r>
      <w:r>
        <w:rPr>
          <w:b/>
          <w:szCs w:val="28"/>
          <w:lang w:val="bg-BG"/>
        </w:rPr>
        <w:t xml:space="preserve">ря </w:t>
      </w:r>
      <w:r>
        <w:rPr>
          <w:i/>
          <w:szCs w:val="28"/>
          <w:lang w:val="bg-BG"/>
        </w:rPr>
        <w:t>ства</w:t>
      </w:r>
      <w:r>
        <w:rPr>
          <w:i/>
          <w:szCs w:val="28"/>
          <w:lang w:val="bg-BG"/>
        </w:rPr>
        <w:t>рвъм, дъ ства</w:t>
      </w:r>
      <w:r>
        <w:rPr>
          <w:i/>
          <w:szCs w:val="28"/>
          <w:lang w:val="bg-BG"/>
        </w:rPr>
        <w:t>р</w:t>
      </w:r>
      <w:r w:rsidRPr="00403662">
        <w:rPr>
          <w:i/>
          <w:szCs w:val="28"/>
        </w:rPr>
        <w:t xml:space="preserve">’ъ </w:t>
      </w:r>
      <w:r>
        <w:rPr>
          <w:szCs w:val="28"/>
          <w:lang w:val="bg-BG"/>
        </w:rPr>
        <w:t>Стоварвам, разтоварвам.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лнъ</w:t>
      </w:r>
      <w:r w:rsidRPr="00D85910">
        <w:rPr>
          <w:szCs w:val="28"/>
          <w:lang w:val="bg-BG"/>
        </w:rPr>
        <w:t xml:space="preserve"> За крава: заплодена, бременна.</w:t>
      </w:r>
    </w:p>
    <w:p w:rsidR="008B1F42" w:rsidRPr="000B278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сте</w:t>
      </w:r>
      <w:r>
        <w:rPr>
          <w:b/>
          <w:szCs w:val="28"/>
          <w:lang w:val="bg-BG"/>
        </w:rPr>
        <w:t>пва се, да се сте</w:t>
      </w:r>
      <w:r>
        <w:rPr>
          <w:b/>
          <w:szCs w:val="28"/>
          <w:lang w:val="bg-BG"/>
        </w:rPr>
        <w:t xml:space="preserve">пе </w:t>
      </w:r>
      <w:r>
        <w:rPr>
          <w:i/>
          <w:szCs w:val="28"/>
          <w:lang w:val="bg-BG"/>
        </w:rPr>
        <w:t>сте</w:t>
      </w:r>
      <w:r>
        <w:rPr>
          <w:i/>
          <w:szCs w:val="28"/>
          <w:lang w:val="bg-BG"/>
        </w:rPr>
        <w:t>пвъ съ, дъ съ сте</w:t>
      </w:r>
      <w:r>
        <w:rPr>
          <w:i/>
          <w:szCs w:val="28"/>
          <w:lang w:val="bg-BG"/>
        </w:rPr>
        <w:t xml:space="preserve">пи </w:t>
      </w:r>
      <w:r>
        <w:rPr>
          <w:szCs w:val="28"/>
          <w:lang w:val="bg-BG"/>
        </w:rPr>
        <w:t xml:space="preserve">За тъка: сбива се, стяга се. </w:t>
      </w:r>
      <w:r>
        <w:rPr>
          <w:i/>
          <w:szCs w:val="28"/>
          <w:lang w:val="bg-BG"/>
        </w:rPr>
        <w:t>Не сядай на юргана, че се степва.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</w:t>
      </w:r>
      <w:r w:rsidRPr="00D85910">
        <w:rPr>
          <w:szCs w:val="28"/>
          <w:lang w:val="bg-BG"/>
        </w:rPr>
        <w:t xml:space="preserve"> (грц. stoiva) </w:t>
      </w:r>
      <w:r>
        <w:rPr>
          <w:szCs w:val="28"/>
          <w:lang w:val="bg-BG"/>
        </w:rPr>
        <w:t xml:space="preserve">Дървено магаре </w:t>
      </w:r>
      <w:r w:rsidRPr="00326CB7">
        <w:rPr>
          <w:i/>
          <w:szCs w:val="28"/>
        </w:rPr>
        <w:t>‘</w:t>
      </w:r>
      <w:r w:rsidRPr="00326CB7">
        <w:rPr>
          <w:i/>
          <w:szCs w:val="28"/>
          <w:lang w:val="bg-BG"/>
        </w:rPr>
        <w:t>подложка с четири подпори</w:t>
      </w:r>
      <w:r w:rsidRPr="00326CB7">
        <w:rPr>
          <w:i/>
          <w:szCs w:val="28"/>
        </w:rPr>
        <w:t>’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в одаята </w:t>
      </w:r>
      <w:r w:rsidRPr="00326CB7">
        <w:rPr>
          <w:i/>
          <w:szCs w:val="28"/>
        </w:rPr>
        <w:t>‘</w:t>
      </w:r>
      <w:r w:rsidRPr="00326CB7">
        <w:rPr>
          <w:i/>
          <w:szCs w:val="28"/>
          <w:lang w:val="bg-BG"/>
        </w:rPr>
        <w:t>дрешника</w:t>
      </w:r>
      <w:r w:rsidRPr="00326CB7">
        <w:rPr>
          <w:i/>
          <w:szCs w:val="28"/>
        </w:rPr>
        <w:t>’</w:t>
      </w:r>
      <w:r w:rsidRPr="00326CB7">
        <w:rPr>
          <w:i/>
          <w:szCs w:val="28"/>
          <w:lang w:val="bg-BG"/>
        </w:rPr>
        <w:t>,</w:t>
      </w:r>
      <w:r>
        <w:rPr>
          <w:szCs w:val="28"/>
          <w:lang w:val="bg-BG"/>
        </w:rPr>
        <w:t xml:space="preserve"> където се натрупват юргани, одеяла, черги, дрехи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Сложи юргана на стивата в одаята.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га </w:t>
      </w:r>
      <w:r w:rsidRPr="00D85910">
        <w:rPr>
          <w:i/>
          <w:szCs w:val="28"/>
          <w:lang w:val="bg-BG"/>
        </w:rPr>
        <w:t>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гъ </w:t>
      </w:r>
      <w:r w:rsidRPr="00D85910">
        <w:rPr>
          <w:szCs w:val="28"/>
          <w:lang w:val="bg-BG"/>
        </w:rPr>
        <w:t>Догонване, на</w:t>
      </w:r>
      <w:r w:rsidRPr="00D85910">
        <w:rPr>
          <w:szCs w:val="28"/>
          <w:lang w:val="bg-BG"/>
        </w:rPr>
        <w:softHyphen/>
        <w:t>сти</w:t>
      </w:r>
      <w:r w:rsidRPr="00D85910">
        <w:rPr>
          <w:szCs w:val="28"/>
          <w:lang w:val="bg-BG"/>
        </w:rPr>
        <w:softHyphen/>
        <w:t xml:space="preserve">гане. </w:t>
      </w:r>
      <w:r w:rsidRPr="00D85910">
        <w:rPr>
          <w:i/>
          <w:szCs w:val="28"/>
          <w:lang w:val="bg-BG"/>
        </w:rPr>
        <w:t xml:space="preserve">Добра стига. </w:t>
      </w:r>
      <w:r w:rsidRPr="00D85910">
        <w:rPr>
          <w:szCs w:val="28"/>
          <w:lang w:val="bg-BG"/>
        </w:rPr>
        <w:t>Поздрав, когато някой настигне, догони някого.</w:t>
      </w:r>
    </w:p>
    <w:p w:rsidR="008B1F42" w:rsidRPr="00E9741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сти</w:t>
      </w:r>
      <w:r>
        <w:rPr>
          <w:b/>
          <w:szCs w:val="28"/>
          <w:lang w:val="bg-BG"/>
        </w:rPr>
        <w:t>гам, да сти</w:t>
      </w:r>
      <w:r>
        <w:rPr>
          <w:b/>
          <w:szCs w:val="28"/>
          <w:lang w:val="bg-BG"/>
        </w:rPr>
        <w:t xml:space="preserve">гна </w:t>
      </w:r>
      <w:r>
        <w:rPr>
          <w:i/>
          <w:szCs w:val="28"/>
          <w:lang w:val="bg-BG"/>
        </w:rPr>
        <w:t>сти</w:t>
      </w:r>
      <w:r>
        <w:rPr>
          <w:i/>
          <w:szCs w:val="28"/>
          <w:lang w:val="bg-BG"/>
        </w:rPr>
        <w:t>гъм, дъ сти</w:t>
      </w:r>
      <w:r>
        <w:rPr>
          <w:i/>
          <w:szCs w:val="28"/>
          <w:lang w:val="bg-BG"/>
        </w:rPr>
        <w:t xml:space="preserve">гнъ </w:t>
      </w:r>
      <w:r>
        <w:rPr>
          <w:szCs w:val="28"/>
          <w:lang w:val="bg-BG"/>
        </w:rPr>
        <w:t xml:space="preserve">За растения плодове: узрява, израства, става годен за храна. </w:t>
      </w:r>
      <w:r>
        <w:rPr>
          <w:i/>
          <w:szCs w:val="28"/>
          <w:lang w:val="bg-BG"/>
        </w:rPr>
        <w:t>Копривата стигна, става за чорба.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ска </w:t>
      </w:r>
      <w:r w:rsidRPr="00D85910">
        <w:rPr>
          <w:i/>
          <w:szCs w:val="28"/>
          <w:lang w:val="bg-BG"/>
        </w:rPr>
        <w:t>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скъ </w:t>
      </w:r>
      <w:r w:rsidRPr="00D85910">
        <w:rPr>
          <w:szCs w:val="28"/>
          <w:lang w:val="bg-BG"/>
        </w:rPr>
        <w:t>Неопределено количество вещество, което мо</w:t>
      </w:r>
      <w:r w:rsidRPr="00D85910">
        <w:rPr>
          <w:szCs w:val="28"/>
          <w:lang w:val="bg-BG"/>
        </w:rPr>
        <w:softHyphen/>
        <w:t xml:space="preserve">же да се събере в шепа, да се сложи под мишница или да се обхване с ръка. </w:t>
      </w:r>
      <w:r w:rsidRPr="00D85910">
        <w:rPr>
          <w:i/>
          <w:szCs w:val="28"/>
          <w:lang w:val="bg-BG"/>
        </w:rPr>
        <w:t xml:space="preserve">Дай стиска сено на агнето. Сложи стиска фиде </w:t>
      </w:r>
      <w:r>
        <w:rPr>
          <w:i/>
          <w:szCs w:val="28"/>
          <w:lang w:val="bg-BG"/>
        </w:rPr>
        <w:t>на</w:t>
      </w:r>
      <w:r w:rsidRPr="00D85910">
        <w:rPr>
          <w:i/>
          <w:szCs w:val="28"/>
          <w:lang w:val="bg-BG"/>
        </w:rPr>
        <w:t xml:space="preserve"> чорбата.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</w:t>
      </w:r>
      <w:r>
        <w:rPr>
          <w:b/>
          <w:szCs w:val="28"/>
          <w:lang w:val="bg-BG"/>
        </w:rPr>
        <w:t>о̀в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ст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внъ</w:t>
      </w:r>
      <w:r w:rsidRPr="00D85910">
        <w:rPr>
          <w:szCs w:val="28"/>
          <w:lang w:val="bg-BG"/>
        </w:rPr>
        <w:t xml:space="preserve"> (грц. st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mna от histemi </w:t>
      </w:r>
      <w:r w:rsidRPr="00326CB7">
        <w:rPr>
          <w:i/>
          <w:szCs w:val="28"/>
          <w:lang w:val="bg-BG"/>
        </w:rPr>
        <w:t>‘поставям’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Стомна – г</w:t>
      </w:r>
      <w:r w:rsidRPr="00D85910">
        <w:rPr>
          <w:szCs w:val="28"/>
          <w:lang w:val="bg-BG"/>
        </w:rPr>
        <w:t xml:space="preserve">линен съд  за вода с издуто тяло, тясно гърло и извита дръжка с дупка.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сто</w:t>
      </w:r>
      <w:r>
        <w:rPr>
          <w:b/>
          <w:szCs w:val="28"/>
          <w:lang w:val="bg-BG"/>
        </w:rPr>
        <w:t xml:space="preserve">ка </w:t>
      </w:r>
      <w:r>
        <w:rPr>
          <w:i/>
          <w:szCs w:val="28"/>
          <w:lang w:val="bg-BG"/>
        </w:rPr>
        <w:t>сто</w:t>
      </w:r>
      <w:r>
        <w:rPr>
          <w:i/>
          <w:szCs w:val="28"/>
          <w:lang w:val="bg-BG"/>
        </w:rPr>
        <w:t xml:space="preserve">къ </w:t>
      </w:r>
      <w:r>
        <w:rPr>
          <w:szCs w:val="28"/>
          <w:lang w:val="bg-BG"/>
        </w:rPr>
        <w:t>Общо название на домашни животни и птици.</w:t>
      </w:r>
    </w:p>
    <w:p w:rsidR="008B1F42" w:rsidRPr="00E4647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строполя</w:t>
      </w:r>
      <w:r>
        <w:rPr>
          <w:b/>
          <w:szCs w:val="28"/>
          <w:lang w:val="bg-BG"/>
        </w:rPr>
        <w:t>вам се, да се строполя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струпул</w:t>
      </w:r>
      <w:r w:rsidRPr="00E46475">
        <w:rPr>
          <w:i/>
          <w:szCs w:val="28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струпул</w:t>
      </w:r>
      <w:r w:rsidRPr="00E46475">
        <w:rPr>
          <w:i/>
          <w:szCs w:val="28"/>
        </w:rPr>
        <w:t>’ъ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Падам шумно, тръшвам се.</w:t>
      </w:r>
    </w:p>
    <w:p w:rsidR="008B1F42" w:rsidRPr="00E57A6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стру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стру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 xml:space="preserve">Каня на трапеза роднини и близки след определено време от смъртта на близък роднина. </w:t>
      </w:r>
      <w:r>
        <w:rPr>
          <w:i/>
          <w:szCs w:val="28"/>
          <w:lang w:val="bg-BG"/>
        </w:rPr>
        <w:t>В неделя струвахме година на баба Цана.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стру</w:t>
      </w:r>
      <w:r>
        <w:rPr>
          <w:b/>
          <w:szCs w:val="28"/>
          <w:lang w:val="bg-BG"/>
        </w:rPr>
        <w:t xml:space="preserve">ване </w:t>
      </w:r>
      <w:r>
        <w:rPr>
          <w:i/>
          <w:szCs w:val="28"/>
          <w:lang w:val="bg-BG"/>
        </w:rPr>
        <w:t>стру</w:t>
      </w:r>
      <w:r>
        <w:rPr>
          <w:i/>
          <w:szCs w:val="28"/>
          <w:lang w:val="bg-BG"/>
        </w:rPr>
        <w:t xml:space="preserve">въни </w:t>
      </w:r>
      <w:r>
        <w:rPr>
          <w:szCs w:val="28"/>
          <w:lang w:val="bg-BG"/>
        </w:rPr>
        <w:t>Народен обичай, при който се канят на трапеза роднини и близки след определено време от смъртта на близък роднина; помен, панихида.</w:t>
      </w:r>
    </w:p>
    <w:p w:rsidR="008B1F42" w:rsidRPr="000B278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стръ</w:t>
      </w:r>
      <w:r>
        <w:rPr>
          <w:b/>
          <w:szCs w:val="28"/>
          <w:lang w:val="bg-BG"/>
        </w:rPr>
        <w:t xml:space="preserve">вен </w:t>
      </w:r>
      <w:r>
        <w:rPr>
          <w:i/>
          <w:szCs w:val="28"/>
          <w:lang w:val="bg-BG"/>
        </w:rPr>
        <w:t>стръ</w:t>
      </w:r>
      <w:r>
        <w:rPr>
          <w:i/>
          <w:szCs w:val="28"/>
          <w:lang w:val="bg-BG"/>
        </w:rPr>
        <w:t>в</w:t>
      </w:r>
      <w:r w:rsidRPr="00D65D07">
        <w:rPr>
          <w:i/>
          <w:szCs w:val="28"/>
          <w:lang w:val="bg-BG"/>
        </w:rPr>
        <w:t xml:space="preserve">’ън </w:t>
      </w:r>
      <w:r>
        <w:rPr>
          <w:szCs w:val="28"/>
          <w:lang w:val="bg-BG"/>
        </w:rPr>
        <w:t xml:space="preserve">Стръмен. </w:t>
      </w:r>
      <w:r>
        <w:rPr>
          <w:i/>
          <w:szCs w:val="28"/>
          <w:lang w:val="bg-BG"/>
        </w:rPr>
        <w:t>Стръвното. Стръвните пътеки.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стръ</w:t>
      </w:r>
      <w:r>
        <w:rPr>
          <w:b/>
          <w:szCs w:val="28"/>
          <w:lang w:val="bg-BG"/>
        </w:rPr>
        <w:t xml:space="preserve">ка </w:t>
      </w:r>
      <w:r>
        <w:rPr>
          <w:i/>
          <w:szCs w:val="28"/>
          <w:lang w:val="bg-BG"/>
        </w:rPr>
        <w:t>стръ</w:t>
      </w:r>
      <w:r>
        <w:rPr>
          <w:i/>
          <w:szCs w:val="28"/>
          <w:lang w:val="bg-BG"/>
        </w:rPr>
        <w:t xml:space="preserve">къ </w:t>
      </w:r>
      <w:r>
        <w:rPr>
          <w:szCs w:val="28"/>
          <w:lang w:val="bg-BG"/>
        </w:rPr>
        <w:t xml:space="preserve">Двете дървета на каруцата, между които се впряга кон, магаре и др.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сту</w:t>
      </w:r>
      <w:r>
        <w:rPr>
          <w:b/>
          <w:szCs w:val="28"/>
          <w:lang w:val="bg-BG"/>
        </w:rPr>
        <w:t xml:space="preserve">блица </w:t>
      </w:r>
      <w:r>
        <w:rPr>
          <w:i/>
          <w:szCs w:val="28"/>
          <w:lang w:val="bg-BG"/>
        </w:rPr>
        <w:t>сту</w:t>
      </w:r>
      <w:r>
        <w:rPr>
          <w:i/>
          <w:szCs w:val="28"/>
          <w:lang w:val="bg-BG"/>
        </w:rPr>
        <w:t xml:space="preserve">блицъ </w:t>
      </w:r>
      <w:r>
        <w:rPr>
          <w:szCs w:val="28"/>
          <w:lang w:val="bg-BG"/>
        </w:rPr>
        <w:t xml:space="preserve">В топонимията: </w:t>
      </w:r>
      <w:r w:rsidRPr="00D85910">
        <w:rPr>
          <w:szCs w:val="28"/>
          <w:lang w:val="bg-BG"/>
        </w:rPr>
        <w:t>кладенче, на което е поставена хралупа от дърво</w:t>
      </w:r>
      <w:r>
        <w:rPr>
          <w:szCs w:val="28"/>
          <w:lang w:val="bg-BG"/>
        </w:rPr>
        <w:t>; качка, копаче.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стъ</w:t>
      </w:r>
      <w:r>
        <w:rPr>
          <w:b/>
          <w:szCs w:val="28"/>
          <w:lang w:val="bg-BG"/>
        </w:rPr>
        <w:t>квам, да стъ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стъ</w:t>
      </w:r>
      <w:r>
        <w:rPr>
          <w:i/>
          <w:szCs w:val="28"/>
          <w:lang w:val="bg-BG"/>
        </w:rPr>
        <w:t>квъм, дъ стъ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Събирам, подреждам горящите дърва в огъня, за да гори по-добре; разпалвам, разгарям. </w:t>
      </w:r>
      <w:r>
        <w:rPr>
          <w:i/>
          <w:szCs w:val="28"/>
          <w:lang w:val="bg-BG"/>
        </w:rPr>
        <w:t>Стъкни огън да заврят бурканите.</w:t>
      </w:r>
    </w:p>
    <w:p w:rsidR="008B1F42" w:rsidRPr="00F5178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стъкмя</w:t>
      </w:r>
      <w:r>
        <w:rPr>
          <w:b/>
          <w:szCs w:val="28"/>
          <w:lang w:val="bg-BG"/>
        </w:rPr>
        <w:t>вам, да стъкмя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стъкм</w:t>
      </w:r>
      <w:r w:rsidRPr="00506D7E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въм, дъ стъкм</w:t>
      </w:r>
      <w:r w:rsidRPr="00506D7E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Приготвям, подреждам, нареждам. </w:t>
      </w:r>
      <w:r>
        <w:rPr>
          <w:i/>
          <w:szCs w:val="28"/>
          <w:lang w:val="bg-BG"/>
        </w:rPr>
        <w:t>Жената стъкми трапезата.</w:t>
      </w:r>
      <w:r>
        <w:rPr>
          <w:szCs w:val="28"/>
          <w:lang w:val="bg-BG"/>
        </w:rPr>
        <w:t xml:space="preserve"> </w:t>
      </w:r>
    </w:p>
    <w:p w:rsidR="008B1F42" w:rsidRDefault="008B1F42" w:rsidP="00F90D8D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стърчу</w:t>
      </w:r>
      <w:r>
        <w:rPr>
          <w:b/>
          <w:szCs w:val="28"/>
          <w:lang w:val="bg-BG"/>
        </w:rPr>
        <w:t xml:space="preserve">шка </w:t>
      </w:r>
      <w:r>
        <w:rPr>
          <w:i/>
          <w:szCs w:val="28"/>
          <w:lang w:val="bg-BG"/>
        </w:rPr>
        <w:t>стърчу</w:t>
      </w:r>
      <w:r>
        <w:rPr>
          <w:i/>
          <w:szCs w:val="28"/>
          <w:lang w:val="bg-BG"/>
        </w:rPr>
        <w:t xml:space="preserve">шкъ </w:t>
      </w:r>
      <w:r>
        <w:rPr>
          <w:szCs w:val="28"/>
          <w:lang w:val="bg-BG"/>
        </w:rPr>
        <w:t xml:space="preserve">Дълго дърво, което стърчи отзад на волска или магарешка каруца. </w:t>
      </w:r>
      <w:r>
        <w:rPr>
          <w:i/>
          <w:szCs w:val="28"/>
          <w:lang w:val="bg-BG"/>
        </w:rPr>
        <w:t>Децата обичат да се возят на стърчушката.</w:t>
      </w:r>
    </w:p>
    <w:p w:rsidR="008B1F42" w:rsidRPr="00857A08" w:rsidRDefault="008B1F42" w:rsidP="00F90D8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сукма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сукма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Дълга женска дреха без ръкави, която се облича върху блуза.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султан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султън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sult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 xml:space="preserve">niye) </w:t>
      </w:r>
      <w:r>
        <w:rPr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ултание </w:t>
      </w:r>
      <w:r>
        <w:rPr>
          <w:szCs w:val="28"/>
          <w:lang w:val="bg-BG"/>
        </w:rPr>
        <w:t>– сорт</w:t>
      </w:r>
      <w:r w:rsidRPr="00D85910">
        <w:rPr>
          <w:szCs w:val="28"/>
          <w:lang w:val="bg-BG"/>
        </w:rPr>
        <w:t xml:space="preserve"> бяло десертно гроздe без семки.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сулу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сулу</w:t>
      </w:r>
      <w:r>
        <w:rPr>
          <w:i/>
          <w:szCs w:val="28"/>
          <w:lang w:val="bg-BG"/>
        </w:rPr>
        <w:t xml:space="preserve">к </w:t>
      </w:r>
      <w:r w:rsidRPr="00C04F96">
        <w:rPr>
          <w:szCs w:val="28"/>
          <w:lang w:val="bg-BG"/>
        </w:rPr>
        <w:t>(</w:t>
      </w:r>
      <w:r>
        <w:rPr>
          <w:szCs w:val="28"/>
          <w:lang w:val="bg-BG"/>
        </w:rPr>
        <w:t>тур.</w:t>
      </w:r>
      <w:r w:rsidRPr="00C04F96">
        <w:rPr>
          <w:szCs w:val="28"/>
          <w:lang w:val="bg-BG"/>
        </w:rPr>
        <w:t xml:space="preserve"> </w:t>
      </w:r>
      <w:r w:rsidRPr="00C04F96">
        <w:rPr>
          <w:szCs w:val="28"/>
          <w:lang w:val="en-US"/>
        </w:rPr>
        <w:t>soluk</w:t>
      </w:r>
      <w:r w:rsidRPr="00326CB7">
        <w:rPr>
          <w:i/>
          <w:szCs w:val="28"/>
          <w:lang w:val="bg-BG"/>
        </w:rPr>
        <w:t xml:space="preserve"> ‘дъх’</w:t>
      </w:r>
      <w:r w:rsidRPr="00C04F96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Дъх, въздух.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су</w:t>
      </w:r>
      <w:r>
        <w:rPr>
          <w:b/>
          <w:szCs w:val="28"/>
          <w:lang w:val="bg-BG"/>
        </w:rPr>
        <w:t xml:space="preserve">ма </w:t>
      </w:r>
      <w:r>
        <w:rPr>
          <w:i/>
          <w:szCs w:val="28"/>
          <w:lang w:val="bg-BG"/>
        </w:rPr>
        <w:t>су</w:t>
      </w:r>
      <w:r>
        <w:rPr>
          <w:i/>
          <w:szCs w:val="28"/>
          <w:lang w:val="bg-BG"/>
        </w:rPr>
        <w:t xml:space="preserve">мъ </w:t>
      </w:r>
      <w:r>
        <w:rPr>
          <w:szCs w:val="28"/>
          <w:lang w:val="bg-BG"/>
        </w:rPr>
        <w:t xml:space="preserve">Много, голямо количество. </w:t>
      </w:r>
      <w:r>
        <w:rPr>
          <w:i/>
          <w:szCs w:val="28"/>
          <w:lang w:val="bg-BG"/>
        </w:rPr>
        <w:t>Сума време мина оттогава.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су</w:t>
      </w:r>
      <w:r>
        <w:rPr>
          <w:b/>
          <w:szCs w:val="28"/>
          <w:lang w:val="bg-BG"/>
        </w:rPr>
        <w:t>мям се, да се су</w:t>
      </w:r>
      <w:r>
        <w:rPr>
          <w:b/>
          <w:szCs w:val="28"/>
          <w:lang w:val="bg-BG"/>
        </w:rPr>
        <w:t xml:space="preserve">мя </w:t>
      </w:r>
      <w:r>
        <w:rPr>
          <w:i/>
          <w:szCs w:val="28"/>
          <w:lang w:val="bg-BG"/>
        </w:rPr>
        <w:t>су</w:t>
      </w:r>
      <w:r>
        <w:rPr>
          <w:i/>
          <w:szCs w:val="28"/>
          <w:lang w:val="bg-BG"/>
        </w:rPr>
        <w:t>м</w:t>
      </w:r>
      <w:r w:rsidRPr="005A65E6">
        <w:rPr>
          <w:i/>
          <w:szCs w:val="28"/>
        </w:rPr>
        <w:t>’ъ</w:t>
      </w:r>
      <w:r>
        <w:rPr>
          <w:i/>
          <w:szCs w:val="28"/>
          <w:lang w:val="bg-BG"/>
        </w:rPr>
        <w:t>м</w:t>
      </w:r>
      <w:r w:rsidRPr="005A65E6">
        <w:rPr>
          <w:i/>
          <w:szCs w:val="28"/>
        </w:rPr>
        <w:t xml:space="preserve"> съ</w:t>
      </w:r>
      <w:r>
        <w:rPr>
          <w:i/>
          <w:szCs w:val="28"/>
          <w:lang w:val="bg-BG"/>
        </w:rPr>
        <w:t>, дъ съ су</w:t>
      </w:r>
      <w:r>
        <w:rPr>
          <w:i/>
          <w:szCs w:val="28"/>
          <w:lang w:val="bg-BG"/>
        </w:rPr>
        <w:t>м</w:t>
      </w:r>
      <w:r w:rsidRPr="00174EDC">
        <w:rPr>
          <w:i/>
          <w:szCs w:val="28"/>
        </w:rPr>
        <w:t>’ъ</w:t>
      </w:r>
      <w:r w:rsidRPr="005A65E6">
        <w:rPr>
          <w:i/>
          <w:szCs w:val="28"/>
        </w:rPr>
        <w:t xml:space="preserve"> </w:t>
      </w:r>
      <w:r>
        <w:rPr>
          <w:szCs w:val="28"/>
          <w:lang w:val="bg-BG"/>
        </w:rPr>
        <w:t xml:space="preserve">За плодове и зеленчуци: развалям се, разлагам се, разпадам се, изгнивам; схумям се. </w:t>
      </w:r>
      <w:r>
        <w:rPr>
          <w:i/>
          <w:szCs w:val="28"/>
          <w:lang w:val="bg-BG"/>
        </w:rPr>
        <w:t>Тиквата се сумила.</w:t>
      </w:r>
    </w:p>
    <w:p w:rsidR="008B1F42" w:rsidRDefault="008B1F42" w:rsidP="00BD7FC0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сум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 се, да се сум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 съ, дъ съ сум’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Сещам се, досещам се</w:t>
      </w:r>
      <w:r>
        <w:rPr>
          <w:szCs w:val="28"/>
          <w:lang w:val="bg-BG"/>
        </w:rPr>
        <w:t>, съобразявам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Сумясах се да прибера квачката с пиленцата преди да завали.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сундурм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сундурмъ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sun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durma) Отворено помещение на къща пред стаите; балкон, навес. </w:t>
      </w:r>
      <w:r w:rsidRPr="00D85910">
        <w:rPr>
          <w:i/>
          <w:szCs w:val="28"/>
          <w:lang w:val="bg-BG"/>
        </w:rPr>
        <w:t>В големите жеги спим на сундурмата.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сур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surat от ар.) Човешко лице, муцуна, мутра.</w:t>
      </w:r>
    </w:p>
    <w:p w:rsidR="008B1F42" w:rsidRPr="006E50B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су</w:t>
      </w:r>
      <w:r>
        <w:rPr>
          <w:b/>
          <w:szCs w:val="28"/>
          <w:lang w:val="bg-BG"/>
        </w:rPr>
        <w:t xml:space="preserve">рваки </w:t>
      </w:r>
      <w:r>
        <w:rPr>
          <w:i/>
          <w:szCs w:val="28"/>
          <w:lang w:val="bg-BG"/>
        </w:rPr>
        <w:t>су</w:t>
      </w:r>
      <w:r>
        <w:rPr>
          <w:i/>
          <w:szCs w:val="28"/>
          <w:lang w:val="bg-BG"/>
        </w:rPr>
        <w:t xml:space="preserve">рвъки </w:t>
      </w:r>
      <w:r>
        <w:rPr>
          <w:szCs w:val="28"/>
          <w:lang w:val="bg-BG"/>
        </w:rPr>
        <w:t>Празник на 1 януари.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рвам се, да се 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рвъм съ, дъ съ 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(грц. soúrno </w:t>
      </w:r>
      <w:r w:rsidRPr="00326CB7">
        <w:rPr>
          <w:i/>
          <w:szCs w:val="28"/>
          <w:lang w:val="bg-BG"/>
        </w:rPr>
        <w:t>‘тегля, мъкна, влача’</w:t>
      </w:r>
      <w:r w:rsidRPr="00D85910">
        <w:rPr>
          <w:szCs w:val="28"/>
          <w:lang w:val="bg-BG"/>
        </w:rPr>
        <w:t xml:space="preserve">) Премествам се, хлъзгам се, влача се, събарям се. </w:t>
      </w:r>
      <w:r w:rsidRPr="00D85910">
        <w:rPr>
          <w:i/>
          <w:szCs w:val="28"/>
          <w:lang w:val="bg-BG"/>
        </w:rPr>
        <w:t>Гледай в краката си да не се сурнеш в дерето.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сурва</w:t>
      </w:r>
      <w:r>
        <w:rPr>
          <w:b/>
          <w:szCs w:val="28"/>
          <w:lang w:val="bg-BG"/>
        </w:rPr>
        <w:t xml:space="preserve">тка </w:t>
      </w:r>
      <w:r>
        <w:rPr>
          <w:i/>
          <w:szCs w:val="28"/>
          <w:lang w:val="bg-BG"/>
        </w:rPr>
        <w:t>сурва</w:t>
      </w:r>
      <w:r>
        <w:rPr>
          <w:i/>
          <w:szCs w:val="28"/>
          <w:lang w:val="bg-BG"/>
        </w:rPr>
        <w:t xml:space="preserve">ткъ </w:t>
      </w:r>
      <w:r>
        <w:rPr>
          <w:szCs w:val="28"/>
          <w:lang w:val="bg-BG"/>
        </w:rPr>
        <w:t>Суроватка – течност, която се отделя от млякото при приготване на сирене; цвик.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сус </w:t>
      </w:r>
      <w:r>
        <w:rPr>
          <w:i/>
          <w:szCs w:val="28"/>
          <w:lang w:val="bg-BG"/>
        </w:rPr>
        <w:t xml:space="preserve">сус </w:t>
      </w:r>
      <w:r>
        <w:rPr>
          <w:szCs w:val="28"/>
          <w:lang w:val="bg-BG"/>
        </w:rPr>
        <w:t>Млък, мълчи.</w:t>
      </w:r>
    </w:p>
    <w:p w:rsidR="008B1F42" w:rsidRPr="006E50B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сушина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сушинъ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Навес, сайвант, сайвана.</w:t>
      </w:r>
    </w:p>
    <w:p w:rsidR="008B1F42" w:rsidRPr="00174EDC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сче</w:t>
      </w:r>
      <w:r>
        <w:rPr>
          <w:b/>
          <w:szCs w:val="28"/>
          <w:lang w:val="bg-BG"/>
        </w:rPr>
        <w:t>квам се, да се сче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шче</w:t>
      </w:r>
      <w:r>
        <w:rPr>
          <w:i/>
          <w:szCs w:val="28"/>
          <w:lang w:val="bg-BG"/>
        </w:rPr>
        <w:t>квъм съ, дъ съ шче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 xml:space="preserve">За овощно дърво: отрупва се с плод, а клоните се привеждат до земята от тежестта. </w:t>
      </w:r>
      <w:r>
        <w:rPr>
          <w:i/>
          <w:szCs w:val="28"/>
          <w:lang w:val="bg-BG"/>
        </w:rPr>
        <w:t>Сливите са се счекнали от плод.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сче</w:t>
      </w:r>
      <w:r>
        <w:rPr>
          <w:b/>
          <w:szCs w:val="28"/>
          <w:lang w:val="bg-BG"/>
        </w:rPr>
        <w:t>пквам се, да се сче</w:t>
      </w:r>
      <w:r>
        <w:rPr>
          <w:b/>
          <w:szCs w:val="28"/>
          <w:lang w:val="bg-BG"/>
        </w:rPr>
        <w:t xml:space="preserve">пкам </w:t>
      </w:r>
      <w:r>
        <w:rPr>
          <w:i/>
          <w:szCs w:val="28"/>
          <w:lang w:val="bg-BG"/>
        </w:rPr>
        <w:t>шче</w:t>
      </w:r>
      <w:r>
        <w:rPr>
          <w:i/>
          <w:szCs w:val="28"/>
          <w:lang w:val="bg-BG"/>
        </w:rPr>
        <w:t>пквъм съ, дъ съ шче</w:t>
      </w:r>
      <w:r>
        <w:rPr>
          <w:i/>
          <w:szCs w:val="28"/>
          <w:lang w:val="bg-BG"/>
        </w:rPr>
        <w:t xml:space="preserve">пкъм </w:t>
      </w:r>
      <w:r>
        <w:rPr>
          <w:szCs w:val="28"/>
          <w:lang w:val="bg-BG"/>
        </w:rPr>
        <w:t>Карам се, разправям се, споря с някого.</w:t>
      </w:r>
    </w:p>
    <w:p w:rsidR="008B1F42" w:rsidRPr="0046072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счестя</w:t>
      </w:r>
      <w:r>
        <w:rPr>
          <w:b/>
          <w:szCs w:val="28"/>
          <w:lang w:val="bg-BG"/>
        </w:rPr>
        <w:t>вам се, да се счестя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шчъст</w:t>
      </w:r>
      <w:r w:rsidRPr="00460721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 съ, дъ съ счъст</w:t>
      </w:r>
      <w:r w:rsidRPr="00460721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Сгъстявам се. </w:t>
      </w:r>
      <w:r>
        <w:rPr>
          <w:i/>
          <w:szCs w:val="28"/>
          <w:lang w:val="bg-BG"/>
        </w:rPr>
        <w:t xml:space="preserve">Чорбата се счестила. </w:t>
      </w:r>
    </w:p>
    <w:p w:rsidR="008B1F42" w:rsidRPr="00174EDC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квам се, да се сч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квъм съ, дъ съ шч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Скарвам се, </w:t>
      </w:r>
      <w:r>
        <w:rPr>
          <w:szCs w:val="28"/>
          <w:lang w:val="bg-BG"/>
        </w:rPr>
        <w:t xml:space="preserve">разправям се, </w:t>
      </w:r>
      <w:r w:rsidRPr="00D85910">
        <w:rPr>
          <w:szCs w:val="28"/>
          <w:lang w:val="bg-BG"/>
        </w:rPr>
        <w:t>дразня се.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Децата са се счокали.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 ми се, да ми се счу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 ми съ, дъ ми съ шчу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Стори ми се, че чух. </w:t>
      </w:r>
      <w:r w:rsidRPr="00D85910">
        <w:rPr>
          <w:i/>
          <w:szCs w:val="28"/>
          <w:lang w:val="bg-BG"/>
        </w:rPr>
        <w:t>Счуха ми се стъпки, но не видях човек.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пено ми 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п’ъну мий</w:t>
      </w:r>
      <w:r w:rsidRPr="00D85910">
        <w:rPr>
          <w:szCs w:val="28"/>
          <w:lang w:val="bg-BG"/>
        </w:rPr>
        <w:t xml:space="preserve"> Не съм добре, малко съм болен</w:t>
      </w:r>
      <w:r>
        <w:rPr>
          <w:szCs w:val="28"/>
          <w:lang w:val="bg-BG"/>
        </w:rPr>
        <w:t>, неразположен съм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събед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събед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съб’ъд’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съб’ъд’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Раз</w:t>
      </w:r>
      <w:r w:rsidRPr="00D85910">
        <w:rPr>
          <w:szCs w:val="28"/>
          <w:lang w:val="bg-BG"/>
        </w:rPr>
        <w:softHyphen/>
        <w:t>сънвам се, опомням се, ориентирам се.</w:t>
      </w:r>
    </w:p>
    <w:p w:rsidR="008B1F42" w:rsidRPr="00C90EB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събира</w:t>
      </w:r>
      <w:r>
        <w:rPr>
          <w:b/>
          <w:szCs w:val="28"/>
          <w:lang w:val="bg-BG"/>
        </w:rPr>
        <w:t xml:space="preserve">ние </w:t>
      </w:r>
      <w:r>
        <w:rPr>
          <w:i/>
          <w:szCs w:val="28"/>
          <w:lang w:val="bg-BG"/>
        </w:rPr>
        <w:t>събира</w:t>
      </w:r>
      <w:r>
        <w:rPr>
          <w:i/>
          <w:szCs w:val="28"/>
          <w:lang w:val="bg-BG"/>
        </w:rPr>
        <w:t xml:space="preserve">нийе </w:t>
      </w:r>
      <w:r>
        <w:rPr>
          <w:szCs w:val="28"/>
          <w:lang w:val="bg-BG"/>
        </w:rPr>
        <w:t>Събрание.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съборе</w:t>
      </w:r>
      <w:r>
        <w:rPr>
          <w:b/>
          <w:szCs w:val="28"/>
          <w:lang w:val="bg-BG"/>
        </w:rPr>
        <w:t xml:space="preserve">тина </w:t>
      </w:r>
      <w:r>
        <w:rPr>
          <w:i/>
          <w:szCs w:val="28"/>
          <w:lang w:val="bg-BG"/>
        </w:rPr>
        <w:t>събуре</w:t>
      </w:r>
      <w:r>
        <w:rPr>
          <w:i/>
          <w:szCs w:val="28"/>
          <w:lang w:val="bg-BG"/>
        </w:rPr>
        <w:t xml:space="preserve">тинъ </w:t>
      </w:r>
      <w:r>
        <w:rPr>
          <w:szCs w:val="28"/>
          <w:lang w:val="bg-BG"/>
        </w:rPr>
        <w:t>Стара къща, сграда, която е започнала да се разрушава.</w:t>
      </w:r>
    </w:p>
    <w:p w:rsidR="008B1F42" w:rsidRPr="00D85910" w:rsidRDefault="008B1F42" w:rsidP="003C264A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ъ</w:t>
      </w: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Коричка на повърхността на саламурата за туршия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кисело зеле</w:t>
      </w:r>
      <w:r>
        <w:rPr>
          <w:szCs w:val="28"/>
          <w:lang w:val="bg-BG"/>
        </w:rPr>
        <w:t>, сирене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C264A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ъ</w:t>
      </w: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я̀свам, да съ</w:t>
      </w:r>
      <w:r w:rsidRPr="00D85910">
        <w:rPr>
          <w:b/>
          <w:szCs w:val="28"/>
          <w:lang w:val="bg-BG"/>
        </w:rPr>
        <w:t>г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съ</w:t>
      </w:r>
      <w:r w:rsidRPr="00D85910">
        <w:rPr>
          <w:i/>
          <w:szCs w:val="28"/>
          <w:lang w:val="bg-BG"/>
        </w:rPr>
        <w:softHyphen/>
        <w:t>г’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съг’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 xml:space="preserve">Покривам се със сага </w:t>
      </w:r>
      <w:r w:rsidRPr="00326CB7">
        <w:rPr>
          <w:i/>
          <w:szCs w:val="28"/>
        </w:rPr>
        <w:t>‘</w:t>
      </w:r>
      <w:r w:rsidRPr="00326CB7">
        <w:rPr>
          <w:i/>
          <w:szCs w:val="28"/>
          <w:lang w:val="bg-BG"/>
        </w:rPr>
        <w:t>коричка на повърхността на саламурата</w:t>
      </w:r>
      <w:r w:rsidRPr="00326CB7">
        <w:rPr>
          <w:i/>
          <w:szCs w:val="28"/>
        </w:rPr>
        <w:t>’</w:t>
      </w:r>
      <w:r w:rsidRPr="00326CB7">
        <w:rPr>
          <w:i/>
          <w:szCs w:val="28"/>
          <w:lang w:val="bg-BG"/>
        </w:rPr>
        <w:t>.</w:t>
      </w:r>
    </w:p>
    <w:p w:rsidR="008B1F42" w:rsidRPr="00D85910" w:rsidRDefault="008B1F42" w:rsidP="00F51937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рам, да съдера</w:t>
      </w:r>
      <w:r>
        <w:rPr>
          <w:b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ръм, дъ съдир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 xml:space="preserve"> </w:t>
      </w:r>
      <w:r w:rsidRPr="00D85910">
        <w:rPr>
          <w:szCs w:val="28"/>
          <w:lang w:val="bg-BG"/>
        </w:rPr>
        <w:t>Скъсвам, разкъсвам.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съд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съд</w:t>
      </w:r>
      <w:r>
        <w:rPr>
          <w:b/>
          <w:szCs w:val="28"/>
          <w:lang w:val="bg-BG"/>
        </w:rPr>
        <w:t>и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съ</w:t>
      </w:r>
      <w:r w:rsidRPr="00D85910">
        <w:rPr>
          <w:i/>
          <w:szCs w:val="28"/>
          <w:lang w:val="bg-BG"/>
        </w:rPr>
        <w:softHyphen/>
        <w:t>дир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съдир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Глобявам.</w:t>
      </w:r>
      <w:r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съз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бвам, да съз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</w:t>
      </w:r>
      <w:r w:rsidRPr="00D85910">
        <w:rPr>
          <w:i/>
          <w:szCs w:val="28"/>
          <w:lang w:val="bg-BG"/>
        </w:rPr>
        <w:softHyphen/>
        <w:t>въм, дъ съз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б’ъ</w:t>
      </w:r>
      <w:r w:rsidRPr="00D85910">
        <w:rPr>
          <w:szCs w:val="28"/>
          <w:lang w:val="bg-BG"/>
        </w:rPr>
        <w:t xml:space="preserve"> За мол</w:t>
      </w:r>
      <w:r w:rsidRPr="00D85910">
        <w:rPr>
          <w:szCs w:val="28"/>
          <w:lang w:val="bg-BG"/>
        </w:rPr>
        <w:softHyphen/>
        <w:t xml:space="preserve">ци: прояждам, правя дупки в тъкан, плат. </w:t>
      </w:r>
      <w:r w:rsidRPr="00D85910">
        <w:rPr>
          <w:i/>
          <w:szCs w:val="28"/>
          <w:lang w:val="bg-BG"/>
        </w:rPr>
        <w:t>Молците съзобили вълненото одеяло.</w:t>
      </w:r>
    </w:p>
    <w:p w:rsidR="008B1F42" w:rsidRPr="00FC72A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съкъ</w:t>
      </w:r>
      <w:r>
        <w:rPr>
          <w:b/>
          <w:szCs w:val="28"/>
          <w:lang w:val="bg-BG"/>
        </w:rPr>
        <w:t xml:space="preserve">ска </w:t>
      </w:r>
      <w:r>
        <w:rPr>
          <w:i/>
          <w:szCs w:val="28"/>
          <w:lang w:val="bg-BG"/>
        </w:rPr>
        <w:t>съкъ</w:t>
      </w:r>
      <w:r>
        <w:rPr>
          <w:i/>
          <w:szCs w:val="28"/>
          <w:lang w:val="bg-BG"/>
        </w:rPr>
        <w:t xml:space="preserve">скъ </w:t>
      </w:r>
      <w:r w:rsidRPr="00FC72AA">
        <w:rPr>
          <w:szCs w:val="28"/>
          <w:lang w:val="bg-BG"/>
        </w:rPr>
        <w:t>(</w:t>
      </w:r>
      <w:r>
        <w:rPr>
          <w:szCs w:val="28"/>
          <w:lang w:val="en-US"/>
        </w:rPr>
        <w:t>Cucurbita</w:t>
      </w:r>
      <w:r w:rsidRPr="00FC72AA">
        <w:rPr>
          <w:szCs w:val="28"/>
          <w:lang w:val="bg-BG"/>
        </w:rPr>
        <w:t xml:space="preserve"> </w:t>
      </w:r>
      <w:r>
        <w:rPr>
          <w:szCs w:val="28"/>
          <w:lang w:val="en-US"/>
        </w:rPr>
        <w:t>pepo</w:t>
      </w:r>
      <w:r w:rsidRPr="00FC72AA">
        <w:rPr>
          <w:szCs w:val="28"/>
          <w:lang w:val="bg-BG"/>
        </w:rPr>
        <w:t>)</w:t>
      </w:r>
      <w:r w:rsidRPr="00BF2303">
        <w:rPr>
          <w:szCs w:val="28"/>
          <w:lang w:val="bg-BG"/>
        </w:rPr>
        <w:t xml:space="preserve"> Сорт тиквички за пържене.</w:t>
      </w:r>
    </w:p>
    <w:p w:rsidR="008B1F42" w:rsidRPr="00C06CB8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съ</w:t>
      </w:r>
      <w:r>
        <w:rPr>
          <w:b/>
          <w:szCs w:val="28"/>
          <w:lang w:val="bg-BG"/>
        </w:rPr>
        <w:t xml:space="preserve">лба </w:t>
      </w:r>
      <w:r>
        <w:rPr>
          <w:i/>
          <w:szCs w:val="28"/>
          <w:lang w:val="bg-BG"/>
        </w:rPr>
        <w:t>съ</w:t>
      </w:r>
      <w:r>
        <w:rPr>
          <w:i/>
          <w:szCs w:val="28"/>
          <w:lang w:val="bg-BG"/>
        </w:rPr>
        <w:t xml:space="preserve">лбъ </w:t>
      </w:r>
      <w:r>
        <w:rPr>
          <w:szCs w:val="28"/>
          <w:lang w:val="bg-BG"/>
        </w:rPr>
        <w:t>Подвижна дървена стълба.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сълз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просълзя</w:t>
      </w:r>
      <w:r>
        <w:rPr>
          <w:b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сълз’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прусълз’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 За течност: изтичам на капки, капя, прокапвам</w:t>
      </w:r>
      <w:r>
        <w:rPr>
          <w:szCs w:val="28"/>
          <w:lang w:val="bg-BG"/>
        </w:rPr>
        <w:t>, пропускам вода, тая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Бурето сълзи, трябва да го запаря</w:t>
      </w:r>
      <w:r w:rsidRPr="00D85910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съ</w:t>
      </w:r>
      <w:r>
        <w:rPr>
          <w:b/>
          <w:szCs w:val="28"/>
          <w:lang w:val="bg-BG"/>
        </w:rPr>
        <w:t>мва се, да се съ</w:t>
      </w:r>
      <w:r>
        <w:rPr>
          <w:b/>
          <w:szCs w:val="28"/>
          <w:lang w:val="bg-BG"/>
        </w:rPr>
        <w:t xml:space="preserve">мне </w:t>
      </w:r>
      <w:r>
        <w:rPr>
          <w:i/>
          <w:szCs w:val="28"/>
          <w:lang w:val="bg-BG"/>
        </w:rPr>
        <w:t>съ</w:t>
      </w:r>
      <w:r>
        <w:rPr>
          <w:i/>
          <w:szCs w:val="28"/>
          <w:lang w:val="bg-BG"/>
        </w:rPr>
        <w:t>мвъ съ, дъ съ съ</w:t>
      </w:r>
      <w:r>
        <w:rPr>
          <w:i/>
          <w:szCs w:val="28"/>
          <w:lang w:val="bg-BG"/>
        </w:rPr>
        <w:t xml:space="preserve">мни </w:t>
      </w:r>
      <w:r>
        <w:rPr>
          <w:szCs w:val="28"/>
          <w:lang w:val="bg-BG"/>
        </w:rPr>
        <w:t>Разсъмва се, развиделява се.</w:t>
      </w:r>
    </w:p>
    <w:p w:rsidR="008B1F42" w:rsidRDefault="008B1F42" w:rsidP="008D5A3B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съ</w:t>
      </w:r>
      <w:r>
        <w:rPr>
          <w:b/>
          <w:szCs w:val="28"/>
          <w:lang w:val="bg-BG"/>
        </w:rPr>
        <w:t>мна</w:t>
      </w:r>
      <w:r w:rsidRPr="00840AA8">
        <w:rPr>
          <w:b/>
          <w:szCs w:val="28"/>
          <w:lang w:val="bg-BG"/>
        </w:rPr>
        <w:t xml:space="preserve">ло </w:t>
      </w:r>
      <w:r>
        <w:rPr>
          <w:i/>
          <w:szCs w:val="28"/>
          <w:lang w:val="bg-BG"/>
        </w:rPr>
        <w:t>съ</w:t>
      </w:r>
      <w:r>
        <w:rPr>
          <w:i/>
          <w:szCs w:val="28"/>
          <w:lang w:val="bg-BG"/>
        </w:rPr>
        <w:t>мнълу</w:t>
      </w:r>
      <w:r w:rsidRPr="00840AA8">
        <w:rPr>
          <w:i/>
          <w:szCs w:val="28"/>
          <w:lang w:val="bg-BG"/>
        </w:rPr>
        <w:t xml:space="preserve"> </w:t>
      </w:r>
      <w:r w:rsidRPr="00840AA8">
        <w:rPr>
          <w:szCs w:val="28"/>
          <w:lang w:val="bg-BG"/>
        </w:rPr>
        <w:t>Светлина, светло</w:t>
      </w:r>
      <w:r>
        <w:rPr>
          <w:szCs w:val="28"/>
          <w:lang w:val="bg-BG"/>
        </w:rPr>
        <w:t>, разсъмване; видело</w:t>
      </w:r>
      <w:r w:rsidRPr="00840AA8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Станах по видело.</w:t>
      </w:r>
    </w:p>
    <w:p w:rsidR="008B1F42" w:rsidRPr="008D5A3B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съми</w:t>
      </w:r>
      <w:r>
        <w:rPr>
          <w:b/>
          <w:szCs w:val="28"/>
          <w:lang w:val="bg-BG"/>
        </w:rPr>
        <w:t>лам, да съме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съми</w:t>
      </w:r>
      <w:r>
        <w:rPr>
          <w:i/>
          <w:szCs w:val="28"/>
          <w:lang w:val="bg-BG"/>
        </w:rPr>
        <w:t>лъм, дъ съме</w:t>
      </w:r>
      <w:r>
        <w:rPr>
          <w:i/>
          <w:szCs w:val="28"/>
          <w:lang w:val="bg-BG"/>
        </w:rPr>
        <w:t>л</w:t>
      </w:r>
      <w:r w:rsidRPr="00017829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Смилам, меля. </w:t>
      </w:r>
      <w:r>
        <w:rPr>
          <w:i/>
          <w:szCs w:val="28"/>
          <w:lang w:val="bg-BG"/>
        </w:rPr>
        <w:t>Трявба да се съмели брашно.</w:t>
      </w:r>
    </w:p>
    <w:p w:rsidR="008B1F42" w:rsidRPr="0001513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съ</w:t>
      </w:r>
      <w:r>
        <w:rPr>
          <w:b/>
          <w:szCs w:val="28"/>
          <w:lang w:val="bg-BG"/>
        </w:rPr>
        <w:t xml:space="preserve">рбел </w:t>
      </w:r>
      <w:r w:rsidRPr="00015134">
        <w:rPr>
          <w:i/>
          <w:szCs w:val="28"/>
          <w:lang w:val="bg-BG"/>
        </w:rPr>
        <w:t>съ</w:t>
      </w:r>
      <w:r w:rsidRPr="00015134">
        <w:rPr>
          <w:i/>
          <w:szCs w:val="28"/>
          <w:lang w:val="bg-BG"/>
        </w:rPr>
        <w:t>рб</w:t>
      </w:r>
      <w:r w:rsidRPr="001B0584">
        <w:rPr>
          <w:i/>
          <w:szCs w:val="28"/>
          <w:lang w:val="bg-BG"/>
        </w:rPr>
        <w:t>’ъл</w:t>
      </w:r>
      <w:r w:rsidRPr="001B0584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Сърбеж.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сърбог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сърбуг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скъ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Плод от ш</w:t>
      </w:r>
      <w:r w:rsidRPr="00D85910">
        <w:rPr>
          <w:szCs w:val="28"/>
          <w:lang w:val="bg-BG"/>
        </w:rPr>
        <w:t>и</w:t>
      </w:r>
      <w:r w:rsidRPr="00D85910">
        <w:rPr>
          <w:szCs w:val="28"/>
          <w:lang w:val="bg-BG"/>
        </w:rPr>
        <w:softHyphen/>
        <w:t>п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рмъ</w:t>
      </w:r>
      <w:r w:rsidRPr="00D85910">
        <w:rPr>
          <w:szCs w:val="28"/>
          <w:lang w:val="bg-BG"/>
        </w:rPr>
        <w:t xml:space="preserve"> (тур. sirma) Тън</w:t>
      </w:r>
      <w:r w:rsidRPr="00D85910">
        <w:rPr>
          <w:szCs w:val="28"/>
          <w:lang w:val="bg-BG"/>
        </w:rPr>
        <w:softHyphen/>
        <w:t>ка нишка от злато, сребро или друг метал за шев или бродерия.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1B0584">
        <w:rPr>
          <w:b/>
          <w:szCs w:val="28"/>
          <w:lang w:val="bg-BG"/>
        </w:rPr>
        <w:t>съ</w:t>
      </w:r>
      <w:r w:rsidRPr="001B0584">
        <w:rPr>
          <w:b/>
          <w:szCs w:val="28"/>
          <w:lang w:val="bg-BG"/>
        </w:rPr>
        <w:t>сел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съ</w:t>
      </w:r>
      <w:r>
        <w:rPr>
          <w:i/>
          <w:szCs w:val="28"/>
          <w:lang w:val="bg-BG"/>
        </w:rPr>
        <w:t>с</w:t>
      </w:r>
      <w:r w:rsidRPr="00E653C9">
        <w:rPr>
          <w:i/>
          <w:szCs w:val="28"/>
          <w:lang w:val="bg-BG"/>
        </w:rPr>
        <w:t xml:space="preserve">’ъл </w:t>
      </w:r>
      <w:r>
        <w:rPr>
          <w:szCs w:val="28"/>
          <w:lang w:val="bg-BG"/>
        </w:rPr>
        <w:t>Плъх.</w:t>
      </w:r>
    </w:p>
    <w:p w:rsidR="008B1F42" w:rsidRPr="001B058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съси</w:t>
      </w:r>
      <w:r>
        <w:rPr>
          <w:b/>
          <w:szCs w:val="28"/>
          <w:lang w:val="bg-BG"/>
        </w:rPr>
        <w:t>пва се, да се съси</w:t>
      </w:r>
      <w:r>
        <w:rPr>
          <w:b/>
          <w:szCs w:val="28"/>
          <w:lang w:val="bg-BG"/>
        </w:rPr>
        <w:t xml:space="preserve">пе </w:t>
      </w:r>
      <w:r>
        <w:rPr>
          <w:i/>
          <w:szCs w:val="28"/>
          <w:lang w:val="bg-BG"/>
        </w:rPr>
        <w:t>съси</w:t>
      </w:r>
      <w:r>
        <w:rPr>
          <w:i/>
          <w:szCs w:val="28"/>
          <w:lang w:val="bg-BG"/>
        </w:rPr>
        <w:t>пвъ съ, дъ съ съси</w:t>
      </w:r>
      <w:r>
        <w:rPr>
          <w:i/>
          <w:szCs w:val="28"/>
          <w:lang w:val="bg-BG"/>
        </w:rPr>
        <w:t xml:space="preserve">пи </w:t>
      </w:r>
      <w:r>
        <w:rPr>
          <w:szCs w:val="28"/>
          <w:lang w:val="bg-BG"/>
        </w:rPr>
        <w:t>Разваля се,</w:t>
      </w:r>
      <w:r w:rsidRPr="00326CB7">
        <w:rPr>
          <w:szCs w:val="28"/>
        </w:rPr>
        <w:t xml:space="preserve"> </w:t>
      </w:r>
      <w:r>
        <w:rPr>
          <w:szCs w:val="28"/>
          <w:lang w:val="bg-BG"/>
        </w:rPr>
        <w:t xml:space="preserve">проваля се. </w:t>
      </w:r>
      <w:r>
        <w:rPr>
          <w:i/>
          <w:szCs w:val="28"/>
          <w:lang w:val="bg-BG"/>
        </w:rPr>
        <w:t>Млякото се съсипа.</w:t>
      </w:r>
      <w:r>
        <w:rPr>
          <w:szCs w:val="28"/>
          <w:lang w:val="bg-BG"/>
        </w:rPr>
        <w:tab/>
      </w:r>
    </w:p>
    <w:p w:rsidR="008B1F42" w:rsidRPr="00E0147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състи</w:t>
      </w:r>
      <w:r>
        <w:rPr>
          <w:b/>
          <w:szCs w:val="28"/>
          <w:lang w:val="bg-BG"/>
        </w:rPr>
        <w:t>га се, да се състи</w:t>
      </w:r>
      <w:r>
        <w:rPr>
          <w:b/>
          <w:szCs w:val="28"/>
          <w:lang w:val="bg-BG"/>
        </w:rPr>
        <w:t xml:space="preserve">гне </w:t>
      </w:r>
      <w:r>
        <w:rPr>
          <w:i/>
          <w:szCs w:val="28"/>
          <w:lang w:val="bg-BG"/>
        </w:rPr>
        <w:t>състи</w:t>
      </w:r>
      <w:r>
        <w:rPr>
          <w:i/>
          <w:szCs w:val="28"/>
          <w:lang w:val="bg-BG"/>
        </w:rPr>
        <w:t>гъ съ, дъ съ състи</w:t>
      </w:r>
      <w:r>
        <w:rPr>
          <w:i/>
          <w:szCs w:val="28"/>
          <w:lang w:val="bg-BG"/>
        </w:rPr>
        <w:t xml:space="preserve">гни </w:t>
      </w:r>
      <w:r>
        <w:rPr>
          <w:szCs w:val="28"/>
          <w:lang w:val="bg-BG"/>
        </w:rPr>
        <w:t xml:space="preserve">Храня се бързо, лакомо и хапките се догонват, настигат. </w:t>
      </w:r>
      <w:r>
        <w:rPr>
          <w:i/>
          <w:szCs w:val="28"/>
          <w:lang w:val="bg-BG"/>
        </w:rPr>
        <w:t>Момчето яде лакомо, залъците се състигат в гърлото му.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същи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 xml:space="preserve">сам </w:t>
      </w:r>
      <w:r w:rsidRPr="00D85910">
        <w:rPr>
          <w:i/>
          <w:szCs w:val="28"/>
          <w:lang w:val="bg-BG"/>
        </w:rPr>
        <w:t>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 xml:space="preserve">Обърквам се, слисвам се, </w:t>
      </w:r>
      <w:r>
        <w:rPr>
          <w:szCs w:val="28"/>
          <w:lang w:val="bg-BG"/>
        </w:rPr>
        <w:t xml:space="preserve">смайвам се, </w:t>
      </w:r>
      <w:r w:rsidRPr="00D85910">
        <w:rPr>
          <w:szCs w:val="28"/>
          <w:lang w:val="bg-BG"/>
        </w:rPr>
        <w:t>шашардисвам се.</w:t>
      </w:r>
    </w:p>
    <w:p w:rsidR="008B1F42" w:rsidRPr="00D85910" w:rsidRDefault="008B1F42" w:rsidP="00E96971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сюн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с’ун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sűnnet от ар.) Обрязване – религиозен обичай у мохамеданите.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сюрг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с’ург’у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sűr</w:t>
      </w:r>
      <w:r w:rsidRPr="00D85910">
        <w:rPr>
          <w:szCs w:val="28"/>
          <w:lang w:val="bg-BG"/>
        </w:rPr>
        <w:softHyphen/>
        <w:t xml:space="preserve">gún) </w:t>
      </w:r>
      <w:r>
        <w:rPr>
          <w:szCs w:val="28"/>
          <w:lang w:val="bg-BG"/>
        </w:rPr>
        <w:t>Стомашно разстройство, диария.</w:t>
      </w:r>
    </w:p>
    <w:p w:rsidR="008B1F42" w:rsidRPr="00785B65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сюри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sűrű) 1. Стадо овце, к</w:t>
      </w:r>
      <w:r>
        <w:rPr>
          <w:szCs w:val="28"/>
          <w:lang w:val="bg-BG"/>
        </w:rPr>
        <w:tab/>
      </w:r>
      <w:r w:rsidRPr="00D85910">
        <w:rPr>
          <w:szCs w:val="28"/>
          <w:lang w:val="bg-BG"/>
        </w:rPr>
        <w:t xml:space="preserve">ози и др. 2. Тълпа, множество хора. 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В двора на училището има цяла сюрия деца.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сюрм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с’урм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sűrme) Дървено или желязно приспособление за затваряне, заключване отвътре на врата или прозорец; мандало.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ся</w:t>
      </w:r>
      <w:r>
        <w:rPr>
          <w:b/>
          <w:szCs w:val="28"/>
          <w:lang w:val="bg-BG"/>
        </w:rPr>
        <w:t xml:space="preserve">къде </w:t>
      </w:r>
      <w:r>
        <w:rPr>
          <w:i/>
          <w:szCs w:val="28"/>
          <w:lang w:val="bg-BG"/>
        </w:rPr>
        <w:t>с</w:t>
      </w:r>
      <w:r w:rsidRPr="0052122B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къди </w:t>
      </w:r>
      <w:r>
        <w:rPr>
          <w:szCs w:val="28"/>
          <w:lang w:val="bg-BG"/>
        </w:rPr>
        <w:t>Навсякъде.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ся</w:t>
      </w:r>
      <w:r>
        <w:rPr>
          <w:b/>
          <w:szCs w:val="28"/>
          <w:lang w:val="bg-BG"/>
        </w:rPr>
        <w:t xml:space="preserve">как </w:t>
      </w:r>
      <w:r>
        <w:rPr>
          <w:i/>
          <w:szCs w:val="28"/>
          <w:lang w:val="bg-BG"/>
        </w:rPr>
        <w:t>с</w:t>
      </w:r>
      <w:r w:rsidRPr="00A844F7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кък </w:t>
      </w:r>
      <w:r>
        <w:rPr>
          <w:szCs w:val="28"/>
          <w:lang w:val="bg-BG"/>
        </w:rPr>
        <w:t>Всякак.</w:t>
      </w:r>
    </w:p>
    <w:p w:rsidR="008B1F42" w:rsidRPr="00A844F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ся</w:t>
      </w:r>
      <w:r>
        <w:rPr>
          <w:b/>
          <w:szCs w:val="28"/>
          <w:lang w:val="bg-BG"/>
        </w:rPr>
        <w:t xml:space="preserve">какъв </w:t>
      </w:r>
      <w:r>
        <w:rPr>
          <w:i/>
          <w:szCs w:val="28"/>
          <w:lang w:val="bg-BG"/>
        </w:rPr>
        <w:t>с</w:t>
      </w:r>
      <w:r w:rsidRPr="00434721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къкъф </w:t>
      </w:r>
      <w:r>
        <w:rPr>
          <w:szCs w:val="28"/>
          <w:lang w:val="bg-BG"/>
        </w:rPr>
        <w:t>Всякакъв.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Т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taban) 1. Стъпало, ходило</w:t>
      </w:r>
      <w:r>
        <w:rPr>
          <w:szCs w:val="28"/>
          <w:lang w:val="bg-BG"/>
        </w:rPr>
        <w:t xml:space="preserve"> на крак</w:t>
      </w:r>
      <w:r w:rsidRPr="00D85910">
        <w:rPr>
          <w:szCs w:val="28"/>
          <w:lang w:val="bg-BG"/>
        </w:rPr>
        <w:t>. 2. Стъпало</w:t>
      </w:r>
      <w:r>
        <w:rPr>
          <w:szCs w:val="28"/>
          <w:lang w:val="bg-BG"/>
        </w:rPr>
        <w:t>, ходило</w:t>
      </w:r>
      <w:r w:rsidRPr="00D85910">
        <w:rPr>
          <w:szCs w:val="28"/>
          <w:lang w:val="bg-BG"/>
        </w:rPr>
        <w:t xml:space="preserve"> на обувка. 3. Табак – голям лист цв</w:t>
      </w:r>
      <w:r>
        <w:rPr>
          <w:szCs w:val="28"/>
          <w:lang w:val="bg-BG"/>
        </w:rPr>
        <w:t>етна хартия, която се използва</w:t>
      </w:r>
      <w:r w:rsidRPr="00D85910">
        <w:rPr>
          <w:szCs w:val="28"/>
          <w:lang w:val="bg-BG"/>
        </w:rPr>
        <w:t xml:space="preserve"> за обвивка на тетрадки, учебници, подаръци.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таби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тъбий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tabiat от ар.) Характер, нрав.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табиятли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тъбийътли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tabiatli от ар.) 1. Жена с характер, </w:t>
      </w:r>
      <w:r>
        <w:rPr>
          <w:szCs w:val="28"/>
          <w:lang w:val="bg-BG"/>
        </w:rPr>
        <w:t xml:space="preserve">старателна, </w:t>
      </w:r>
      <w:r w:rsidRPr="00D85910">
        <w:rPr>
          <w:szCs w:val="28"/>
          <w:lang w:val="bg-BG"/>
        </w:rPr>
        <w:t>прецизна в работата. 2. Жена, която обича да си угажда.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табиятли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тъбийътли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tabiat от ар.) 1. Човек с характер, </w:t>
      </w:r>
      <w:r>
        <w:rPr>
          <w:szCs w:val="28"/>
          <w:lang w:val="bg-BG"/>
        </w:rPr>
        <w:t xml:space="preserve">старателен, </w:t>
      </w:r>
      <w:r w:rsidRPr="00D85910">
        <w:rPr>
          <w:szCs w:val="28"/>
          <w:lang w:val="bg-BG"/>
        </w:rPr>
        <w:t>прецизен в работата. 2. Човек, който обича да си угажда.</w:t>
      </w:r>
    </w:p>
    <w:p w:rsidR="008B1F42" w:rsidRPr="007F047F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табиятлъ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тъбийътлъ</w:t>
      </w:r>
      <w:r>
        <w:rPr>
          <w:i/>
          <w:szCs w:val="28"/>
          <w:lang w:val="bg-BG"/>
        </w:rPr>
        <w:t xml:space="preserve">к </w:t>
      </w:r>
      <w:r w:rsidRPr="00D85910">
        <w:rPr>
          <w:szCs w:val="28"/>
          <w:lang w:val="bg-BG"/>
        </w:rPr>
        <w:t>(тур. tabiat от ар.)</w:t>
      </w:r>
      <w:r>
        <w:rPr>
          <w:szCs w:val="28"/>
          <w:lang w:val="bg-BG"/>
        </w:rPr>
        <w:t xml:space="preserve"> Майсторство, майсторлък.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бла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блъ</w:t>
      </w:r>
      <w:r w:rsidRPr="00D85910">
        <w:rPr>
          <w:szCs w:val="28"/>
          <w:lang w:val="bg-BG"/>
        </w:rPr>
        <w:t xml:space="preserve"> (лат. tabella) 1. </w:t>
      </w:r>
      <w:r>
        <w:rPr>
          <w:szCs w:val="28"/>
          <w:lang w:val="bg-BG"/>
        </w:rPr>
        <w:t>Поднос – с</w:t>
      </w:r>
      <w:r w:rsidRPr="00D85910">
        <w:rPr>
          <w:szCs w:val="28"/>
          <w:lang w:val="bg-BG"/>
        </w:rPr>
        <w:t>ъвсем плитък, равен съд за поднасяне на ястия и др</w:t>
      </w:r>
      <w:r>
        <w:rPr>
          <w:szCs w:val="28"/>
          <w:lang w:val="bg-BG"/>
        </w:rPr>
        <w:t xml:space="preserve">. 2. Черна дъска в училище.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(тюрк. tabun) Стадо коне или други копитни жи</w:t>
      </w:r>
      <w:r w:rsidRPr="00D85910">
        <w:rPr>
          <w:szCs w:val="28"/>
          <w:lang w:val="bg-BG"/>
        </w:rPr>
        <w:softHyphen/>
        <w:t xml:space="preserve">вотни. </w:t>
      </w:r>
    </w:p>
    <w:p w:rsidR="008B1F42" w:rsidRPr="00D85910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б’ъ</w:t>
      </w:r>
      <w:r>
        <w:rPr>
          <w:i/>
          <w:szCs w:val="28"/>
          <w:lang w:val="bg-BG"/>
        </w:rPr>
        <w:t xml:space="preserve"> </w:t>
      </w:r>
      <w:r w:rsidRPr="0096350E">
        <w:rPr>
          <w:szCs w:val="28"/>
          <w:lang w:val="bg-BG"/>
        </w:rPr>
        <w:t>(</w:t>
      </w:r>
      <w:r>
        <w:rPr>
          <w:szCs w:val="28"/>
          <w:lang w:val="bg-BG"/>
        </w:rPr>
        <w:t>тур. t</w:t>
      </w:r>
      <w:r>
        <w:rPr>
          <w:szCs w:val="28"/>
          <w:lang w:val="en-US"/>
        </w:rPr>
        <w:t>abya</w:t>
      </w:r>
      <w:r w:rsidRPr="0096350E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 то</w:t>
      </w:r>
      <w:r>
        <w:rPr>
          <w:szCs w:val="28"/>
          <w:lang w:val="bg-BG"/>
        </w:rPr>
        <w:t>понимията: височина с укрепления</w:t>
      </w:r>
      <w:r w:rsidRPr="00D85910">
        <w:rPr>
          <w:szCs w:val="28"/>
          <w:lang w:val="bg-BG"/>
        </w:rPr>
        <w:t xml:space="preserve"> за охрана на път по време на войни.</w:t>
      </w:r>
      <w:r w:rsidRPr="00D85910">
        <w:rPr>
          <w:b/>
          <w:i/>
          <w:szCs w:val="28"/>
          <w:lang w:val="bg-BG"/>
        </w:rPr>
        <w:t xml:space="preserve"> </w:t>
      </w:r>
      <w:r w:rsidRPr="00C36430">
        <w:rPr>
          <w:i/>
          <w:szCs w:val="28"/>
          <w:lang w:val="bg-BG"/>
        </w:rPr>
        <w:t>Табята.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тавр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тъвр’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Трезвен, изтрезнял, бодър.</w:t>
      </w:r>
    </w:p>
    <w:p w:rsidR="008B1F42" w:rsidRPr="002B77D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тагадъ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тъгъдъ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>Бързо, припряно.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 xml:space="preserve"> </w:t>
      </w:r>
      <w:r w:rsidRPr="00316C8F">
        <w:rPr>
          <w:szCs w:val="28"/>
          <w:lang w:val="bg-BG"/>
        </w:rPr>
        <w:t>(</w:t>
      </w:r>
      <w:r>
        <w:rPr>
          <w:szCs w:val="28"/>
          <w:lang w:val="bg-BG"/>
        </w:rPr>
        <w:t>тур. t</w:t>
      </w:r>
      <w:r>
        <w:rPr>
          <w:szCs w:val="28"/>
          <w:lang w:val="en-US"/>
        </w:rPr>
        <w:t>a</w:t>
      </w:r>
      <w:r w:rsidRPr="00316C8F">
        <w:rPr>
          <w:szCs w:val="28"/>
        </w:rPr>
        <w:t>ğ</w:t>
      </w:r>
      <w:r>
        <w:rPr>
          <w:szCs w:val="28"/>
          <w:lang w:val="en-US"/>
        </w:rPr>
        <w:t>ar</w:t>
      </w:r>
      <w:r w:rsidRPr="00316C8F">
        <w:rPr>
          <w:szCs w:val="28"/>
          <w:lang w:val="bg-BG"/>
        </w:rPr>
        <w:t>)</w:t>
      </w:r>
      <w:r w:rsidRPr="00D85910">
        <w:rPr>
          <w:szCs w:val="28"/>
          <w:lang w:val="bg-BG"/>
        </w:rPr>
        <w:t xml:space="preserve"> Голямо кръгло дървено сито</w:t>
      </w:r>
      <w:r>
        <w:rPr>
          <w:szCs w:val="28"/>
          <w:lang w:val="bg-BG"/>
        </w:rPr>
        <w:t xml:space="preserve"> за зърнени храни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таде</w:t>
      </w:r>
      <w:r>
        <w:rPr>
          <w:b/>
          <w:szCs w:val="28"/>
          <w:lang w:val="bg-BG"/>
        </w:rPr>
        <w:t xml:space="preserve">с </w:t>
      </w:r>
      <w:r>
        <w:rPr>
          <w:i/>
          <w:szCs w:val="28"/>
          <w:lang w:val="bg-BG"/>
        </w:rPr>
        <w:t>тъде</w:t>
      </w:r>
      <w:r>
        <w:rPr>
          <w:i/>
          <w:szCs w:val="28"/>
          <w:lang w:val="bg-BG"/>
        </w:rPr>
        <w:t xml:space="preserve">с </w:t>
      </w:r>
      <w:r>
        <w:rPr>
          <w:szCs w:val="28"/>
          <w:lang w:val="bg-BG"/>
        </w:rPr>
        <w:t>Тук, наоколо, наблизо.</w:t>
      </w:r>
    </w:p>
    <w:p w:rsidR="008B1F42" w:rsidRPr="009521F3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тая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тъйъ</w:t>
      </w:r>
      <w:r>
        <w:rPr>
          <w:i/>
          <w:szCs w:val="28"/>
          <w:lang w:val="bg-BG"/>
        </w:rPr>
        <w:t xml:space="preserve"> </w:t>
      </w:r>
      <w:r w:rsidRPr="00D85910">
        <w:rPr>
          <w:szCs w:val="28"/>
          <w:lang w:val="bg-BG"/>
        </w:rPr>
        <w:t>За течност: изтичам на капки, капя, прокапвам</w:t>
      </w:r>
      <w:r>
        <w:rPr>
          <w:szCs w:val="28"/>
          <w:lang w:val="bg-BG"/>
        </w:rPr>
        <w:t>, пропускам вода, сълзя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Кацата таи, трябва да се запари.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тайф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тъйф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tayfa от ар.) Група от безделници, пакостници.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ке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ки</w:t>
      </w:r>
      <w:r w:rsidRPr="00D85910">
        <w:rPr>
          <w:szCs w:val="28"/>
          <w:lang w:val="bg-BG"/>
        </w:rPr>
        <w:t xml:space="preserve"> (тур. tak</w:t>
      </w:r>
      <w:r>
        <w:rPr>
          <w:szCs w:val="28"/>
          <w:lang w:val="en-US"/>
        </w:rPr>
        <w:t>k</w:t>
      </w:r>
      <w:r w:rsidRPr="00D85910">
        <w:rPr>
          <w:szCs w:val="28"/>
          <w:lang w:val="bg-BG"/>
        </w:rPr>
        <w:t xml:space="preserve">e от ар.) Малка мека шапка без перифирия, кепе. </w:t>
      </w:r>
    </w:p>
    <w:p w:rsidR="008B1F42" w:rsidRPr="000C659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такво</w:t>
      </w:r>
      <w:r>
        <w:rPr>
          <w:b/>
          <w:szCs w:val="28"/>
          <w:lang w:val="bg-BG"/>
        </w:rPr>
        <w:t xml:space="preserve">зцък </w:t>
      </w:r>
      <w:r>
        <w:rPr>
          <w:i/>
          <w:szCs w:val="28"/>
          <w:lang w:val="bg-BG"/>
        </w:rPr>
        <w:t>тъко</w:t>
      </w:r>
      <w:r>
        <w:rPr>
          <w:i/>
          <w:szCs w:val="28"/>
          <w:lang w:val="bg-BG"/>
        </w:rPr>
        <w:t xml:space="preserve">сцък </w:t>
      </w:r>
      <w:r>
        <w:rPr>
          <w:szCs w:val="28"/>
          <w:lang w:val="bg-BG"/>
        </w:rPr>
        <w:t>Ей толкова мъничко.</w:t>
      </w:r>
    </w:p>
    <w:p w:rsidR="008B1F42" w:rsidRPr="00F110A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тако</w:t>
      </w:r>
      <w:r>
        <w:rPr>
          <w:b/>
          <w:szCs w:val="28"/>
          <w:lang w:val="bg-BG"/>
        </w:rPr>
        <w:t xml:space="preserve">зям </w:t>
      </w:r>
      <w:r>
        <w:rPr>
          <w:i/>
          <w:szCs w:val="28"/>
          <w:lang w:val="bg-BG"/>
        </w:rPr>
        <w:t>тъко</w:t>
      </w:r>
      <w:r>
        <w:rPr>
          <w:i/>
          <w:szCs w:val="28"/>
          <w:lang w:val="bg-BG"/>
        </w:rPr>
        <w:t>з</w:t>
      </w:r>
      <w:r w:rsidRPr="000C659A">
        <w:rPr>
          <w:i/>
          <w:szCs w:val="28"/>
          <w:lang w:val="bg-BG"/>
        </w:rPr>
        <w:t xml:space="preserve">’ъм </w:t>
      </w:r>
      <w:r>
        <w:rPr>
          <w:szCs w:val="28"/>
          <w:lang w:val="bg-BG"/>
        </w:rPr>
        <w:t>Правя, върша нещо.</w:t>
      </w:r>
    </w:p>
    <w:p w:rsidR="008B1F42" w:rsidRPr="007D724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так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м</w:t>
      </w:r>
      <w:r>
        <w:rPr>
          <w:b/>
          <w:szCs w:val="28"/>
          <w:lang w:val="bg-BG"/>
        </w:rPr>
        <w:t>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</w:t>
      </w:r>
      <w:r>
        <w:rPr>
          <w:i/>
          <w:szCs w:val="28"/>
          <w:lang w:val="bg-BG"/>
        </w:rPr>
        <w:t>и</w:t>
      </w:r>
      <w:r w:rsidRPr="00D85910">
        <w:rPr>
          <w:szCs w:val="28"/>
          <w:lang w:val="bg-BG"/>
        </w:rPr>
        <w:t xml:space="preserve"> (тур. takim) Съвкупност, комплект от вещи, инструменти. </w:t>
      </w:r>
      <w:r>
        <w:rPr>
          <w:i/>
          <w:szCs w:val="28"/>
          <w:lang w:val="bg-BG"/>
        </w:rPr>
        <w:t>Вземай си такъмите и да те няма.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talaz от грц. th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lassa</w:t>
      </w:r>
      <w:r w:rsidRPr="00295074">
        <w:rPr>
          <w:i/>
          <w:szCs w:val="28"/>
          <w:lang w:val="bg-BG"/>
        </w:rPr>
        <w:t xml:space="preserve"> ‘море’</w:t>
      </w:r>
      <w:r w:rsidRPr="00D85910">
        <w:rPr>
          <w:szCs w:val="28"/>
          <w:lang w:val="bg-BG"/>
        </w:rPr>
        <w:t>) Вълн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талас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тълъс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tala</w:t>
      </w:r>
      <w:r w:rsidRPr="00D85910">
        <w:rPr>
          <w:szCs w:val="28"/>
          <w:lang w:val="bg-BG"/>
        </w:rPr>
        <w:softHyphen/>
        <w:t xml:space="preserve">sim от ар.) Според суеверните вярвания – зъл нощен дух, който приема различни образи и плаши хората; привидение.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talaş) Лен</w:t>
      </w:r>
      <w:r w:rsidRPr="00D85910">
        <w:rPr>
          <w:szCs w:val="28"/>
          <w:lang w:val="bg-BG"/>
        </w:rPr>
        <w:softHyphen/>
        <w:t xml:space="preserve">товидни дървени изрезки, които се отделят при рендосване.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(нем. Ta</w:t>
      </w:r>
      <w:r w:rsidRPr="00D85910">
        <w:rPr>
          <w:szCs w:val="28"/>
          <w:lang w:val="bg-BG"/>
        </w:rPr>
        <w:softHyphen/>
        <w:t xml:space="preserve">ler) Плитка дървена чиния; дървена подложка.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лпъ</w:t>
      </w:r>
      <w:r w:rsidRPr="00D85910">
        <w:rPr>
          <w:szCs w:val="28"/>
          <w:lang w:val="bg-BG"/>
        </w:rPr>
        <w:t xml:space="preserve"> (рум. talpä) Де</w:t>
      </w:r>
      <w:r w:rsidRPr="00D85910">
        <w:rPr>
          <w:szCs w:val="28"/>
          <w:lang w:val="bg-BG"/>
        </w:rPr>
        <w:softHyphen/>
        <w:t xml:space="preserve">бела дъска.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тамазл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тъмъзл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da</w:t>
      </w:r>
      <w:r w:rsidRPr="00D85910">
        <w:rPr>
          <w:szCs w:val="28"/>
          <w:lang w:val="bg-BG"/>
        </w:rPr>
        <w:softHyphen/>
        <w:t xml:space="preserve">mazlik)  </w:t>
      </w:r>
      <w:r>
        <w:rPr>
          <w:szCs w:val="28"/>
          <w:lang w:val="bg-BG"/>
        </w:rPr>
        <w:t>Д</w:t>
      </w:r>
      <w:r w:rsidRPr="00D85910">
        <w:rPr>
          <w:szCs w:val="28"/>
          <w:lang w:val="bg-BG"/>
        </w:rPr>
        <w:t>амазл</w:t>
      </w:r>
      <w:r>
        <w:rPr>
          <w:szCs w:val="28"/>
          <w:lang w:val="bg-BG"/>
        </w:rPr>
        <w:t>ъ</w:t>
      </w:r>
      <w:r w:rsidRPr="00D85910">
        <w:rPr>
          <w:szCs w:val="28"/>
          <w:lang w:val="bg-BG"/>
        </w:rPr>
        <w:t xml:space="preserve">к </w:t>
      </w:r>
      <w:r>
        <w:rPr>
          <w:szCs w:val="28"/>
          <w:lang w:val="bg-BG"/>
        </w:rPr>
        <w:t>– о</w:t>
      </w:r>
      <w:r w:rsidRPr="00D85910">
        <w:rPr>
          <w:szCs w:val="28"/>
          <w:lang w:val="bg-BG"/>
        </w:rPr>
        <w:t>тгле</w:t>
      </w:r>
      <w:r>
        <w:rPr>
          <w:szCs w:val="28"/>
          <w:lang w:val="bg-BG"/>
        </w:rPr>
        <w:t>дани вкъщи животни, птици, а не купени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tamam от ар.) 1. Точно колкото трябва, по мярка. 2. Токущо, </w:t>
      </w:r>
      <w:r>
        <w:rPr>
          <w:szCs w:val="28"/>
          <w:lang w:val="bg-BG"/>
        </w:rPr>
        <w:t xml:space="preserve">тъкмо, </w:t>
      </w:r>
      <w:r w:rsidRPr="00D85910">
        <w:rPr>
          <w:szCs w:val="28"/>
          <w:lang w:val="bg-BG"/>
        </w:rPr>
        <w:t>преди много мал</w:t>
      </w:r>
      <w:r w:rsidRPr="00D85910">
        <w:rPr>
          <w:szCs w:val="28"/>
          <w:lang w:val="bg-BG"/>
        </w:rPr>
        <w:softHyphen/>
        <w:t xml:space="preserve">ко. </w:t>
      </w:r>
      <w:r w:rsidRPr="00D85910">
        <w:rPr>
          <w:i/>
          <w:szCs w:val="28"/>
          <w:lang w:val="bg-BG"/>
        </w:rPr>
        <w:t>Дойде таман навреме.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тамя</w:t>
      </w:r>
      <w:r>
        <w:rPr>
          <w:b/>
          <w:szCs w:val="28"/>
          <w:lang w:val="bg-BG"/>
        </w:rPr>
        <w:t xml:space="preserve">нка </w:t>
      </w:r>
      <w:r>
        <w:rPr>
          <w:i/>
          <w:szCs w:val="28"/>
          <w:lang w:val="bg-BG"/>
        </w:rPr>
        <w:t>тъм</w:t>
      </w:r>
      <w:r w:rsidRPr="00025A86">
        <w:rPr>
          <w:i/>
          <w:szCs w:val="28"/>
          <w:lang w:val="bg-BG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нкъ </w:t>
      </w:r>
      <w:r w:rsidRPr="00090DA4">
        <w:rPr>
          <w:szCs w:val="28"/>
          <w:lang w:val="bg-BG"/>
        </w:rPr>
        <w:t>(</w:t>
      </w:r>
      <w:r>
        <w:rPr>
          <w:szCs w:val="28"/>
          <w:lang w:val="bg-BG"/>
        </w:rPr>
        <w:t>грц. t</w:t>
      </w:r>
      <w:r>
        <w:rPr>
          <w:szCs w:val="28"/>
          <w:lang w:val="en-US"/>
        </w:rPr>
        <w:t>hymiama</w:t>
      </w:r>
      <w:r w:rsidRPr="00090DA4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Сорт бяло грозде със</w:t>
      </w:r>
      <w:r>
        <w:rPr>
          <w:i/>
          <w:szCs w:val="28"/>
          <w:lang w:val="bg-BG"/>
        </w:rPr>
        <w:t xml:space="preserve"> </w:t>
      </w:r>
      <w:r w:rsidRPr="00025A86">
        <w:rPr>
          <w:szCs w:val="28"/>
          <w:lang w:val="bg-BG"/>
        </w:rPr>
        <w:t>силен аромат</w:t>
      </w:r>
      <w:r>
        <w:rPr>
          <w:szCs w:val="28"/>
          <w:lang w:val="bg-BG"/>
        </w:rPr>
        <w:t>, подобен на тамян</w:t>
      </w:r>
      <w:r w:rsidRPr="00025A86">
        <w:rPr>
          <w:szCs w:val="28"/>
          <w:lang w:val="bg-BG"/>
        </w:rPr>
        <w:t>.</w:t>
      </w:r>
    </w:p>
    <w:p w:rsidR="008B1F42" w:rsidRPr="00627857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таманя</w:t>
      </w:r>
      <w:r>
        <w:rPr>
          <w:b/>
          <w:szCs w:val="28"/>
          <w:lang w:val="bg-BG"/>
        </w:rPr>
        <w:t>, да натаманя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тъмън</w:t>
      </w:r>
      <w:r w:rsidRPr="00F87753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, дъ нътъмън</w:t>
      </w:r>
      <w:r w:rsidRPr="00F87753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 w:rsidRPr="00F87753">
        <w:rPr>
          <w:szCs w:val="28"/>
          <w:lang w:val="bg-BG"/>
        </w:rPr>
        <w:t>(</w:t>
      </w:r>
      <w:r>
        <w:rPr>
          <w:szCs w:val="28"/>
          <w:lang w:val="bg-BG"/>
        </w:rPr>
        <w:t>тур. t</w:t>
      </w:r>
      <w:r>
        <w:rPr>
          <w:szCs w:val="28"/>
          <w:lang w:val="en-US"/>
        </w:rPr>
        <w:t>amam</w:t>
      </w:r>
      <w:r w:rsidRPr="00F87753">
        <w:rPr>
          <w:szCs w:val="28"/>
          <w:lang w:val="bg-BG"/>
        </w:rPr>
        <w:t xml:space="preserve"> от ар.)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Подреждам, уреждам, нагаждам, натъкмявам.</w:t>
      </w:r>
      <w:r>
        <w:rPr>
          <w:i/>
          <w:szCs w:val="28"/>
          <w:lang w:val="bg-BG"/>
        </w:rPr>
        <w:t xml:space="preserve"> </w:t>
      </w:r>
    </w:p>
    <w:p w:rsidR="008B1F42" w:rsidRPr="00DC7BBF" w:rsidRDefault="008B1F42" w:rsidP="003A58D2">
      <w:pPr>
        <w:ind w:firstLine="720"/>
        <w:jc w:val="both"/>
        <w:rPr>
          <w:szCs w:val="28"/>
        </w:rPr>
      </w:pPr>
      <w:r w:rsidRPr="00D85910">
        <w:rPr>
          <w:b/>
          <w:szCs w:val="28"/>
          <w:lang w:val="bg-BG"/>
        </w:rPr>
        <w:t>тант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тънт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(фр. dan</w:t>
      </w:r>
      <w:r w:rsidRPr="00D85910">
        <w:rPr>
          <w:szCs w:val="28"/>
          <w:lang w:val="bg-BG"/>
        </w:rPr>
        <w:softHyphen/>
        <w:t xml:space="preserve">telle) </w:t>
      </w:r>
      <w:r>
        <w:rPr>
          <w:szCs w:val="28"/>
          <w:lang w:val="bg-BG"/>
        </w:rPr>
        <w:t>Д</w:t>
      </w:r>
      <w:r w:rsidRPr="00D85910">
        <w:rPr>
          <w:szCs w:val="28"/>
          <w:lang w:val="bg-BG"/>
        </w:rPr>
        <w:t xml:space="preserve">антела </w:t>
      </w:r>
      <w:r>
        <w:rPr>
          <w:szCs w:val="28"/>
          <w:lang w:val="bg-BG"/>
        </w:rPr>
        <w:t>– а</w:t>
      </w:r>
      <w:r w:rsidRPr="00D85910">
        <w:rPr>
          <w:szCs w:val="28"/>
          <w:lang w:val="bg-BG"/>
        </w:rPr>
        <w:t>журена тъкан или плетиво, изплетено на различни фигури за украса на облекло, за завеси, покривки и др.</w:t>
      </w:r>
      <w:r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26081B">
        <w:rPr>
          <w:b/>
          <w:szCs w:val="28"/>
        </w:rPr>
        <w:t>танте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>л-ма</w:t>
      </w:r>
      <w:r>
        <w:rPr>
          <w:b/>
          <w:szCs w:val="28"/>
          <w:lang w:val="bg-BG"/>
        </w:rPr>
        <w:t xml:space="preserve">рка </w:t>
      </w:r>
      <w:r>
        <w:rPr>
          <w:i/>
          <w:szCs w:val="28"/>
          <w:lang w:val="bg-BG"/>
        </w:rPr>
        <w:t>тънте</w:t>
      </w:r>
      <w:r>
        <w:rPr>
          <w:i/>
          <w:szCs w:val="28"/>
          <w:lang w:val="bg-BG"/>
        </w:rPr>
        <w:t>л-ма</w:t>
      </w:r>
      <w:r>
        <w:rPr>
          <w:i/>
          <w:szCs w:val="28"/>
          <w:lang w:val="bg-BG"/>
        </w:rPr>
        <w:t xml:space="preserve">ркъ </w:t>
      </w:r>
      <w:r>
        <w:rPr>
          <w:szCs w:val="28"/>
          <w:lang w:val="bg-BG"/>
        </w:rPr>
        <w:t>Бедност, сиромашия, безпаричие.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танту</w:t>
      </w:r>
      <w:r>
        <w:rPr>
          <w:b/>
          <w:szCs w:val="28"/>
          <w:lang w:val="bg-BG"/>
        </w:rPr>
        <w:t xml:space="preserve">рест </w:t>
      </w:r>
      <w:r>
        <w:rPr>
          <w:i/>
          <w:szCs w:val="28"/>
          <w:lang w:val="bg-BG"/>
        </w:rPr>
        <w:t>тънту</w:t>
      </w:r>
      <w:r>
        <w:rPr>
          <w:i/>
          <w:szCs w:val="28"/>
          <w:lang w:val="bg-BG"/>
        </w:rPr>
        <w:t>р</w:t>
      </w:r>
      <w:r w:rsidRPr="00DC7BBF">
        <w:rPr>
          <w:i/>
          <w:szCs w:val="28"/>
          <w:lang w:val="bg-BG"/>
        </w:rPr>
        <w:t xml:space="preserve">’ъс </w:t>
      </w:r>
      <w:r>
        <w:rPr>
          <w:szCs w:val="28"/>
          <w:lang w:val="bg-BG"/>
        </w:rPr>
        <w:t xml:space="preserve">1. Дебел, шишкав, пълен човек. 2. Предмет със заоблена форма, тумбест. </w:t>
      </w:r>
      <w:r>
        <w:rPr>
          <w:i/>
          <w:szCs w:val="28"/>
          <w:lang w:val="bg-BG"/>
        </w:rPr>
        <w:t xml:space="preserve">Тантуресто шише </w:t>
      </w:r>
      <w:r w:rsidRPr="00B052ED">
        <w:rPr>
          <w:szCs w:val="28"/>
        </w:rPr>
        <w:t>‘</w:t>
      </w:r>
      <w:r w:rsidRPr="00E950B3">
        <w:rPr>
          <w:szCs w:val="28"/>
          <w:lang w:val="bg-BG"/>
        </w:rPr>
        <w:t>бутилка</w:t>
      </w:r>
      <w:r w:rsidRPr="00B052ED">
        <w:rPr>
          <w:szCs w:val="28"/>
        </w:rPr>
        <w:t>’</w:t>
      </w:r>
      <w:r>
        <w:rPr>
          <w:i/>
          <w:szCs w:val="28"/>
          <w:lang w:val="bg-BG"/>
        </w:rPr>
        <w:t>.</w:t>
      </w:r>
    </w:p>
    <w:p w:rsidR="008B1F42" w:rsidRPr="009444F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танту</w:t>
      </w:r>
      <w:r>
        <w:rPr>
          <w:b/>
          <w:szCs w:val="28"/>
          <w:lang w:val="bg-BG"/>
        </w:rPr>
        <w:t xml:space="preserve">ркам </w:t>
      </w:r>
      <w:r>
        <w:rPr>
          <w:i/>
          <w:szCs w:val="28"/>
          <w:lang w:val="bg-BG"/>
        </w:rPr>
        <w:t>тънту</w:t>
      </w:r>
      <w:r>
        <w:rPr>
          <w:i/>
          <w:szCs w:val="28"/>
          <w:lang w:val="bg-BG"/>
        </w:rPr>
        <w:t xml:space="preserve">ркъм </w:t>
      </w:r>
      <w:r>
        <w:rPr>
          <w:szCs w:val="28"/>
          <w:lang w:val="bg-BG"/>
        </w:rPr>
        <w:t>Люлея, друсам, дундуркам дете.</w:t>
      </w:r>
    </w:p>
    <w:p w:rsidR="008B1F42" w:rsidRPr="002443AE" w:rsidRDefault="008B1F42" w:rsidP="003A58D2">
      <w:pPr>
        <w:ind w:firstLine="720"/>
        <w:jc w:val="both"/>
        <w:rPr>
          <w:i/>
          <w:szCs w:val="28"/>
        </w:rPr>
      </w:pPr>
      <w:r w:rsidRPr="00D85910">
        <w:rPr>
          <w:b/>
          <w:szCs w:val="28"/>
          <w:lang w:val="bg-BG"/>
        </w:rPr>
        <w:t>тану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тъну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</w:t>
      </w:r>
      <w:r>
        <w:rPr>
          <w:szCs w:val="28"/>
          <w:lang w:val="bg-BG"/>
        </w:rPr>
        <w:t>тур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tanur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 xml:space="preserve">Малка плоска дървена чиния </w:t>
      </w:r>
      <w:r w:rsidRPr="00D85910">
        <w:rPr>
          <w:szCs w:val="28"/>
          <w:lang w:val="bg-BG"/>
        </w:rPr>
        <w:t xml:space="preserve">за рязане на </w:t>
      </w:r>
      <w:r>
        <w:rPr>
          <w:szCs w:val="28"/>
          <w:lang w:val="bg-BG"/>
        </w:rPr>
        <w:t xml:space="preserve">месни </w:t>
      </w:r>
      <w:r w:rsidRPr="00D85910">
        <w:rPr>
          <w:szCs w:val="28"/>
          <w:lang w:val="bg-BG"/>
        </w:rPr>
        <w:t xml:space="preserve">продукти, която служи и за подложка за горещи съдове. </w:t>
      </w:r>
      <w:r w:rsidRPr="00D85910">
        <w:rPr>
          <w:i/>
          <w:szCs w:val="28"/>
          <w:lang w:val="bg-BG"/>
        </w:rPr>
        <w:t>Нарежи сланината на танура.</w:t>
      </w:r>
    </w:p>
    <w:p w:rsidR="008B1F42" w:rsidRPr="002443AE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2443AE">
        <w:rPr>
          <w:b/>
          <w:szCs w:val="28"/>
        </w:rPr>
        <w:t>тану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рче </w:t>
      </w:r>
      <w:r>
        <w:rPr>
          <w:i/>
          <w:szCs w:val="28"/>
          <w:lang w:val="bg-BG"/>
        </w:rPr>
        <w:t>тъну</w:t>
      </w:r>
      <w:r>
        <w:rPr>
          <w:i/>
          <w:szCs w:val="28"/>
          <w:lang w:val="bg-BG"/>
        </w:rPr>
        <w:t xml:space="preserve">рчи </w:t>
      </w:r>
      <w:r w:rsidRPr="00D85910">
        <w:rPr>
          <w:szCs w:val="28"/>
          <w:lang w:val="bg-BG"/>
        </w:rPr>
        <w:t>(</w:t>
      </w:r>
      <w:r>
        <w:rPr>
          <w:szCs w:val="28"/>
          <w:lang w:val="bg-BG"/>
        </w:rPr>
        <w:t>тур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tanur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 xml:space="preserve">Малък танур – плоска дървена чиния </w:t>
      </w:r>
      <w:r w:rsidRPr="00D85910">
        <w:rPr>
          <w:szCs w:val="28"/>
          <w:lang w:val="bg-BG"/>
        </w:rPr>
        <w:t xml:space="preserve">за рязане на </w:t>
      </w:r>
      <w:r>
        <w:rPr>
          <w:szCs w:val="28"/>
          <w:lang w:val="bg-BG"/>
        </w:rPr>
        <w:t xml:space="preserve">месни </w:t>
      </w:r>
      <w:r w:rsidRPr="00D85910">
        <w:rPr>
          <w:szCs w:val="28"/>
          <w:lang w:val="bg-BG"/>
        </w:rPr>
        <w:t>продукти, която служи</w:t>
      </w:r>
      <w:r>
        <w:rPr>
          <w:szCs w:val="28"/>
          <w:lang w:val="bg-BG"/>
        </w:rPr>
        <w:t xml:space="preserve"> и за подложка за горещи съдове; танур.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(тур. tapa от ит. tappo) Коркова запушалка за бутилки.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тъпи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tapu от ар.) Документ.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(тур. taraba от ар.) </w:t>
      </w:r>
      <w:r>
        <w:rPr>
          <w:szCs w:val="28"/>
          <w:lang w:val="bg-BG"/>
        </w:rPr>
        <w:t>Плитък сандък за излагане на плодове и зеленчуци за продан; с</w:t>
      </w:r>
      <w:r w:rsidRPr="00D85910">
        <w:rPr>
          <w:szCs w:val="28"/>
          <w:lang w:val="bg-BG"/>
        </w:rPr>
        <w:t>ергия.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тарам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tara</w:t>
      </w:r>
      <w:r w:rsidRPr="00D85910">
        <w:rPr>
          <w:szCs w:val="28"/>
          <w:lang w:val="bg-BG"/>
        </w:rPr>
        <w:softHyphen/>
        <w:t xml:space="preserve">ma) Неразбит хайвер.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тарапан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търъпън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ta</w:t>
      </w:r>
      <w:r w:rsidRPr="00D85910">
        <w:rPr>
          <w:szCs w:val="28"/>
          <w:lang w:val="bg-BG"/>
        </w:rPr>
        <w:softHyphen/>
        <w:t>raphane от ар.) Голяма навалица</w:t>
      </w:r>
      <w:r>
        <w:rPr>
          <w:szCs w:val="28"/>
          <w:lang w:val="bg-BG"/>
        </w:rPr>
        <w:t>, тълпа, блъсканица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(рус. таратайка) Разнебитено, раздрънкано превозно средство.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тара</w:t>
      </w:r>
      <w:r>
        <w:rPr>
          <w:b/>
          <w:szCs w:val="28"/>
          <w:lang w:val="bg-BG"/>
        </w:rPr>
        <w:t xml:space="preserve">ш </w:t>
      </w:r>
      <w:r>
        <w:rPr>
          <w:i/>
          <w:szCs w:val="28"/>
          <w:lang w:val="bg-BG"/>
        </w:rPr>
        <w:t>търа</w:t>
      </w:r>
      <w:r>
        <w:rPr>
          <w:i/>
          <w:szCs w:val="28"/>
          <w:lang w:val="bg-BG"/>
        </w:rPr>
        <w:t xml:space="preserve">ш </w:t>
      </w:r>
      <w:r w:rsidRPr="00C874BC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tara</w:t>
      </w:r>
      <w:r w:rsidRPr="00C874BC">
        <w:rPr>
          <w:szCs w:val="28"/>
          <w:lang w:val="bg-BG"/>
        </w:rPr>
        <w:t xml:space="preserve">ş) </w:t>
      </w:r>
      <w:r>
        <w:rPr>
          <w:szCs w:val="28"/>
          <w:lang w:val="bg-BG"/>
        </w:rPr>
        <w:t>Търсене, претърсване, обиск, кражба.</w:t>
      </w:r>
    </w:p>
    <w:p w:rsidR="008B1F42" w:rsidRPr="00C874BC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тара</w:t>
      </w:r>
      <w:r>
        <w:rPr>
          <w:b/>
          <w:szCs w:val="28"/>
          <w:lang w:val="bg-BG"/>
        </w:rPr>
        <w:t>ша, да отара</w:t>
      </w:r>
      <w:r>
        <w:rPr>
          <w:b/>
          <w:szCs w:val="28"/>
          <w:lang w:val="bg-BG"/>
        </w:rPr>
        <w:t>ша</w:t>
      </w:r>
      <w:r>
        <w:rPr>
          <w:szCs w:val="28"/>
          <w:lang w:val="bg-BG"/>
        </w:rPr>
        <w:t xml:space="preserve"> </w:t>
      </w:r>
      <w:r w:rsidRPr="00C874BC">
        <w:rPr>
          <w:i/>
          <w:szCs w:val="28"/>
          <w:lang w:val="bg-BG"/>
        </w:rPr>
        <w:t>търа</w:t>
      </w:r>
      <w:r w:rsidRPr="00C874BC">
        <w:rPr>
          <w:i/>
          <w:szCs w:val="28"/>
          <w:lang w:val="bg-BG"/>
        </w:rPr>
        <w:t>шъ, дъ утъра</w:t>
      </w:r>
      <w:r w:rsidRPr="00C874BC">
        <w:rPr>
          <w:i/>
          <w:szCs w:val="28"/>
          <w:lang w:val="bg-BG"/>
        </w:rPr>
        <w:t xml:space="preserve">шъ </w:t>
      </w:r>
      <w:r w:rsidRPr="00C874BC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tara</w:t>
      </w:r>
      <w:r w:rsidRPr="00C874BC">
        <w:rPr>
          <w:szCs w:val="28"/>
          <w:lang w:val="bg-BG"/>
        </w:rPr>
        <w:t>ş)</w:t>
      </w:r>
      <w:r>
        <w:rPr>
          <w:szCs w:val="28"/>
          <w:lang w:val="bg-BG"/>
        </w:rPr>
        <w:t xml:space="preserve"> Претърсвам, пребърквам, обискирам, обирам, крада.</w:t>
      </w:r>
    </w:p>
    <w:p w:rsidR="008B1F42" w:rsidRPr="00E950B3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рга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ргъ</w:t>
      </w:r>
      <w:r w:rsidRPr="00D85910">
        <w:rPr>
          <w:szCs w:val="28"/>
          <w:lang w:val="bg-BG"/>
        </w:rPr>
        <w:t xml:space="preserve"> (рум. targä нем. Trage </w:t>
      </w:r>
      <w:r w:rsidRPr="00E950B3">
        <w:rPr>
          <w:i/>
          <w:szCs w:val="28"/>
          <w:lang w:val="bg-BG"/>
        </w:rPr>
        <w:t>‘носилка’</w:t>
      </w:r>
      <w:r w:rsidRPr="00D85910">
        <w:rPr>
          <w:szCs w:val="28"/>
          <w:lang w:val="bg-BG"/>
        </w:rPr>
        <w:t>) 1. Малка дървена носилка с дръжки за пренасяне на строителни материали, тор и др. от двама души. 2. Сандъче за бутилки.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Купихме тарга бири.</w:t>
      </w:r>
    </w:p>
    <w:p w:rsidR="008B1F42" w:rsidRPr="00316C8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тарджи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тържи</w:t>
      </w:r>
      <w:r>
        <w:rPr>
          <w:i/>
          <w:szCs w:val="28"/>
          <w:lang w:val="bg-BG"/>
        </w:rPr>
        <w:t xml:space="preserve">к </w:t>
      </w:r>
      <w:r w:rsidRPr="00316C8F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da</w:t>
      </w:r>
      <w:r w:rsidRPr="00316C8F">
        <w:rPr>
          <w:szCs w:val="28"/>
          <w:lang w:val="bg-BG"/>
        </w:rPr>
        <w:t>ĝ</w:t>
      </w:r>
      <w:r>
        <w:rPr>
          <w:szCs w:val="28"/>
          <w:lang w:val="en-US"/>
        </w:rPr>
        <w:t>arcik</w:t>
      </w:r>
      <w:r w:rsidRPr="00316C8F">
        <w:rPr>
          <w:szCs w:val="28"/>
          <w:lang w:val="bg-BG"/>
        </w:rPr>
        <w:t xml:space="preserve"> </w:t>
      </w:r>
      <w:r w:rsidRPr="001A569E">
        <w:rPr>
          <w:i/>
          <w:szCs w:val="28"/>
          <w:lang w:val="bg-BG"/>
        </w:rPr>
        <w:t>‘кожена чанта’</w:t>
      </w:r>
      <w:r w:rsidRPr="00316C8F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Кожена или тъкана торба, чанта.</w:t>
      </w:r>
      <w:r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тарик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търик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ta</w:t>
      </w:r>
      <w:r w:rsidRPr="00D85910">
        <w:rPr>
          <w:szCs w:val="28"/>
          <w:lang w:val="bg-BG"/>
        </w:rPr>
        <w:softHyphen/>
        <w:t>ri</w:t>
      </w:r>
      <w:r w:rsidRPr="00D85910">
        <w:rPr>
          <w:szCs w:val="28"/>
          <w:lang w:val="bg-BG"/>
        </w:rPr>
        <w:softHyphen/>
        <w:t xml:space="preserve">kat от ар. </w:t>
      </w:r>
      <w:r w:rsidRPr="001A569E">
        <w:rPr>
          <w:i/>
          <w:szCs w:val="28"/>
          <w:lang w:val="bg-BG"/>
        </w:rPr>
        <w:t>‘прикрит’, ‘потаен’</w:t>
      </w:r>
      <w:r w:rsidRPr="00D85910">
        <w:rPr>
          <w:szCs w:val="28"/>
          <w:lang w:val="bg-BG"/>
        </w:rPr>
        <w:t>) Хитър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нахален</w:t>
      </w:r>
      <w:r>
        <w:rPr>
          <w:szCs w:val="28"/>
          <w:lang w:val="bg-BG"/>
        </w:rPr>
        <w:t xml:space="preserve">, дързък </w:t>
      </w:r>
      <w:r w:rsidRPr="00D85910">
        <w:rPr>
          <w:szCs w:val="28"/>
          <w:lang w:val="bg-BG"/>
        </w:rPr>
        <w:t>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тарикатл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търикътл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tarikatlik) Проява на тарикат</w:t>
      </w:r>
      <w:r w:rsidRPr="001A569E">
        <w:rPr>
          <w:szCs w:val="28"/>
          <w:lang w:val="bg-BG"/>
        </w:rPr>
        <w:t xml:space="preserve"> </w:t>
      </w:r>
      <w:r w:rsidRPr="001A569E">
        <w:rPr>
          <w:i/>
          <w:szCs w:val="28"/>
          <w:lang w:val="bg-BG"/>
        </w:rPr>
        <w:t>‘хитър, нахален и дързък човек’;</w:t>
      </w:r>
      <w:r w:rsidRPr="00D85910">
        <w:rPr>
          <w:szCs w:val="28"/>
          <w:lang w:val="bg-BG"/>
        </w:rPr>
        <w:t xml:space="preserve"> хитрост, нахалство.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рус</w:t>
      </w:r>
      <w:r w:rsidRPr="00D85910">
        <w:rPr>
          <w:szCs w:val="28"/>
          <w:lang w:val="bg-BG"/>
        </w:rPr>
        <w:t xml:space="preserve"> (грц. th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rros) </w:t>
      </w:r>
      <w:r w:rsidRPr="00B460B0">
        <w:rPr>
          <w:szCs w:val="28"/>
          <w:lang w:val="bg-BG"/>
        </w:rPr>
        <w:t>(</w:t>
      </w:r>
      <w:r w:rsidRPr="00B460B0">
        <w:rPr>
          <w:iCs/>
          <w:color w:val="222222"/>
          <w:shd w:val="clear" w:color="auto" w:fill="FFFFFF"/>
        </w:rPr>
        <w:t>Artemisia</w:t>
      </w:r>
      <w:r w:rsidRPr="00B460B0">
        <w:rPr>
          <w:iCs/>
          <w:color w:val="222222"/>
          <w:shd w:val="clear" w:color="auto" w:fill="FFFFFF"/>
          <w:lang w:val="bg-BG"/>
        </w:rPr>
        <w:t xml:space="preserve"> </w:t>
      </w:r>
      <w:r w:rsidRPr="00B460B0">
        <w:rPr>
          <w:iCs/>
          <w:color w:val="222222"/>
          <w:shd w:val="clear" w:color="auto" w:fill="FFFFFF"/>
        </w:rPr>
        <w:t>dracunculus</w:t>
      </w:r>
      <w:r w:rsidRPr="00B460B0">
        <w:rPr>
          <w:szCs w:val="28"/>
          <w:lang w:val="bg-BG"/>
        </w:rPr>
        <w:t xml:space="preserve">) </w:t>
      </w:r>
      <w:r w:rsidRPr="00D85910">
        <w:rPr>
          <w:szCs w:val="28"/>
          <w:lang w:val="bg-BG"/>
        </w:rPr>
        <w:t xml:space="preserve">Естрагон – градинска подправка.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ртор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ртур</w:t>
      </w:r>
      <w:r w:rsidRPr="00D85910">
        <w:rPr>
          <w:szCs w:val="28"/>
          <w:lang w:val="bg-BG"/>
        </w:rPr>
        <w:t xml:space="preserve"> (грц. t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rta</w:t>
      </w:r>
      <w:r w:rsidRPr="00D85910">
        <w:rPr>
          <w:szCs w:val="28"/>
          <w:lang w:val="bg-BG"/>
        </w:rPr>
        <w:softHyphen/>
        <w:t xml:space="preserve">ros) Водач, главатар на безделници, пакостници.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тас </w:t>
      </w:r>
      <w:r w:rsidRPr="00D85910">
        <w:rPr>
          <w:i/>
          <w:szCs w:val="28"/>
          <w:lang w:val="bg-BG"/>
        </w:rPr>
        <w:t>тас</w:t>
      </w:r>
      <w:r w:rsidRPr="00D85910">
        <w:rPr>
          <w:szCs w:val="28"/>
          <w:lang w:val="bg-BG"/>
        </w:rPr>
        <w:t xml:space="preserve"> (тур. tas от перс.) Не</w:t>
      </w:r>
      <w:r w:rsidRPr="00D85910">
        <w:rPr>
          <w:szCs w:val="28"/>
          <w:lang w:val="bg-BG"/>
        </w:rPr>
        <w:softHyphen/>
        <w:t xml:space="preserve">голям метален съд за гребане на вода. </w:t>
      </w:r>
    </w:p>
    <w:p w:rsidR="008B1F42" w:rsidRPr="00DC7BBF" w:rsidRDefault="008B1F42" w:rsidP="00691646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татру</w:t>
      </w:r>
      <w:r>
        <w:rPr>
          <w:b/>
          <w:szCs w:val="28"/>
          <w:lang w:val="bg-BG"/>
        </w:rPr>
        <w:t xml:space="preserve">зя </w:t>
      </w:r>
      <w:r>
        <w:rPr>
          <w:i/>
          <w:szCs w:val="28"/>
          <w:lang w:val="bg-BG"/>
        </w:rPr>
        <w:t>тътру</w:t>
      </w:r>
      <w:r>
        <w:rPr>
          <w:i/>
          <w:szCs w:val="28"/>
          <w:lang w:val="bg-BG"/>
        </w:rPr>
        <w:t>з</w:t>
      </w:r>
      <w:r w:rsidRPr="00DC7BBF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Влача с усилие, мъкна. </w:t>
      </w:r>
      <w:r>
        <w:rPr>
          <w:i/>
          <w:szCs w:val="28"/>
          <w:lang w:val="bg-BG"/>
        </w:rPr>
        <w:t>Едва си тътрузя краката.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тафт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тъфт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</w:t>
      </w:r>
      <w:r>
        <w:rPr>
          <w:szCs w:val="28"/>
          <w:lang w:val="bg-BG"/>
        </w:rPr>
        <w:t>тур</w:t>
      </w:r>
      <w:r w:rsidRPr="00D85910">
        <w:rPr>
          <w:szCs w:val="28"/>
          <w:lang w:val="bg-BG"/>
        </w:rPr>
        <w:t xml:space="preserve">. tafta от перс.) Тънък и лъскав копринен плат.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</w:t>
      </w:r>
      <w:r>
        <w:rPr>
          <w:b/>
          <w:szCs w:val="28"/>
          <w:lang w:val="bg-BG"/>
        </w:rPr>
        <w:t xml:space="preserve">чка </w:t>
      </w:r>
      <w:r>
        <w:rPr>
          <w:i/>
          <w:szCs w:val="28"/>
          <w:lang w:val="bg-BG"/>
        </w:rPr>
        <w:t>та</w:t>
      </w:r>
      <w:r>
        <w:rPr>
          <w:i/>
          <w:szCs w:val="28"/>
          <w:lang w:val="bg-BG"/>
        </w:rPr>
        <w:t xml:space="preserve">чкъ </w:t>
      </w:r>
      <w:r>
        <w:rPr>
          <w:szCs w:val="28"/>
          <w:lang w:val="bg-BG"/>
        </w:rPr>
        <w:t>Тясна, тънка и дълга изрезка от дъска; летва.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таша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тъша</w:t>
      </w:r>
      <w:r>
        <w:rPr>
          <w:i/>
          <w:szCs w:val="28"/>
          <w:lang w:val="bg-BG"/>
        </w:rPr>
        <w:t xml:space="preserve">к </w:t>
      </w:r>
      <w:r w:rsidRPr="00BB4EF0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ta</w:t>
      </w:r>
      <w:r w:rsidRPr="009D0408">
        <w:rPr>
          <w:szCs w:val="28"/>
          <w:lang w:val="bg-BG"/>
        </w:rPr>
        <w:t>ş</w:t>
      </w:r>
      <w:r>
        <w:rPr>
          <w:szCs w:val="28"/>
          <w:lang w:val="en-US"/>
        </w:rPr>
        <w:t>ak</w:t>
      </w:r>
      <w:r w:rsidRPr="00BB4EF0">
        <w:rPr>
          <w:szCs w:val="28"/>
          <w:lang w:val="bg-BG"/>
        </w:rPr>
        <w:t>)</w:t>
      </w:r>
      <w:r w:rsidRPr="009D0408">
        <w:rPr>
          <w:szCs w:val="28"/>
          <w:lang w:val="bg-BG"/>
        </w:rPr>
        <w:t xml:space="preserve"> Тестис.</w:t>
      </w:r>
    </w:p>
    <w:p w:rsidR="008B1F42" w:rsidRPr="008E6ACE" w:rsidRDefault="008B1F42" w:rsidP="003A58D2">
      <w:pPr>
        <w:ind w:firstLine="720"/>
        <w:jc w:val="both"/>
        <w:rPr>
          <w:szCs w:val="28"/>
        </w:rPr>
      </w:pPr>
      <w:r>
        <w:rPr>
          <w:b/>
          <w:szCs w:val="28"/>
          <w:lang w:val="bg-BG"/>
        </w:rPr>
        <w:t>ташкъ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тъшкъ</w:t>
      </w:r>
      <w:r>
        <w:rPr>
          <w:i/>
          <w:szCs w:val="28"/>
          <w:lang w:val="bg-BG"/>
        </w:rPr>
        <w:t xml:space="preserve">н </w:t>
      </w:r>
      <w:r w:rsidRPr="009D0408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ta</w:t>
      </w:r>
      <w:r w:rsidRPr="009D0408">
        <w:rPr>
          <w:szCs w:val="28"/>
          <w:lang w:val="bg-BG"/>
        </w:rPr>
        <w:t>ş</w:t>
      </w:r>
      <w:r>
        <w:rPr>
          <w:szCs w:val="28"/>
          <w:lang w:val="en-US"/>
        </w:rPr>
        <w:t>kin</w:t>
      </w:r>
      <w:r w:rsidRPr="009D0408">
        <w:rPr>
          <w:szCs w:val="28"/>
          <w:lang w:val="bg-BG"/>
        </w:rPr>
        <w:t>)</w:t>
      </w:r>
      <w:r w:rsidRPr="008E6ACE">
        <w:rPr>
          <w:szCs w:val="28"/>
        </w:rPr>
        <w:t xml:space="preserve"> Тежко, трудно, непосилно.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тевек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тивик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tevek</w:t>
      </w:r>
      <w:r w:rsidRPr="00D85910">
        <w:rPr>
          <w:szCs w:val="28"/>
          <w:lang w:val="bg-BG"/>
        </w:rPr>
        <w:softHyphen/>
        <w:t xml:space="preserve">kel </w:t>
      </w:r>
      <w:r w:rsidRPr="00C41610">
        <w:rPr>
          <w:i/>
          <w:szCs w:val="28"/>
          <w:lang w:val="bg-BG"/>
        </w:rPr>
        <w:t>‘безгрижен’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Щедър, разбран, добродушен.</w:t>
      </w:r>
    </w:p>
    <w:p w:rsidR="008B1F42" w:rsidRPr="00D85910" w:rsidRDefault="008B1F42" w:rsidP="007A62F5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е</w:t>
      </w:r>
      <w:r w:rsidRPr="00D85910">
        <w:rPr>
          <w:b/>
          <w:szCs w:val="28"/>
          <w:lang w:val="bg-BG"/>
        </w:rPr>
        <w:t>зг</w:t>
      </w:r>
      <w:r>
        <w:rPr>
          <w:b/>
          <w:szCs w:val="28"/>
          <w:lang w:val="bg-BG"/>
        </w:rPr>
        <w:t>я̀ф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тизг’</w:t>
      </w:r>
      <w:r>
        <w:rPr>
          <w:i/>
          <w:szCs w:val="28"/>
          <w:lang w:val="bg-BG"/>
        </w:rPr>
        <w:t>а̀ф</w:t>
      </w:r>
      <w:r w:rsidRPr="00D85910">
        <w:rPr>
          <w:szCs w:val="28"/>
          <w:lang w:val="bg-BG"/>
        </w:rPr>
        <w:t xml:space="preserve"> (тур. tezgâh от перс.) Закрепена маса за работа в работилница или магазин.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тек </w:t>
      </w:r>
      <w:r w:rsidRPr="00D85910">
        <w:rPr>
          <w:i/>
          <w:szCs w:val="28"/>
          <w:lang w:val="bg-BG"/>
        </w:rPr>
        <w:t>тек</w:t>
      </w:r>
      <w:r w:rsidRPr="00D85910">
        <w:rPr>
          <w:szCs w:val="28"/>
          <w:lang w:val="bg-BG"/>
        </w:rPr>
        <w:t xml:space="preserve"> (тур. tek) Нечетен, нечифтен.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теке</w:t>
      </w:r>
      <w:r>
        <w:rPr>
          <w:b/>
          <w:szCs w:val="28"/>
          <w:lang w:val="bg-BG"/>
        </w:rPr>
        <w:t>р-меке</w:t>
      </w:r>
      <w:r>
        <w:rPr>
          <w:b/>
          <w:szCs w:val="28"/>
          <w:lang w:val="bg-BG"/>
        </w:rPr>
        <w:t xml:space="preserve">р </w:t>
      </w:r>
      <w:r w:rsidRPr="00752A80">
        <w:rPr>
          <w:i/>
          <w:szCs w:val="28"/>
          <w:lang w:val="bg-BG"/>
        </w:rPr>
        <w:t>т’ъке</w:t>
      </w:r>
      <w:r w:rsidRPr="00752A80">
        <w:rPr>
          <w:i/>
          <w:szCs w:val="28"/>
          <w:lang w:val="en-US"/>
        </w:rPr>
        <w:t></w:t>
      </w:r>
      <w:r w:rsidRPr="00752A80">
        <w:rPr>
          <w:i/>
          <w:szCs w:val="28"/>
          <w:lang w:val="bg-BG"/>
        </w:rPr>
        <w:t>р-м’ъке</w:t>
      </w:r>
      <w:r w:rsidRPr="00752A80">
        <w:rPr>
          <w:i/>
          <w:szCs w:val="28"/>
          <w:lang w:val="bg-BG"/>
        </w:rPr>
        <w:t>р</w:t>
      </w:r>
      <w:r>
        <w:rPr>
          <w:i/>
          <w:szCs w:val="28"/>
          <w:lang w:val="bg-BG"/>
        </w:rPr>
        <w:t xml:space="preserve"> </w:t>
      </w:r>
      <w:r w:rsidRPr="00752A80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tekerlen</w:t>
      </w:r>
      <w:r w:rsidRPr="00752A80">
        <w:rPr>
          <w:szCs w:val="28"/>
          <w:lang w:val="bg-BG"/>
        </w:rPr>
        <w:t xml:space="preserve"> </w:t>
      </w:r>
      <w:r w:rsidRPr="00326CB7">
        <w:rPr>
          <w:i/>
          <w:szCs w:val="28"/>
          <w:lang w:val="bg-BG"/>
        </w:rPr>
        <w:t>‘губя равновесие като преплитам</w:t>
      </w:r>
      <w:r>
        <w:rPr>
          <w:szCs w:val="28"/>
          <w:lang w:val="bg-BG"/>
        </w:rPr>
        <w:t xml:space="preserve"> </w:t>
      </w:r>
      <w:r w:rsidRPr="00326CB7">
        <w:rPr>
          <w:i/>
          <w:szCs w:val="28"/>
          <w:lang w:val="bg-BG"/>
        </w:rPr>
        <w:t>крака при ходене’</w:t>
      </w:r>
      <w:r w:rsidRPr="00752A80">
        <w:rPr>
          <w:szCs w:val="28"/>
          <w:lang w:val="bg-BG"/>
        </w:rPr>
        <w:t>)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Вървя бавно, клатушкам се, влача се.</w:t>
      </w:r>
    </w:p>
    <w:p w:rsidR="008B1F42" w:rsidRPr="00521BFC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телогра</w:t>
      </w:r>
      <w:r>
        <w:rPr>
          <w:b/>
          <w:szCs w:val="28"/>
          <w:lang w:val="bg-BG"/>
        </w:rPr>
        <w:t xml:space="preserve">ма </w:t>
      </w:r>
      <w:r>
        <w:rPr>
          <w:i/>
          <w:szCs w:val="28"/>
          <w:lang w:val="bg-BG"/>
        </w:rPr>
        <w:t>тилугра</w:t>
      </w:r>
      <w:r>
        <w:rPr>
          <w:i/>
          <w:szCs w:val="28"/>
          <w:lang w:val="bg-BG"/>
        </w:rPr>
        <w:t xml:space="preserve">мъ </w:t>
      </w:r>
      <w:r>
        <w:rPr>
          <w:szCs w:val="28"/>
          <w:lang w:val="bg-BG"/>
        </w:rPr>
        <w:t xml:space="preserve">(рус. телеграмма, фр. </w:t>
      </w:r>
      <w:r>
        <w:rPr>
          <w:szCs w:val="28"/>
          <w:lang w:val="en-US"/>
        </w:rPr>
        <w:t>t</w:t>
      </w:r>
      <w:r w:rsidRPr="00521BFC">
        <w:rPr>
          <w:szCs w:val="28"/>
          <w:lang w:val="bg-BG"/>
        </w:rPr>
        <w:t>е</w:t>
      </w:r>
      <w:r>
        <w:rPr>
          <w:szCs w:val="28"/>
          <w:lang w:val="en-US"/>
        </w:rPr>
        <w:t>l</w:t>
      </w:r>
      <w:r w:rsidRPr="00521BFC">
        <w:rPr>
          <w:szCs w:val="28"/>
          <w:lang w:val="bg-BG"/>
        </w:rPr>
        <w:t>е</w:t>
      </w:r>
      <w:r>
        <w:rPr>
          <w:szCs w:val="28"/>
          <w:lang w:val="en-US"/>
        </w:rPr>
        <w:t>gramme</w:t>
      </w:r>
      <w:r>
        <w:rPr>
          <w:szCs w:val="28"/>
          <w:lang w:val="bg-BG"/>
        </w:rPr>
        <w:t>)</w:t>
      </w:r>
      <w:r w:rsidRPr="00521BFC">
        <w:rPr>
          <w:szCs w:val="28"/>
          <w:lang w:val="bg-BG"/>
        </w:rPr>
        <w:t xml:space="preserve"> Телеграма.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tellâk) Слу</w:t>
      </w:r>
      <w:r w:rsidRPr="00D85910">
        <w:rPr>
          <w:szCs w:val="28"/>
          <w:lang w:val="bg-BG"/>
        </w:rPr>
        <w:softHyphen/>
        <w:t xml:space="preserve">жител в баня, който изтрива къпещите се мъже.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чка </w:t>
      </w:r>
      <w:r w:rsidRPr="00D85910">
        <w:rPr>
          <w:i/>
          <w:szCs w:val="28"/>
          <w:lang w:val="bg-BG"/>
        </w:rPr>
        <w:t>т’ъл’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tel</w:t>
      </w:r>
      <w:r w:rsidRPr="00D85910">
        <w:rPr>
          <w:szCs w:val="28"/>
          <w:lang w:val="bg-BG"/>
        </w:rPr>
        <w:softHyphen/>
        <w:t xml:space="preserve">lâk) Служителка в баня, която изтрива къпещите се жени.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temel от грц. the</w:t>
      </w:r>
      <w:r w:rsidRPr="00D85910">
        <w:rPr>
          <w:szCs w:val="28"/>
          <w:lang w:val="bg-BG"/>
        </w:rPr>
        <w:softHyphen/>
        <w:t>m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lion) Основа на сграда.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темеру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т’ъм’ъру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т </w:t>
      </w:r>
      <w:r w:rsidRPr="00D85910">
        <w:rPr>
          <w:szCs w:val="28"/>
          <w:lang w:val="bg-BG"/>
        </w:rPr>
        <w:t>(тур. te</w:t>
      </w:r>
      <w:r w:rsidRPr="00D85910">
        <w:rPr>
          <w:szCs w:val="28"/>
          <w:lang w:val="bg-BG"/>
        </w:rPr>
        <w:softHyphen/>
        <w:t>me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>rűt) Затворен човек, инат</w:t>
      </w:r>
      <w:r>
        <w:rPr>
          <w:szCs w:val="28"/>
          <w:lang w:val="bg-BG"/>
        </w:rPr>
        <w:t>, темерутин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темеру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т’ъ</w:t>
      </w:r>
      <w:r w:rsidRPr="00D85910">
        <w:rPr>
          <w:i/>
          <w:szCs w:val="28"/>
          <w:lang w:val="bg-BG"/>
        </w:rPr>
        <w:softHyphen/>
        <w:t>м’ъ</w:t>
      </w:r>
      <w:r w:rsidRPr="00D85910">
        <w:rPr>
          <w:i/>
          <w:szCs w:val="28"/>
          <w:lang w:val="bg-BG"/>
        </w:rPr>
        <w:softHyphen/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 xml:space="preserve">тин </w:t>
      </w:r>
      <w:r w:rsidRPr="00D85910">
        <w:rPr>
          <w:szCs w:val="28"/>
          <w:lang w:val="bg-BG"/>
        </w:rPr>
        <w:t>(тур. temer</w:t>
      </w:r>
      <w:r w:rsidRPr="00D85910">
        <w:rPr>
          <w:szCs w:val="28"/>
          <w:lang w:val="bg-BG"/>
        </w:rPr>
        <w:softHyphen/>
        <w:t>rűt) Затворен човек, инат</w:t>
      </w:r>
      <w:r>
        <w:rPr>
          <w:szCs w:val="28"/>
          <w:lang w:val="bg-BG"/>
        </w:rPr>
        <w:t>, темерут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тенекеджи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йница </w:t>
      </w:r>
      <w:r w:rsidRPr="00D85910">
        <w:rPr>
          <w:i/>
          <w:szCs w:val="28"/>
          <w:lang w:val="bg-BG"/>
        </w:rPr>
        <w:t>тиникижи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tene</w:t>
      </w:r>
      <w:r w:rsidRPr="00D85910">
        <w:rPr>
          <w:szCs w:val="28"/>
          <w:lang w:val="bg-BG"/>
        </w:rPr>
        <w:softHyphen/>
        <w:t>ke) Работилница за тенекиени</w:t>
      </w:r>
      <w:r>
        <w:rPr>
          <w:szCs w:val="28"/>
          <w:lang w:val="bg-BG"/>
        </w:rPr>
        <w:t>, ламаринени</w:t>
      </w:r>
      <w:r w:rsidRPr="00D85910">
        <w:rPr>
          <w:szCs w:val="28"/>
          <w:lang w:val="bg-BG"/>
        </w:rPr>
        <w:t xml:space="preserve"> изделия.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тенекеджи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тиникижи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йству</w:t>
      </w:r>
      <w:r w:rsidRPr="00D85910">
        <w:rPr>
          <w:szCs w:val="28"/>
          <w:lang w:val="bg-BG"/>
        </w:rPr>
        <w:t xml:space="preserve"> (тур. tene</w:t>
      </w:r>
      <w:r w:rsidRPr="00D85910">
        <w:rPr>
          <w:szCs w:val="28"/>
          <w:lang w:val="bg-BG"/>
        </w:rPr>
        <w:softHyphen/>
        <w:t>ke</w:t>
      </w:r>
      <w:r w:rsidRPr="00D85910">
        <w:rPr>
          <w:szCs w:val="28"/>
          <w:lang w:val="bg-BG"/>
        </w:rPr>
        <w:softHyphen/>
        <w:t>ci) Занаят на тенекеджия.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тенекеджи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тиникижи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tenekeci) Занаятчия, който изработва изделия от тенекия</w:t>
      </w:r>
      <w:r>
        <w:rPr>
          <w:szCs w:val="28"/>
          <w:lang w:val="bg-BG"/>
        </w:rPr>
        <w:t>, ламарина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тенеки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тинки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teneke) 1. Тънък метален лист, ламарина. 2. Висок правоъгълен  съд от такъв лист ламарина с вместимост 16 литра. </w:t>
      </w:r>
      <w:r w:rsidRPr="00D85910">
        <w:rPr>
          <w:i/>
          <w:szCs w:val="28"/>
          <w:lang w:val="bg-BG"/>
        </w:rPr>
        <w:t>Сложи тенекията със сирене в мазата.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тепегь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типиг’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te</w:t>
      </w:r>
      <w:r w:rsidRPr="00D85910">
        <w:rPr>
          <w:szCs w:val="28"/>
          <w:lang w:val="bg-BG"/>
        </w:rPr>
        <w:softHyphen/>
        <w:t>pe</w:t>
      </w:r>
      <w:r w:rsidRPr="00D85910">
        <w:rPr>
          <w:szCs w:val="28"/>
          <w:lang w:val="bg-BG"/>
        </w:rPr>
        <w:softHyphen/>
        <w:t xml:space="preserve">gőz) Дебелоок, </w:t>
      </w:r>
      <w:r>
        <w:rPr>
          <w:szCs w:val="28"/>
          <w:lang w:val="bg-BG"/>
        </w:rPr>
        <w:t xml:space="preserve">нахален, </w:t>
      </w:r>
      <w:r w:rsidRPr="00D85910">
        <w:rPr>
          <w:szCs w:val="28"/>
          <w:lang w:val="bg-BG"/>
        </w:rPr>
        <w:t>безочлив, без</w:t>
      </w:r>
      <w:r w:rsidRPr="00D85910">
        <w:rPr>
          <w:szCs w:val="28"/>
          <w:lang w:val="bg-BG"/>
        </w:rPr>
        <w:softHyphen/>
        <w:t xml:space="preserve">срамен.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тепси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типси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tepsi) Поднос.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терзи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тирзи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terzi) Шивач.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терк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терк</w:t>
      </w:r>
      <w:r w:rsidRPr="00D85910">
        <w:rPr>
          <w:szCs w:val="28"/>
          <w:lang w:val="bg-BG"/>
        </w:rPr>
        <w:t xml:space="preserve"> (тур. terk от ар.) Образец, модел, кройка.</w:t>
      </w:r>
    </w:p>
    <w:p w:rsidR="008B1F42" w:rsidRPr="00F40D84" w:rsidRDefault="008B1F42" w:rsidP="0058119F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терсен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т’ърс’ън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ter</w:t>
      </w:r>
      <w:r w:rsidRPr="00D85910">
        <w:rPr>
          <w:szCs w:val="28"/>
          <w:lang w:val="bg-BG"/>
        </w:rPr>
        <w:softHyphen/>
        <w:t>si</w:t>
      </w:r>
      <w:r w:rsidRPr="00D85910">
        <w:rPr>
          <w:szCs w:val="28"/>
          <w:lang w:val="bg-BG"/>
        </w:rPr>
        <w:softHyphen/>
        <w:t xml:space="preserve">ne) 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Наопаки, обратно, не както трябва.</w:t>
      </w:r>
      <w:r>
        <w:rPr>
          <w:szCs w:val="28"/>
          <w:lang w:val="bg-BG"/>
        </w:rPr>
        <w:t xml:space="preserve"> </w:t>
      </w:r>
      <w:r w:rsidRPr="00272CD3">
        <w:rPr>
          <w:i/>
          <w:szCs w:val="28"/>
        </w:rPr>
        <w:t>*</w:t>
      </w:r>
      <w:r>
        <w:rPr>
          <w:i/>
          <w:szCs w:val="28"/>
          <w:lang w:val="bg-BG"/>
        </w:rPr>
        <w:t xml:space="preserve">Всички наопаки, а той терсене. </w:t>
      </w:r>
      <w:r>
        <w:rPr>
          <w:szCs w:val="28"/>
          <w:lang w:val="bg-BG"/>
        </w:rPr>
        <w:t>Неразбран, лош, своенравен човек.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терти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тирти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tertip от ар.) </w:t>
      </w:r>
      <w:r>
        <w:rPr>
          <w:szCs w:val="28"/>
          <w:lang w:val="bg-BG"/>
        </w:rPr>
        <w:t>План, н</w:t>
      </w:r>
      <w:r w:rsidRPr="00D85910">
        <w:rPr>
          <w:szCs w:val="28"/>
          <w:lang w:val="bg-BG"/>
        </w:rPr>
        <w:t>ачин</w:t>
      </w:r>
      <w:r>
        <w:rPr>
          <w:szCs w:val="28"/>
          <w:lang w:val="bg-BG"/>
        </w:rPr>
        <w:t>, вид, модел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теслим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теслим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тис</w:t>
      </w:r>
      <w:r w:rsidRPr="00D85910">
        <w:rPr>
          <w:i/>
          <w:szCs w:val="28"/>
          <w:lang w:val="bg-BG"/>
        </w:rPr>
        <w:softHyphen/>
        <w:t>лим’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тислим’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teslim etmek от ар.) Предавам нещо, за да се отърва от него; харизвам, зачислявам. </w:t>
      </w:r>
      <w:r w:rsidRPr="00D85910">
        <w:rPr>
          <w:i/>
          <w:szCs w:val="28"/>
          <w:lang w:val="bg-BG"/>
        </w:rPr>
        <w:t>Теслимявам ти агнето да го пасеш.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ша, да от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шъ, дъ ут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шъ</w:t>
      </w:r>
      <w:r>
        <w:rPr>
          <w:szCs w:val="28"/>
          <w:lang w:val="bg-BG"/>
        </w:rPr>
        <w:t xml:space="preserve"> Копая </w:t>
      </w:r>
      <w:r w:rsidRPr="00D85910">
        <w:rPr>
          <w:szCs w:val="28"/>
          <w:lang w:val="bg-BG"/>
        </w:rPr>
        <w:t xml:space="preserve">плитко, прерязвам тревата с мотиката. </w:t>
      </w:r>
      <w:r w:rsidRPr="00D85910">
        <w:rPr>
          <w:i/>
          <w:szCs w:val="28"/>
          <w:lang w:val="bg-BG"/>
        </w:rPr>
        <w:t>Вчера отесахме лозето.</w:t>
      </w:r>
    </w:p>
    <w:p w:rsidR="008B1F42" w:rsidRPr="00D85910" w:rsidRDefault="008B1F42" w:rsidP="00655AFC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тѐ</w:t>
      </w:r>
      <w:r w:rsidRPr="00D85910">
        <w:rPr>
          <w:b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тѐ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(тур. keşke от перс.) По-добре би било; дано. </w:t>
      </w:r>
      <w:r>
        <w:rPr>
          <w:i/>
          <w:szCs w:val="28"/>
          <w:lang w:val="bg-BG"/>
        </w:rPr>
        <w:t>Т</w:t>
      </w:r>
      <w:r w:rsidRPr="00D85910">
        <w:rPr>
          <w:i/>
          <w:szCs w:val="28"/>
          <w:lang w:val="bg-BG"/>
        </w:rPr>
        <w:t>ешки да бях дошла малко по-рано.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тигани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тигъни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(грц. tegani) Вид каша, приготвена в тиган.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тимар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тимър’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timar etmek) 1. Чеша кон или др</w:t>
      </w:r>
      <w:r>
        <w:rPr>
          <w:szCs w:val="28"/>
          <w:lang w:val="bg-BG"/>
        </w:rPr>
        <w:t>уго</w:t>
      </w:r>
      <w:r w:rsidRPr="00D85910">
        <w:rPr>
          <w:szCs w:val="28"/>
          <w:lang w:val="bg-BG"/>
        </w:rPr>
        <w:t xml:space="preserve"> животно. 2. Бия, наказвам с бой.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нтири-ми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нтири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нти</w:t>
      </w:r>
      <w:r w:rsidRPr="00D85910">
        <w:rPr>
          <w:i/>
          <w:szCs w:val="28"/>
          <w:lang w:val="bg-BG"/>
        </w:rPr>
        <w:softHyphen/>
        <w:t>ри-ми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нтири</w:t>
      </w:r>
      <w:r w:rsidRPr="00D85910">
        <w:rPr>
          <w:szCs w:val="28"/>
          <w:lang w:val="bg-BG"/>
        </w:rPr>
        <w:t xml:space="preserve"> Празни приказки, глу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пости, измислици</w:t>
      </w:r>
      <w:r>
        <w:rPr>
          <w:szCs w:val="28"/>
          <w:lang w:val="bg-BG"/>
        </w:rPr>
        <w:t>; бошлаф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нти</w:t>
      </w:r>
      <w:r w:rsidRPr="00D85910">
        <w:rPr>
          <w:szCs w:val="28"/>
          <w:lang w:val="bg-BG"/>
        </w:rPr>
        <w:t xml:space="preserve"> (ит. tiran</w:t>
      </w:r>
      <w:r w:rsidRPr="00D85910">
        <w:rPr>
          <w:szCs w:val="28"/>
          <w:lang w:val="bg-BG"/>
        </w:rPr>
        <w:softHyphen/>
        <w:t xml:space="preserve">te от tirare </w:t>
      </w:r>
      <w:r w:rsidRPr="00326CB7">
        <w:rPr>
          <w:i/>
          <w:szCs w:val="28"/>
          <w:lang w:val="bg-BG"/>
        </w:rPr>
        <w:t>‘тегля’</w:t>
      </w:r>
      <w:r w:rsidRPr="00D85910">
        <w:rPr>
          <w:szCs w:val="28"/>
          <w:lang w:val="bg-BG"/>
        </w:rPr>
        <w:t>) Презрамки</w:t>
      </w:r>
      <w:r>
        <w:rPr>
          <w:szCs w:val="28"/>
          <w:lang w:val="bg-BG"/>
        </w:rPr>
        <w:t xml:space="preserve"> за панталон от широк ластик със закопчалки.</w:t>
      </w:r>
      <w:r w:rsidRPr="00D85910">
        <w:rPr>
          <w:szCs w:val="28"/>
          <w:lang w:val="bg-BG"/>
        </w:rPr>
        <w:t xml:space="preserve"> </w:t>
      </w:r>
    </w:p>
    <w:p w:rsidR="008B1F42" w:rsidRPr="001567FF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ти</w:t>
      </w:r>
      <w:r>
        <w:rPr>
          <w:b/>
          <w:szCs w:val="28"/>
          <w:lang w:val="bg-BG"/>
        </w:rPr>
        <w:t>рвам, да ти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ти</w:t>
      </w:r>
      <w:r>
        <w:rPr>
          <w:i/>
          <w:szCs w:val="28"/>
          <w:lang w:val="bg-BG"/>
        </w:rPr>
        <w:t>рвъм, дъ ти</w:t>
      </w:r>
      <w:r>
        <w:rPr>
          <w:i/>
          <w:szCs w:val="28"/>
          <w:lang w:val="bg-BG"/>
        </w:rPr>
        <w:t xml:space="preserve">рнъ </w:t>
      </w:r>
      <w:r>
        <w:rPr>
          <w:szCs w:val="28"/>
          <w:lang w:val="bg-BG"/>
        </w:rPr>
        <w:t xml:space="preserve">Изсипвам, разполагам на тънък слой, на един ред. </w:t>
      </w:r>
      <w:r>
        <w:rPr>
          <w:i/>
          <w:szCs w:val="28"/>
          <w:lang w:val="bg-BG"/>
        </w:rPr>
        <w:t>Тирнах липовия цвят да съхне на сянка.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тити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 готовност, в очакване. </w:t>
      </w:r>
      <w:r w:rsidRPr="00D85910">
        <w:rPr>
          <w:i/>
          <w:szCs w:val="28"/>
          <w:lang w:val="bg-BG"/>
        </w:rPr>
        <w:t>Утре след изгрев слънце да си на титик, тръгваме за гъби.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тихчин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тихчин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Задушно, знойно време. </w:t>
      </w:r>
      <w:r w:rsidRPr="00D85910">
        <w:rPr>
          <w:i/>
          <w:szCs w:val="28"/>
          <w:lang w:val="bg-BG"/>
        </w:rPr>
        <w:t>Хайде да спим на двора, вкъщи е тихчина.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тиха</w:t>
      </w:r>
      <w:r w:rsidRPr="00D85910">
        <w:rPr>
          <w:b/>
          <w:szCs w:val="28"/>
          <w:lang w:val="bg-BG"/>
        </w:rPr>
        <w:t>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тихъл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Тишина, ти</w:t>
      </w:r>
      <w:r w:rsidRPr="00D85910">
        <w:rPr>
          <w:szCs w:val="28"/>
          <w:lang w:val="bg-BG"/>
        </w:rPr>
        <w:softHyphen/>
        <w:t>хо място.</w:t>
      </w:r>
      <w:r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тишл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йфер </w:t>
      </w:r>
      <w:r w:rsidRPr="00D85910">
        <w:rPr>
          <w:i/>
          <w:szCs w:val="28"/>
          <w:lang w:val="bg-BG"/>
        </w:rPr>
        <w:t>тишл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йф’ър </w:t>
      </w:r>
      <w:r w:rsidRPr="00D85910">
        <w:rPr>
          <w:szCs w:val="28"/>
          <w:lang w:val="bg-BG"/>
        </w:rPr>
        <w:t>(нем. Tischläu</w:t>
      </w:r>
      <w:r w:rsidRPr="00D85910">
        <w:rPr>
          <w:szCs w:val="28"/>
          <w:lang w:val="bg-BG"/>
        </w:rPr>
        <w:softHyphen/>
        <w:t xml:space="preserve">fer) Тясна продълговата бродирана покривка за маса, за бюфет и др. </w:t>
      </w:r>
      <w:r w:rsidRPr="00D85910">
        <w:rPr>
          <w:i/>
          <w:szCs w:val="28"/>
          <w:lang w:val="bg-BG"/>
        </w:rPr>
        <w:t>Тишлайферът е за новия б</w:t>
      </w:r>
      <w:r>
        <w:rPr>
          <w:i/>
          <w:szCs w:val="28"/>
          <w:lang w:val="bg-BG"/>
        </w:rPr>
        <w:t>у</w:t>
      </w:r>
      <w:r w:rsidRPr="00D85910">
        <w:rPr>
          <w:i/>
          <w:szCs w:val="28"/>
          <w:lang w:val="bg-BG"/>
        </w:rPr>
        <w:t>фет</w:t>
      </w:r>
      <w:r>
        <w:rPr>
          <w:i/>
          <w:szCs w:val="28"/>
          <w:lang w:val="bg-BG"/>
        </w:rPr>
        <w:t xml:space="preserve"> </w:t>
      </w:r>
      <w:r w:rsidRPr="005229C2">
        <w:rPr>
          <w:szCs w:val="28"/>
        </w:rPr>
        <w:t>‘</w:t>
      </w:r>
      <w:r w:rsidRPr="00201167">
        <w:rPr>
          <w:szCs w:val="28"/>
          <w:lang w:val="bg-BG"/>
        </w:rPr>
        <w:t>бюфет</w:t>
      </w:r>
      <w:r w:rsidRPr="005229C2">
        <w:rPr>
          <w:szCs w:val="28"/>
        </w:rPr>
        <w:t>’</w:t>
      </w:r>
      <w:r w:rsidRPr="00201167">
        <w:rPr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топли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тупли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top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lu iğne </w:t>
      </w:r>
      <w:r w:rsidRPr="00326CB7">
        <w:rPr>
          <w:i/>
          <w:szCs w:val="28"/>
          <w:lang w:val="bg-BG"/>
        </w:rPr>
        <w:t>‘игла с топче, глава’</w:t>
      </w:r>
      <w:r w:rsidRPr="00D85910">
        <w:rPr>
          <w:szCs w:val="28"/>
          <w:lang w:val="bg-BG"/>
        </w:rPr>
        <w:t>) Кар</w:t>
      </w:r>
      <w:r w:rsidRPr="00D85910">
        <w:rPr>
          <w:szCs w:val="28"/>
          <w:lang w:val="bg-BG"/>
        </w:rPr>
        <w:softHyphen/>
        <w:t>фица с главичка във форма на топче на единия край.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топори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тупури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Дървена дръжка на земеделско сечиво</w:t>
      </w:r>
      <w:r>
        <w:rPr>
          <w:szCs w:val="28"/>
          <w:lang w:val="bg-BG"/>
        </w:rPr>
        <w:t>;</w:t>
      </w:r>
      <w:r w:rsidRPr="00D85910">
        <w:rPr>
          <w:szCs w:val="28"/>
          <w:lang w:val="bg-BG"/>
        </w:rPr>
        <w:t xml:space="preserve"> сап.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topaz) Желязна топка, която се използва като тежест на кантар, часовник и др.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торл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турл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torlak) Пълничко малко дете.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трап </w:t>
      </w:r>
      <w:r w:rsidRPr="00D85910">
        <w:rPr>
          <w:i/>
          <w:szCs w:val="28"/>
          <w:lang w:val="bg-BG"/>
        </w:rPr>
        <w:t xml:space="preserve">трап </w:t>
      </w:r>
      <w:r w:rsidRPr="00D85910">
        <w:rPr>
          <w:szCs w:val="28"/>
          <w:lang w:val="bg-BG"/>
        </w:rPr>
        <w:t>В топонимията: естествена или изкуствена яма; падина; валог.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Трапа. Генчов трап. Топузов трап.</w:t>
      </w:r>
      <w:r w:rsidRPr="00DC7BBF">
        <w:rPr>
          <w:szCs w:val="28"/>
        </w:rPr>
        <w:t xml:space="preserve"> </w:t>
      </w:r>
      <w:r w:rsidRPr="002847B4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Прескочи трапа. </w:t>
      </w:r>
      <w:r w:rsidRPr="00D85910">
        <w:rPr>
          <w:szCs w:val="28"/>
          <w:lang w:val="bg-BG"/>
        </w:rPr>
        <w:t>1. Избягна смъртта, оздравя. 2. Издържа си изпитите; премина в следващия клас или курс.</w:t>
      </w:r>
    </w:p>
    <w:p w:rsidR="008B1F42" w:rsidRPr="00874787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i/>
          <w:szCs w:val="28"/>
          <w:lang w:val="bg-BG"/>
        </w:rPr>
        <w:t xml:space="preserve"> </w:t>
      </w:r>
      <w:r>
        <w:rPr>
          <w:b/>
          <w:szCs w:val="28"/>
          <w:lang w:val="bg-BG"/>
        </w:rPr>
        <w:t>трапаза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тръпъза</w:t>
      </w:r>
      <w:r>
        <w:rPr>
          <w:i/>
          <w:szCs w:val="28"/>
          <w:lang w:val="bg-BG"/>
        </w:rPr>
        <w:t xml:space="preserve">н </w:t>
      </w:r>
      <w:r>
        <w:rPr>
          <w:szCs w:val="28"/>
          <w:lang w:val="bg-BG"/>
        </w:rPr>
        <w:t>Дъсчена ограда на външно стълбище.</w:t>
      </w:r>
      <w:r w:rsidRPr="00D85910"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Метни юргана на трапазана.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трап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тръп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зъ</w:t>
      </w:r>
      <w:r w:rsidRPr="00D85910">
        <w:rPr>
          <w:szCs w:val="28"/>
          <w:lang w:val="bg-BG"/>
        </w:rPr>
        <w:t xml:space="preserve"> (грц. tr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pe</w:t>
      </w:r>
      <w:r w:rsidRPr="00D85910">
        <w:rPr>
          <w:szCs w:val="28"/>
          <w:lang w:val="bg-BG"/>
        </w:rPr>
        <w:softHyphen/>
        <w:t>za от tet</w:t>
      </w:r>
      <w:r w:rsidRPr="00D85910">
        <w:rPr>
          <w:szCs w:val="28"/>
          <w:lang w:val="bg-BG"/>
        </w:rPr>
        <w:softHyphen/>
        <w:t>r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peza </w:t>
      </w:r>
      <w:r w:rsidRPr="00326CB7">
        <w:rPr>
          <w:i/>
          <w:szCs w:val="28"/>
          <w:lang w:val="bg-BG"/>
        </w:rPr>
        <w:t>‘четири крака’</w:t>
      </w:r>
      <w:r w:rsidRPr="00D85910">
        <w:rPr>
          <w:szCs w:val="28"/>
          <w:lang w:val="bg-BG"/>
        </w:rPr>
        <w:t xml:space="preserve">) Наредена маса за </w:t>
      </w:r>
      <w:r>
        <w:rPr>
          <w:szCs w:val="28"/>
          <w:lang w:val="bg-BG"/>
        </w:rPr>
        <w:t>хранене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трап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тръп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(грц. tr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peza от tet</w:t>
      </w:r>
      <w:r w:rsidRPr="00D85910">
        <w:rPr>
          <w:szCs w:val="28"/>
          <w:lang w:val="bg-BG"/>
        </w:rPr>
        <w:softHyphen/>
        <w:t>r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peza </w:t>
      </w:r>
      <w:r w:rsidRPr="00326CB7">
        <w:rPr>
          <w:i/>
          <w:szCs w:val="28"/>
          <w:lang w:val="bg-BG"/>
        </w:rPr>
        <w:t>‘четири крака’</w:t>
      </w:r>
      <w:r w:rsidRPr="00D85910">
        <w:rPr>
          <w:szCs w:val="28"/>
          <w:lang w:val="bg-BG"/>
        </w:rPr>
        <w:t>) Покривка за трапеза, за маса.</w:t>
      </w:r>
    </w:p>
    <w:p w:rsidR="008B1F42" w:rsidRPr="00E45715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тре</w:t>
      </w:r>
      <w:r>
        <w:rPr>
          <w:b/>
          <w:szCs w:val="28"/>
          <w:lang w:val="bg-BG"/>
        </w:rPr>
        <w:t>бя, да претре</w:t>
      </w:r>
      <w:r>
        <w:rPr>
          <w:b/>
          <w:szCs w:val="28"/>
          <w:lang w:val="bg-BG"/>
        </w:rPr>
        <w:t xml:space="preserve">бя </w:t>
      </w:r>
      <w:r>
        <w:rPr>
          <w:i/>
          <w:szCs w:val="28"/>
          <w:lang w:val="bg-BG"/>
        </w:rPr>
        <w:t>тре</w:t>
      </w:r>
      <w:r>
        <w:rPr>
          <w:i/>
          <w:szCs w:val="28"/>
          <w:lang w:val="bg-BG"/>
        </w:rPr>
        <w:t>б</w:t>
      </w:r>
      <w:r w:rsidRPr="00033465">
        <w:rPr>
          <w:i/>
          <w:szCs w:val="28"/>
        </w:rPr>
        <w:t>’ъ</w:t>
      </w:r>
      <w:r>
        <w:rPr>
          <w:i/>
          <w:szCs w:val="28"/>
          <w:lang w:val="bg-BG"/>
        </w:rPr>
        <w:t>, дъ притре</w:t>
      </w:r>
      <w:r>
        <w:rPr>
          <w:i/>
          <w:szCs w:val="28"/>
          <w:lang w:val="bg-BG"/>
        </w:rPr>
        <w:t>б</w:t>
      </w:r>
      <w:r w:rsidRPr="005D1F9A">
        <w:rPr>
          <w:i/>
          <w:szCs w:val="28"/>
        </w:rPr>
        <w:t>’ъ</w:t>
      </w:r>
      <w:r w:rsidRPr="00033465">
        <w:rPr>
          <w:i/>
          <w:szCs w:val="28"/>
        </w:rPr>
        <w:t xml:space="preserve"> </w:t>
      </w:r>
      <w:r>
        <w:rPr>
          <w:szCs w:val="28"/>
          <w:lang w:val="bg-BG"/>
        </w:rPr>
        <w:t>Чистя, сортирам боб, леща, ориз.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трен</w:t>
      </w:r>
      <w:r w:rsidRPr="00D85910">
        <w:rPr>
          <w:szCs w:val="28"/>
          <w:lang w:val="bg-BG"/>
        </w:rPr>
        <w:t xml:space="preserve"> (фр. train) Влак.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тренд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фил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тринд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фил</w:t>
      </w:r>
      <w:r w:rsidRPr="00D85910">
        <w:rPr>
          <w:szCs w:val="28"/>
          <w:lang w:val="bg-BG"/>
        </w:rPr>
        <w:t xml:space="preserve"> (фр. train) Вид роза, розов храст.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треперу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шка </w:t>
      </w:r>
      <w:r w:rsidRPr="00D85910">
        <w:rPr>
          <w:i/>
          <w:szCs w:val="28"/>
          <w:lang w:val="bg-BG"/>
        </w:rPr>
        <w:t>трип’ъру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Сре</w:t>
      </w:r>
      <w:r w:rsidRPr="00D85910">
        <w:rPr>
          <w:szCs w:val="28"/>
          <w:lang w:val="bg-BG"/>
        </w:rPr>
        <w:softHyphen/>
        <w:t xml:space="preserve">бърен или златен женски накит с лъскави пластинки и телчета. </w:t>
      </w:r>
      <w:r w:rsidRPr="00D85910">
        <w:rPr>
          <w:i/>
          <w:szCs w:val="28"/>
          <w:lang w:val="bg-BG"/>
        </w:rPr>
        <w:t>Подарих на внучката треперушки да си ги закачи на ушите.</w:t>
      </w:r>
      <w:r w:rsidRPr="00D85910">
        <w:rPr>
          <w:szCs w:val="28"/>
          <w:lang w:val="bg-BG"/>
        </w:rPr>
        <w:tab/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триг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триг’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(грц. trygia) 1. </w:t>
      </w:r>
      <w:r>
        <w:rPr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инен камък </w:t>
      </w:r>
      <w:r>
        <w:rPr>
          <w:szCs w:val="28"/>
          <w:lang w:val="bg-BG"/>
        </w:rPr>
        <w:t>– т</w:t>
      </w:r>
      <w:r w:rsidRPr="00D85910">
        <w:rPr>
          <w:szCs w:val="28"/>
          <w:lang w:val="bg-BG"/>
        </w:rPr>
        <w:t>върда ута</w:t>
      </w:r>
      <w:r>
        <w:rPr>
          <w:szCs w:val="28"/>
          <w:lang w:val="bg-BG"/>
        </w:rPr>
        <w:t>йка от вино по стените на бъчва</w:t>
      </w:r>
      <w:r w:rsidRPr="00D85910">
        <w:rPr>
          <w:szCs w:val="28"/>
          <w:lang w:val="bg-BG"/>
        </w:rPr>
        <w:t xml:space="preserve">. 2. </w:t>
      </w:r>
      <w:r>
        <w:rPr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ир </w:t>
      </w:r>
      <w:r>
        <w:rPr>
          <w:szCs w:val="28"/>
          <w:lang w:val="bg-BG"/>
        </w:rPr>
        <w:t>– н</w:t>
      </w:r>
      <w:r w:rsidRPr="00D85910">
        <w:rPr>
          <w:szCs w:val="28"/>
          <w:lang w:val="bg-BG"/>
        </w:rPr>
        <w:t>ечистотия, която се сваля от тялото при</w:t>
      </w:r>
      <w:r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къпане.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триг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триг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триг’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триг’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try</w:t>
      </w:r>
      <w:r w:rsidRPr="00D85910">
        <w:rPr>
          <w:szCs w:val="28"/>
          <w:lang w:val="bg-BG"/>
        </w:rPr>
        <w:softHyphen/>
        <w:t>gia) Натрупвам нечистотии по тялото си.</w:t>
      </w:r>
    </w:p>
    <w:p w:rsidR="008B1F42" w:rsidRPr="00EC2C3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триж </w:t>
      </w:r>
      <w:r>
        <w:rPr>
          <w:i/>
          <w:szCs w:val="28"/>
          <w:lang w:val="bg-BG"/>
        </w:rPr>
        <w:t xml:space="preserve">триш </w:t>
      </w:r>
      <w:r>
        <w:rPr>
          <w:szCs w:val="28"/>
          <w:lang w:val="bg-BG"/>
        </w:rPr>
        <w:t>Три пъти.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трон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натрон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трун’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нътрун’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Роня царевица, хляб и др. </w:t>
      </w:r>
      <w:r w:rsidRPr="00D85910">
        <w:rPr>
          <w:i/>
          <w:szCs w:val="28"/>
          <w:lang w:val="bg-BG"/>
        </w:rPr>
        <w:t xml:space="preserve">Да натрониш папур </w:t>
      </w:r>
      <w:r w:rsidRPr="002847B4">
        <w:rPr>
          <w:i/>
          <w:szCs w:val="28"/>
        </w:rPr>
        <w:t>‘</w:t>
      </w:r>
      <w:r w:rsidRPr="00D85910">
        <w:rPr>
          <w:szCs w:val="28"/>
          <w:lang w:val="bg-BG"/>
        </w:rPr>
        <w:t>царевица</w:t>
      </w:r>
      <w:r w:rsidRPr="002847B4">
        <w:rPr>
          <w:i/>
          <w:szCs w:val="28"/>
        </w:rPr>
        <w:t>’</w:t>
      </w:r>
      <w:r w:rsidRPr="00D85910">
        <w:rPr>
          <w:i/>
          <w:szCs w:val="28"/>
          <w:lang w:val="bg-BG"/>
        </w:rPr>
        <w:t xml:space="preserve"> и да нахраниш пуйките.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тропик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трупик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(фр. tro</w:t>
      </w:r>
      <w:r w:rsidRPr="00D85910">
        <w:rPr>
          <w:szCs w:val="28"/>
          <w:lang w:val="bg-BG"/>
        </w:rPr>
        <w:softHyphen/>
        <w:t>pical) Вид плат от изкуствена материя.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тропола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трупула</w:t>
      </w:r>
      <w:r>
        <w:rPr>
          <w:i/>
          <w:szCs w:val="28"/>
          <w:lang w:val="bg-BG"/>
        </w:rPr>
        <w:t xml:space="preserve">к </w:t>
      </w:r>
      <w:r>
        <w:rPr>
          <w:szCs w:val="28"/>
          <w:lang w:val="bg-BG"/>
        </w:rPr>
        <w:t xml:space="preserve">Шумна подготовка за голям семеен празник – чистене, подреждане, пазаруване, приготвяне на храна. </w:t>
      </w:r>
      <w:r>
        <w:rPr>
          <w:i/>
          <w:szCs w:val="28"/>
          <w:lang w:val="bg-BG"/>
        </w:rPr>
        <w:t>Голям трополак беше на сбора.</w:t>
      </w:r>
    </w:p>
    <w:p w:rsidR="008B1F42" w:rsidRPr="00EC2C3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тро</w:t>
      </w:r>
      <w:r>
        <w:rPr>
          <w:b/>
          <w:szCs w:val="28"/>
          <w:lang w:val="bg-BG"/>
        </w:rPr>
        <w:t xml:space="preserve">сък </w:t>
      </w:r>
      <w:r>
        <w:rPr>
          <w:i/>
          <w:szCs w:val="28"/>
          <w:lang w:val="bg-BG"/>
        </w:rPr>
        <w:t>тро</w:t>
      </w:r>
      <w:r>
        <w:rPr>
          <w:i/>
          <w:szCs w:val="28"/>
          <w:lang w:val="bg-BG"/>
        </w:rPr>
        <w:t xml:space="preserve">сък </w:t>
      </w:r>
      <w:r w:rsidRPr="00EC2C31">
        <w:rPr>
          <w:szCs w:val="28"/>
          <w:lang w:val="bg-BG"/>
        </w:rPr>
        <w:t>(</w:t>
      </w:r>
      <w:r w:rsidRPr="00EC2C31">
        <w:rPr>
          <w:shd w:val="clear" w:color="auto" w:fill="FFFFFF"/>
        </w:rPr>
        <w:t>Cynodon</w:t>
      </w:r>
      <w:r w:rsidRPr="00EC2C31">
        <w:rPr>
          <w:shd w:val="clear" w:color="auto" w:fill="FFFFFF"/>
          <w:lang w:val="bg-BG"/>
        </w:rPr>
        <w:t xml:space="preserve"> </w:t>
      </w:r>
      <w:r w:rsidRPr="00EC2C31">
        <w:rPr>
          <w:shd w:val="clear" w:color="auto" w:fill="FFFFFF"/>
        </w:rPr>
        <w:t>dactylon</w:t>
      </w:r>
      <w:r w:rsidRPr="00EC2C31">
        <w:rPr>
          <w:szCs w:val="28"/>
          <w:lang w:val="bg-BG"/>
        </w:rPr>
        <w:t>)</w:t>
      </w:r>
      <w:r>
        <w:rPr>
          <w:szCs w:val="28"/>
          <w:lang w:val="bg-BG"/>
        </w:rPr>
        <w:t xml:space="preserve"> Троскот – многогодишно тревисто растение с дълго пълзящо коренище с подземни издънки.</w:t>
      </w:r>
    </w:p>
    <w:p w:rsidR="008B1F42" w:rsidRPr="003505D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трошля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трушл</w:t>
      </w:r>
      <w:r w:rsidRPr="003505DD">
        <w:rPr>
          <w:i/>
          <w:szCs w:val="28"/>
        </w:rPr>
        <w:t>’а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 </w:t>
      </w:r>
      <w:r>
        <w:rPr>
          <w:szCs w:val="28"/>
          <w:lang w:val="bg-BG"/>
        </w:rPr>
        <w:t>Натрошени дребни камъни, чакъл.</w:t>
      </w:r>
    </w:p>
    <w:p w:rsidR="008B1F42" w:rsidRPr="00D659E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тру</w:t>
      </w:r>
      <w:r>
        <w:rPr>
          <w:b/>
          <w:szCs w:val="28"/>
          <w:lang w:val="bg-BG"/>
        </w:rPr>
        <w:t xml:space="preserve">дна </w:t>
      </w:r>
      <w:r>
        <w:rPr>
          <w:i/>
          <w:szCs w:val="28"/>
          <w:lang w:val="bg-BG"/>
        </w:rPr>
        <w:t>тру</w:t>
      </w:r>
      <w:r>
        <w:rPr>
          <w:i/>
          <w:szCs w:val="28"/>
          <w:lang w:val="bg-BG"/>
        </w:rPr>
        <w:t xml:space="preserve">днъ </w:t>
      </w:r>
      <w:r>
        <w:rPr>
          <w:szCs w:val="28"/>
          <w:lang w:val="bg-BG"/>
        </w:rPr>
        <w:t xml:space="preserve">Бременна. </w:t>
      </w:r>
      <w:r>
        <w:rPr>
          <w:i/>
          <w:szCs w:val="28"/>
          <w:lang w:val="bg-BG"/>
        </w:rPr>
        <w:t>Трудна жена.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фя се, да се натру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фя </w:t>
      </w:r>
      <w:r w:rsidRPr="00D85910">
        <w:rPr>
          <w:i/>
          <w:szCs w:val="28"/>
          <w:lang w:val="bg-BG"/>
        </w:rPr>
        <w:t>тру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ф’ъ съ, дъ съ нътру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ф’ъ</w:t>
      </w:r>
      <w:r w:rsidRPr="00D85910">
        <w:rPr>
          <w:szCs w:val="28"/>
          <w:lang w:val="bg-BG"/>
        </w:rPr>
        <w:t xml:space="preserve"> (грц. truf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o </w:t>
      </w:r>
      <w:r w:rsidRPr="003E71DF">
        <w:rPr>
          <w:i/>
          <w:szCs w:val="28"/>
          <w:lang w:val="bg-BG"/>
        </w:rPr>
        <w:t>‘живея разточително’</w:t>
      </w:r>
      <w:r w:rsidRPr="00D85910">
        <w:rPr>
          <w:szCs w:val="28"/>
          <w:lang w:val="bg-BG"/>
        </w:rPr>
        <w:t xml:space="preserve">) Гиздя се, контя се; прекалявам с накитите. </w:t>
      </w:r>
      <w:r w:rsidRPr="00D85910">
        <w:rPr>
          <w:i/>
          <w:szCs w:val="28"/>
          <w:lang w:val="bg-BG"/>
        </w:rPr>
        <w:t>Натруфила се като коледна елха.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вна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внъ</w:t>
      </w:r>
      <w:r w:rsidRPr="00D85910">
        <w:rPr>
          <w:szCs w:val="28"/>
          <w:lang w:val="bg-BG"/>
        </w:rPr>
        <w:t xml:space="preserve"> Тръвен ко</w:t>
      </w:r>
      <w:r w:rsidRPr="00D85910">
        <w:rPr>
          <w:szCs w:val="28"/>
          <w:lang w:val="bg-BG"/>
        </w:rPr>
        <w:softHyphen/>
        <w:t>шер – конусовиден кошер за пчели с отвор в долния край, изплетен от пръчки, измазан отвън с говежда тор.</w:t>
      </w:r>
    </w:p>
    <w:p w:rsidR="008B1F42" w:rsidRDefault="008B1F4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Задната месеста част от тяло на птица, върху която са разположени перата на опашката.</w:t>
      </w:r>
      <w:r w:rsidRPr="00D85910">
        <w:rPr>
          <w:b/>
          <w:i/>
          <w:szCs w:val="28"/>
          <w:lang w:val="bg-BG"/>
        </w:rPr>
        <w:t xml:space="preserve"> </w:t>
      </w:r>
    </w:p>
    <w:p w:rsidR="008B1F42" w:rsidRPr="00895962" w:rsidRDefault="008B1F42" w:rsidP="003A58D2">
      <w:pPr>
        <w:ind w:firstLine="720"/>
        <w:jc w:val="both"/>
        <w:rPr>
          <w:szCs w:val="28"/>
          <w:lang w:val="bg-BG"/>
        </w:rPr>
      </w:pPr>
      <w:r w:rsidRPr="00895962">
        <w:rPr>
          <w:b/>
          <w:szCs w:val="28"/>
          <w:lang w:val="bg-BG"/>
        </w:rPr>
        <w:t>тръ</w:t>
      </w:r>
      <w:r w:rsidRPr="00895962">
        <w:rPr>
          <w:b/>
          <w:szCs w:val="28"/>
          <w:lang w:val="bg-BG"/>
        </w:rPr>
        <w:t>тлест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тръ</w:t>
      </w:r>
      <w:r>
        <w:rPr>
          <w:i/>
          <w:szCs w:val="28"/>
          <w:lang w:val="bg-BG"/>
        </w:rPr>
        <w:t>тл</w:t>
      </w:r>
      <w:r w:rsidRPr="00FD6462">
        <w:rPr>
          <w:i/>
          <w:szCs w:val="28"/>
          <w:lang w:val="bg-BG"/>
        </w:rPr>
        <w:t xml:space="preserve">’ъс </w:t>
      </w:r>
      <w:r>
        <w:rPr>
          <w:szCs w:val="28"/>
          <w:lang w:val="bg-BG"/>
        </w:rPr>
        <w:t>Нисък дебел човек.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йнака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йнъкъ</w:t>
      </w:r>
      <w:r w:rsidRPr="00D85910">
        <w:rPr>
          <w:szCs w:val="28"/>
          <w:lang w:val="bg-BG"/>
        </w:rPr>
        <w:t xml:space="preserve"> Това-оно</w:t>
      </w:r>
      <w:r w:rsidRPr="00D85910">
        <w:rPr>
          <w:szCs w:val="28"/>
          <w:lang w:val="bg-BG"/>
        </w:rPr>
        <w:softHyphen/>
        <w:t>ва</w:t>
      </w:r>
      <w:r>
        <w:rPr>
          <w:szCs w:val="28"/>
          <w:lang w:val="bg-BG"/>
        </w:rPr>
        <w:t>, туйнаки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Къде е туйнака, забравих как му викат.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йнаки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йнъки </w:t>
      </w:r>
      <w:r w:rsidRPr="00D85910">
        <w:rPr>
          <w:szCs w:val="28"/>
          <w:lang w:val="bg-BG"/>
        </w:rPr>
        <w:t>Това-оно</w:t>
      </w:r>
      <w:r w:rsidRPr="00D85910">
        <w:rPr>
          <w:szCs w:val="28"/>
          <w:lang w:val="bg-BG"/>
        </w:rPr>
        <w:softHyphen/>
        <w:t>ва</w:t>
      </w:r>
      <w:r>
        <w:rPr>
          <w:szCs w:val="28"/>
          <w:lang w:val="bg-BG"/>
        </w:rPr>
        <w:t>, туйнака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канцък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кънцък</w:t>
      </w:r>
      <w:r w:rsidRPr="00D85910">
        <w:rPr>
          <w:szCs w:val="28"/>
          <w:lang w:val="bg-BG"/>
        </w:rPr>
        <w:t xml:space="preserve"> Тук. </w:t>
      </w:r>
      <w:r w:rsidRPr="00D85910">
        <w:rPr>
          <w:i/>
          <w:szCs w:val="28"/>
          <w:lang w:val="bg-BG"/>
        </w:rPr>
        <w:t>Влизай, туканцък съм.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тулу</w:t>
      </w:r>
      <w:r>
        <w:rPr>
          <w:b/>
          <w:szCs w:val="28"/>
          <w:lang w:val="bg-BG"/>
        </w:rPr>
        <w:t>́́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tulum) 1. Одрана животинска кожа, която служи като съд за сирене, масло, катран и др. 2. К</w:t>
      </w:r>
      <w:r>
        <w:rPr>
          <w:szCs w:val="28"/>
          <w:lang w:val="bg-BG"/>
        </w:rPr>
        <w:t>орем, търбух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</w:t>
      </w:r>
      <w:r w:rsidRPr="00D85910">
        <w:rPr>
          <w:szCs w:val="28"/>
          <w:lang w:val="bg-BG"/>
        </w:rPr>
        <w:t xml:space="preserve"> Голяма група хора, тълпа</w:t>
      </w:r>
      <w:r>
        <w:rPr>
          <w:szCs w:val="28"/>
          <w:lang w:val="bg-BG"/>
        </w:rPr>
        <w:t>, навалица</w:t>
      </w:r>
      <w:r w:rsidRPr="00D85910">
        <w:rPr>
          <w:szCs w:val="28"/>
          <w:lang w:val="bg-BG"/>
        </w:rPr>
        <w:t>.</w:t>
      </w:r>
    </w:p>
    <w:p w:rsidR="008B1F42" w:rsidRPr="00F40D84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мба-лу</w:t>
      </w:r>
      <w:r>
        <w:rPr>
          <w:b/>
          <w:szCs w:val="28"/>
          <w:lang w:val="bg-BG"/>
        </w:rPr>
        <w:t xml:space="preserve">мба </w:t>
      </w:r>
      <w:r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мбъ-лу</w:t>
      </w:r>
      <w:r>
        <w:rPr>
          <w:i/>
          <w:szCs w:val="28"/>
          <w:lang w:val="bg-BG"/>
        </w:rPr>
        <w:t xml:space="preserve">мбъ </w:t>
      </w:r>
      <w:r>
        <w:rPr>
          <w:szCs w:val="28"/>
          <w:lang w:val="bg-BG"/>
        </w:rPr>
        <w:t xml:space="preserve">1. Межд. за наподобяване на звук от биене на барабан. 2. Веселба, сватба. </w:t>
      </w:r>
      <w:r w:rsidRPr="005229C2">
        <w:rPr>
          <w:szCs w:val="28"/>
          <w:lang w:val="bg-BG"/>
        </w:rPr>
        <w:t>*</w:t>
      </w:r>
      <w:r>
        <w:rPr>
          <w:i/>
          <w:szCs w:val="28"/>
          <w:lang w:val="bg-BG"/>
        </w:rPr>
        <w:t xml:space="preserve">Тумба-лумба шикалка </w:t>
      </w:r>
      <w:r w:rsidRPr="00C462B1">
        <w:rPr>
          <w:szCs w:val="28"/>
          <w:lang w:val="bg-BG"/>
        </w:rPr>
        <w:t>‘</w:t>
      </w:r>
      <w:r w:rsidRPr="00F40D84">
        <w:rPr>
          <w:szCs w:val="28"/>
          <w:lang w:val="bg-BG"/>
        </w:rPr>
        <w:t>кълбовиден израстък по дъбови дървета</w:t>
      </w:r>
      <w:r w:rsidRPr="00C462B1">
        <w:rPr>
          <w:szCs w:val="28"/>
          <w:lang w:val="bg-BG"/>
        </w:rPr>
        <w:t>’</w:t>
      </w:r>
      <w:r w:rsidRPr="00F40D84">
        <w:rPr>
          <w:szCs w:val="28"/>
          <w:lang w:val="bg-BG"/>
        </w:rPr>
        <w:t>,</w:t>
      </w:r>
      <w:r>
        <w:rPr>
          <w:i/>
          <w:szCs w:val="28"/>
          <w:lang w:val="bg-BG"/>
        </w:rPr>
        <w:t xml:space="preserve"> няма сватба никаква.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тумб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тумб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Корем, търбух.</w:t>
      </w:r>
    </w:p>
    <w:p w:rsidR="008B1F42" w:rsidRPr="00F40D84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тумб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тумб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Вид издута палачинка.</w:t>
      </w:r>
    </w:p>
    <w:p w:rsidR="008B1F42" w:rsidRPr="0098793F" w:rsidRDefault="008B1F42" w:rsidP="003A58D2">
      <w:pPr>
        <w:ind w:firstLine="720"/>
        <w:jc w:val="both"/>
        <w:rPr>
          <w:szCs w:val="28"/>
          <w:lang w:val="bg-BG"/>
        </w:rPr>
      </w:pPr>
      <w:r w:rsidRPr="00F40D84">
        <w:rPr>
          <w:b/>
          <w:szCs w:val="28"/>
          <w:lang w:val="bg-BG"/>
        </w:rPr>
        <w:t>тумба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чест </w:t>
      </w:r>
      <w:r>
        <w:rPr>
          <w:i/>
          <w:szCs w:val="28"/>
          <w:lang w:val="bg-BG"/>
        </w:rPr>
        <w:t>тумба</w:t>
      </w:r>
      <w:r>
        <w:rPr>
          <w:i/>
          <w:szCs w:val="28"/>
          <w:lang w:val="bg-BG"/>
        </w:rPr>
        <w:t xml:space="preserve">чъс </w:t>
      </w:r>
      <w:r>
        <w:rPr>
          <w:szCs w:val="28"/>
          <w:lang w:val="bg-BG"/>
        </w:rPr>
        <w:t>С голям корем.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мбест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мб’ъс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Нисък и широк, най-често за стъклен буркан</w:t>
      </w:r>
      <w:r>
        <w:rPr>
          <w:szCs w:val="28"/>
          <w:lang w:val="bg-BG"/>
        </w:rPr>
        <w:t>; тантурест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мва, да 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мне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мвъ, дъ 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мни</w:t>
      </w:r>
      <w:r w:rsidRPr="00D85910">
        <w:rPr>
          <w:szCs w:val="28"/>
          <w:lang w:val="bg-BG"/>
        </w:rPr>
        <w:t xml:space="preserve"> Хрумва ми, идва ми на ум</w:t>
      </w:r>
      <w:r>
        <w:rPr>
          <w:szCs w:val="28"/>
          <w:lang w:val="bg-BG"/>
        </w:rPr>
        <w:t>, сещам се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 xml:space="preserve">Тумнало му на </w:t>
      </w:r>
      <w:r>
        <w:rPr>
          <w:i/>
          <w:szCs w:val="28"/>
          <w:lang w:val="bg-BG"/>
        </w:rPr>
        <w:t>Тодор</w:t>
      </w:r>
      <w:r w:rsidRPr="00D85910">
        <w:rPr>
          <w:i/>
          <w:szCs w:val="28"/>
          <w:lang w:val="bg-BG"/>
        </w:rPr>
        <w:t xml:space="preserve"> да ходи за </w:t>
      </w:r>
      <w:r>
        <w:rPr>
          <w:i/>
          <w:szCs w:val="28"/>
          <w:lang w:val="bg-BG"/>
        </w:rPr>
        <w:t>риба</w:t>
      </w:r>
      <w:r w:rsidRPr="00D85910">
        <w:rPr>
          <w:i/>
          <w:szCs w:val="28"/>
          <w:lang w:val="bg-BG"/>
        </w:rPr>
        <w:t>.</w:t>
      </w:r>
    </w:p>
    <w:p w:rsidR="008B1F42" w:rsidRPr="00FD6462" w:rsidRDefault="008B1F42" w:rsidP="00477D94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на беда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нъ б</w:t>
      </w:r>
      <w:r w:rsidRPr="00FD6462">
        <w:rPr>
          <w:i/>
          <w:szCs w:val="28"/>
          <w:lang w:val="bg-BG"/>
        </w:rPr>
        <w:t>’ъда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Голяма, неочаквана беда. </w:t>
      </w:r>
      <w:r w:rsidRPr="002C1513">
        <w:rPr>
          <w:szCs w:val="28"/>
        </w:rPr>
        <w:t>*</w:t>
      </w:r>
      <w:r>
        <w:rPr>
          <w:i/>
          <w:szCs w:val="28"/>
          <w:lang w:val="bg-BG"/>
        </w:rPr>
        <w:t>Да пази Господ от туна беда и от лоша жена.</w:t>
      </w:r>
    </w:p>
    <w:p w:rsidR="008B1F42" w:rsidRPr="00B1515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па-лу</w:t>
      </w:r>
      <w:r>
        <w:rPr>
          <w:b/>
          <w:szCs w:val="28"/>
          <w:lang w:val="bg-BG"/>
        </w:rPr>
        <w:t xml:space="preserve">па </w:t>
      </w:r>
      <w:r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пъ-лу</w:t>
      </w:r>
      <w:r>
        <w:rPr>
          <w:i/>
          <w:szCs w:val="28"/>
          <w:lang w:val="bg-BG"/>
        </w:rPr>
        <w:t xml:space="preserve">пъ </w:t>
      </w:r>
      <w:r>
        <w:rPr>
          <w:szCs w:val="28"/>
          <w:lang w:val="bg-BG"/>
        </w:rPr>
        <w:t>Межд. за наподобяване на тъп звук при силно удряне.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тупурди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тупурди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tupurdu) Голям шум, глъчка, неразбория.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рско лал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рску лъл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Кичесто жълто лале с тънки остри листа.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turuk) Мор</w:t>
      </w:r>
      <w:r w:rsidRPr="00D85910">
        <w:rPr>
          <w:szCs w:val="28"/>
          <w:lang w:val="bg-BG"/>
        </w:rPr>
        <w:softHyphen/>
        <w:t>ска риба, подобна на паламуд, но по-едра от него.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рям, да 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р’ъм, дъ 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р’ъ </w:t>
      </w:r>
      <w:r w:rsidRPr="00D85910">
        <w:rPr>
          <w:szCs w:val="28"/>
          <w:lang w:val="bg-BG"/>
        </w:rPr>
        <w:t xml:space="preserve">Слагам, поставям. </w:t>
      </w:r>
    </w:p>
    <w:p w:rsidR="008B1F42" w:rsidRPr="00197DE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 xml:space="preserve">ткав </w:t>
      </w:r>
      <w:r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 xml:space="preserve">ткъф </w:t>
      </w:r>
      <w:r>
        <w:rPr>
          <w:szCs w:val="28"/>
          <w:lang w:val="bg-BG"/>
        </w:rPr>
        <w:t>Бавен, муден, несъобразителен.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ткам се, да се нату</w:t>
      </w:r>
      <w:r>
        <w:rPr>
          <w:b/>
          <w:szCs w:val="28"/>
          <w:lang w:val="bg-BG"/>
        </w:rPr>
        <w:t xml:space="preserve">ткам </w:t>
      </w:r>
      <w:r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ткъм съ, дъ съ нъту</w:t>
      </w:r>
      <w:r>
        <w:rPr>
          <w:i/>
          <w:szCs w:val="28"/>
          <w:lang w:val="bg-BG"/>
        </w:rPr>
        <w:t xml:space="preserve">ткъм </w:t>
      </w:r>
      <w:r>
        <w:rPr>
          <w:szCs w:val="28"/>
          <w:lang w:val="bg-BG"/>
        </w:rPr>
        <w:t>Бавя се, мая се, мотая се, движа се бавно.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тманик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тмъник</w:t>
      </w:r>
      <w:r w:rsidRPr="00D85910">
        <w:rPr>
          <w:szCs w:val="28"/>
          <w:lang w:val="bg-BG"/>
        </w:rPr>
        <w:t xml:space="preserve"> (тур. tutma </w:t>
      </w:r>
      <w:r w:rsidRPr="003E71DF">
        <w:rPr>
          <w:i/>
          <w:szCs w:val="28"/>
          <w:lang w:val="bg-BG"/>
        </w:rPr>
        <w:t>‘залепен’</w:t>
      </w:r>
      <w:r w:rsidRPr="00D85910">
        <w:rPr>
          <w:szCs w:val="28"/>
          <w:lang w:val="bg-BG"/>
        </w:rPr>
        <w:t>) Вид баница със сирене, яйца и мас, омесени в тестото.</w:t>
      </w:r>
    </w:p>
    <w:p w:rsidR="008B1F42" w:rsidRPr="000A105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 xml:space="preserve">фа </w:t>
      </w:r>
      <w:r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 xml:space="preserve">фъ </w:t>
      </w:r>
      <w:r>
        <w:rPr>
          <w:szCs w:val="28"/>
          <w:lang w:val="bg-BG"/>
        </w:rPr>
        <w:t>Множество растения, поникнали в близост или от едно коренище. Мащерката расте на туфи.</w:t>
      </w:r>
    </w:p>
    <w:p w:rsidR="008B1F42" w:rsidRPr="0043072C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тъд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Тук някъде, наоколо.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Тъдес има кладенче.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тъ</w:t>
      </w:r>
      <w:r>
        <w:rPr>
          <w:b/>
          <w:szCs w:val="28"/>
          <w:lang w:val="bg-BG"/>
        </w:rPr>
        <w:t xml:space="preserve">пан </w:t>
      </w:r>
      <w:r>
        <w:rPr>
          <w:i/>
          <w:szCs w:val="28"/>
          <w:lang w:val="bg-BG"/>
        </w:rPr>
        <w:t>тъ</w:t>
      </w:r>
      <w:r>
        <w:rPr>
          <w:i/>
          <w:szCs w:val="28"/>
          <w:lang w:val="bg-BG"/>
        </w:rPr>
        <w:t xml:space="preserve">пън </w:t>
      </w:r>
      <w:r>
        <w:rPr>
          <w:szCs w:val="28"/>
          <w:lang w:val="bg-BG"/>
        </w:rPr>
        <w:t xml:space="preserve">Барабан – ударен музикален инструмент с цилиндрична форма, от двете страни на който е изпъната кожа. </w:t>
      </w:r>
      <w:r>
        <w:rPr>
          <w:i/>
          <w:szCs w:val="28"/>
          <w:lang w:val="bg-BG"/>
        </w:rPr>
        <w:t xml:space="preserve">*Един бие тъпана, друг обира парсата. </w:t>
      </w:r>
      <w:r>
        <w:rPr>
          <w:szCs w:val="28"/>
          <w:lang w:val="bg-BG"/>
        </w:rPr>
        <w:t>Един работи, а друг ползва облагите от труда му.</w:t>
      </w:r>
    </w:p>
    <w:p w:rsidR="008B1F42" w:rsidRPr="00F32C6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тъпана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тъпъна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 xml:space="preserve">Барабанист – музикант, който свири на тъпан </w:t>
      </w:r>
      <w:r w:rsidRPr="008F60FD">
        <w:rPr>
          <w:i/>
          <w:szCs w:val="28"/>
          <w:lang w:val="bg-BG"/>
        </w:rPr>
        <w:t>‘барабан’.</w:t>
      </w:r>
      <w:r>
        <w:rPr>
          <w:i/>
          <w:szCs w:val="28"/>
          <w:lang w:val="bg-BG"/>
        </w:rPr>
        <w:t xml:space="preserve">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търбуш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търбу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tire-bouchon) </w:t>
      </w:r>
      <w:r>
        <w:rPr>
          <w:szCs w:val="28"/>
          <w:lang w:val="bg-BG"/>
        </w:rPr>
        <w:t>Тирбушон – у</w:t>
      </w:r>
      <w:r w:rsidRPr="00D85910">
        <w:rPr>
          <w:szCs w:val="28"/>
          <w:lang w:val="bg-BG"/>
        </w:rPr>
        <w:t xml:space="preserve">ред за изтегляне на </w:t>
      </w:r>
      <w:r>
        <w:rPr>
          <w:szCs w:val="28"/>
          <w:lang w:val="bg-BG"/>
        </w:rPr>
        <w:t>коркова тапа от бутилка.</w:t>
      </w:r>
    </w:p>
    <w:p w:rsidR="008B1F42" w:rsidRPr="0043072C" w:rsidRDefault="008B1F42" w:rsidP="00304CB4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тъ</w:t>
      </w:r>
      <w:r>
        <w:rPr>
          <w:b/>
          <w:szCs w:val="28"/>
          <w:lang w:val="bg-BG"/>
        </w:rPr>
        <w:t>ргам, да отъ</w:t>
      </w:r>
      <w:r>
        <w:rPr>
          <w:b/>
          <w:szCs w:val="28"/>
          <w:lang w:val="bg-BG"/>
        </w:rPr>
        <w:t xml:space="preserve">ргам </w:t>
      </w:r>
      <w:r>
        <w:rPr>
          <w:i/>
          <w:szCs w:val="28"/>
          <w:lang w:val="bg-BG"/>
        </w:rPr>
        <w:t>утъ</w:t>
      </w:r>
      <w:r>
        <w:rPr>
          <w:i/>
          <w:szCs w:val="28"/>
          <w:lang w:val="bg-BG"/>
        </w:rPr>
        <w:t>ргвъм, дъ утъ</w:t>
      </w:r>
      <w:r>
        <w:rPr>
          <w:i/>
          <w:szCs w:val="28"/>
          <w:lang w:val="bg-BG"/>
        </w:rPr>
        <w:t xml:space="preserve">ргъм </w:t>
      </w:r>
      <w:r>
        <w:rPr>
          <w:szCs w:val="28"/>
          <w:lang w:val="bg-BG"/>
        </w:rPr>
        <w:t xml:space="preserve">Скубя, отскубвам, изтръгвам. </w:t>
      </w:r>
      <w:r>
        <w:rPr>
          <w:i/>
          <w:szCs w:val="28"/>
          <w:lang w:val="bg-BG"/>
        </w:rPr>
        <w:t>Време е да отъргам зеления лук.</w:t>
      </w:r>
    </w:p>
    <w:p w:rsidR="008B1F42" w:rsidRPr="00BF1C8F" w:rsidRDefault="008B1F42" w:rsidP="00304CB4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търкало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търкъло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Колело, кръг, кръгла плоча на печка. </w:t>
      </w:r>
      <w:r w:rsidRPr="00BF1C8F">
        <w:rPr>
          <w:szCs w:val="28"/>
        </w:rPr>
        <w:t>*</w:t>
      </w:r>
      <w:r>
        <w:rPr>
          <w:i/>
          <w:szCs w:val="28"/>
          <w:lang w:val="bg-BG"/>
        </w:rPr>
        <w:t>Глупости на търкалета.</w:t>
      </w:r>
      <w:r w:rsidRPr="00BF1C8F">
        <w:rPr>
          <w:i/>
          <w:szCs w:val="28"/>
        </w:rPr>
        <w:t xml:space="preserve"> </w:t>
      </w:r>
      <w:r w:rsidRPr="00BF1C8F">
        <w:rPr>
          <w:szCs w:val="28"/>
        </w:rPr>
        <w:t>Големи глупости.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търм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Желязно з</w:t>
      </w:r>
      <w:r w:rsidRPr="00D85910">
        <w:rPr>
          <w:szCs w:val="28"/>
          <w:lang w:val="bg-BG"/>
        </w:rPr>
        <w:t xml:space="preserve">емеделско сечиво, в края на което има множество напречни къси зъбци и се използва за събиране на трева, сено, окапали листа и др.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търм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ча, да отърм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чъ, дъ утърм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Събирам с търмък</w:t>
      </w:r>
      <w:r>
        <w:rPr>
          <w:szCs w:val="28"/>
          <w:lang w:val="bg-BG"/>
        </w:rPr>
        <w:t xml:space="preserve"> </w:t>
      </w:r>
      <w:r w:rsidRPr="00591C93">
        <w:rPr>
          <w:i/>
          <w:szCs w:val="28"/>
          <w:lang w:val="bg-BG"/>
        </w:rPr>
        <w:t>‘земеделско сечиво със зъбци’</w:t>
      </w:r>
      <w:r w:rsidRPr="00D85910">
        <w:rPr>
          <w:szCs w:val="28"/>
          <w:lang w:val="bg-BG"/>
        </w:rPr>
        <w:t xml:space="preserve"> трева, сено, окапали листа</w:t>
      </w:r>
      <w:r>
        <w:rPr>
          <w:szCs w:val="28"/>
          <w:lang w:val="bg-BG"/>
        </w:rPr>
        <w:t xml:space="preserve"> и др.</w:t>
      </w:r>
    </w:p>
    <w:p w:rsidR="008B1F42" w:rsidRPr="006D2E3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търча</w:t>
      </w:r>
      <w:r>
        <w:rPr>
          <w:b/>
          <w:szCs w:val="28"/>
          <w:lang w:val="bg-BG"/>
        </w:rPr>
        <w:t>, да изтърча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търчъ</w:t>
      </w:r>
      <w:r>
        <w:rPr>
          <w:i/>
          <w:szCs w:val="28"/>
          <w:lang w:val="bg-BG"/>
        </w:rPr>
        <w:t>, дъ истърчъ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Тичам, бягам, движа се бързо.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тършу</w:t>
      </w:r>
      <w:r>
        <w:rPr>
          <w:b/>
          <w:szCs w:val="28"/>
          <w:lang w:val="bg-BG"/>
        </w:rPr>
        <w:t>вам, да претършу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тършу</w:t>
      </w:r>
      <w:r>
        <w:rPr>
          <w:i/>
          <w:szCs w:val="28"/>
          <w:lang w:val="bg-BG"/>
        </w:rPr>
        <w:t>въм, дъ притършу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>Ровя, търся навсякъде, претърсвам, обискирам.</w:t>
      </w:r>
      <w:r>
        <w:rPr>
          <w:b/>
          <w:szCs w:val="28"/>
          <w:lang w:val="bg-BG"/>
        </w:rPr>
        <w:t xml:space="preserve"> </w:t>
      </w:r>
    </w:p>
    <w:p w:rsidR="008B1F42" w:rsidRPr="00C24C13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C24C13">
        <w:rPr>
          <w:b/>
          <w:szCs w:val="28"/>
          <w:lang w:val="bg-BG"/>
        </w:rPr>
        <w:t>тътру</w:t>
      </w:r>
      <w:r w:rsidRPr="00C24C13">
        <w:rPr>
          <w:b/>
          <w:szCs w:val="28"/>
          <w:lang w:val="bg-BG"/>
        </w:rPr>
        <w:t>зя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тътру</w:t>
      </w:r>
      <w:r>
        <w:rPr>
          <w:i/>
          <w:szCs w:val="28"/>
          <w:lang w:val="bg-BG"/>
        </w:rPr>
        <w:t>з</w:t>
      </w:r>
      <w:r w:rsidRPr="00C24C13">
        <w:rPr>
          <w:i/>
          <w:szCs w:val="28"/>
          <w:lang w:val="bg-BG"/>
        </w:rPr>
        <w:t>’ъ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 xml:space="preserve">Мъкна, влача с усилие. </w:t>
      </w:r>
      <w:r>
        <w:rPr>
          <w:i/>
          <w:szCs w:val="28"/>
          <w:lang w:val="bg-BG"/>
        </w:rPr>
        <w:t>Едва си тътрузя краката от умора.</w:t>
      </w:r>
      <w:r w:rsidRPr="00C24C13">
        <w:rPr>
          <w:b/>
          <w:szCs w:val="28"/>
          <w:lang w:val="bg-BG"/>
        </w:rPr>
        <w:tab/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тюрл</w:t>
      </w: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 гюв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т’урл’у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 г’у</w:t>
      </w:r>
      <w:r w:rsidRPr="00D85910">
        <w:rPr>
          <w:i/>
          <w:szCs w:val="28"/>
          <w:lang w:val="bg-BG"/>
        </w:rPr>
        <w:softHyphen/>
        <w:t>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tűrlűgűveç) Печено ястие с различни зеленчуци с месо или без месо.</w:t>
      </w:r>
    </w:p>
    <w:p w:rsidR="008B1F42" w:rsidRDefault="008B1F42" w:rsidP="00D43020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тю</w:t>
      </w:r>
      <w:r>
        <w:rPr>
          <w:b/>
          <w:szCs w:val="28"/>
          <w:lang w:val="bg-BG"/>
        </w:rPr>
        <w:t xml:space="preserve">хкам се </w:t>
      </w:r>
      <w:r>
        <w:rPr>
          <w:i/>
          <w:szCs w:val="28"/>
          <w:lang w:val="bg-BG"/>
        </w:rPr>
        <w:t>т</w:t>
      </w:r>
      <w:r w:rsidRPr="00D43020">
        <w:rPr>
          <w:i/>
          <w:szCs w:val="28"/>
        </w:rPr>
        <w:t>’у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>хкъм съ</w:t>
      </w:r>
      <w:r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Оплаквам се, </w:t>
      </w:r>
      <w:r>
        <w:rPr>
          <w:szCs w:val="28"/>
          <w:lang w:val="bg-BG"/>
        </w:rPr>
        <w:t>окайвам се, вайкам се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У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 w:rsidRPr="00D85910">
        <w:rPr>
          <w:szCs w:val="28"/>
          <w:lang w:val="bg-BG"/>
        </w:rPr>
        <w:t xml:space="preserve">  Предлог в. </w:t>
      </w:r>
      <w:r w:rsidRPr="00D85910">
        <w:rPr>
          <w:i/>
          <w:szCs w:val="28"/>
          <w:lang w:val="bg-BG"/>
        </w:rPr>
        <w:t>Занеси тенекията у мазата.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свам, да ув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свъм, дъ ув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с’ъ </w:t>
      </w:r>
      <w:r w:rsidRPr="00D85910">
        <w:rPr>
          <w:szCs w:val="28"/>
          <w:lang w:val="bg-BG"/>
        </w:rPr>
        <w:t xml:space="preserve">Отпускам да виси, да натежи, да се отпусне. </w:t>
      </w:r>
      <w:r w:rsidRPr="00D85910">
        <w:rPr>
          <w:i/>
          <w:szCs w:val="28"/>
          <w:lang w:val="bg-BG"/>
        </w:rPr>
        <w:t>Увесих венците с лук и чесън на п</w:t>
      </w:r>
      <w:r>
        <w:rPr>
          <w:i/>
          <w:szCs w:val="28"/>
          <w:lang w:val="bg-BG"/>
        </w:rPr>
        <w:t xml:space="preserve">ърта </w:t>
      </w:r>
      <w:r w:rsidRPr="005229C2">
        <w:rPr>
          <w:szCs w:val="28"/>
          <w:lang w:val="bg-BG"/>
        </w:rPr>
        <w:t>‘</w:t>
      </w:r>
      <w:r w:rsidRPr="005D6714">
        <w:rPr>
          <w:szCs w:val="28"/>
          <w:lang w:val="bg-BG"/>
        </w:rPr>
        <w:t>прът</w:t>
      </w:r>
      <w:r w:rsidRPr="005229C2">
        <w:rPr>
          <w:szCs w:val="28"/>
          <w:lang w:val="bg-BG"/>
        </w:rPr>
        <w:t>’</w:t>
      </w:r>
      <w:r w:rsidRPr="005D6714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 се,</w:t>
      </w:r>
      <w:r w:rsidRPr="00D85910">
        <w:rPr>
          <w:b/>
          <w:szCs w:val="28"/>
          <w:lang w:val="bg-BG"/>
        </w:rPr>
        <w:tab/>
        <w:t>да се ув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свъм съ, дъ съ ув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Омърлушвам се, отчайвам се. </w:t>
      </w:r>
      <w:r w:rsidRPr="00D85910">
        <w:rPr>
          <w:i/>
          <w:szCs w:val="28"/>
          <w:lang w:val="bg-BG"/>
        </w:rPr>
        <w:t>Какво си се увесил, я ела да похапнем.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Уведин</w:t>
      </w:r>
      <w:r>
        <w:rPr>
          <w:b/>
          <w:szCs w:val="28"/>
          <w:lang w:val="bg-BG"/>
        </w:rPr>
        <w:t>ѐ</w:t>
      </w:r>
      <w:r>
        <w:rPr>
          <w:rFonts w:ascii="TimesNakov" w:hAnsi="TimesNakov"/>
          <w:szCs w:val="28"/>
          <w:lang w:val="bg-BG"/>
        </w:rPr>
        <w:t xml:space="preserve"> </w:t>
      </w:r>
      <w:r w:rsidRPr="00FD229C">
        <w:rPr>
          <w:i/>
          <w:szCs w:val="28"/>
          <w:lang w:val="bg-BG"/>
        </w:rPr>
        <w:t>Увидинѐ</w:t>
      </w:r>
      <w:r w:rsidRPr="00D85910">
        <w:rPr>
          <w:rFonts w:ascii="TimesNakov" w:hAnsi="TimesNakov"/>
          <w:szCs w:val="28"/>
          <w:lang w:val="bg-BG"/>
        </w:rPr>
        <w:t xml:space="preserve"> </w:t>
      </w:r>
      <w:r w:rsidRPr="00C10C6E">
        <w:rPr>
          <w:szCs w:val="28"/>
          <w:lang w:val="bg-BG"/>
        </w:rPr>
        <w:t>Въведение Богородично</w:t>
      </w:r>
      <w:r w:rsidRPr="00D85910">
        <w:rPr>
          <w:rFonts w:ascii="TimesNakov" w:hAnsi="TimesNakov"/>
          <w:szCs w:val="28"/>
          <w:lang w:val="bg-BG"/>
        </w:rPr>
        <w:t xml:space="preserve"> </w:t>
      </w:r>
      <w:r>
        <w:rPr>
          <w:rFonts w:ascii="TimesNakov" w:hAnsi="TimesNakov"/>
          <w:szCs w:val="28"/>
          <w:lang w:val="bg-BG"/>
        </w:rPr>
        <w:t>– р</w:t>
      </w:r>
      <w:r w:rsidRPr="00D85910">
        <w:rPr>
          <w:szCs w:val="28"/>
          <w:lang w:val="bg-BG"/>
        </w:rPr>
        <w:t>елигиозен празник.</w:t>
      </w:r>
      <w:r>
        <w:rPr>
          <w:szCs w:val="28"/>
          <w:lang w:val="bg-BG"/>
        </w:rPr>
        <w:t xml:space="preserve"> </w:t>
      </w:r>
    </w:p>
    <w:p w:rsidR="008B1F42" w:rsidRPr="00533D31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жда ми се, да ми се</w:t>
      </w: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уви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ждъ ми съ, дъ ми съ уви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Омръзна ми да чакам, да бездействам, да работя. </w:t>
      </w:r>
      <w:r w:rsidRPr="00D85910">
        <w:rPr>
          <w:i/>
          <w:szCs w:val="28"/>
          <w:lang w:val="bg-BG"/>
        </w:rPr>
        <w:t>Увидя ми се, докато прекопая лозе</w:t>
      </w:r>
      <w:r>
        <w:rPr>
          <w:i/>
          <w:szCs w:val="28"/>
          <w:lang w:val="bg-BG"/>
        </w:rPr>
        <w:t>то</w:t>
      </w:r>
      <w:r w:rsidRPr="00D85910">
        <w:rPr>
          <w:i/>
          <w:szCs w:val="28"/>
          <w:lang w:val="bg-BG"/>
        </w:rPr>
        <w:t>.</w:t>
      </w:r>
    </w:p>
    <w:p w:rsidR="008B1F42" w:rsidRDefault="008B1F42" w:rsidP="00533D31">
      <w:pPr>
        <w:ind w:firstLine="720"/>
        <w:jc w:val="both"/>
        <w:rPr>
          <w:lang w:val="bg-BG"/>
        </w:rPr>
      </w:pPr>
      <w:r>
        <w:rPr>
          <w:b/>
          <w:szCs w:val="28"/>
          <w:lang w:val="bg-BG"/>
        </w:rPr>
        <w:t>уда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удъ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Вода. </w:t>
      </w:r>
      <w:r w:rsidRPr="00533D31">
        <w:rPr>
          <w:i/>
        </w:rPr>
        <w:t>*</w:t>
      </w:r>
      <w:r w:rsidRPr="00533D31">
        <w:rPr>
          <w:i/>
          <w:lang w:val="bg-BG"/>
        </w:rPr>
        <w:t>Уда, ляб – пачи гъз.</w:t>
      </w:r>
      <w:r>
        <w:rPr>
          <w:lang w:val="bg-BG"/>
        </w:rPr>
        <w:t xml:space="preserve"> – За човек, който пие вода по време на храненето.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уйди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уйди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uydun) Допадам</w:t>
      </w:r>
      <w:r>
        <w:rPr>
          <w:szCs w:val="28"/>
          <w:lang w:val="bg-BG"/>
        </w:rPr>
        <w:t>, съгласявам се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Уйдисах на брат си да отидем</w:t>
      </w:r>
      <w:r>
        <w:rPr>
          <w:i/>
          <w:szCs w:val="28"/>
          <w:lang w:val="bg-BG"/>
        </w:rPr>
        <w:t xml:space="preserve"> на реката.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уйдурди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уйдурди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уйду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уйдурди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съм</w:t>
      </w:r>
      <w:r w:rsidRPr="00D85910">
        <w:rPr>
          <w:szCs w:val="28"/>
          <w:lang w:val="bg-BG"/>
        </w:rPr>
        <w:t xml:space="preserve"> 1. Натъкмявам, приспособявам. 2. Съчетавам, досъчинявам. </w:t>
      </w:r>
      <w:r w:rsidRPr="00D85910">
        <w:rPr>
          <w:i/>
          <w:szCs w:val="28"/>
          <w:lang w:val="bg-BG"/>
        </w:rPr>
        <w:t>Уйдурдисахме работите така, че да сдобрим роднините.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лъф</w:t>
      </w:r>
      <w:r w:rsidRPr="00D85910">
        <w:rPr>
          <w:szCs w:val="28"/>
          <w:lang w:val="bg-BG"/>
        </w:rPr>
        <w:t xml:space="preserve"> Глупав, ненормален</w:t>
      </w:r>
      <w:r>
        <w:rPr>
          <w:szCs w:val="28"/>
          <w:lang w:val="bg-BG"/>
        </w:rPr>
        <w:t>, побъркан, шантав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Хич не се прави на улав.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улам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улъм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ulama) Пресечната линия между две покривни равнини, където се образува водосборен улей, при който се прави хидроизолация от ламарина.</w:t>
      </w:r>
    </w:p>
    <w:p w:rsidR="008B1F42" w:rsidRPr="00AC00C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лей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л’ъй</w:t>
      </w:r>
      <w:r w:rsidRPr="00D85910">
        <w:rPr>
          <w:szCs w:val="28"/>
          <w:lang w:val="bg-BG"/>
        </w:rPr>
        <w:t xml:space="preserve"> В топонимията: дълбок черен път, който подсича стръмен склон, където се образува постоянно въздушно течение. </w:t>
      </w:r>
      <w:r>
        <w:rPr>
          <w:i/>
          <w:szCs w:val="28"/>
          <w:lang w:val="bg-BG"/>
        </w:rPr>
        <w:t>Улея.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Голяма торба от груб памучен плат.</w:t>
      </w:r>
    </w:p>
    <w:p w:rsidR="008B1F42" w:rsidRPr="000C0EDA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 xml:space="preserve">лца </w:t>
      </w:r>
      <w:r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 xml:space="preserve">лцъ </w:t>
      </w:r>
      <w:r>
        <w:rPr>
          <w:szCs w:val="28"/>
          <w:lang w:val="bg-BG"/>
        </w:rPr>
        <w:t xml:space="preserve">Къса кална, непавирана, неасфалтирана селска улица, пресечка. </w:t>
      </w:r>
      <w:r>
        <w:rPr>
          <w:i/>
          <w:szCs w:val="28"/>
          <w:lang w:val="bg-BG"/>
        </w:rPr>
        <w:t>Мини през улцата да стигнеш по-бързо.</w:t>
      </w:r>
    </w:p>
    <w:p w:rsidR="008B1F42" w:rsidRPr="00225A77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умаля</w:t>
      </w:r>
      <w:r>
        <w:rPr>
          <w:b/>
          <w:szCs w:val="28"/>
          <w:lang w:val="bg-BG"/>
        </w:rPr>
        <w:t>вам, да умале</w:t>
      </w:r>
      <w:r>
        <w:rPr>
          <w:b/>
          <w:szCs w:val="28"/>
          <w:lang w:val="bg-BG"/>
        </w:rPr>
        <w:t xml:space="preserve">я </w:t>
      </w:r>
      <w:r>
        <w:rPr>
          <w:i/>
          <w:szCs w:val="28"/>
          <w:lang w:val="bg-BG"/>
        </w:rPr>
        <w:t>умъл</w:t>
      </w:r>
      <w:r w:rsidRPr="00225A77">
        <w:rPr>
          <w:i/>
          <w:szCs w:val="28"/>
          <w:lang w:val="bg-BG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въм, дъ умъле</w:t>
      </w:r>
      <w:r>
        <w:rPr>
          <w:i/>
          <w:szCs w:val="28"/>
          <w:lang w:val="bg-BG"/>
        </w:rPr>
        <w:t xml:space="preserve">йъ </w:t>
      </w:r>
      <w:r>
        <w:rPr>
          <w:szCs w:val="28"/>
          <w:lang w:val="bg-BG"/>
        </w:rPr>
        <w:t xml:space="preserve">Уморявам се.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умърлу</w:t>
      </w:r>
      <w:r>
        <w:rPr>
          <w:b/>
          <w:szCs w:val="28"/>
          <w:lang w:val="bg-BG"/>
        </w:rPr>
        <w:t>швам се, да се умърлу</w:t>
      </w:r>
      <w:r>
        <w:rPr>
          <w:b/>
          <w:szCs w:val="28"/>
          <w:lang w:val="bg-BG"/>
        </w:rPr>
        <w:t xml:space="preserve">ша </w:t>
      </w:r>
      <w:r>
        <w:rPr>
          <w:i/>
          <w:szCs w:val="28"/>
          <w:lang w:val="bg-BG"/>
        </w:rPr>
        <w:t>умърлу</w:t>
      </w:r>
      <w:r>
        <w:rPr>
          <w:i/>
          <w:szCs w:val="28"/>
          <w:lang w:val="bg-BG"/>
        </w:rPr>
        <w:t>швъм съ, дъ съ умърлу</w:t>
      </w:r>
      <w:r>
        <w:rPr>
          <w:i/>
          <w:szCs w:val="28"/>
          <w:lang w:val="bg-BG"/>
        </w:rPr>
        <w:t xml:space="preserve">шъ </w:t>
      </w:r>
      <w:r>
        <w:rPr>
          <w:szCs w:val="28"/>
          <w:lang w:val="bg-BG"/>
        </w:rPr>
        <w:t>Отпускам се, замислям се, кротвам се, ставам мълчалив.</w:t>
      </w:r>
    </w:p>
    <w:p w:rsidR="008B1F42" w:rsidRPr="00C248A1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уну</w:t>
      </w:r>
      <w:r>
        <w:rPr>
          <w:b/>
          <w:szCs w:val="28"/>
          <w:lang w:val="bg-BG"/>
        </w:rPr>
        <w:t xml:space="preserve">ка </w:t>
      </w:r>
      <w:r>
        <w:rPr>
          <w:i/>
          <w:szCs w:val="28"/>
          <w:lang w:val="bg-BG"/>
        </w:rPr>
        <w:t>уну</w:t>
      </w:r>
      <w:r>
        <w:rPr>
          <w:i/>
          <w:szCs w:val="28"/>
          <w:lang w:val="bg-BG"/>
        </w:rPr>
        <w:t xml:space="preserve">къ </w:t>
      </w:r>
      <w:r>
        <w:rPr>
          <w:szCs w:val="28"/>
          <w:lang w:val="bg-BG"/>
        </w:rPr>
        <w:t>Внук, внучка.</w:t>
      </w:r>
    </w:p>
    <w:p w:rsidR="008B1F42" w:rsidRPr="00155C6F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упря</w:t>
      </w:r>
      <w:r>
        <w:rPr>
          <w:b/>
          <w:szCs w:val="28"/>
          <w:lang w:val="bg-BG"/>
        </w:rPr>
        <w:t>гам, да упре</w:t>
      </w:r>
      <w:r>
        <w:rPr>
          <w:b/>
          <w:szCs w:val="28"/>
          <w:lang w:val="bg-BG"/>
        </w:rPr>
        <w:t xml:space="preserve">гна </w:t>
      </w:r>
      <w:r>
        <w:rPr>
          <w:i/>
          <w:szCs w:val="28"/>
          <w:lang w:val="bg-BG"/>
        </w:rPr>
        <w:t>упр</w:t>
      </w:r>
      <w:r w:rsidRPr="00155C6F">
        <w:rPr>
          <w:i/>
          <w:szCs w:val="28"/>
        </w:rPr>
        <w:t>’а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гъм, дъ упре</w:t>
      </w:r>
      <w:r>
        <w:rPr>
          <w:i/>
          <w:szCs w:val="28"/>
          <w:lang w:val="bg-BG"/>
        </w:rPr>
        <w:t xml:space="preserve">гнъ </w:t>
      </w:r>
      <w:r>
        <w:rPr>
          <w:szCs w:val="28"/>
          <w:lang w:val="bg-BG"/>
        </w:rPr>
        <w:t xml:space="preserve">Впрягам животно, за да тегли каруца, плуг и др.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рбуле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шката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рбул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шкътъ</w:t>
      </w:r>
      <w:r w:rsidRPr="00D85910">
        <w:rPr>
          <w:szCs w:val="28"/>
          <w:lang w:val="bg-BG"/>
        </w:rPr>
        <w:t xml:space="preserve"> Необмислено, стремглаво, безразсъдно, слепешката.</w:t>
      </w:r>
    </w:p>
    <w:p w:rsidR="008B1F42" w:rsidRPr="00C248A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ури</w:t>
      </w:r>
      <w:r>
        <w:rPr>
          <w:b/>
          <w:szCs w:val="28"/>
          <w:lang w:val="bg-BG"/>
        </w:rPr>
        <w:t>вам, да ури</w:t>
      </w:r>
      <w:r>
        <w:rPr>
          <w:b/>
          <w:szCs w:val="28"/>
          <w:lang w:val="bg-BG"/>
        </w:rPr>
        <w:t xml:space="preserve">на </w:t>
      </w:r>
      <w:r>
        <w:rPr>
          <w:i/>
          <w:szCs w:val="28"/>
          <w:lang w:val="bg-BG"/>
        </w:rPr>
        <w:t>ури</w:t>
      </w:r>
      <w:r>
        <w:rPr>
          <w:i/>
          <w:szCs w:val="28"/>
          <w:lang w:val="bg-BG"/>
        </w:rPr>
        <w:t>въм, дъ ури</w:t>
      </w:r>
      <w:r>
        <w:rPr>
          <w:i/>
          <w:szCs w:val="28"/>
          <w:lang w:val="bg-BG"/>
        </w:rPr>
        <w:t xml:space="preserve">нъ </w:t>
      </w:r>
      <w:r>
        <w:rPr>
          <w:szCs w:val="28"/>
          <w:lang w:val="bg-BG"/>
        </w:rPr>
        <w:t xml:space="preserve">Гълча, мъмря, карам се, разправям се. </w:t>
      </w:r>
      <w:r>
        <w:rPr>
          <w:i/>
          <w:szCs w:val="28"/>
          <w:lang w:val="bg-BG"/>
        </w:rPr>
        <w:t xml:space="preserve">Снощи пак го уривах.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урож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уруж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Реколта, плодородие.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</w:t>
      </w:r>
      <w:r w:rsidRPr="00D85910">
        <w:rPr>
          <w:b/>
          <w:szCs w:val="28"/>
          <w:lang w:val="bg-BG"/>
        </w:rPr>
        <w:t>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 </w:t>
      </w:r>
      <w:r w:rsidRPr="00D85910">
        <w:rPr>
          <w:szCs w:val="28"/>
          <w:lang w:val="bg-BG"/>
        </w:rPr>
        <w:t>(тур. uğur</w:t>
      </w:r>
      <w:r w:rsidRPr="00D85910">
        <w:rPr>
          <w:szCs w:val="28"/>
          <w:lang w:val="bg-BG"/>
        </w:rPr>
        <w:softHyphen/>
        <w:t>suz) Проклет, неразбран, инат, опак човек</w:t>
      </w:r>
      <w:r>
        <w:rPr>
          <w:szCs w:val="28"/>
          <w:lang w:val="bg-BG"/>
        </w:rPr>
        <w:t>, урсузин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</w:t>
      </w:r>
      <w:r w:rsidRPr="00D85910">
        <w:rPr>
          <w:b/>
          <w:szCs w:val="28"/>
          <w:lang w:val="bg-BG"/>
        </w:rPr>
        <w:t>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зин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зин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uğur</w:t>
      </w:r>
      <w:r w:rsidRPr="00D85910">
        <w:rPr>
          <w:szCs w:val="28"/>
          <w:lang w:val="bg-BG"/>
        </w:rPr>
        <w:softHyphen/>
        <w:t>suz) Проклет, неразбран, инат, опак човек</w:t>
      </w:r>
      <w:r>
        <w:rPr>
          <w:szCs w:val="28"/>
          <w:lang w:val="bg-BG"/>
        </w:rPr>
        <w:t>, урсуз</w:t>
      </w:r>
      <w:r w:rsidRPr="00D85910">
        <w:rPr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урсузлу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урсузлу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uğur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suzluk) Проклетия, лошотия.</w:t>
      </w:r>
    </w:p>
    <w:p w:rsidR="008B1F42" w:rsidRPr="00F80906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уру</w:t>
      </w:r>
      <w:r>
        <w:rPr>
          <w:b/>
          <w:szCs w:val="28"/>
          <w:lang w:val="bg-BG"/>
        </w:rPr>
        <w:t xml:space="preserve">нгел </w:t>
      </w:r>
      <w:r>
        <w:rPr>
          <w:i/>
          <w:szCs w:val="28"/>
          <w:lang w:val="bg-BG"/>
        </w:rPr>
        <w:t>уру</w:t>
      </w:r>
      <w:r>
        <w:rPr>
          <w:i/>
          <w:szCs w:val="28"/>
          <w:lang w:val="bg-BG"/>
        </w:rPr>
        <w:t>нг</w:t>
      </w:r>
      <w:r w:rsidRPr="00F80906">
        <w:rPr>
          <w:i/>
          <w:szCs w:val="28"/>
        </w:rPr>
        <w:t xml:space="preserve">’ъл </w:t>
      </w:r>
      <w:r>
        <w:rPr>
          <w:szCs w:val="28"/>
          <w:lang w:val="bg-BG"/>
        </w:rPr>
        <w:t xml:space="preserve">Грозен мъж, грозна жена.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уруспи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уруспи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uru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  <w:t xml:space="preserve">pu) Жена с леко поведение.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нлъжа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усу</w:t>
      </w:r>
      <w:r>
        <w:rPr>
          <w:i/>
          <w:szCs w:val="28"/>
          <w:lang w:val="bg-BG"/>
        </w:rPr>
        <w:t>̀н</w:t>
      </w:r>
      <w:r w:rsidRPr="00D85910">
        <w:rPr>
          <w:i/>
          <w:szCs w:val="28"/>
          <w:lang w:val="bg-BG"/>
        </w:rPr>
        <w:t>лъжъ</w:t>
      </w:r>
      <w:r w:rsidRPr="00D85910">
        <w:rPr>
          <w:szCs w:val="28"/>
          <w:lang w:val="bg-BG"/>
        </w:rPr>
        <w:t xml:space="preserve"> Търпеливо, бавно, постепенно, хитро, убедително. </w:t>
      </w:r>
      <w:r w:rsidRPr="00D85910">
        <w:rPr>
          <w:i/>
          <w:szCs w:val="28"/>
          <w:lang w:val="bg-BG"/>
        </w:rPr>
        <w:t>Не се тревожи, усунлъжа работата ще стане.</w:t>
      </w:r>
    </w:p>
    <w:p w:rsidR="008B1F42" w:rsidRPr="0031717B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утала</w:t>
      </w:r>
      <w:r>
        <w:rPr>
          <w:b/>
          <w:szCs w:val="28"/>
          <w:lang w:val="bg-BG"/>
        </w:rPr>
        <w:t>гам, да утало</w:t>
      </w:r>
      <w:r>
        <w:rPr>
          <w:b/>
          <w:szCs w:val="28"/>
          <w:lang w:val="bg-BG"/>
        </w:rPr>
        <w:t xml:space="preserve">жа </w:t>
      </w:r>
      <w:r>
        <w:rPr>
          <w:i/>
          <w:szCs w:val="28"/>
          <w:lang w:val="bg-BG"/>
        </w:rPr>
        <w:t>утъла</w:t>
      </w:r>
      <w:r>
        <w:rPr>
          <w:i/>
          <w:szCs w:val="28"/>
          <w:lang w:val="bg-BG"/>
        </w:rPr>
        <w:t>гъм, дъ утъло</w:t>
      </w:r>
      <w:r>
        <w:rPr>
          <w:i/>
          <w:szCs w:val="28"/>
          <w:lang w:val="bg-BG"/>
        </w:rPr>
        <w:t xml:space="preserve">жъ </w:t>
      </w:r>
      <w:r>
        <w:rPr>
          <w:szCs w:val="28"/>
          <w:lang w:val="bg-BG"/>
        </w:rPr>
        <w:t>Успокоявам, умирявам, укротявам, утихвам.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тречка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тричкъ </w:t>
      </w:r>
      <w:r w:rsidRPr="00D85910">
        <w:rPr>
          <w:szCs w:val="28"/>
          <w:lang w:val="bg-BG"/>
        </w:rPr>
        <w:t>Утре</w:t>
      </w:r>
      <w:r>
        <w:rPr>
          <w:szCs w:val="28"/>
          <w:lang w:val="bg-BG"/>
        </w:rPr>
        <w:t>, в близко бъдеще</w:t>
      </w:r>
      <w:r w:rsidRPr="00D85910">
        <w:rPr>
          <w:szCs w:val="28"/>
          <w:lang w:val="bg-BG"/>
        </w:rPr>
        <w:t>.</w:t>
      </w:r>
    </w:p>
    <w:p w:rsidR="008B1F42" w:rsidRPr="00F63305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ущени</w:t>
      </w:r>
      <w:r>
        <w:rPr>
          <w:b/>
          <w:szCs w:val="28"/>
          <w:lang w:val="bg-BG"/>
        </w:rPr>
        <w:t xml:space="preserve">к </w:t>
      </w:r>
      <w:r>
        <w:rPr>
          <w:i/>
          <w:szCs w:val="28"/>
          <w:lang w:val="bg-BG"/>
        </w:rPr>
        <w:t>ушт</w:t>
      </w:r>
      <w:r w:rsidRPr="007E7906">
        <w:rPr>
          <w:i/>
          <w:szCs w:val="28"/>
        </w:rPr>
        <w:t>’ъни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к </w:t>
      </w:r>
      <w:r>
        <w:rPr>
          <w:szCs w:val="28"/>
          <w:lang w:val="bg-BG"/>
        </w:rPr>
        <w:t xml:space="preserve">Така се нарича стар мъж, дядо в игра-загадка. </w:t>
      </w:r>
    </w:p>
    <w:p w:rsidR="008B1F42" w:rsidRPr="009F79C6" w:rsidRDefault="008B1F42" w:rsidP="003A58D2">
      <w:pPr>
        <w:ind w:firstLine="720"/>
        <w:jc w:val="both"/>
        <w:rPr>
          <w:i/>
          <w:szCs w:val="28"/>
        </w:rPr>
      </w:pPr>
      <w:r>
        <w:rPr>
          <w:b/>
          <w:szCs w:val="28"/>
          <w:lang w:val="bg-BG"/>
        </w:rPr>
        <w:t>ущени</w:t>
      </w:r>
      <w:r>
        <w:rPr>
          <w:b/>
          <w:szCs w:val="28"/>
          <w:lang w:val="bg-BG"/>
        </w:rPr>
        <w:t xml:space="preserve">ца </w:t>
      </w:r>
      <w:r>
        <w:rPr>
          <w:i/>
          <w:szCs w:val="28"/>
          <w:lang w:val="bg-BG"/>
        </w:rPr>
        <w:t>ушт</w:t>
      </w:r>
      <w:r w:rsidRPr="00F63305">
        <w:rPr>
          <w:i/>
          <w:szCs w:val="28"/>
        </w:rPr>
        <w:t>’ъни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цъ </w:t>
      </w:r>
      <w:r>
        <w:rPr>
          <w:szCs w:val="28"/>
          <w:lang w:val="bg-BG"/>
        </w:rPr>
        <w:t xml:space="preserve">Така се нарича стара жена, баба в игра-загадка. </w:t>
      </w:r>
      <w:r>
        <w:rPr>
          <w:i/>
          <w:szCs w:val="28"/>
          <w:lang w:val="bg-BG"/>
        </w:rPr>
        <w:t>Насред село живеят ущеник и ущеница.</w:t>
      </w:r>
    </w:p>
    <w:p w:rsidR="008B1F42" w:rsidRPr="00D50C8A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FC10C7">
        <w:rPr>
          <w:b/>
          <w:szCs w:val="28"/>
        </w:rPr>
        <w:t>уши</w:t>
      </w:r>
      <w:r>
        <w:rPr>
          <w:b/>
          <w:szCs w:val="28"/>
          <w:lang w:val="en-US"/>
        </w:rPr>
        <w:t></w:t>
      </w:r>
      <w:r>
        <w:rPr>
          <w:b/>
          <w:szCs w:val="28"/>
          <w:lang w:val="bg-BG"/>
        </w:rPr>
        <w:t xml:space="preserve">бам се </w:t>
      </w:r>
      <w:r>
        <w:rPr>
          <w:i/>
          <w:szCs w:val="28"/>
          <w:lang w:val="bg-BG"/>
        </w:rPr>
        <w:t>уши</w:t>
      </w:r>
      <w:r>
        <w:rPr>
          <w:i/>
          <w:szCs w:val="28"/>
          <w:lang w:val="bg-BG"/>
        </w:rPr>
        <w:t xml:space="preserve">бъм съ </w:t>
      </w:r>
      <w:r>
        <w:rPr>
          <w:szCs w:val="28"/>
          <w:lang w:val="bg-BG"/>
        </w:rPr>
        <w:t xml:space="preserve">Леко напълнявам, разхубавявам се. </w:t>
      </w:r>
      <w:r>
        <w:rPr>
          <w:i/>
          <w:szCs w:val="28"/>
          <w:lang w:val="bg-BG"/>
        </w:rPr>
        <w:t>Момченцето пораснало, ушибало се.</w:t>
      </w:r>
    </w:p>
    <w:p w:rsidR="008B1F42" w:rsidRPr="00310019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уя</w:t>
      </w:r>
      <w:r>
        <w:rPr>
          <w:b/>
          <w:szCs w:val="28"/>
          <w:lang w:val="bg-BG"/>
        </w:rPr>
        <w:t>ждам се, да се уя</w:t>
      </w:r>
      <w:r>
        <w:rPr>
          <w:b/>
          <w:szCs w:val="28"/>
          <w:lang w:val="bg-BG"/>
        </w:rPr>
        <w:t xml:space="preserve">м </w:t>
      </w:r>
      <w:r>
        <w:rPr>
          <w:i/>
          <w:szCs w:val="28"/>
          <w:lang w:val="bg-BG"/>
        </w:rPr>
        <w:t>уйа</w:t>
      </w:r>
      <w:r>
        <w:rPr>
          <w:i/>
          <w:szCs w:val="28"/>
          <w:lang w:val="bg-BG"/>
        </w:rPr>
        <w:t>ждъм съ, дъ съ уйа</w:t>
      </w:r>
      <w:r>
        <w:rPr>
          <w:i/>
          <w:szCs w:val="28"/>
          <w:lang w:val="bg-BG"/>
        </w:rPr>
        <w:t xml:space="preserve">м </w:t>
      </w:r>
      <w:r>
        <w:rPr>
          <w:szCs w:val="28"/>
          <w:lang w:val="bg-BG"/>
        </w:rPr>
        <w:t xml:space="preserve">Ям до насита, преяждам.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Ф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C56344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файд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фъйд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fayda от ар.) Полза, изгода, облага, </w:t>
      </w:r>
      <w:r>
        <w:rPr>
          <w:szCs w:val="28"/>
          <w:lang w:val="bg-BG"/>
        </w:rPr>
        <w:t>печалба</w:t>
      </w:r>
      <w:r w:rsidRPr="00D85910">
        <w:rPr>
          <w:szCs w:val="28"/>
          <w:lang w:val="bg-BG"/>
        </w:rPr>
        <w:t xml:space="preserve">. </w:t>
      </w:r>
      <w:r w:rsidRPr="00C56344">
        <w:rPr>
          <w:i/>
          <w:szCs w:val="28"/>
          <w:lang w:val="bg-BG"/>
        </w:rPr>
        <w:t xml:space="preserve">*Кел файда. </w:t>
      </w:r>
      <w:r>
        <w:rPr>
          <w:szCs w:val="28"/>
          <w:lang w:val="bg-BG"/>
        </w:rPr>
        <w:t>Никаква полза.</w:t>
      </w:r>
      <w:r w:rsidRPr="00C462B1">
        <w:rPr>
          <w:i/>
          <w:szCs w:val="28"/>
          <w:lang w:val="bg-BG"/>
        </w:rPr>
        <w:t xml:space="preserve">*Файда йок. </w:t>
      </w:r>
      <w:r>
        <w:rPr>
          <w:szCs w:val="28"/>
          <w:lang w:val="bg-BG"/>
        </w:rPr>
        <w:t>Няма полза.</w:t>
      </w:r>
    </w:p>
    <w:p w:rsidR="008B1F42" w:rsidRPr="00D85910" w:rsidRDefault="008B1F42" w:rsidP="000D5BCE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фалб</w:t>
      </w:r>
      <w:r>
        <w:rPr>
          <w:b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фълб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Хвалба</w:t>
      </w:r>
      <w:r>
        <w:rPr>
          <w:szCs w:val="28"/>
          <w:lang w:val="bg-BG"/>
        </w:rPr>
        <w:t>, похвала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0D5BCE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ля, да поф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ля </w:t>
      </w:r>
      <w:r w:rsidRPr="00D85910">
        <w:rPr>
          <w:i/>
          <w:szCs w:val="28"/>
          <w:lang w:val="bg-BG"/>
        </w:rPr>
        <w:t>ф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л’ъ, дъ пуф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Хваля някого.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фън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(фр. flanelle от анг. flannel) Плетена вълнена жилетка. </w:t>
      </w:r>
    </w:p>
    <w:p w:rsidR="008B1F42" w:rsidRPr="0097462A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фарл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фър</w:t>
      </w:r>
      <w:r w:rsidRPr="00D85910">
        <w:rPr>
          <w:i/>
          <w:szCs w:val="28"/>
          <w:lang w:val="bg-BG"/>
        </w:rPr>
        <w:softHyphen/>
        <w:t>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ш </w:t>
      </w:r>
      <w:r w:rsidRPr="00D85910">
        <w:rPr>
          <w:szCs w:val="28"/>
          <w:lang w:val="bg-BG"/>
        </w:rPr>
        <w:t>(тур. faraş от ар.) Широка лопата за смет.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Донеси метлата и фарлаша.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фарфар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фърфър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far</w:t>
      </w:r>
      <w:r w:rsidRPr="00D85910">
        <w:rPr>
          <w:szCs w:val="28"/>
          <w:lang w:val="bg-BG"/>
        </w:rPr>
        <w:softHyphen/>
        <w:t>fara от ар.) Несериозен, вятърничав човек; бърборко</w:t>
      </w:r>
      <w:r>
        <w:rPr>
          <w:szCs w:val="28"/>
          <w:lang w:val="bg-BG"/>
        </w:rPr>
        <w:t>, многознайко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фашки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фъшки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fis</w:t>
      </w:r>
      <w:r w:rsidRPr="00D85910">
        <w:rPr>
          <w:szCs w:val="28"/>
          <w:lang w:val="bg-BG"/>
        </w:rPr>
        <w:softHyphen/>
        <w:t>ki) Говежда или конска тор.</w:t>
      </w:r>
    </w:p>
    <w:p w:rsidR="008B1F42" w:rsidRPr="00064EE7" w:rsidRDefault="008B1F42" w:rsidP="003A58D2">
      <w:pPr>
        <w:ind w:firstLine="720"/>
        <w:jc w:val="both"/>
        <w:rPr>
          <w:szCs w:val="28"/>
          <w:lang w:val="bg-BG"/>
        </w:rPr>
      </w:pPr>
      <w:r w:rsidRPr="00064EE7">
        <w:rPr>
          <w:b/>
          <w:szCs w:val="28"/>
          <w:lang w:val="bg-BG"/>
        </w:rPr>
        <w:t>ферма</w:t>
      </w:r>
      <w:r w:rsidRPr="00064EE7"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ф</w:t>
      </w:r>
      <w:r w:rsidRPr="00064EE7">
        <w:rPr>
          <w:i/>
          <w:szCs w:val="28"/>
        </w:rPr>
        <w:t>’ърма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н </w:t>
      </w:r>
      <w:r w:rsidRPr="00064EE7">
        <w:rPr>
          <w:szCs w:val="28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ferman</w:t>
      </w:r>
      <w:r w:rsidRPr="00064EE7">
        <w:rPr>
          <w:szCs w:val="28"/>
        </w:rPr>
        <w:t xml:space="preserve"> от перс.)</w:t>
      </w:r>
      <w:r>
        <w:rPr>
          <w:szCs w:val="28"/>
          <w:lang w:val="bg-BG"/>
        </w:rPr>
        <w:t xml:space="preserve"> Дълъг писмен текст. </w:t>
      </w:r>
      <w:r>
        <w:rPr>
          <w:i/>
          <w:szCs w:val="28"/>
          <w:lang w:val="bg-BG"/>
        </w:rPr>
        <w:t>Имам писмо от майка, написала е цял ферман.</w:t>
      </w:r>
      <w:r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фест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фист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feston </w:t>
      </w:r>
      <w:r w:rsidRPr="003E71DF">
        <w:rPr>
          <w:i/>
          <w:szCs w:val="28"/>
          <w:lang w:val="bg-BG"/>
        </w:rPr>
        <w:t>‘гирлянда’</w:t>
      </w:r>
      <w:r w:rsidRPr="00D85910">
        <w:rPr>
          <w:szCs w:val="28"/>
          <w:lang w:val="bg-BG"/>
        </w:rPr>
        <w:t xml:space="preserve"> от ит. festone) Бродерия във вид на малка дъга по края на дреха, покривка и др.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фил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нкишия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нкишийъ</w:t>
      </w:r>
      <w:r>
        <w:rPr>
          <w:szCs w:val="28"/>
          <w:lang w:val="bg-BG"/>
        </w:rPr>
        <w:t xml:space="preserve"> (тур. filân </w:t>
      </w:r>
      <w:r w:rsidRPr="009335B1">
        <w:rPr>
          <w:i/>
          <w:szCs w:val="28"/>
          <w:lang w:val="bg-BG"/>
        </w:rPr>
        <w:t>‘някой’</w:t>
      </w:r>
      <w:r>
        <w:rPr>
          <w:szCs w:val="28"/>
          <w:lang w:val="bg-BG"/>
        </w:rPr>
        <w:t xml:space="preserve"> + kes </w:t>
      </w:r>
      <w:r w:rsidRPr="003E71DF">
        <w:rPr>
          <w:i/>
          <w:szCs w:val="28"/>
          <w:lang w:val="bg-BG"/>
        </w:rPr>
        <w:t>‘човек’, ‘лице’</w:t>
      </w:r>
      <w:r w:rsidRPr="00D85910">
        <w:rPr>
          <w:szCs w:val="28"/>
          <w:lang w:val="bg-BG"/>
        </w:rPr>
        <w:t xml:space="preserve"> от перс.) </w:t>
      </w:r>
      <w:r>
        <w:rPr>
          <w:szCs w:val="28"/>
          <w:lang w:val="bg-BG"/>
        </w:rPr>
        <w:t>Неизвестен човек, н</w:t>
      </w:r>
      <w:r w:rsidRPr="00D85910">
        <w:rPr>
          <w:szCs w:val="28"/>
          <w:lang w:val="bg-BG"/>
        </w:rPr>
        <w:t xml:space="preserve">якой си човек, еди-кой си. </w:t>
      </w:r>
      <w:r w:rsidRPr="00D85910">
        <w:rPr>
          <w:i/>
          <w:szCs w:val="28"/>
          <w:lang w:val="bg-BG"/>
        </w:rPr>
        <w:t>Налей си вода, кладенчето е на селото, не е на филанкишията.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ръ </w:t>
      </w:r>
      <w:r w:rsidRPr="00D85910">
        <w:rPr>
          <w:szCs w:val="28"/>
          <w:lang w:val="bg-BG"/>
        </w:rPr>
        <w:t xml:space="preserve">Намаляване на обема и теглото на стока вследствие на изпарение, повреда и др. </w:t>
      </w:r>
      <w:r w:rsidRPr="00D85910">
        <w:rPr>
          <w:i/>
          <w:szCs w:val="28"/>
          <w:lang w:val="bg-BG"/>
        </w:rPr>
        <w:t>Като я изпрахме, вълната даде фира.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фист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fistan от грц. phoústa от алб.) </w:t>
      </w:r>
      <w:r>
        <w:rPr>
          <w:szCs w:val="28"/>
          <w:lang w:val="bg-BG"/>
        </w:rPr>
        <w:t>Селска п</w:t>
      </w:r>
      <w:r w:rsidRPr="00D85910">
        <w:rPr>
          <w:szCs w:val="28"/>
          <w:lang w:val="bg-BG"/>
        </w:rPr>
        <w:t>ола, фуста.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фистанл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фистънл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fistanlik) Вид памучен плат за летни поли.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фитари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фитъри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phy</w:t>
      </w:r>
      <w:r w:rsidRPr="00D85910">
        <w:rPr>
          <w:szCs w:val="28"/>
          <w:lang w:val="bg-BG"/>
        </w:rPr>
        <w:softHyphen/>
        <w:t>t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rion </w:t>
      </w:r>
      <w:r w:rsidRPr="009335B1">
        <w:rPr>
          <w:i/>
          <w:szCs w:val="28"/>
          <w:lang w:val="bg-BG"/>
        </w:rPr>
        <w:t>‘ра</w:t>
      </w:r>
      <w:r w:rsidRPr="009335B1">
        <w:rPr>
          <w:i/>
          <w:szCs w:val="28"/>
          <w:lang w:val="bg-BG"/>
        </w:rPr>
        <w:softHyphen/>
        <w:t>стение’</w:t>
      </w:r>
      <w:r w:rsidRPr="00D85910">
        <w:rPr>
          <w:szCs w:val="28"/>
          <w:lang w:val="bg-BG"/>
        </w:rPr>
        <w:t>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Леха в зеленчукова градина.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(тур. fita) Пуйка.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фи</w:t>
      </w:r>
      <w:r>
        <w:rPr>
          <w:b/>
          <w:szCs w:val="28"/>
          <w:lang w:val="bg-BG"/>
        </w:rPr>
        <w:t xml:space="preserve">ткам </w:t>
      </w:r>
      <w:r>
        <w:rPr>
          <w:i/>
          <w:szCs w:val="28"/>
          <w:lang w:val="bg-BG"/>
        </w:rPr>
        <w:t>фи</w:t>
      </w:r>
      <w:r>
        <w:rPr>
          <w:i/>
          <w:szCs w:val="28"/>
          <w:lang w:val="bg-BG"/>
        </w:rPr>
        <w:t xml:space="preserve">ткъм </w:t>
      </w:r>
      <w:r>
        <w:rPr>
          <w:szCs w:val="28"/>
          <w:lang w:val="bg-BG"/>
        </w:rPr>
        <w:t>Духам шумно, когато в устата ми е попаднала гореща или люта храна.</w:t>
      </w:r>
    </w:p>
    <w:p w:rsidR="008B1F42" w:rsidRDefault="008B1F42" w:rsidP="003A58D2">
      <w:pPr>
        <w:ind w:firstLine="720"/>
        <w:jc w:val="both"/>
        <w:rPr>
          <w:b/>
          <w:szCs w:val="28"/>
          <w:lang w:val="bg-BG"/>
        </w:rPr>
      </w:pPr>
      <w:r>
        <w:rPr>
          <w:b/>
          <w:szCs w:val="28"/>
          <w:lang w:val="bg-BG"/>
        </w:rPr>
        <w:t>фи</w:t>
      </w:r>
      <w:r>
        <w:rPr>
          <w:b/>
          <w:szCs w:val="28"/>
          <w:lang w:val="bg-BG"/>
        </w:rPr>
        <w:t>чкам, да фи</w:t>
      </w:r>
      <w:r>
        <w:rPr>
          <w:b/>
          <w:szCs w:val="28"/>
          <w:lang w:val="bg-BG"/>
        </w:rPr>
        <w:t xml:space="preserve">чна </w:t>
      </w:r>
      <w:r>
        <w:rPr>
          <w:i/>
          <w:szCs w:val="28"/>
          <w:lang w:val="bg-BG"/>
        </w:rPr>
        <w:t>фи</w:t>
      </w:r>
      <w:r>
        <w:rPr>
          <w:i/>
          <w:szCs w:val="28"/>
          <w:lang w:val="bg-BG"/>
        </w:rPr>
        <w:t>чкъм, дъ фи</w:t>
      </w:r>
      <w:r>
        <w:rPr>
          <w:i/>
          <w:szCs w:val="28"/>
          <w:lang w:val="bg-BG"/>
        </w:rPr>
        <w:t>чнъ</w:t>
      </w:r>
      <w:r>
        <w:rPr>
          <w:b/>
          <w:szCs w:val="28"/>
          <w:lang w:val="bg-BG"/>
        </w:rPr>
        <w:t xml:space="preserve"> </w:t>
      </w:r>
      <w:r w:rsidRPr="009335B1">
        <w:rPr>
          <w:szCs w:val="28"/>
          <w:lang w:val="bg-BG"/>
        </w:rPr>
        <w:t>Хвърлям небрежно</w:t>
      </w:r>
      <w:r>
        <w:rPr>
          <w:szCs w:val="28"/>
          <w:lang w:val="bg-BG"/>
        </w:rPr>
        <w:t>, захвърлям, зазипвам.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фиш</w:t>
      </w:r>
      <w:r>
        <w:rPr>
          <w:b/>
          <w:szCs w:val="28"/>
          <w:lang w:val="bg-BG"/>
        </w:rPr>
        <w:t>ю̀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фиш’у</w:t>
      </w:r>
      <w:r>
        <w:rPr>
          <w:i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(фр. fichu) </w:t>
      </w:r>
      <w:r>
        <w:rPr>
          <w:szCs w:val="28"/>
          <w:lang w:val="bg-BG"/>
        </w:rPr>
        <w:t>Дамско т</w:t>
      </w:r>
      <w:r w:rsidRPr="00D85910">
        <w:rPr>
          <w:szCs w:val="28"/>
          <w:lang w:val="bg-BG"/>
        </w:rPr>
        <w:t>ън</w:t>
      </w:r>
      <w:r w:rsidRPr="00D85910">
        <w:rPr>
          <w:szCs w:val="28"/>
          <w:lang w:val="bg-BG"/>
        </w:rPr>
        <w:softHyphen/>
        <w:t>ко прозрачно шалче.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фль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фл’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нгъ</w:t>
      </w:r>
      <w:r w:rsidRPr="00D85910">
        <w:rPr>
          <w:szCs w:val="28"/>
          <w:lang w:val="bg-BG"/>
        </w:rPr>
        <w:t xml:space="preserve"> (арум. fl’on</w:t>
      </w:r>
      <w:r w:rsidRPr="00D85910">
        <w:rPr>
          <w:szCs w:val="28"/>
          <w:lang w:val="bg-BG"/>
        </w:rPr>
        <w:softHyphen/>
        <w:t xml:space="preserve">gu от ит. fiocco от лат. floccus </w:t>
      </w:r>
      <w:r w:rsidRPr="003E71DF">
        <w:rPr>
          <w:i/>
          <w:szCs w:val="28"/>
          <w:lang w:val="bg-BG"/>
        </w:rPr>
        <w:t>‘парче’</w:t>
      </w:r>
      <w:r w:rsidRPr="00D85910">
        <w:rPr>
          <w:szCs w:val="28"/>
          <w:lang w:val="bg-BG"/>
        </w:rPr>
        <w:t xml:space="preserve">) Широка лента от тънък копринен плат, завързана като пеперудка; джувка.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фль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фл’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рцъ</w:t>
      </w:r>
      <w:r w:rsidRPr="00D85910">
        <w:rPr>
          <w:szCs w:val="28"/>
          <w:lang w:val="bg-BG"/>
        </w:rPr>
        <w:t xml:space="preserve"> (рум. fleo</w:t>
      </w:r>
      <w:r w:rsidRPr="00D85910">
        <w:rPr>
          <w:szCs w:val="28"/>
          <w:lang w:val="bg-BG"/>
        </w:rPr>
        <w:softHyphen/>
        <w:t xml:space="preserve">arcä) Лека, развратна жена.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фонд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фунд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fondant </w:t>
      </w:r>
      <w:r w:rsidRPr="003E71DF">
        <w:rPr>
          <w:i/>
          <w:szCs w:val="28"/>
          <w:lang w:val="bg-BG"/>
        </w:rPr>
        <w:t>‘сочен’, ‘топящ се’</w:t>
      </w:r>
      <w:r w:rsidRPr="00D85910">
        <w:rPr>
          <w:szCs w:val="28"/>
          <w:lang w:val="bg-BG"/>
        </w:rPr>
        <w:t>) 1. Вид полу</w:t>
      </w:r>
      <w:r w:rsidRPr="00D85910">
        <w:rPr>
          <w:szCs w:val="28"/>
          <w:lang w:val="bg-BG"/>
        </w:rPr>
        <w:softHyphen/>
        <w:t xml:space="preserve">твърда захар, употребявана за захарни изделия. 2. Мек ароматизиран бонбон, който се топи. </w:t>
      </w:r>
    </w:p>
    <w:p w:rsidR="008B1F42" w:rsidRPr="00CC52B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фра</w:t>
      </w:r>
      <w:r>
        <w:rPr>
          <w:b/>
          <w:szCs w:val="28"/>
          <w:lang w:val="bg-BG"/>
        </w:rPr>
        <w:t>свам, да ф</w:t>
      </w:r>
      <w:r w:rsidRPr="00CC52BE">
        <w:rPr>
          <w:b/>
          <w:szCs w:val="28"/>
          <w:lang w:val="bg-BG"/>
        </w:rPr>
        <w:t>ра</w:t>
      </w:r>
      <w:r w:rsidRPr="00CC52BE">
        <w:rPr>
          <w:b/>
          <w:szCs w:val="28"/>
          <w:lang w:val="bg-BG"/>
        </w:rPr>
        <w:t>сна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фра</w:t>
      </w:r>
      <w:r>
        <w:rPr>
          <w:i/>
          <w:szCs w:val="28"/>
          <w:lang w:val="bg-BG"/>
        </w:rPr>
        <w:t>свъм, дъ фра</w:t>
      </w:r>
      <w:r>
        <w:rPr>
          <w:i/>
          <w:szCs w:val="28"/>
          <w:lang w:val="bg-BG"/>
        </w:rPr>
        <w:t xml:space="preserve">снъ </w:t>
      </w:r>
      <w:r>
        <w:rPr>
          <w:szCs w:val="28"/>
          <w:lang w:val="bg-BG"/>
        </w:rPr>
        <w:t>Удрям силно, цапардосвам.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фризи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фризи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(фр. fri</w:t>
      </w:r>
      <w:r w:rsidRPr="00D85910">
        <w:rPr>
          <w:szCs w:val="28"/>
          <w:lang w:val="bg-BG"/>
        </w:rPr>
        <w:softHyphen/>
        <w:t xml:space="preserve">ser) За коса: правя къдрава, накъдрям. </w:t>
      </w:r>
    </w:p>
    <w:p w:rsidR="008B1F42" w:rsidRPr="0056458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фризу</w:t>
      </w:r>
      <w:r>
        <w:rPr>
          <w:b/>
          <w:szCs w:val="28"/>
          <w:lang w:val="bg-BG"/>
        </w:rPr>
        <w:t xml:space="preserve">ра </w:t>
      </w:r>
      <w:r>
        <w:rPr>
          <w:i/>
          <w:szCs w:val="28"/>
          <w:lang w:val="bg-BG"/>
        </w:rPr>
        <w:t>фризу</w:t>
      </w:r>
      <w:r>
        <w:rPr>
          <w:i/>
          <w:szCs w:val="28"/>
          <w:lang w:val="bg-BG"/>
        </w:rPr>
        <w:t xml:space="preserve">ръ </w:t>
      </w:r>
      <w:r>
        <w:rPr>
          <w:szCs w:val="28"/>
          <w:lang w:val="bg-BG"/>
        </w:rPr>
        <w:t>Прическа, която прави косата къдрава.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фрикас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фрикъс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fri</w:t>
      </w:r>
      <w:r w:rsidRPr="00D85910">
        <w:rPr>
          <w:szCs w:val="28"/>
          <w:lang w:val="bg-BG"/>
        </w:rPr>
        <w:softHyphen/>
        <w:t>cas</w:t>
      </w:r>
      <w:r w:rsidRPr="00D85910">
        <w:rPr>
          <w:szCs w:val="28"/>
          <w:lang w:val="bg-BG"/>
        </w:rPr>
        <w:softHyphen/>
        <w:t>s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e от лат. frico </w:t>
      </w:r>
      <w:r w:rsidRPr="003E71DF">
        <w:rPr>
          <w:i/>
          <w:szCs w:val="28"/>
          <w:lang w:val="bg-BG"/>
        </w:rPr>
        <w:t>‘търкам’</w:t>
      </w:r>
      <w:r w:rsidRPr="00D85910">
        <w:rPr>
          <w:szCs w:val="28"/>
          <w:lang w:val="bg-BG"/>
        </w:rPr>
        <w:t xml:space="preserve">) Ястие от месо и бял гъст сос от брашно </w:t>
      </w:r>
      <w:r>
        <w:rPr>
          <w:szCs w:val="28"/>
          <w:lang w:val="bg-BG"/>
        </w:rPr>
        <w:t>с чесън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фукара </w:t>
      </w:r>
      <w:r w:rsidRPr="00D85910">
        <w:rPr>
          <w:i/>
          <w:szCs w:val="28"/>
          <w:lang w:val="bg-BG"/>
        </w:rPr>
        <w:t>фукър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fukara  от ар.) Бедняк, сиромах.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фукари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фукъри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</w:t>
      </w:r>
      <w:r>
        <w:rPr>
          <w:b/>
          <w:szCs w:val="28"/>
          <w:lang w:val="bg-BG"/>
        </w:rPr>
        <w:t>̀</w:t>
      </w:r>
      <w:r w:rsidRPr="00D85910">
        <w:rPr>
          <w:szCs w:val="28"/>
          <w:lang w:val="bg-BG"/>
        </w:rPr>
        <w:t>(тур. fukara  от ар.) Бедност, беднотия, сиромашия.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фукарл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фукърл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fukarlik от ар.) Бедност, беднотия, сиромашия.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фчела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фчилъ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>Пчела.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фчели</w:t>
      </w:r>
      <w:r>
        <w:rPr>
          <w:b/>
          <w:szCs w:val="28"/>
          <w:lang w:val="bg-BG"/>
        </w:rPr>
        <w:t xml:space="preserve">н </w:t>
      </w:r>
      <w:r>
        <w:rPr>
          <w:i/>
          <w:szCs w:val="28"/>
          <w:lang w:val="bg-BG"/>
        </w:rPr>
        <w:t>фчили</w:t>
      </w:r>
      <w:r>
        <w:rPr>
          <w:i/>
          <w:szCs w:val="28"/>
          <w:lang w:val="bg-BG"/>
        </w:rPr>
        <w:t></w:t>
      </w:r>
      <w:r w:rsidRPr="001D4BD2">
        <w:rPr>
          <w:i/>
          <w:szCs w:val="28"/>
          <w:lang w:val="bg-BG"/>
        </w:rPr>
        <w:t xml:space="preserve">н </w:t>
      </w:r>
      <w:r>
        <w:rPr>
          <w:szCs w:val="28"/>
          <w:lang w:val="bg-BG"/>
        </w:rPr>
        <w:t>Пчелин, място за кошери.</w:t>
      </w:r>
    </w:p>
    <w:p w:rsidR="008B1F42" w:rsidRPr="008C6463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фъ</w:t>
      </w:r>
      <w:r>
        <w:rPr>
          <w:b/>
          <w:szCs w:val="28"/>
          <w:lang w:val="bg-BG"/>
        </w:rPr>
        <w:t>кам, да офъ</w:t>
      </w:r>
      <w:r>
        <w:rPr>
          <w:b/>
          <w:szCs w:val="28"/>
          <w:lang w:val="bg-BG"/>
        </w:rPr>
        <w:t xml:space="preserve">кам </w:t>
      </w:r>
      <w:r>
        <w:rPr>
          <w:i/>
          <w:szCs w:val="28"/>
          <w:lang w:val="bg-BG"/>
        </w:rPr>
        <w:t>фъ</w:t>
      </w:r>
      <w:r>
        <w:rPr>
          <w:i/>
          <w:szCs w:val="28"/>
          <w:lang w:val="bg-BG"/>
        </w:rPr>
        <w:t>към, дъ уфъ</w:t>
      </w:r>
      <w:r>
        <w:rPr>
          <w:i/>
          <w:szCs w:val="28"/>
          <w:lang w:val="bg-BG"/>
        </w:rPr>
        <w:t xml:space="preserve">към </w:t>
      </w:r>
      <w:r>
        <w:rPr>
          <w:szCs w:val="28"/>
          <w:lang w:val="bg-BG"/>
        </w:rPr>
        <w:t>Подстригвам късо.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фънд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фънд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Малко </w:t>
      </w:r>
      <w:r>
        <w:rPr>
          <w:szCs w:val="28"/>
          <w:lang w:val="bg-BG"/>
        </w:rPr>
        <w:t xml:space="preserve">количество </w:t>
      </w:r>
      <w:r w:rsidRPr="00D85910">
        <w:rPr>
          <w:szCs w:val="28"/>
          <w:lang w:val="bg-BG"/>
        </w:rPr>
        <w:t xml:space="preserve">памук, вълна, козина, коса и др. </w:t>
      </w:r>
      <w:r w:rsidRPr="00D85910">
        <w:rPr>
          <w:i/>
          <w:szCs w:val="28"/>
          <w:lang w:val="bg-BG"/>
        </w:rPr>
        <w:t>По пътеката са минавали овце, има фъндъци вълна по трънките.</w:t>
      </w:r>
      <w:r w:rsidRPr="00D85910">
        <w:rPr>
          <w:szCs w:val="28"/>
          <w:lang w:val="bg-BG"/>
        </w:rPr>
        <w:tab/>
      </w:r>
    </w:p>
    <w:p w:rsidR="008B1F42" w:rsidRPr="00A65F1E" w:rsidRDefault="008B1F42" w:rsidP="003A58D2">
      <w:pPr>
        <w:ind w:firstLine="720"/>
        <w:jc w:val="both"/>
        <w:rPr>
          <w:szCs w:val="28"/>
          <w:lang w:val="bg-BG"/>
        </w:rPr>
      </w:pPr>
      <w:r w:rsidRPr="00A65F1E">
        <w:rPr>
          <w:b/>
          <w:szCs w:val="28"/>
          <w:lang w:val="bg-BG"/>
        </w:rPr>
        <w:t>фъ</w:t>
      </w:r>
      <w:r w:rsidRPr="00A65F1E">
        <w:rPr>
          <w:b/>
          <w:szCs w:val="28"/>
          <w:lang w:val="bg-BG"/>
        </w:rPr>
        <w:t>ркам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фъ</w:t>
      </w:r>
      <w:r>
        <w:rPr>
          <w:i/>
          <w:szCs w:val="28"/>
          <w:lang w:val="bg-BG"/>
        </w:rPr>
        <w:t xml:space="preserve">ркъм </w:t>
      </w:r>
      <w:r>
        <w:rPr>
          <w:szCs w:val="28"/>
          <w:lang w:val="bg-BG"/>
        </w:rPr>
        <w:t>Хвърча.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фърк</w:t>
      </w:r>
      <w:r>
        <w:rPr>
          <w:b/>
          <w:szCs w:val="28"/>
          <w:lang w:val="bg-BG"/>
        </w:rPr>
        <w:t>о</w:t>
      </w: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фъркули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(рум. от лат. furca</w:t>
      </w:r>
      <w:r w:rsidRPr="003E71DF">
        <w:rPr>
          <w:i/>
          <w:szCs w:val="28"/>
          <w:lang w:val="bg-BG"/>
        </w:rPr>
        <w:t xml:space="preserve"> ‘вила’</w:t>
      </w:r>
      <w:r w:rsidRPr="00D85910">
        <w:rPr>
          <w:szCs w:val="28"/>
          <w:lang w:val="bg-BG"/>
        </w:rPr>
        <w:t>) Вилица.</w:t>
      </w:r>
    </w:p>
    <w:p w:rsidR="008B1F42" w:rsidRPr="00375501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фърлади</w:t>
      </w:r>
      <w:r>
        <w:rPr>
          <w:b/>
          <w:szCs w:val="28"/>
          <w:lang w:val="bg-BG"/>
        </w:rPr>
        <w:t>свам, да фърлади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фърлъди</w:t>
      </w:r>
      <w:r>
        <w:rPr>
          <w:i/>
          <w:szCs w:val="28"/>
          <w:lang w:val="bg-BG"/>
        </w:rPr>
        <w:t>свъм, дъ фърлъди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 xml:space="preserve">Гневя се, сърдя се, кипвам, избухвам, ядосвам се. </w:t>
      </w:r>
      <w:r>
        <w:rPr>
          <w:i/>
          <w:szCs w:val="28"/>
          <w:lang w:val="bg-BG"/>
        </w:rPr>
        <w:t>Васил бързо фарлъдиса.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фърту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фърту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Снежна бу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ря, виелица.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Х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haber) Вест, известие, новина.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хаберли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ъб’ърли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haber) Уведомен, извест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н за нещо. </w:t>
      </w:r>
    </w:p>
    <w:p w:rsidR="008B1F42" w:rsidRPr="009408C1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хав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hava от ар.) 1. Атмосферно време. 2. Настроение, положение. </w:t>
      </w:r>
      <w:r w:rsidRPr="009408C1">
        <w:rPr>
          <w:szCs w:val="28"/>
        </w:rPr>
        <w:t>*</w:t>
      </w:r>
      <w:r>
        <w:rPr>
          <w:i/>
          <w:szCs w:val="28"/>
          <w:lang w:val="bg-BG"/>
        </w:rPr>
        <w:t>На хава.</w:t>
      </w:r>
      <w:r>
        <w:rPr>
          <w:szCs w:val="28"/>
          <w:lang w:val="bg-BG"/>
        </w:rPr>
        <w:t xml:space="preserve"> Навън, на двора, на открито.</w:t>
      </w:r>
    </w:p>
    <w:p w:rsidR="008B1F42" w:rsidRDefault="008B1F42" w:rsidP="005F18D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ъйв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havan от перс.) </w:t>
      </w:r>
      <w:r>
        <w:rPr>
          <w:szCs w:val="28"/>
          <w:lang w:val="bg-BG"/>
        </w:rPr>
        <w:t>Голям м</w:t>
      </w:r>
      <w:r w:rsidRPr="00D85910">
        <w:rPr>
          <w:szCs w:val="28"/>
          <w:lang w:val="bg-BG"/>
        </w:rPr>
        <w:t>етален съд, обикновено бронзов, в който се чукат орехи, захар, чесън, червен пипер и др.</w:t>
      </w:r>
    </w:p>
    <w:p w:rsidR="008B1F42" w:rsidRDefault="008B1F42" w:rsidP="005F18D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нче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чи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havan от перс.) </w:t>
      </w:r>
      <w:r>
        <w:rPr>
          <w:szCs w:val="28"/>
          <w:lang w:val="bg-BG"/>
        </w:rPr>
        <w:t>Малък хаван – м</w:t>
      </w:r>
      <w:r w:rsidRPr="00D85910">
        <w:rPr>
          <w:szCs w:val="28"/>
          <w:lang w:val="bg-BG"/>
        </w:rPr>
        <w:t>етален съд, обикновено бронзов, в който се чукат орехи, захар, чесън, червен пипер и др.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ъжи</w:t>
      </w:r>
      <w:r>
        <w:rPr>
          <w:szCs w:val="28"/>
          <w:lang w:val="bg-BG"/>
        </w:rPr>
        <w:t>̀</w:t>
      </w:r>
      <w:r w:rsidRPr="00D85910">
        <w:rPr>
          <w:szCs w:val="28"/>
          <w:lang w:val="bg-BG"/>
        </w:rPr>
        <w:t>йкъ (тур. ha</w:t>
      </w:r>
      <w:r w:rsidRPr="00D85910">
        <w:rPr>
          <w:szCs w:val="28"/>
          <w:lang w:val="bg-BG"/>
        </w:rPr>
        <w:softHyphen/>
        <w:t>ci) Жена, която е ходила на хаджилък</w:t>
      </w:r>
      <w:r>
        <w:rPr>
          <w:szCs w:val="28"/>
          <w:lang w:val="bg-BG"/>
        </w:rPr>
        <w:t xml:space="preserve"> </w:t>
      </w:r>
      <w:r w:rsidRPr="00D43657">
        <w:rPr>
          <w:i/>
          <w:szCs w:val="28"/>
        </w:rPr>
        <w:t>‘</w:t>
      </w:r>
      <w:r w:rsidRPr="00D43657">
        <w:rPr>
          <w:i/>
          <w:szCs w:val="28"/>
          <w:lang w:val="bg-BG"/>
        </w:rPr>
        <w:t>поклонение на свети места</w:t>
      </w:r>
      <w:r w:rsidRPr="00D43657">
        <w:rPr>
          <w:i/>
          <w:szCs w:val="28"/>
        </w:rPr>
        <w:t>’</w:t>
      </w:r>
      <w:r w:rsidRPr="00D43657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ъжил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 xml:space="preserve">cilik от ар.) Отиване на поклонение на светите места в Ерусалим за християните и в Мека и Медина за мохамеданите.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haci) Мъж, който е ходил на хаджилък</w:t>
      </w:r>
      <w:r>
        <w:rPr>
          <w:szCs w:val="28"/>
          <w:lang w:val="bg-BG"/>
        </w:rPr>
        <w:t xml:space="preserve"> </w:t>
      </w:r>
      <w:r w:rsidRPr="00D43657">
        <w:rPr>
          <w:i/>
          <w:szCs w:val="28"/>
        </w:rPr>
        <w:t>‘</w:t>
      </w:r>
      <w:r w:rsidRPr="00D43657">
        <w:rPr>
          <w:i/>
          <w:szCs w:val="28"/>
          <w:lang w:val="bg-BG"/>
        </w:rPr>
        <w:t>поклонение на свети места</w:t>
      </w:r>
      <w:r w:rsidRPr="00D43657">
        <w:rPr>
          <w:i/>
          <w:szCs w:val="28"/>
        </w:rPr>
        <w:t>’</w:t>
      </w:r>
      <w:r w:rsidRPr="00D43657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йче</w:t>
      </w:r>
      <w:r w:rsidRPr="00D85910">
        <w:rPr>
          <w:i/>
          <w:szCs w:val="28"/>
          <w:lang w:val="bg-BG"/>
        </w:rPr>
        <w:t xml:space="preserve"> 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йчи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szCs w:val="28"/>
          <w:shd w:val="clear" w:color="auto" w:fill="FFFFFF"/>
          <w:lang w:val="bg-BG"/>
        </w:rPr>
        <w:t>Antirrhinum)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Градинско цвете – кученце, антиринум.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хаз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ъз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hazir от ар.) Така и така, разгеле.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 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hayir от ар.) Добро, щастие, сполука.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hayir</w:t>
      </w:r>
      <w:r w:rsidRPr="00D85910">
        <w:rPr>
          <w:szCs w:val="28"/>
          <w:lang w:val="bg-BG"/>
        </w:rPr>
        <w:softHyphen/>
        <w:t>li) Човек, който носи щастие</w:t>
      </w:r>
      <w:r>
        <w:rPr>
          <w:szCs w:val="28"/>
          <w:lang w:val="bg-BG"/>
        </w:rPr>
        <w:t>, сполука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хаирс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зин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ъирсъ</w:t>
      </w:r>
      <w:r>
        <w:rPr>
          <w:i/>
          <w:szCs w:val="28"/>
          <w:lang w:val="bg-BG"/>
        </w:rPr>
        <w:t>зин</w:t>
      </w:r>
      <w:r w:rsidRPr="00D85910">
        <w:rPr>
          <w:szCs w:val="28"/>
          <w:lang w:val="bg-BG"/>
        </w:rPr>
        <w:t xml:space="preserve"> (тур. hayirsiz) Зъл човек, проклетник, нехранимайко.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(тур. hay</w:t>
      </w:r>
      <w:r w:rsidRPr="00D85910">
        <w:rPr>
          <w:szCs w:val="28"/>
          <w:lang w:val="bg-BG"/>
        </w:rPr>
        <w:softHyphen/>
        <w:t xml:space="preserve">van от ар.) Глупак, неразбран човек.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ъйду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haydut) Крадец</w:t>
      </w:r>
      <w:r>
        <w:rPr>
          <w:szCs w:val="28"/>
          <w:lang w:val="bg-BG"/>
        </w:rPr>
        <w:t>, обирджия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хайдутки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ъйдутки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haydut) Крадла</w:t>
      </w:r>
      <w:r>
        <w:rPr>
          <w:szCs w:val="28"/>
          <w:lang w:val="bg-BG"/>
        </w:rPr>
        <w:t>, обирджийка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хайдутлу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ъйдутлу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haydutluk) Кражба, разбойничество</w:t>
      </w:r>
      <w:r>
        <w:rPr>
          <w:szCs w:val="28"/>
          <w:lang w:val="bg-BG"/>
        </w:rPr>
        <w:t>, обирджийство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 xml:space="preserve">(тур. haykiri </w:t>
      </w:r>
      <w:r w:rsidRPr="003E71DF">
        <w:rPr>
          <w:i/>
          <w:szCs w:val="28"/>
        </w:rPr>
        <w:t>‘</w:t>
      </w:r>
      <w:r w:rsidRPr="003E71DF">
        <w:rPr>
          <w:i/>
          <w:szCs w:val="28"/>
          <w:lang w:val="bg-BG"/>
        </w:rPr>
        <w:t>вик</w:t>
      </w:r>
      <w:r w:rsidRPr="003E71DF">
        <w:rPr>
          <w:i/>
          <w:szCs w:val="28"/>
        </w:rPr>
        <w:t>’</w:t>
      </w:r>
      <w:r w:rsidRPr="003E71DF">
        <w:rPr>
          <w:i/>
          <w:szCs w:val="28"/>
          <w:lang w:val="bg-BG"/>
        </w:rPr>
        <w:t xml:space="preserve">, </w:t>
      </w:r>
      <w:r w:rsidRPr="003E71DF">
        <w:rPr>
          <w:i/>
          <w:szCs w:val="28"/>
        </w:rPr>
        <w:t>‘</w:t>
      </w:r>
      <w:r w:rsidRPr="003E71DF">
        <w:rPr>
          <w:i/>
          <w:szCs w:val="28"/>
          <w:lang w:val="bg-BG"/>
        </w:rPr>
        <w:t>крясък</w:t>
      </w:r>
      <w:r w:rsidRPr="003E71DF">
        <w:rPr>
          <w:i/>
          <w:szCs w:val="28"/>
        </w:rPr>
        <w:t>’</w:t>
      </w:r>
      <w:r w:rsidRPr="00D85910">
        <w:rPr>
          <w:szCs w:val="28"/>
          <w:lang w:val="bg-BG"/>
        </w:rPr>
        <w:t>) Организирано пре</w:t>
      </w:r>
      <w:r w:rsidRPr="00D85910">
        <w:rPr>
          <w:szCs w:val="28"/>
          <w:lang w:val="bg-BG"/>
        </w:rPr>
        <w:softHyphen/>
        <w:t xml:space="preserve">следване на дивеч или разбойници.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айл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>y</w:t>
      </w:r>
      <w:r w:rsidRPr="00D85910">
        <w:rPr>
          <w:szCs w:val="28"/>
          <w:lang w:val="bg-BG"/>
        </w:rPr>
        <w:softHyphen/>
        <w:t>laz) Мързеланин, ленивец</w:t>
      </w:r>
      <w:r>
        <w:rPr>
          <w:szCs w:val="28"/>
          <w:lang w:val="bg-BG"/>
        </w:rPr>
        <w:t>, хайлазин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айл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зин </w:t>
      </w:r>
      <w:r w:rsidRPr="00D85910">
        <w:rPr>
          <w:i/>
          <w:szCs w:val="28"/>
          <w:lang w:val="bg-BG"/>
        </w:rPr>
        <w:t>ъйл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зин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>y</w:t>
      </w:r>
      <w:r w:rsidRPr="00D85910">
        <w:rPr>
          <w:szCs w:val="28"/>
          <w:lang w:val="bg-BG"/>
        </w:rPr>
        <w:softHyphen/>
        <w:t>laz) Мързеланин, ленивец</w:t>
      </w:r>
      <w:r>
        <w:rPr>
          <w:szCs w:val="28"/>
          <w:lang w:val="bg-BG"/>
        </w:rPr>
        <w:t>, хайлаз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хайлазки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ня </w:t>
      </w:r>
      <w:r w:rsidRPr="00D85910">
        <w:rPr>
          <w:i/>
          <w:szCs w:val="28"/>
          <w:lang w:val="bg-BG"/>
        </w:rPr>
        <w:t>ъйлъски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haylaz) Мързелан</w:t>
      </w:r>
      <w:r>
        <w:rPr>
          <w:szCs w:val="28"/>
          <w:lang w:val="bg-BG"/>
        </w:rPr>
        <w:t>а, ленивка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хайлазл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ъйлъзл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haylazlik) Мързел, безделие.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хайлазу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йълъзу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haylaz) Мър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зелувам, безделнича.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хайман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ъймън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hay</w:t>
      </w:r>
      <w:r w:rsidRPr="00D85910">
        <w:rPr>
          <w:szCs w:val="28"/>
          <w:lang w:val="bg-BG"/>
        </w:rPr>
        <w:softHyphen/>
        <w:t>ma</w:t>
      </w:r>
      <w:r w:rsidRPr="00D85910">
        <w:rPr>
          <w:szCs w:val="28"/>
          <w:lang w:val="bg-BG"/>
        </w:rPr>
        <w:softHyphen/>
        <w:t xml:space="preserve">na </w:t>
      </w:r>
      <w:r w:rsidRPr="003E71DF">
        <w:rPr>
          <w:i/>
          <w:szCs w:val="28"/>
          <w:lang w:val="bg-BG"/>
        </w:rPr>
        <w:t>‘пасище за свободен добитък’</w:t>
      </w:r>
      <w:r w:rsidRPr="00D85910">
        <w:rPr>
          <w:szCs w:val="28"/>
          <w:lang w:val="bg-BG"/>
        </w:rPr>
        <w:t xml:space="preserve">) Безделник, скитник, нехранимайко.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хайману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ъймъну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haymana) Безделнича, скитам се без работа</w:t>
      </w:r>
      <w:r>
        <w:rPr>
          <w:szCs w:val="28"/>
          <w:lang w:val="bg-BG"/>
        </w:rPr>
        <w:t>, хайманосвам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хайман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ъймън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</w:t>
      </w:r>
      <w:r w:rsidRPr="00D85910">
        <w:rPr>
          <w:szCs w:val="28"/>
          <w:lang w:val="bg-BG"/>
        </w:rPr>
        <w:t xml:space="preserve"> (тур. hayma</w:t>
      </w:r>
      <w:r w:rsidRPr="00D85910">
        <w:rPr>
          <w:szCs w:val="28"/>
          <w:lang w:val="bg-BG"/>
        </w:rPr>
        <w:softHyphen/>
        <w:t>na) Безделнича, скитам се без работа</w:t>
      </w:r>
      <w:r>
        <w:rPr>
          <w:szCs w:val="28"/>
          <w:lang w:val="bg-BG"/>
        </w:rPr>
        <w:t>, хайманувам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йта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йтъ</w:t>
      </w:r>
      <w:r w:rsidRPr="00D85910">
        <w:rPr>
          <w:szCs w:val="28"/>
          <w:lang w:val="bg-BG"/>
        </w:rPr>
        <w:t xml:space="preserve"> (тур. hayta) Ч</w:t>
      </w:r>
      <w:r>
        <w:rPr>
          <w:szCs w:val="28"/>
          <w:lang w:val="bg-BG"/>
        </w:rPr>
        <w:t>овек, който се скита без работа;</w:t>
      </w:r>
      <w:r w:rsidRPr="00D85910">
        <w:rPr>
          <w:szCs w:val="28"/>
          <w:lang w:val="bg-BG"/>
        </w:rPr>
        <w:t xml:space="preserve"> безделник</w:t>
      </w:r>
      <w:r>
        <w:rPr>
          <w:szCs w:val="28"/>
          <w:lang w:val="bg-BG"/>
        </w:rPr>
        <w:t>, скитник, нехранимайко</w:t>
      </w:r>
      <w:r w:rsidRPr="00D85910">
        <w:rPr>
          <w:szCs w:val="28"/>
          <w:lang w:val="bg-BG"/>
        </w:rPr>
        <w:t xml:space="preserve">. </w:t>
      </w:r>
    </w:p>
    <w:p w:rsidR="008B1F42" w:rsidRPr="00C37607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хак </w:t>
      </w:r>
      <w:r w:rsidRPr="00D85910">
        <w:rPr>
          <w:i/>
          <w:szCs w:val="28"/>
          <w:lang w:val="bg-BG"/>
        </w:rPr>
        <w:t>хак</w:t>
      </w:r>
      <w:r w:rsidRPr="00D85910">
        <w:rPr>
          <w:szCs w:val="28"/>
          <w:lang w:val="bg-BG"/>
        </w:rPr>
        <w:t xml:space="preserve"> (тур. hak от ар.) Право, заслужено, справедливо. </w:t>
      </w:r>
      <w:r>
        <w:rPr>
          <w:i/>
          <w:szCs w:val="28"/>
          <w:lang w:val="bg-BG"/>
        </w:rPr>
        <w:t>Хак му е, тъй му се пада.</w:t>
      </w:r>
    </w:p>
    <w:p w:rsidR="008B1F42" w:rsidRPr="00020A1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ха</w:t>
      </w:r>
      <w:r>
        <w:rPr>
          <w:b/>
          <w:szCs w:val="28"/>
          <w:lang w:val="bg-BG"/>
        </w:rPr>
        <w:t>квам, да ха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ха</w:t>
      </w:r>
      <w:r>
        <w:rPr>
          <w:i/>
          <w:szCs w:val="28"/>
          <w:lang w:val="bg-BG"/>
        </w:rPr>
        <w:t>квъм, дъ ха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Бода, вкарвам, мушкам, забивам. </w:t>
      </w:r>
      <w:r>
        <w:rPr>
          <w:i/>
          <w:szCs w:val="28"/>
          <w:lang w:val="bg-BG"/>
        </w:rPr>
        <w:t>Докторът му хакна инжекция.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ал</w:t>
      </w:r>
      <w:r w:rsidRPr="00D85910">
        <w:rPr>
          <w:szCs w:val="28"/>
          <w:lang w:val="bg-BG"/>
        </w:rPr>
        <w:t xml:space="preserve"> (тур. hal от ар.) Положение, състояние, в което се намира някой; лошо положение. </w:t>
      </w:r>
      <w:r w:rsidRPr="00D85910">
        <w:rPr>
          <w:i/>
          <w:szCs w:val="28"/>
          <w:lang w:val="bg-BG"/>
        </w:rPr>
        <w:t>Не ме питай на какъв хал съм.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(грц. ch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laza </w:t>
      </w:r>
      <w:r w:rsidRPr="003E71DF">
        <w:rPr>
          <w:i/>
          <w:szCs w:val="28"/>
          <w:lang w:val="bg-BG"/>
        </w:rPr>
        <w:t>‘градушка’</w:t>
      </w:r>
      <w:r w:rsidRPr="00D85910">
        <w:rPr>
          <w:szCs w:val="28"/>
          <w:lang w:val="bg-BG"/>
        </w:rPr>
        <w:t xml:space="preserve">) Силна буря, ураган.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helâl от ар.) От сърце, с благословия подарявам нещо. </w:t>
      </w:r>
      <w:r w:rsidRPr="00D85910">
        <w:rPr>
          <w:i/>
          <w:szCs w:val="28"/>
          <w:lang w:val="bg-BG"/>
        </w:rPr>
        <w:t>Халал да ти е гривната, носи я със здраве.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(нем. Halle) Голям покрит пазар за хранителни продукти.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лище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лишти</w:t>
      </w:r>
      <w:r w:rsidRPr="00D85910">
        <w:rPr>
          <w:szCs w:val="28"/>
          <w:lang w:val="bg-BG"/>
        </w:rPr>
        <w:t xml:space="preserve"> (тур. hali </w:t>
      </w:r>
      <w:r w:rsidRPr="003E71DF">
        <w:rPr>
          <w:i/>
          <w:szCs w:val="28"/>
          <w:lang w:val="bg-BG"/>
        </w:rPr>
        <w:t>‘килим’</w:t>
      </w:r>
      <w:r w:rsidRPr="00D85910">
        <w:rPr>
          <w:szCs w:val="28"/>
          <w:lang w:val="bg-BG"/>
        </w:rPr>
        <w:t>) Дебела черга за завиване или постилане, изработена от вълна или козина.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хал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chaln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, chal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3E71DF">
        <w:rPr>
          <w:i/>
          <w:szCs w:val="28"/>
          <w:lang w:val="bg-BG"/>
        </w:rPr>
        <w:t>‘повреждам’</w:t>
      </w:r>
      <w:r w:rsidRPr="00D85910">
        <w:rPr>
          <w:szCs w:val="28"/>
          <w:lang w:val="bg-BG"/>
        </w:rPr>
        <w:t>) Блъскам, удрям сил</w:t>
      </w:r>
      <w:r w:rsidRPr="00D85910">
        <w:rPr>
          <w:szCs w:val="28"/>
          <w:lang w:val="bg-BG"/>
        </w:rPr>
        <w:softHyphen/>
        <w:t xml:space="preserve">но. 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 се, да се хал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 съ, дъ съ 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chaln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, chal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3E71DF">
        <w:rPr>
          <w:i/>
          <w:szCs w:val="28"/>
          <w:lang w:val="bg-BG"/>
        </w:rPr>
        <w:t>‘повреждам’</w:t>
      </w:r>
      <w:r w:rsidRPr="00D85910">
        <w:rPr>
          <w:szCs w:val="28"/>
          <w:lang w:val="bg-BG"/>
        </w:rPr>
        <w:t>) 1. Удрям се, блъскам се случайно. 2. Преструвам се, превземам се</w:t>
      </w:r>
      <w:r>
        <w:rPr>
          <w:szCs w:val="28"/>
          <w:lang w:val="bg-BG"/>
        </w:rPr>
        <w:t>, кокетнича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(тур. hamal от ар.) Носач.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хамалл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ъмълл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hamalik от ар.) 1. Работа на хамалин</w:t>
      </w:r>
      <w:r w:rsidRPr="003E71DF">
        <w:rPr>
          <w:i/>
          <w:szCs w:val="28"/>
          <w:lang w:val="bg-BG"/>
        </w:rPr>
        <w:t xml:space="preserve"> </w:t>
      </w:r>
      <w:r w:rsidRPr="003E71DF">
        <w:rPr>
          <w:i/>
          <w:szCs w:val="28"/>
        </w:rPr>
        <w:t>‘</w:t>
      </w:r>
      <w:r w:rsidRPr="003E71DF">
        <w:rPr>
          <w:i/>
          <w:szCs w:val="28"/>
          <w:lang w:val="bg-BG"/>
        </w:rPr>
        <w:t>носач</w:t>
      </w:r>
      <w:r w:rsidRPr="003E71DF">
        <w:rPr>
          <w:i/>
          <w:szCs w:val="28"/>
        </w:rPr>
        <w:t>’</w:t>
      </w:r>
      <w:r w:rsidRPr="003E71DF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2. Тежка, обикновено физическа работа.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хамал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гия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ъмъл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гийъ</w:t>
      </w:r>
      <w:r w:rsidRPr="00D85910">
        <w:rPr>
          <w:szCs w:val="28"/>
          <w:lang w:val="bg-BG"/>
        </w:rPr>
        <w:t xml:space="preserve"> (тур. hamalik от ар.) 1. Работа на хамалин. 2. Тежка, обикновено физическа работа.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hamal от ар.) 1. Изпълнявам работа на хамалин</w:t>
      </w:r>
      <w:r>
        <w:rPr>
          <w:szCs w:val="28"/>
          <w:lang w:val="bg-BG"/>
        </w:rPr>
        <w:t xml:space="preserve"> </w:t>
      </w:r>
      <w:r w:rsidRPr="003E71DF">
        <w:rPr>
          <w:i/>
          <w:szCs w:val="28"/>
        </w:rPr>
        <w:t>‘</w:t>
      </w:r>
      <w:r w:rsidRPr="003E71DF">
        <w:rPr>
          <w:i/>
          <w:szCs w:val="28"/>
          <w:lang w:val="bg-BG"/>
        </w:rPr>
        <w:t>носач</w:t>
      </w:r>
      <w:r w:rsidRPr="003E71DF">
        <w:rPr>
          <w:i/>
          <w:szCs w:val="28"/>
        </w:rPr>
        <w:t>’</w:t>
      </w:r>
      <w:r w:rsidRPr="003E71DF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2. Върша тежка, обикновено физическа раота.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hamsi от грц.) Вид дребна морска риба със странично сплескано тяло, дълго до 15 см.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ъму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hamut) Дървена, обшита с кожа примка за шия на впрегатен кон.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ан</w:t>
      </w:r>
      <w:r w:rsidRPr="00D85910">
        <w:rPr>
          <w:szCs w:val="28"/>
          <w:lang w:val="bg-BG"/>
        </w:rPr>
        <w:t xml:space="preserve"> (тур. han от перс. hane </w:t>
      </w:r>
      <w:r w:rsidRPr="00426C1C">
        <w:rPr>
          <w:i/>
          <w:szCs w:val="28"/>
          <w:lang w:val="bg-BG"/>
        </w:rPr>
        <w:t>‘къща’</w:t>
      </w:r>
      <w:r>
        <w:rPr>
          <w:szCs w:val="28"/>
          <w:lang w:val="bg-BG"/>
        </w:rPr>
        <w:tab/>
      </w:r>
      <w:r w:rsidRPr="00D85910">
        <w:rPr>
          <w:szCs w:val="28"/>
          <w:lang w:val="bg-BG"/>
        </w:rPr>
        <w:t xml:space="preserve">) 1. Кръчма и гостилница с помещения за спане на пътници и с обор за добитък; странноприемница. 2. Дом, в който постоянно влизат и излизат много хора.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hanci) Съпруга на ханджия, кръчмарка.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han</w:t>
      </w:r>
      <w:r w:rsidRPr="00D85910">
        <w:rPr>
          <w:szCs w:val="28"/>
          <w:lang w:val="bg-BG"/>
        </w:rPr>
        <w:softHyphen/>
        <w:t xml:space="preserve">ci) 1. Притежател на хан. 2. Кръчмар, гостилничар.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ън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мъ</w:t>
      </w:r>
      <w:r w:rsidRPr="00D85910">
        <w:rPr>
          <w:szCs w:val="28"/>
          <w:lang w:val="bg-BG"/>
        </w:rPr>
        <w:t xml:space="preserve"> (тур. hanim) Омъжена туркиня, кадъна.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ъръми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harami от ар.) Проява, дейност на харамия</w:t>
      </w:r>
      <w:r>
        <w:rPr>
          <w:szCs w:val="28"/>
          <w:lang w:val="bg-BG"/>
        </w:rPr>
        <w:t xml:space="preserve"> </w:t>
      </w:r>
      <w:r w:rsidRPr="003E71DF">
        <w:rPr>
          <w:i/>
          <w:szCs w:val="28"/>
        </w:rPr>
        <w:t>‘</w:t>
      </w:r>
      <w:r w:rsidRPr="003E71DF">
        <w:rPr>
          <w:i/>
          <w:szCs w:val="28"/>
          <w:lang w:val="bg-BG"/>
        </w:rPr>
        <w:t>бунтовник, разбойник</w:t>
      </w:r>
      <w:r w:rsidRPr="003E71DF">
        <w:rPr>
          <w:i/>
          <w:szCs w:val="28"/>
        </w:rPr>
        <w:t>’</w:t>
      </w:r>
      <w:r w:rsidRPr="003E71DF">
        <w:rPr>
          <w:i/>
          <w:szCs w:val="28"/>
          <w:lang w:val="bg-BG"/>
        </w:rPr>
        <w:t>;</w:t>
      </w:r>
      <w:r w:rsidRPr="00D85910">
        <w:rPr>
          <w:szCs w:val="28"/>
          <w:lang w:val="bg-BG"/>
        </w:rPr>
        <w:t xml:space="preserve"> бунтовничество, разбойничество.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</w:t>
      </w:r>
      <w:r w:rsidRPr="00D85910">
        <w:rPr>
          <w:szCs w:val="28"/>
          <w:lang w:val="bg-BG"/>
        </w:rPr>
        <w:softHyphen/>
        <w:t>ra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mi от ар.) Хайдутин, бунтовник, разбойник.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hardal от ар.) Синап, синапено семе.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рен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(грц. haris </w:t>
      </w:r>
      <w:r w:rsidRPr="00A433FD">
        <w:rPr>
          <w:i/>
          <w:szCs w:val="28"/>
          <w:lang w:val="bg-BG"/>
        </w:rPr>
        <w:t>‘радост’, ‘благодарност’</w:t>
      </w:r>
      <w:r w:rsidRPr="00D85910">
        <w:rPr>
          <w:szCs w:val="28"/>
          <w:lang w:val="bg-BG"/>
        </w:rPr>
        <w:t>) Добър, хубав.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звъм</w:t>
      </w:r>
      <w:r w:rsidRPr="00D85910">
        <w:rPr>
          <w:szCs w:val="28"/>
          <w:lang w:val="bg-BG"/>
        </w:rPr>
        <w:t xml:space="preserve"> Подарявам, давам дума да подаря.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харм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lang w:val="bg-BG"/>
        </w:rPr>
        <w:t xml:space="preserve"> </w:t>
      </w:r>
      <w:r w:rsidRPr="00D85910">
        <w:rPr>
          <w:i/>
          <w:szCs w:val="28"/>
          <w:lang w:val="bg-BG"/>
        </w:rPr>
        <w:t>ърм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harman от перс.) 1. Равно утъпкано кръгло място в двора на селска къща, където се вършее с животинска тяга</w:t>
      </w:r>
      <w:r>
        <w:rPr>
          <w:szCs w:val="28"/>
        </w:rPr>
        <w:t>.</w:t>
      </w:r>
      <w:r w:rsidRPr="00D85910">
        <w:rPr>
          <w:szCs w:val="28"/>
          <w:lang w:val="bg-BG"/>
        </w:rPr>
        <w:t xml:space="preserve"> 2. Част от селски двор, къ</w:t>
      </w:r>
      <w:r w:rsidRPr="00D85910">
        <w:rPr>
          <w:szCs w:val="28"/>
          <w:lang w:val="bg-BG"/>
        </w:rPr>
        <w:softHyphen/>
        <w:t xml:space="preserve">дето покритата с трева и бурени земя не се обработва, а се отглеждат свободно домашни птици и малки животни. </w:t>
      </w:r>
      <w:r w:rsidRPr="00D85910">
        <w:rPr>
          <w:i/>
          <w:szCs w:val="28"/>
          <w:lang w:val="bg-BG"/>
        </w:rPr>
        <w:t>Кокошките и пуй</w:t>
      </w:r>
      <w:r w:rsidRPr="00D85910">
        <w:rPr>
          <w:i/>
          <w:szCs w:val="28"/>
          <w:lang w:val="bg-BG"/>
        </w:rPr>
        <w:softHyphen/>
        <w:t>ките пасат на хармана.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харманджи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harmanci) Жена, работеща на хармана</w:t>
      </w:r>
      <w:r w:rsidRPr="00F8244E">
        <w:rPr>
          <w:szCs w:val="28"/>
        </w:rPr>
        <w:t xml:space="preserve"> </w:t>
      </w:r>
      <w:r w:rsidRPr="003E71DF">
        <w:rPr>
          <w:i/>
          <w:szCs w:val="28"/>
        </w:rPr>
        <w:t>‘</w:t>
      </w:r>
      <w:r w:rsidRPr="003E71DF">
        <w:rPr>
          <w:i/>
          <w:szCs w:val="28"/>
          <w:lang w:val="bg-BG"/>
        </w:rPr>
        <w:t>утъпкана кръгла площадка в двора</w:t>
      </w:r>
      <w:r w:rsidRPr="003E71DF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по време на вършитба.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харманджи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harmanci) Човек, работещ на хармана</w:t>
      </w:r>
      <w:r>
        <w:rPr>
          <w:szCs w:val="28"/>
          <w:lang w:val="bg-BG"/>
        </w:rPr>
        <w:t xml:space="preserve"> </w:t>
      </w:r>
      <w:r w:rsidRPr="003E71DF">
        <w:rPr>
          <w:i/>
          <w:szCs w:val="28"/>
        </w:rPr>
        <w:t>‘</w:t>
      </w:r>
      <w:r w:rsidRPr="003E71DF">
        <w:rPr>
          <w:i/>
          <w:szCs w:val="28"/>
          <w:lang w:val="bg-BG"/>
        </w:rPr>
        <w:t>утъпкана кръгла площадка в двора</w:t>
      </w:r>
      <w:r w:rsidRPr="003E71DF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по време на вършитба.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харч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арч</w:t>
      </w:r>
      <w:r w:rsidRPr="00D85910">
        <w:rPr>
          <w:szCs w:val="28"/>
          <w:lang w:val="bg-BG"/>
        </w:rPr>
        <w:t xml:space="preserve"> (тур. harç от ар.) Паричен разход, разноски.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рча, да изх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рча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рчъ, дъ из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harç от ар.) Изразходвам.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харчил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ърчл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harçlik от ар.) Пари за дребни разходи.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хас</w:t>
      </w:r>
      <w:r>
        <w:rPr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ас</w:t>
      </w:r>
      <w:r w:rsidRPr="00D85910">
        <w:rPr>
          <w:szCs w:val="28"/>
          <w:lang w:val="bg-BG"/>
        </w:rPr>
        <w:t xml:space="preserve"> </w:t>
      </w:r>
      <w:r w:rsidRPr="00B02741">
        <w:rPr>
          <w:szCs w:val="28"/>
        </w:rPr>
        <w:t>*</w:t>
      </w:r>
      <w:r w:rsidRPr="00D85910">
        <w:rPr>
          <w:i/>
          <w:szCs w:val="28"/>
          <w:lang w:val="bg-BG"/>
        </w:rPr>
        <w:t>Има си хас.</w:t>
      </w:r>
      <w:r w:rsidRPr="00D85910">
        <w:rPr>
          <w:szCs w:val="28"/>
          <w:lang w:val="bg-BG"/>
        </w:rPr>
        <w:t xml:space="preserve"> Виж ти,  възможно ли е.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хас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hasa от ар.) Тънко доброкачествено памучно платно.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хаст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ъст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astar) Под</w:t>
      </w:r>
      <w:r w:rsidRPr="00D85910">
        <w:rPr>
          <w:szCs w:val="28"/>
          <w:lang w:val="bg-BG"/>
        </w:rPr>
        <w:softHyphen/>
        <w:t xml:space="preserve">плата на дреха.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хастарл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ъстърл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astarlik) Плат, който се използва за хастар, за подплата.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съл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съл</w:t>
      </w:r>
      <w:r w:rsidRPr="00D85910">
        <w:rPr>
          <w:szCs w:val="28"/>
          <w:lang w:val="bg-BG"/>
        </w:rPr>
        <w:t xml:space="preserve"> (тур. hasil от ар.) В края на краищата, изобщо, всъщност. </w:t>
      </w:r>
    </w:p>
    <w:p w:rsidR="008B1F42" w:rsidRDefault="008B1F42" w:rsidP="00916492">
      <w:pPr>
        <w:ind w:firstLine="720"/>
        <w:jc w:val="both"/>
        <w:rPr>
          <w:lang w:val="bg-BG"/>
        </w:rPr>
      </w:pPr>
      <w:r w:rsidRPr="00D85910">
        <w:rPr>
          <w:b/>
          <w:szCs w:val="28"/>
          <w:lang w:val="bg-BG"/>
        </w:rPr>
        <w:t>хат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ътър</w:t>
      </w:r>
      <w:r w:rsidRPr="00D85910">
        <w:rPr>
          <w:szCs w:val="28"/>
          <w:lang w:val="bg-BG"/>
        </w:rPr>
        <w:t xml:space="preserve"> (тур. hatir от ар.) Угода, удоволствие</w:t>
      </w:r>
      <w:r>
        <w:rPr>
          <w:szCs w:val="28"/>
          <w:lang w:val="bg-BG"/>
        </w:rPr>
        <w:t>, силно желание; почит, уважение.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*Не прекършвай хатъра на някого. </w:t>
      </w:r>
      <w:r>
        <w:rPr>
          <w:szCs w:val="28"/>
          <w:lang w:val="bg-BG"/>
        </w:rPr>
        <w:t xml:space="preserve">Не се противопоставяй на желанието на някого. </w:t>
      </w:r>
      <w:r w:rsidRPr="00916492">
        <w:rPr>
          <w:szCs w:val="28"/>
        </w:rPr>
        <w:t>*</w:t>
      </w:r>
      <w:r w:rsidRPr="00D85910">
        <w:rPr>
          <w:i/>
          <w:szCs w:val="28"/>
          <w:lang w:val="bg-BG"/>
        </w:rPr>
        <w:t>Студът за хатър не ходи, обличай си дебелите дрехи.</w:t>
      </w:r>
      <w:r>
        <w:rPr>
          <w:i/>
          <w:szCs w:val="28"/>
          <w:lang w:val="bg-BG"/>
        </w:rPr>
        <w:t xml:space="preserve"> </w:t>
      </w:r>
      <w:r>
        <w:rPr>
          <w:lang w:val="bg-BG"/>
        </w:rPr>
        <w:t>Студът не е за удоволствие, от него можеш да се разболееш.</w:t>
      </w:r>
    </w:p>
    <w:p w:rsidR="008B1F42" w:rsidRPr="00163D3F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хе</w:t>
      </w:r>
      <w:r>
        <w:rPr>
          <w:b/>
          <w:szCs w:val="28"/>
          <w:lang w:val="bg-BG"/>
        </w:rPr>
        <w:t xml:space="preserve">ле </w:t>
      </w:r>
      <w:r>
        <w:rPr>
          <w:i/>
          <w:szCs w:val="28"/>
          <w:lang w:val="bg-BG"/>
        </w:rPr>
        <w:t>е</w:t>
      </w:r>
      <w:r>
        <w:rPr>
          <w:i/>
          <w:szCs w:val="28"/>
          <w:lang w:val="bg-BG"/>
        </w:rPr>
        <w:t>л</w:t>
      </w:r>
      <w:r w:rsidRPr="00163D3F">
        <w:rPr>
          <w:i/>
          <w:szCs w:val="28"/>
          <w:lang w:val="bg-BG"/>
        </w:rPr>
        <w:t xml:space="preserve">’ъ </w:t>
      </w:r>
      <w:r w:rsidRPr="00163D3F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>
        <w:rPr>
          <w:szCs w:val="28"/>
          <w:lang w:val="en-US"/>
        </w:rPr>
        <w:t>hele</w:t>
      </w:r>
      <w:r w:rsidRPr="00163D3F">
        <w:rPr>
          <w:szCs w:val="28"/>
          <w:lang w:val="bg-BG"/>
        </w:rPr>
        <w:t xml:space="preserve">, перс. </w:t>
      </w:r>
      <w:r>
        <w:rPr>
          <w:szCs w:val="28"/>
          <w:lang w:val="en-US"/>
        </w:rPr>
        <w:t>hala</w:t>
      </w:r>
      <w:r w:rsidRPr="00163D3F">
        <w:rPr>
          <w:szCs w:val="28"/>
          <w:lang w:val="bg-BG"/>
        </w:rPr>
        <w:t xml:space="preserve"> от ар. </w:t>
      </w:r>
      <w:r>
        <w:rPr>
          <w:szCs w:val="28"/>
          <w:lang w:val="en-US"/>
        </w:rPr>
        <w:t>hall</w:t>
      </w:r>
      <w:r w:rsidRPr="00163D3F">
        <w:rPr>
          <w:szCs w:val="28"/>
          <w:lang w:val="bg-BG"/>
        </w:rPr>
        <w:t xml:space="preserve">ă) </w:t>
      </w:r>
      <w:r>
        <w:rPr>
          <w:szCs w:val="28"/>
          <w:lang w:val="bg-BG"/>
        </w:rPr>
        <w:t>Най-сетне, най-после.</w:t>
      </w:r>
    </w:p>
    <w:p w:rsidR="008B1F42" w:rsidRPr="00D85910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>
        <w:rPr>
          <w:b/>
          <w:szCs w:val="28"/>
          <w:lang w:val="bg-BG"/>
        </w:rPr>
        <w:t>е</w:t>
      </w:r>
      <w:r w:rsidRPr="00D85910">
        <w:rPr>
          <w:b/>
          <w:szCs w:val="28"/>
          <w:lang w:val="bg-BG"/>
        </w:rPr>
        <w:t>пте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н </w:t>
      </w:r>
      <w:r>
        <w:rPr>
          <w:i/>
          <w:szCs w:val="28"/>
          <w:lang w:val="bg-BG"/>
        </w:rPr>
        <w:t>йъ</w:t>
      </w:r>
      <w:r w:rsidRPr="00D85910">
        <w:rPr>
          <w:i/>
          <w:szCs w:val="28"/>
          <w:lang w:val="bg-BG"/>
        </w:rPr>
        <w:t>пт</w:t>
      </w:r>
      <w:r>
        <w:rPr>
          <w:i/>
          <w:szCs w:val="28"/>
          <w:lang w:val="bg-BG"/>
        </w:rPr>
        <w:t>е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hepten) Напълно, съвсем</w:t>
      </w:r>
      <w:r>
        <w:rPr>
          <w:szCs w:val="28"/>
          <w:lang w:val="bg-BG"/>
        </w:rPr>
        <w:t>, никак</w:t>
      </w:r>
      <w:r w:rsidRPr="00D85910">
        <w:rPr>
          <w:szCs w:val="28"/>
          <w:lang w:val="bg-BG"/>
        </w:rPr>
        <w:t xml:space="preserve">. </w:t>
      </w:r>
      <w:r>
        <w:rPr>
          <w:i/>
          <w:szCs w:val="28"/>
          <w:lang w:val="bg-BG"/>
        </w:rPr>
        <w:t>Ама той хептен не става з</w:t>
      </w:r>
      <w:r w:rsidRPr="00D85910">
        <w:rPr>
          <w:i/>
          <w:szCs w:val="28"/>
          <w:lang w:val="bg-BG"/>
        </w:rPr>
        <w:t>а тази работа.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хергел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йъргил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her</w:t>
      </w:r>
      <w:r w:rsidRPr="00D85910">
        <w:rPr>
          <w:szCs w:val="28"/>
          <w:lang w:val="bg-BG"/>
        </w:rPr>
        <w:softHyphen/>
        <w:t>ge</w:t>
      </w:r>
      <w:r w:rsidRPr="00D85910">
        <w:rPr>
          <w:szCs w:val="28"/>
          <w:lang w:val="bg-BG"/>
        </w:rPr>
        <w:softHyphen/>
        <w:t>le от перс.) Стадо коне.</w:t>
      </w:r>
    </w:p>
    <w:p w:rsidR="008B1F42" w:rsidRDefault="008B1F42" w:rsidP="003A58D2">
      <w:pPr>
        <w:ind w:firstLine="708"/>
        <w:jc w:val="both"/>
        <w:rPr>
          <w:lang w:val="bg-BG"/>
        </w:rPr>
      </w:pPr>
      <w:r w:rsidRPr="00D85910">
        <w:rPr>
          <w:b/>
          <w:lang w:val="bg-BG"/>
        </w:rPr>
        <w:t xml:space="preserve">хич </w:t>
      </w:r>
      <w:r w:rsidRPr="00D85910">
        <w:rPr>
          <w:i/>
          <w:lang w:val="bg-BG"/>
        </w:rPr>
        <w:t>ич</w:t>
      </w:r>
      <w:r w:rsidRPr="00D85910">
        <w:rPr>
          <w:b/>
          <w:lang w:val="bg-BG"/>
        </w:rPr>
        <w:t xml:space="preserve"> </w:t>
      </w:r>
      <w:r w:rsidRPr="00D85910">
        <w:rPr>
          <w:lang w:val="bg-BG"/>
        </w:rPr>
        <w:t>(тур. hiç от перс.) Никак</w:t>
      </w:r>
      <w:r>
        <w:rPr>
          <w:lang w:val="bg-BG"/>
        </w:rPr>
        <w:t>, съвсем</w:t>
      </w:r>
      <w:r w:rsidRPr="00D85910">
        <w:rPr>
          <w:lang w:val="bg-BG"/>
        </w:rPr>
        <w:t xml:space="preserve">. </w:t>
      </w:r>
    </w:p>
    <w:p w:rsidR="008B1F42" w:rsidRDefault="008B1F42" w:rsidP="00CC705C">
      <w:pPr>
        <w:ind w:firstLine="708"/>
        <w:jc w:val="both"/>
        <w:rPr>
          <w:i/>
          <w:lang w:val="bg-BG"/>
        </w:rPr>
      </w:pPr>
      <w:r>
        <w:rPr>
          <w:b/>
          <w:lang w:val="bg-BG"/>
        </w:rPr>
        <w:t>х</w:t>
      </w:r>
      <w:r w:rsidRPr="00D85910">
        <w:rPr>
          <w:b/>
          <w:lang w:val="bg-BG"/>
        </w:rPr>
        <w:t>ляв</w:t>
      </w:r>
      <w:r w:rsidRPr="00D85910">
        <w:rPr>
          <w:lang w:val="bg-BG"/>
        </w:rPr>
        <w:t xml:space="preserve"> </w:t>
      </w:r>
      <w:r w:rsidRPr="00D85910">
        <w:rPr>
          <w:i/>
          <w:lang w:val="bg-BG"/>
        </w:rPr>
        <w:t>ляф</w:t>
      </w:r>
      <w:r w:rsidRPr="00D85910">
        <w:rPr>
          <w:lang w:val="bg-BG"/>
        </w:rPr>
        <w:t xml:space="preserve"> </w:t>
      </w:r>
      <w:r>
        <w:rPr>
          <w:lang w:val="bg-BG"/>
        </w:rPr>
        <w:t>Хляв – о</w:t>
      </w:r>
      <w:r w:rsidRPr="00D85910">
        <w:rPr>
          <w:lang w:val="bg-BG"/>
        </w:rPr>
        <w:t xml:space="preserve">бор за животните, разположен под жилищните помещения на къщата. </w:t>
      </w:r>
      <w:r w:rsidRPr="00D85910">
        <w:rPr>
          <w:i/>
          <w:lang w:val="bg-BG"/>
        </w:rPr>
        <w:t>Затво</w:t>
      </w:r>
      <w:r>
        <w:rPr>
          <w:i/>
          <w:lang w:val="bg-BG"/>
        </w:rPr>
        <w:t>р</w:t>
      </w:r>
      <w:r w:rsidRPr="00D85910">
        <w:rPr>
          <w:i/>
          <w:lang w:val="bg-BG"/>
        </w:rPr>
        <w:t>и</w:t>
      </w:r>
      <w:r>
        <w:rPr>
          <w:i/>
          <w:lang w:val="bg-BG"/>
        </w:rPr>
        <w:t>х</w:t>
      </w:r>
      <w:r w:rsidRPr="00D85910">
        <w:rPr>
          <w:i/>
          <w:lang w:val="bg-BG"/>
        </w:rPr>
        <w:t xml:space="preserve"> овцете в хлява.</w:t>
      </w:r>
    </w:p>
    <w:p w:rsidR="008B1F42" w:rsidRDefault="008B1F42" w:rsidP="005A506F">
      <w:pPr>
        <w:ind w:firstLine="708"/>
        <w:jc w:val="both"/>
        <w:rPr>
          <w:lang w:val="bg-BG"/>
        </w:rPr>
      </w:pPr>
      <w:r>
        <w:rPr>
          <w:b/>
          <w:lang w:val="bg-BG"/>
        </w:rPr>
        <w:t>хо</w:t>
      </w:r>
      <w:r>
        <w:rPr>
          <w:b/>
          <w:lang w:val="bg-BG"/>
        </w:rPr>
        <w:t>кам, да нахо</w:t>
      </w:r>
      <w:r>
        <w:rPr>
          <w:b/>
          <w:lang w:val="bg-BG"/>
        </w:rPr>
        <w:t xml:space="preserve">кам </w:t>
      </w:r>
      <w:r>
        <w:rPr>
          <w:i/>
          <w:lang w:val="bg-BG"/>
        </w:rPr>
        <w:t>хо</w:t>
      </w:r>
      <w:r>
        <w:rPr>
          <w:i/>
          <w:lang w:val="bg-BG"/>
        </w:rPr>
        <w:t>към, дъ нъхо</w:t>
      </w:r>
      <w:r>
        <w:rPr>
          <w:i/>
          <w:lang w:val="bg-BG"/>
        </w:rPr>
        <w:t xml:space="preserve">към </w:t>
      </w:r>
      <w:r>
        <w:rPr>
          <w:lang w:val="bg-BG"/>
        </w:rPr>
        <w:t xml:space="preserve">Карам се, гълча, мъмря, нагрубявам. </w:t>
      </w:r>
    </w:p>
    <w:p w:rsidR="008B1F42" w:rsidRPr="005A506F" w:rsidRDefault="008B1F42" w:rsidP="005A506F">
      <w:pPr>
        <w:ind w:firstLine="708"/>
        <w:jc w:val="both"/>
        <w:rPr>
          <w:i/>
        </w:rPr>
      </w:pPr>
      <w:r w:rsidRPr="005A506F">
        <w:rPr>
          <w:b/>
          <w:lang w:val="bg-BG"/>
        </w:rPr>
        <w:t>хо</w:t>
      </w:r>
      <w:r w:rsidRPr="005A506F">
        <w:rPr>
          <w:b/>
        </w:rPr>
        <w:t></w:t>
      </w:r>
      <w:r w:rsidRPr="005A506F">
        <w:rPr>
          <w:b/>
          <w:lang w:val="bg-BG"/>
        </w:rPr>
        <w:t>лан</w:t>
      </w:r>
      <w:r w:rsidRPr="005A506F">
        <w:rPr>
          <w:lang w:val="bg-BG"/>
        </w:rPr>
        <w:t xml:space="preserve"> </w:t>
      </w:r>
      <w:r w:rsidRPr="005A506F">
        <w:rPr>
          <w:i/>
          <w:lang w:val="bg-BG"/>
        </w:rPr>
        <w:t>о</w:t>
      </w:r>
      <w:r w:rsidRPr="005A506F">
        <w:rPr>
          <w:i/>
        </w:rPr>
        <w:t></w:t>
      </w:r>
      <w:r w:rsidRPr="005A506F">
        <w:rPr>
          <w:i/>
          <w:lang w:val="bg-BG"/>
        </w:rPr>
        <w:t>лън</w:t>
      </w:r>
      <w:r w:rsidRPr="005A506F">
        <w:rPr>
          <w:lang w:val="bg-BG"/>
        </w:rPr>
        <w:t xml:space="preserve"> (тур. </w:t>
      </w:r>
      <w:r w:rsidRPr="005A506F">
        <w:t>o</w:t>
      </w:r>
      <w:r w:rsidRPr="005A506F">
        <w:rPr>
          <w:lang w:val="bg-BG"/>
        </w:rPr>
        <w:t>ğ</w:t>
      </w:r>
      <w:r w:rsidRPr="005A506F">
        <w:t>lan</w:t>
      </w:r>
      <w:r w:rsidRPr="005A506F">
        <w:rPr>
          <w:lang w:val="bg-BG"/>
        </w:rPr>
        <w:t xml:space="preserve"> </w:t>
      </w:r>
      <w:r w:rsidRPr="00A433FD">
        <w:rPr>
          <w:i/>
          <w:lang w:val="bg-BG"/>
        </w:rPr>
        <w:t>‘момче’</w:t>
      </w:r>
      <w:r w:rsidRPr="005A506F">
        <w:rPr>
          <w:lang w:val="bg-BG"/>
        </w:rPr>
        <w:t xml:space="preserve">) Частица за усилване, упрек, учудване – човече, хайде де, пък. </w:t>
      </w:r>
      <w:r w:rsidRPr="005A506F">
        <w:rPr>
          <w:i/>
        </w:rPr>
        <w:t>Хайде холан, хапни си от сланината.</w:t>
      </w:r>
    </w:p>
    <w:p w:rsidR="008B1F42" w:rsidRPr="009D1AF9" w:rsidRDefault="008B1F42" w:rsidP="00CC705C">
      <w:pPr>
        <w:ind w:firstLine="708"/>
        <w:jc w:val="both"/>
        <w:rPr>
          <w:lang w:val="bg-BG"/>
        </w:rPr>
      </w:pPr>
      <w:r>
        <w:rPr>
          <w:b/>
          <w:szCs w:val="28"/>
          <w:lang w:val="bg-BG"/>
        </w:rPr>
        <w:t>хо̀</w:t>
      </w:r>
      <w:r w:rsidRPr="00D85910">
        <w:rPr>
          <w:b/>
          <w:szCs w:val="28"/>
          <w:lang w:val="bg-BG"/>
        </w:rPr>
        <w:t>ремаг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р’ъм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Хоремаг – с</w:t>
      </w:r>
      <w:r w:rsidRPr="00D85910">
        <w:rPr>
          <w:szCs w:val="28"/>
          <w:lang w:val="bg-BG"/>
        </w:rPr>
        <w:t>месен сел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ски магазин за хранителни стоки и напитки и едновременно селска кръчма.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н’ъник</w:t>
      </w:r>
      <w:r w:rsidRPr="00D85910">
        <w:rPr>
          <w:szCs w:val="28"/>
          <w:lang w:val="bg-BG"/>
        </w:rPr>
        <w:t xml:space="preserve"> Осинове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но момче.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н’ънцъ</w:t>
      </w:r>
      <w:r w:rsidRPr="00D85910">
        <w:rPr>
          <w:szCs w:val="28"/>
          <w:lang w:val="bg-BG"/>
        </w:rPr>
        <w:t xml:space="preserve"> Осиновено момиче.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нениче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н’ънчи</w:t>
      </w:r>
      <w:r w:rsidRPr="00D85910">
        <w:rPr>
          <w:szCs w:val="28"/>
          <w:lang w:val="bg-BG"/>
        </w:rPr>
        <w:t xml:space="preserve"> Осино</w:t>
      </w:r>
      <w:r w:rsidRPr="00D85910">
        <w:rPr>
          <w:szCs w:val="28"/>
          <w:lang w:val="bg-BG"/>
        </w:rPr>
        <w:softHyphen/>
        <w:t xml:space="preserve">вено дете.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Мър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зелан, готованин.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тница </w:t>
      </w:r>
      <w:r w:rsidRPr="00D85910">
        <w:rPr>
          <w:i/>
          <w:szCs w:val="28"/>
          <w:lang w:val="bg-BG"/>
        </w:rPr>
        <w:t>рънту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тницъ</w:t>
      </w:r>
      <w:r w:rsidRPr="00D85910">
        <w:rPr>
          <w:szCs w:val="28"/>
          <w:lang w:val="bg-BG"/>
        </w:rPr>
        <w:t xml:space="preserve"> Мързелана, готованка.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т’ъ</w:t>
      </w:r>
      <w:r w:rsidRPr="00D85910">
        <w:rPr>
          <w:szCs w:val="28"/>
          <w:lang w:val="bg-BG"/>
        </w:rPr>
        <w:t xml:space="preserve"> Храня, издържам някого, който не заслужава или от когото няма никаква полза, който мързелува и не иска да работи.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(грц. chr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softHyphen/>
        <w:t>si</w:t>
      </w:r>
      <w:r w:rsidRPr="00D85910">
        <w:rPr>
          <w:szCs w:val="28"/>
          <w:lang w:val="bg-BG"/>
        </w:rPr>
        <w:softHyphen/>
        <w:t xml:space="preserve">mos </w:t>
      </w:r>
      <w:r w:rsidRPr="00EB4D28">
        <w:rPr>
          <w:i/>
          <w:szCs w:val="28"/>
          <w:lang w:val="bg-BG"/>
        </w:rPr>
        <w:t>‘добър’</w:t>
      </w:r>
      <w:r w:rsidRPr="00D85910">
        <w:rPr>
          <w:szCs w:val="28"/>
          <w:lang w:val="bg-BG"/>
        </w:rPr>
        <w:t>) Кротък, скромен, смирен.</w:t>
      </w:r>
      <w:r>
        <w:rPr>
          <w:szCs w:val="28"/>
          <w:lang w:val="bg-BG"/>
        </w:rPr>
        <w:t xml:space="preserve"> </w:t>
      </w:r>
    </w:p>
    <w:p w:rsidR="008B1F42" w:rsidRDefault="008B1F42" w:rsidP="00C76B7D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Ловно</w:t>
      </w:r>
      <w:r w:rsidRPr="00D85910">
        <w:rPr>
          <w:szCs w:val="28"/>
          <w:lang w:val="bg-BG"/>
        </w:rPr>
        <w:t xml:space="preserve"> куче.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Мажа или измивам с хума.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За какво си ми, *няма да те хумя. </w:t>
      </w:r>
      <w:r>
        <w:rPr>
          <w:szCs w:val="28"/>
          <w:lang w:val="bg-BG"/>
        </w:rPr>
        <w:t>Не ми трябваш, не си ми нужен.</w:t>
      </w:r>
    </w:p>
    <w:p w:rsidR="008B1F42" w:rsidRPr="007E0A2C" w:rsidRDefault="008B1F42" w:rsidP="003A58D2">
      <w:pPr>
        <w:jc w:val="both"/>
        <w:rPr>
          <w:szCs w:val="28"/>
          <w:lang w:val="bg-BG"/>
        </w:rPr>
      </w:pPr>
      <w:r>
        <w:rPr>
          <w:szCs w:val="28"/>
          <w:lang w:val="bg-BG"/>
        </w:rPr>
        <w:tab/>
      </w:r>
      <w:r>
        <w:rPr>
          <w:b/>
          <w:szCs w:val="28"/>
          <w:lang w:val="bg-BG"/>
        </w:rPr>
        <w:t>ху</w:t>
      </w:r>
      <w:r>
        <w:rPr>
          <w:b/>
          <w:szCs w:val="28"/>
          <w:lang w:val="bg-BG"/>
        </w:rPr>
        <w:t xml:space="preserve">рка </w:t>
      </w:r>
      <w:r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 xml:space="preserve">ркъ </w:t>
      </w:r>
      <w:r>
        <w:rPr>
          <w:szCs w:val="28"/>
          <w:lang w:val="bg-BG"/>
        </w:rPr>
        <w:t xml:space="preserve">Специална дървена пръчка, на която се закрепва къделя </w:t>
      </w:r>
      <w:r w:rsidRPr="007E0A2C">
        <w:rPr>
          <w:i/>
          <w:szCs w:val="28"/>
        </w:rPr>
        <w:t>‘извлачена вълна’</w:t>
      </w:r>
      <w:r w:rsidRPr="007E0A2C">
        <w:rPr>
          <w:szCs w:val="28"/>
        </w:rPr>
        <w:t xml:space="preserve"> </w:t>
      </w:r>
      <w:r>
        <w:rPr>
          <w:szCs w:val="28"/>
          <w:lang w:val="bg-BG"/>
        </w:rPr>
        <w:t>за ръчно предене.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хърбав</w:t>
      </w:r>
      <w:r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рбъф</w:t>
      </w:r>
      <w:r w:rsidRPr="00D85910">
        <w:rPr>
          <w:szCs w:val="28"/>
          <w:lang w:val="bg-BG"/>
        </w:rPr>
        <w:t xml:space="preserve"> Много слаб, хилав.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хърц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ърц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Преселник от полски край.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хърц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ърц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Преселничка от полски край.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хъшл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Хлапе, хлапак</w:t>
      </w:r>
      <w:r>
        <w:rPr>
          <w:szCs w:val="28"/>
          <w:lang w:val="bg-BG"/>
        </w:rPr>
        <w:t>, безделник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</w:p>
    <w:p w:rsidR="008B1F42" w:rsidRPr="00F37375" w:rsidRDefault="008B1F42" w:rsidP="00F37375">
      <w:pPr>
        <w:pStyle w:val="Heading1"/>
        <w:rPr>
          <w:rStyle w:val="Emphasis"/>
          <w:iCs/>
        </w:rPr>
      </w:pPr>
      <w:r w:rsidRPr="00D85910">
        <w:t>Ц</w:t>
      </w:r>
    </w:p>
    <w:p w:rsidR="008B1F42" w:rsidRPr="00D85910" w:rsidRDefault="008B1F42" w:rsidP="003A58D2">
      <w:pPr>
        <w:jc w:val="both"/>
        <w:rPr>
          <w:b/>
          <w:szCs w:val="28"/>
          <w:lang w:val="bg-BG"/>
        </w:rPr>
      </w:pP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Начин за оправяне на нещо; леснина.</w:t>
      </w:r>
    </w:p>
    <w:p w:rsidR="008B1F42" w:rsidRPr="00BE2680" w:rsidRDefault="008B1F42" w:rsidP="00BE2680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цамбу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цъмбу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>Межд. за шумно скачане, хвърляне във водата.</w:t>
      </w:r>
    </w:p>
    <w:p w:rsidR="008B1F42" w:rsidRPr="00BE2680" w:rsidRDefault="008B1F42" w:rsidP="003A58D2">
      <w:pPr>
        <w:jc w:val="both"/>
        <w:rPr>
          <w:i/>
          <w:szCs w:val="28"/>
          <w:lang w:val="bg-BG"/>
        </w:rPr>
      </w:pPr>
      <w:r>
        <w:rPr>
          <w:szCs w:val="28"/>
          <w:lang w:val="bg-BG"/>
        </w:rPr>
        <w:tab/>
      </w:r>
      <w:r>
        <w:rPr>
          <w:b/>
          <w:szCs w:val="28"/>
          <w:lang w:val="bg-BG"/>
        </w:rPr>
        <w:t>цамбу</w:t>
      </w:r>
      <w:r>
        <w:rPr>
          <w:b/>
          <w:szCs w:val="28"/>
          <w:lang w:val="bg-BG"/>
        </w:rPr>
        <w:t>рвам, да цамбу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цъмбу</w:t>
      </w:r>
      <w:r>
        <w:rPr>
          <w:i/>
          <w:szCs w:val="28"/>
          <w:lang w:val="bg-BG"/>
        </w:rPr>
        <w:t>рвъм, дъ цъмбу</w:t>
      </w:r>
      <w:r>
        <w:rPr>
          <w:i/>
          <w:szCs w:val="28"/>
          <w:lang w:val="bg-BG"/>
        </w:rPr>
        <w:t xml:space="preserve">рнъ </w:t>
      </w:r>
      <w:r>
        <w:rPr>
          <w:szCs w:val="28"/>
          <w:lang w:val="bg-BG"/>
        </w:rPr>
        <w:t xml:space="preserve">Шумно хвърлям, скачам във водата. </w:t>
      </w:r>
      <w:r>
        <w:rPr>
          <w:i/>
          <w:szCs w:val="28"/>
          <w:lang w:val="bg-BG"/>
        </w:rPr>
        <w:t>Камъкът цамбурна в дерето.</w:t>
      </w:r>
    </w:p>
    <w:p w:rsidR="008B1F42" w:rsidRDefault="008B1F42" w:rsidP="003A58D2">
      <w:pPr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ab/>
        <w:t>цапардо</w:t>
      </w:r>
      <w:r>
        <w:rPr>
          <w:b/>
          <w:szCs w:val="28"/>
          <w:lang w:val="bg-BG"/>
        </w:rPr>
        <w:t>свам, да цапардо</w:t>
      </w:r>
      <w:r>
        <w:rPr>
          <w:b/>
          <w:szCs w:val="28"/>
          <w:lang w:val="bg-BG"/>
        </w:rPr>
        <w:t xml:space="preserve">сам </w:t>
      </w:r>
      <w:r>
        <w:rPr>
          <w:i/>
          <w:szCs w:val="28"/>
          <w:lang w:val="bg-BG"/>
        </w:rPr>
        <w:t>цъпърдо</w:t>
      </w:r>
      <w:r>
        <w:rPr>
          <w:i/>
          <w:szCs w:val="28"/>
          <w:lang w:val="bg-BG"/>
        </w:rPr>
        <w:t>свъм, дъ цъпърдо</w:t>
      </w:r>
      <w:r>
        <w:rPr>
          <w:i/>
          <w:szCs w:val="28"/>
          <w:lang w:val="bg-BG"/>
        </w:rPr>
        <w:t xml:space="preserve">съм </w:t>
      </w:r>
      <w:r>
        <w:rPr>
          <w:szCs w:val="28"/>
          <w:lang w:val="bg-BG"/>
        </w:rPr>
        <w:t>Удрям силно, халосвам, прасвам, фрасвам.</w:t>
      </w:r>
    </w:p>
    <w:p w:rsidR="008B1F42" w:rsidRPr="001741C8" w:rsidRDefault="008B1F42" w:rsidP="003A58D2">
      <w:pPr>
        <w:jc w:val="both"/>
        <w:rPr>
          <w:i/>
          <w:szCs w:val="28"/>
          <w:lang w:val="bg-BG"/>
        </w:rPr>
      </w:pPr>
      <w:r>
        <w:rPr>
          <w:szCs w:val="28"/>
          <w:lang w:val="bg-BG"/>
        </w:rPr>
        <w:tab/>
      </w:r>
      <w:r>
        <w:rPr>
          <w:b/>
          <w:szCs w:val="28"/>
          <w:lang w:val="bg-BG"/>
        </w:rPr>
        <w:t>цафа</w:t>
      </w:r>
      <w:r>
        <w:rPr>
          <w:b/>
          <w:szCs w:val="28"/>
          <w:lang w:val="bg-BG"/>
        </w:rPr>
        <w:t xml:space="preserve">ра </w:t>
      </w:r>
      <w:r>
        <w:rPr>
          <w:i/>
          <w:szCs w:val="28"/>
          <w:lang w:val="bg-BG"/>
        </w:rPr>
        <w:t>цъфа</w:t>
      </w:r>
      <w:r>
        <w:rPr>
          <w:i/>
          <w:szCs w:val="28"/>
          <w:lang w:val="bg-BG"/>
        </w:rPr>
        <w:t xml:space="preserve">ръ </w:t>
      </w:r>
      <w:r>
        <w:rPr>
          <w:szCs w:val="28"/>
          <w:lang w:val="bg-BG"/>
        </w:rPr>
        <w:t xml:space="preserve">Двойка – ученическа оценка. </w:t>
      </w:r>
      <w:r>
        <w:rPr>
          <w:i/>
          <w:szCs w:val="28"/>
          <w:lang w:val="bg-BG"/>
        </w:rPr>
        <w:t>Днес имам цафара по аритметика.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цвик </w:t>
      </w:r>
      <w:r w:rsidRPr="00D85910">
        <w:rPr>
          <w:i/>
          <w:szCs w:val="28"/>
          <w:lang w:val="bg-BG"/>
        </w:rPr>
        <w:t>цвик</w:t>
      </w:r>
      <w:r w:rsidRPr="00D85910">
        <w:rPr>
          <w:szCs w:val="28"/>
          <w:lang w:val="bg-BG"/>
        </w:rPr>
        <w:t xml:space="preserve"> Суроватка – течност, която се отделя от млякото при подсирването му </w:t>
      </w:r>
      <w:r w:rsidRPr="00A433FD">
        <w:rPr>
          <w:i/>
          <w:szCs w:val="28"/>
        </w:rPr>
        <w:t>‘</w:t>
      </w:r>
      <w:r w:rsidRPr="00A433FD">
        <w:rPr>
          <w:i/>
          <w:szCs w:val="28"/>
          <w:lang w:val="bg-BG"/>
        </w:rPr>
        <w:t>правенето на сирене</w:t>
      </w:r>
      <w:r w:rsidRPr="00A433FD">
        <w:rPr>
          <w:i/>
          <w:szCs w:val="28"/>
        </w:rPr>
        <w:t>’</w:t>
      </w:r>
      <w:r w:rsidRPr="00A433FD">
        <w:rPr>
          <w:i/>
          <w:szCs w:val="28"/>
          <w:lang w:val="bg-BG"/>
        </w:rPr>
        <w:t>.</w:t>
      </w:r>
    </w:p>
    <w:p w:rsidR="008B1F42" w:rsidRPr="003C0992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цвърча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цвърчъ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1. За птици и животни: издавам пискливи звуци. 2. За продукти: издавам подобни звуци при пържене или печене. </w:t>
      </w:r>
      <w:r w:rsidRPr="003C0992">
        <w:rPr>
          <w:i/>
          <w:szCs w:val="28"/>
          <w:lang w:val="bg-BG"/>
        </w:rPr>
        <w:t>Кюфтетата цвърчат на скарата.</w:t>
      </w:r>
      <w:r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цеди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ц’ъди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Люлка от домашно тъкано вълнено платно с презрамки </w:t>
      </w:r>
      <w:r w:rsidRPr="00EF65E8">
        <w:rPr>
          <w:i/>
          <w:szCs w:val="28"/>
        </w:rPr>
        <w:t>‘</w:t>
      </w:r>
      <w:r w:rsidRPr="00EF65E8">
        <w:rPr>
          <w:i/>
          <w:szCs w:val="28"/>
          <w:lang w:val="bg-BG"/>
        </w:rPr>
        <w:t>пращуви</w:t>
      </w:r>
      <w:r w:rsidRPr="00EF65E8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за носене на гръб на дете или товар, която по форма прилича на парчето плат за прецеждане на млякото при приготвяне на домашно сирене. 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целвол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ц’ълвул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(нем. Ze</w:t>
      </w:r>
      <w:r w:rsidRPr="00D85910">
        <w:rPr>
          <w:szCs w:val="28"/>
          <w:lang w:val="bg-BG"/>
        </w:rPr>
        <w:softHyphen/>
        <w:t>l</w:t>
      </w:r>
      <w:r w:rsidRPr="00D85910">
        <w:rPr>
          <w:szCs w:val="28"/>
          <w:lang w:val="bg-BG"/>
        </w:rPr>
        <w:softHyphen/>
        <w:t xml:space="preserve">lwolle по целулоза) + Wolle </w:t>
      </w:r>
      <w:r w:rsidRPr="00A433FD">
        <w:rPr>
          <w:i/>
          <w:szCs w:val="28"/>
          <w:lang w:val="bg-BG"/>
        </w:rPr>
        <w:t>‘вълна’</w:t>
      </w:r>
      <w:r w:rsidRPr="00D85910">
        <w:rPr>
          <w:szCs w:val="28"/>
          <w:lang w:val="bg-BG"/>
        </w:rPr>
        <w:t>) Изкуствена вълна, изработена от целулоза или вискоза.</w:t>
      </w:r>
    </w:p>
    <w:p w:rsidR="008B1F42" w:rsidRPr="0069351C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цер </w:t>
      </w:r>
      <w:r>
        <w:rPr>
          <w:i/>
          <w:szCs w:val="28"/>
          <w:lang w:val="bg-BG"/>
        </w:rPr>
        <w:t xml:space="preserve">цер </w:t>
      </w:r>
      <w:r w:rsidRPr="005D6DB2">
        <w:rPr>
          <w:szCs w:val="28"/>
          <w:lang w:val="bg-BG"/>
        </w:rPr>
        <w:t>(</w:t>
      </w:r>
      <w:r>
        <w:rPr>
          <w:szCs w:val="28"/>
          <w:lang w:val="en-US"/>
        </w:rPr>
        <w:t>Quercus</w:t>
      </w:r>
      <w:r w:rsidRPr="005D6DB2">
        <w:rPr>
          <w:szCs w:val="28"/>
          <w:lang w:val="bg-BG"/>
        </w:rPr>
        <w:t xml:space="preserve"> </w:t>
      </w:r>
      <w:r>
        <w:rPr>
          <w:szCs w:val="28"/>
          <w:lang w:val="en-US"/>
        </w:rPr>
        <w:t>cerris</w:t>
      </w:r>
      <w:r w:rsidRPr="005D6DB2">
        <w:rPr>
          <w:szCs w:val="28"/>
          <w:lang w:val="bg-BG"/>
        </w:rPr>
        <w:t>) Вид дъб</w:t>
      </w:r>
      <w:r>
        <w:rPr>
          <w:szCs w:val="28"/>
          <w:lang w:val="bg-BG"/>
        </w:rPr>
        <w:t xml:space="preserve"> с нискокачествена дървесина.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рбер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рб’ър</w:t>
      </w:r>
      <w:r w:rsidRPr="00D85910">
        <w:rPr>
          <w:szCs w:val="28"/>
          <w:lang w:val="bg-BG"/>
        </w:rPr>
        <w:t xml:space="preserve"> (лат. cerbe</w:t>
      </w:r>
      <w:r w:rsidRPr="00D85910">
        <w:rPr>
          <w:szCs w:val="28"/>
          <w:lang w:val="bg-BG"/>
        </w:rPr>
        <w:softHyphen/>
        <w:t>rus от грц. k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rberos) Усърден, строг, нелюбезен пазач.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цер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изцер</w:t>
      </w:r>
      <w:r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ц’ър’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исц’ър’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Лекувам.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вря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вр’ъ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Хленча, плача, рева.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глъ</w:t>
      </w:r>
      <w:r w:rsidRPr="00D85910">
        <w:rPr>
          <w:szCs w:val="28"/>
          <w:lang w:val="bg-BG"/>
        </w:rPr>
        <w:t xml:space="preserve"> (нем. Ziegel от лат. te</w:t>
      </w:r>
      <w:r w:rsidRPr="00D85910">
        <w:rPr>
          <w:szCs w:val="28"/>
          <w:lang w:val="bg-BG"/>
        </w:rPr>
        <w:softHyphen/>
        <w:t>gu</w:t>
      </w:r>
      <w:r w:rsidRPr="00D85910">
        <w:rPr>
          <w:szCs w:val="28"/>
          <w:lang w:val="bg-BG"/>
        </w:rPr>
        <w:softHyphen/>
        <w:t>la) Вид плоска керемида.</w:t>
      </w:r>
    </w:p>
    <w:p w:rsidR="008B1F42" w:rsidRPr="00D85910" w:rsidRDefault="008B1F4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цигл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цигл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Ziegel от лат. te</w:t>
      </w:r>
      <w:r w:rsidRPr="00D85910">
        <w:rPr>
          <w:szCs w:val="28"/>
          <w:lang w:val="bg-BG"/>
        </w:rPr>
        <w:softHyphen/>
        <w:t>gu</w:t>
      </w:r>
      <w:r w:rsidRPr="00D85910">
        <w:rPr>
          <w:szCs w:val="28"/>
          <w:lang w:val="bg-BG"/>
        </w:rPr>
        <w:softHyphen/>
        <w:t>la) Производител и продавач на цигли</w:t>
      </w:r>
      <w:r>
        <w:rPr>
          <w:szCs w:val="28"/>
          <w:lang w:val="bg-BG"/>
        </w:rPr>
        <w:t xml:space="preserve"> </w:t>
      </w:r>
      <w:r w:rsidRPr="00EF65E8">
        <w:rPr>
          <w:i/>
          <w:szCs w:val="28"/>
        </w:rPr>
        <w:t>‘</w:t>
      </w:r>
      <w:r w:rsidRPr="00EF65E8">
        <w:rPr>
          <w:i/>
          <w:szCs w:val="28"/>
          <w:lang w:val="bg-BG"/>
        </w:rPr>
        <w:t>вид плоска керемида</w:t>
      </w:r>
      <w:r w:rsidRPr="00EF65E8">
        <w:rPr>
          <w:i/>
          <w:szCs w:val="28"/>
        </w:rPr>
        <w:t>’</w:t>
      </w:r>
      <w:r w:rsidRPr="00EF65E8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нгъ</w:t>
      </w:r>
      <w:r w:rsidRPr="00D85910">
        <w:rPr>
          <w:szCs w:val="28"/>
          <w:lang w:val="bg-BG"/>
        </w:rPr>
        <w:t xml:space="preserve"> Скорбут.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нцарин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нцърин</w:t>
      </w:r>
      <w:r w:rsidRPr="00D85910">
        <w:rPr>
          <w:szCs w:val="28"/>
          <w:lang w:val="bg-BG"/>
        </w:rPr>
        <w:t xml:space="preserve"> (рум. tintar) С</w:t>
      </w:r>
      <w:r>
        <w:rPr>
          <w:szCs w:val="28"/>
          <w:lang w:val="bg-BG"/>
        </w:rPr>
        <w:t>тиснат човек, с</w:t>
      </w:r>
      <w:r w:rsidRPr="00D85910">
        <w:rPr>
          <w:szCs w:val="28"/>
          <w:lang w:val="bg-BG"/>
        </w:rPr>
        <w:t xml:space="preserve">къперник. 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нцарка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нцъркъ</w:t>
      </w:r>
      <w:r w:rsidRPr="00D85910">
        <w:rPr>
          <w:szCs w:val="28"/>
          <w:lang w:val="bg-BG"/>
        </w:rPr>
        <w:t xml:space="preserve"> (рум. tintar) С</w:t>
      </w:r>
      <w:r>
        <w:rPr>
          <w:szCs w:val="28"/>
          <w:lang w:val="bg-BG"/>
        </w:rPr>
        <w:t>тисната жена, с</w:t>
      </w:r>
      <w:r w:rsidRPr="00D85910">
        <w:rPr>
          <w:szCs w:val="28"/>
          <w:lang w:val="bg-BG"/>
        </w:rPr>
        <w:t>къперница.</w:t>
      </w:r>
    </w:p>
    <w:p w:rsidR="008B1F42" w:rsidRDefault="008B1F42" w:rsidP="00F22313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фкъ</w:t>
      </w:r>
      <w:r w:rsidRPr="00D85910">
        <w:rPr>
          <w:szCs w:val="28"/>
          <w:lang w:val="bg-BG"/>
        </w:rPr>
        <w:t xml:space="preserve"> Продълговата дървена запушалка с дупка в средата</w:t>
      </w:r>
      <w:r>
        <w:rPr>
          <w:szCs w:val="28"/>
          <w:lang w:val="bg-BG"/>
        </w:rPr>
        <w:t>, прикрепена към шийката на малка стъклена бутилка, предназначена</w:t>
      </w:r>
      <w:r w:rsidRPr="00D85910">
        <w:rPr>
          <w:szCs w:val="28"/>
          <w:lang w:val="bg-BG"/>
        </w:rPr>
        <w:t xml:space="preserve"> за пиене на раки</w:t>
      </w:r>
      <w:r>
        <w:rPr>
          <w:szCs w:val="28"/>
          <w:lang w:val="bg-BG"/>
        </w:rPr>
        <w:t>я.</w:t>
      </w:r>
    </w:p>
    <w:p w:rsidR="008B1F42" w:rsidRPr="00FA7FA9" w:rsidRDefault="008B1F42" w:rsidP="00FA7FA9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цо</w:t>
      </w:r>
      <w:r>
        <w:rPr>
          <w:b/>
          <w:szCs w:val="28"/>
          <w:lang w:val="bg-BG"/>
        </w:rPr>
        <w:t>пвам, да цо</w:t>
      </w:r>
      <w:r>
        <w:rPr>
          <w:b/>
          <w:szCs w:val="28"/>
          <w:lang w:val="bg-BG"/>
        </w:rPr>
        <w:t xml:space="preserve">пна </w:t>
      </w:r>
      <w:r>
        <w:rPr>
          <w:i/>
          <w:szCs w:val="28"/>
          <w:lang w:val="bg-BG"/>
        </w:rPr>
        <w:t>цо</w:t>
      </w:r>
      <w:r>
        <w:rPr>
          <w:i/>
          <w:szCs w:val="28"/>
          <w:lang w:val="bg-BG"/>
        </w:rPr>
        <w:t>пвъм, дъ цо</w:t>
      </w:r>
      <w:r>
        <w:rPr>
          <w:i/>
          <w:szCs w:val="28"/>
          <w:lang w:val="bg-BG"/>
        </w:rPr>
        <w:t>пнъ</w:t>
      </w:r>
      <w:r>
        <w:rPr>
          <w:b/>
          <w:szCs w:val="28"/>
          <w:lang w:val="bg-BG"/>
        </w:rPr>
        <w:t xml:space="preserve"> </w:t>
      </w:r>
      <w:r w:rsidRPr="00EF65E8">
        <w:rPr>
          <w:szCs w:val="28"/>
          <w:lang w:val="bg-BG"/>
        </w:rPr>
        <w:t>Падам във вода с плясък.</w:t>
      </w:r>
      <w:r>
        <w:rPr>
          <w:i/>
          <w:szCs w:val="28"/>
          <w:lang w:val="bg-BG"/>
        </w:rPr>
        <w:t xml:space="preserve"> Гледай де не цопнеш в дерето.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цоцом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цуцум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Пълен човек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дебелак.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цоцом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цуцум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Пълна жена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дебеланка.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цук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(грц. tsouk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li) Нощно гърне.</w:t>
      </w:r>
    </w:p>
    <w:p w:rsidR="008B1F42" w:rsidRPr="000878CF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цу</w:t>
      </w:r>
      <w:r>
        <w:rPr>
          <w:b/>
          <w:szCs w:val="28"/>
          <w:lang w:val="bg-BG"/>
        </w:rPr>
        <w:t>пя се, да се нацу</w:t>
      </w:r>
      <w:r>
        <w:rPr>
          <w:b/>
          <w:szCs w:val="28"/>
          <w:lang w:val="bg-BG"/>
        </w:rPr>
        <w:t xml:space="preserve">пя </w:t>
      </w:r>
      <w:r>
        <w:rPr>
          <w:i/>
          <w:szCs w:val="28"/>
          <w:lang w:val="bg-BG"/>
        </w:rPr>
        <w:t>цу</w:t>
      </w:r>
      <w:r>
        <w:rPr>
          <w:i/>
          <w:szCs w:val="28"/>
          <w:lang w:val="bg-BG"/>
        </w:rPr>
        <w:t>п</w:t>
      </w:r>
      <w:r w:rsidRPr="000878CF">
        <w:rPr>
          <w:i/>
          <w:szCs w:val="28"/>
          <w:lang w:val="bg-BG"/>
        </w:rPr>
        <w:t>’ъ съ, дъ съ нъцу</w:t>
      </w:r>
      <w:r>
        <w:rPr>
          <w:i/>
          <w:szCs w:val="28"/>
        </w:rPr>
        <w:t></w:t>
      </w:r>
      <w:r>
        <w:rPr>
          <w:i/>
          <w:szCs w:val="28"/>
          <w:lang w:val="bg-BG"/>
        </w:rPr>
        <w:t>п</w:t>
      </w:r>
      <w:r w:rsidRPr="000878CF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>Мръщя се, сърдя се, чумеря се.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флъ</w:t>
      </w:r>
      <w:r w:rsidRPr="00D85910">
        <w:rPr>
          <w:szCs w:val="28"/>
          <w:lang w:val="bg-BG"/>
        </w:rPr>
        <w:t xml:space="preserve"> Жена, която безшумно изпуска газове от червата; пръдла.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цуфт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фт’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, дъ 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фнъ</w:t>
      </w:r>
      <w:r w:rsidRPr="00D85910">
        <w:rPr>
          <w:szCs w:val="28"/>
          <w:lang w:val="bg-BG"/>
        </w:rPr>
        <w:t xml:space="preserve"> Изпускам  безшумно газове от червата; пърдя.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ц</w:t>
      </w: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цам</w:t>
      </w:r>
      <w:r>
        <w:rPr>
          <w:b/>
          <w:szCs w:val="28"/>
          <w:lang w:val="bg-BG"/>
        </w:rPr>
        <w:t>, да се нацу</w:t>
      </w:r>
      <w:r>
        <w:rPr>
          <w:b/>
          <w:szCs w:val="28"/>
          <w:lang w:val="bg-BG"/>
        </w:rPr>
        <w:t>цам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цъм</w:t>
      </w:r>
      <w:r>
        <w:rPr>
          <w:i/>
          <w:szCs w:val="28"/>
          <w:lang w:val="bg-BG"/>
        </w:rPr>
        <w:t>, дъ съ нъцу</w:t>
      </w:r>
      <w:r>
        <w:rPr>
          <w:i/>
          <w:szCs w:val="28"/>
          <w:lang w:val="bg-BG"/>
        </w:rPr>
        <w:t>цъм</w:t>
      </w:r>
      <w:r w:rsidRPr="00D85910">
        <w:rPr>
          <w:szCs w:val="28"/>
          <w:lang w:val="bg-BG"/>
        </w:rPr>
        <w:t xml:space="preserve"> Пия ракия от малка бутилка с цифка </w:t>
      </w:r>
      <w:r w:rsidRPr="004E2699">
        <w:rPr>
          <w:i/>
          <w:szCs w:val="28"/>
        </w:rPr>
        <w:t>‘</w:t>
      </w:r>
      <w:r w:rsidRPr="004E2699">
        <w:rPr>
          <w:i/>
          <w:szCs w:val="28"/>
          <w:lang w:val="bg-BG"/>
        </w:rPr>
        <w:t>продълговата дървена запушалка с дупка по средата</w:t>
      </w:r>
      <w:r w:rsidRPr="004E2699">
        <w:rPr>
          <w:i/>
          <w:szCs w:val="28"/>
        </w:rPr>
        <w:t>’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цървул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цървул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Беден чо</w:t>
      </w:r>
      <w:r w:rsidRPr="00D85910">
        <w:rPr>
          <w:szCs w:val="28"/>
          <w:lang w:val="bg-BG"/>
        </w:rPr>
        <w:softHyphen/>
        <w:t>век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бедняк, сиромах. 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цървул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цървул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Бе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на жена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беднячка, сиромахкиня.</w:t>
      </w:r>
    </w:p>
    <w:p w:rsidR="008B1F42" w:rsidRPr="004C1AA0" w:rsidRDefault="008B1F42" w:rsidP="003A58D2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цъ</w:t>
      </w:r>
      <w:r>
        <w:rPr>
          <w:b/>
          <w:szCs w:val="28"/>
          <w:lang w:val="bg-BG"/>
        </w:rPr>
        <w:t>ркам, да цръ</w:t>
      </w:r>
      <w:r>
        <w:rPr>
          <w:b/>
          <w:szCs w:val="28"/>
          <w:lang w:val="bg-BG"/>
        </w:rPr>
        <w:t xml:space="preserve">кна </w:t>
      </w:r>
      <w:r>
        <w:rPr>
          <w:i/>
          <w:szCs w:val="28"/>
          <w:lang w:val="bg-BG"/>
        </w:rPr>
        <w:t>цъ</w:t>
      </w:r>
      <w:r>
        <w:rPr>
          <w:i/>
          <w:szCs w:val="28"/>
          <w:lang w:val="bg-BG"/>
        </w:rPr>
        <w:t>ркъм, дъ цръ</w:t>
      </w:r>
      <w:r>
        <w:rPr>
          <w:i/>
          <w:szCs w:val="28"/>
          <w:lang w:val="bg-BG"/>
        </w:rPr>
        <w:t xml:space="preserve">кнъ </w:t>
      </w:r>
      <w:r>
        <w:rPr>
          <w:szCs w:val="28"/>
          <w:lang w:val="bg-BG"/>
        </w:rPr>
        <w:t xml:space="preserve">1. Доя, изцеждам мляко на силна тънка струя. 2. Издавам пискливи звуци. </w:t>
      </w:r>
      <w:r>
        <w:rPr>
          <w:i/>
          <w:szCs w:val="28"/>
          <w:lang w:val="bg-BG"/>
        </w:rPr>
        <w:t>Цръкнах мляко от козата за закуска. Мишките църкат на тавана.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цяр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Лек, лекарство.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Ч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чъи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çayir) </w:t>
      </w:r>
      <w:r>
        <w:rPr>
          <w:szCs w:val="28"/>
          <w:lang w:val="bg-BG"/>
        </w:rPr>
        <w:t>В топонимията: м</w:t>
      </w:r>
      <w:r w:rsidRPr="00D85910">
        <w:rPr>
          <w:szCs w:val="28"/>
          <w:lang w:val="bg-BG"/>
        </w:rPr>
        <w:t xml:space="preserve">ногогодишна ливада, която не се намира покрай река или дере, а представлява обработваема земя, която е оставена незасята, за да си почине, да се възстанови почвата. </w:t>
      </w:r>
    </w:p>
    <w:p w:rsidR="008B1F42" w:rsidRPr="006B47D8" w:rsidRDefault="008B1F42" w:rsidP="006B47D8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ча</w:t>
      </w:r>
      <w:r>
        <w:rPr>
          <w:b/>
          <w:szCs w:val="28"/>
          <w:lang w:val="bg-BG"/>
        </w:rPr>
        <w:t xml:space="preserve">йка </w:t>
      </w:r>
      <w:r>
        <w:rPr>
          <w:i/>
          <w:szCs w:val="28"/>
          <w:lang w:val="bg-BG"/>
        </w:rPr>
        <w:t>ча</w:t>
      </w:r>
      <w:r>
        <w:rPr>
          <w:i/>
          <w:szCs w:val="28"/>
          <w:lang w:val="bg-BG"/>
        </w:rPr>
        <w:t xml:space="preserve">йкъ </w:t>
      </w:r>
      <w:r>
        <w:rPr>
          <w:szCs w:val="28"/>
          <w:lang w:val="bg-BG"/>
        </w:rPr>
        <w:t>Десерт с мека сърцевина от фондан и какаова глазура, обвит в станиол.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чакти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чъкти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çakmak </w:t>
      </w:r>
      <w:r w:rsidRPr="00A433FD">
        <w:rPr>
          <w:i/>
          <w:szCs w:val="28"/>
          <w:lang w:val="bg-BG"/>
        </w:rPr>
        <w:t>‘огниво’</w:t>
      </w:r>
      <w:r w:rsidRPr="00D85910">
        <w:rPr>
          <w:szCs w:val="28"/>
          <w:lang w:val="bg-BG"/>
        </w:rPr>
        <w:t xml:space="preserve">) Досещам се, съобразявам, проумявам, схващам. </w:t>
      </w:r>
    </w:p>
    <w:p w:rsidR="008B1F42" w:rsidRPr="00F227F4" w:rsidRDefault="008B1F42" w:rsidP="003A58D2">
      <w:pPr>
        <w:jc w:val="both"/>
        <w:rPr>
          <w:szCs w:val="28"/>
        </w:rPr>
      </w:pPr>
      <w:r>
        <w:rPr>
          <w:szCs w:val="28"/>
          <w:lang w:val="bg-BG"/>
        </w:rPr>
        <w:tab/>
      </w:r>
      <w:r>
        <w:rPr>
          <w:b/>
          <w:szCs w:val="28"/>
          <w:lang w:val="bg-BG"/>
        </w:rPr>
        <w:t>чакъ</w:t>
      </w:r>
      <w:r>
        <w:rPr>
          <w:b/>
          <w:szCs w:val="28"/>
          <w:lang w:val="bg-BG"/>
        </w:rPr>
        <w:t xml:space="preserve">л </w:t>
      </w:r>
      <w:r>
        <w:rPr>
          <w:i/>
          <w:szCs w:val="28"/>
          <w:lang w:val="bg-BG"/>
        </w:rPr>
        <w:t>чъкъ</w:t>
      </w:r>
      <w:r>
        <w:rPr>
          <w:i/>
          <w:szCs w:val="28"/>
          <w:lang w:val="bg-BG"/>
        </w:rPr>
        <w:t xml:space="preserve">л </w:t>
      </w:r>
      <w:r>
        <w:rPr>
          <w:szCs w:val="28"/>
          <w:lang w:val="bg-BG"/>
        </w:rPr>
        <w:tab/>
      </w:r>
      <w:r w:rsidRPr="000E500A">
        <w:rPr>
          <w:szCs w:val="28"/>
          <w:lang w:val="bg-BG"/>
        </w:rPr>
        <w:t>(</w:t>
      </w:r>
      <w:r>
        <w:rPr>
          <w:szCs w:val="28"/>
          <w:lang w:val="bg-BG"/>
        </w:rPr>
        <w:t xml:space="preserve">тур. </w:t>
      </w:r>
      <w:r w:rsidRPr="000E500A">
        <w:rPr>
          <w:szCs w:val="28"/>
          <w:lang w:val="bg-BG"/>
        </w:rPr>
        <w:t>ç</w:t>
      </w:r>
      <w:r>
        <w:rPr>
          <w:szCs w:val="28"/>
          <w:lang w:val="en-US"/>
        </w:rPr>
        <w:t>akil</w:t>
      </w:r>
      <w:r w:rsidRPr="000E500A">
        <w:rPr>
          <w:szCs w:val="28"/>
          <w:lang w:val="bg-BG"/>
        </w:rPr>
        <w:t>)</w:t>
      </w:r>
      <w:r w:rsidRPr="00F227F4">
        <w:rPr>
          <w:szCs w:val="28"/>
        </w:rPr>
        <w:t xml:space="preserve"> Дребни речни камъни или начукани камъни за настилка.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лвам се, да се 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лна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въм съ, дъ съ 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лнъ</w:t>
      </w:r>
      <w:r w:rsidRPr="00D85910">
        <w:rPr>
          <w:szCs w:val="28"/>
          <w:lang w:val="bg-BG"/>
        </w:rPr>
        <w:t xml:space="preserve"> (тур. çalmak) Побърквам се</w:t>
      </w:r>
      <w:r>
        <w:rPr>
          <w:szCs w:val="28"/>
          <w:lang w:val="bg-BG"/>
        </w:rPr>
        <w:t>, чалдисвам се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чалди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чълди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çildirmak) Побърквам се, обърквам се</w:t>
      </w:r>
      <w:r>
        <w:rPr>
          <w:szCs w:val="28"/>
          <w:lang w:val="bg-BG"/>
        </w:rPr>
        <w:t>, чалвам се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B86C07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çalim) 1. Умение, похват, начин. 2. Позиране, важничане, превземки. </w:t>
      </w:r>
      <w:r>
        <w:rPr>
          <w:i/>
          <w:szCs w:val="28"/>
          <w:lang w:val="bg-BG"/>
        </w:rPr>
        <w:t xml:space="preserve">Всяка работа си има чалъм. </w:t>
      </w:r>
      <w:r w:rsidRPr="00D85910">
        <w:rPr>
          <w:i/>
          <w:szCs w:val="28"/>
          <w:lang w:val="bg-BG"/>
        </w:rPr>
        <w:t>Хич не я слушай, това са чалъми.</w:t>
      </w:r>
      <w:r>
        <w:rPr>
          <w:i/>
          <w:szCs w:val="28"/>
          <w:lang w:val="bg-BG"/>
        </w:rPr>
        <w:t xml:space="preserve">  *Продавам чалъми. </w:t>
      </w:r>
      <w:r>
        <w:rPr>
          <w:szCs w:val="28"/>
          <w:lang w:val="bg-BG"/>
        </w:rPr>
        <w:t>Заблуждавам, старая се да се представя в положителна светлина.</w:t>
      </w:r>
      <w:r>
        <w:rPr>
          <w:i/>
          <w:szCs w:val="28"/>
          <w:lang w:val="bg-BG"/>
        </w:rPr>
        <w:t xml:space="preserve">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чам</w:t>
      </w:r>
      <w:r w:rsidRPr="00D85910">
        <w:rPr>
          <w:i/>
          <w:szCs w:val="28"/>
          <w:lang w:val="bg-BG"/>
        </w:rPr>
        <w:t xml:space="preserve"> чам</w:t>
      </w:r>
      <w:r w:rsidRPr="00D85910">
        <w:rPr>
          <w:szCs w:val="28"/>
          <w:lang w:val="bg-BG"/>
        </w:rPr>
        <w:t xml:space="preserve"> (тур. çam) 1. </w:t>
      </w:r>
      <w:r>
        <w:rPr>
          <w:szCs w:val="28"/>
          <w:lang w:val="bg-BG"/>
        </w:rPr>
        <w:t>Бор, и</w:t>
      </w:r>
      <w:r w:rsidRPr="00D85910">
        <w:rPr>
          <w:szCs w:val="28"/>
          <w:lang w:val="bg-BG"/>
        </w:rPr>
        <w:t xml:space="preserve">глолистно дърво. 2. Дървен материал от иглолистни дървета.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мкория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мкурийъ</w:t>
      </w:r>
      <w:r w:rsidRPr="00D85910">
        <w:rPr>
          <w:szCs w:val="28"/>
          <w:lang w:val="bg-BG"/>
        </w:rPr>
        <w:t xml:space="preserve"> (тур. çamkoru) Го</w:t>
      </w:r>
      <w:r w:rsidRPr="00D85910">
        <w:rPr>
          <w:szCs w:val="28"/>
          <w:lang w:val="bg-BG"/>
        </w:rPr>
        <w:softHyphen/>
        <w:t xml:space="preserve">ра от иглолистни дървета; борова гора.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B72DEB">
        <w:rPr>
          <w:b/>
          <w:bCs/>
          <w:szCs w:val="28"/>
          <w:lang w:val="bg-BG"/>
        </w:rPr>
        <w:t>чампарѐтина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чъмпър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тинъ</w:t>
      </w:r>
      <w:r w:rsidRPr="00D85910">
        <w:rPr>
          <w:szCs w:val="28"/>
          <w:lang w:val="bg-BG"/>
        </w:rPr>
        <w:t xml:space="preserve"> Лека жена.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мсакъз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мсъкъс</w:t>
      </w:r>
      <w:r w:rsidRPr="00D85910">
        <w:rPr>
          <w:szCs w:val="28"/>
          <w:lang w:val="bg-BG"/>
        </w:rPr>
        <w:t xml:space="preserve"> (тур. çam sakizi) Борова смола, на която е изтеглен терпентинът.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çandi) Дървена стряха, на която се крепи покривът. 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па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(тур. çapa) Малка мотика, по-голяма от каластир. </w:t>
      </w:r>
    </w:p>
    <w:p w:rsidR="008B1F42" w:rsidRPr="00D85910" w:rsidRDefault="008B1F42" w:rsidP="00254724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чапкъ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çap</w:t>
      </w:r>
      <w:r w:rsidRPr="00D85910">
        <w:rPr>
          <w:szCs w:val="28"/>
          <w:lang w:val="bg-BG"/>
        </w:rPr>
        <w:softHyphen/>
        <w:t>kin) Женкар, развратник</w:t>
      </w:r>
      <w:r>
        <w:rPr>
          <w:szCs w:val="28"/>
          <w:lang w:val="bg-BG"/>
        </w:rPr>
        <w:t>, чапкънин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чапк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нин, чъпк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çap</w:t>
      </w:r>
      <w:r w:rsidRPr="00D85910">
        <w:rPr>
          <w:szCs w:val="28"/>
          <w:lang w:val="bg-BG"/>
        </w:rPr>
        <w:softHyphen/>
        <w:t>kin) Женкар, развратник</w:t>
      </w:r>
      <w:r>
        <w:rPr>
          <w:szCs w:val="28"/>
          <w:lang w:val="bg-BG"/>
        </w:rPr>
        <w:t>, чапкън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чапкънл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чъпкънл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çap</w:t>
      </w:r>
      <w:r w:rsidRPr="00D85910">
        <w:rPr>
          <w:szCs w:val="28"/>
          <w:lang w:val="bg-BG"/>
        </w:rPr>
        <w:softHyphen/>
        <w:t>kinlik) Поведение, постъпка на чапкънин</w:t>
      </w:r>
      <w:r>
        <w:rPr>
          <w:szCs w:val="28"/>
          <w:lang w:val="bg-BG"/>
        </w:rPr>
        <w:t xml:space="preserve"> </w:t>
      </w:r>
      <w:r w:rsidRPr="001A73CA">
        <w:rPr>
          <w:szCs w:val="28"/>
          <w:lang w:val="bg-BG"/>
        </w:rPr>
        <w:t>‘</w:t>
      </w:r>
      <w:r w:rsidRPr="00D85910">
        <w:rPr>
          <w:szCs w:val="28"/>
          <w:lang w:val="bg-BG"/>
        </w:rPr>
        <w:t>женкар</w:t>
      </w:r>
      <w:r w:rsidRPr="001A73CA">
        <w:rPr>
          <w:szCs w:val="28"/>
          <w:lang w:val="bg-BG"/>
        </w:rPr>
        <w:t>’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чапр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çapraz от перс.) Пафта, метално украшение на женски пояс, с което се закопчава коланът.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чапраши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чъпръши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çapraşik) Избухлив човек, склонен към скандали, разправии.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чард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Стадо волове или биволи.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чард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чърд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çardak от перс.) 1. Покрита част от етаж на къща, отворена към слънчевата страна и към двора; вид балкон. 2. Високо скеле, по което се разклонява лоза в двор или градина. 3. Легло за полски пазач на високи клонове или сред разклонено дърво. </w:t>
      </w:r>
      <w:r w:rsidRPr="00D85910">
        <w:rPr>
          <w:i/>
          <w:szCs w:val="28"/>
          <w:lang w:val="bg-BG"/>
        </w:rPr>
        <w:t>Лятно време спим на чардака.</w:t>
      </w:r>
    </w:p>
    <w:p w:rsidR="008B1F42" w:rsidRPr="00F227F4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чарк </w:t>
      </w:r>
      <w:r>
        <w:rPr>
          <w:i/>
          <w:szCs w:val="28"/>
          <w:lang w:val="bg-BG"/>
        </w:rPr>
        <w:t xml:space="preserve">чарк </w:t>
      </w:r>
      <w:r w:rsidRPr="00F227F4">
        <w:rPr>
          <w:szCs w:val="28"/>
        </w:rPr>
        <w:t>(</w:t>
      </w:r>
      <w:r>
        <w:rPr>
          <w:szCs w:val="28"/>
          <w:lang w:val="bg-BG"/>
        </w:rPr>
        <w:t xml:space="preserve">тур. </w:t>
      </w:r>
      <w:r w:rsidRPr="00F227F4">
        <w:rPr>
          <w:szCs w:val="28"/>
        </w:rPr>
        <w:t>ç</w:t>
      </w:r>
      <w:r>
        <w:rPr>
          <w:szCs w:val="28"/>
          <w:lang w:val="en-US"/>
        </w:rPr>
        <w:t>ark</w:t>
      </w:r>
      <w:r w:rsidRPr="00F227F4">
        <w:rPr>
          <w:szCs w:val="28"/>
        </w:rPr>
        <w:t xml:space="preserve"> от перс.)</w:t>
      </w:r>
      <w:r>
        <w:rPr>
          <w:szCs w:val="28"/>
          <w:lang w:val="bg-BG"/>
        </w:rPr>
        <w:t xml:space="preserve"> Част от някакъв механизъм.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чарча</w:t>
      </w:r>
      <w:r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чърчъу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</w:t>
      </w:r>
      <w:r w:rsidRPr="00D85910">
        <w:rPr>
          <w:rStyle w:val="Emphasis"/>
          <w:i w:val="0"/>
          <w:iCs/>
          <w:szCs w:val="28"/>
          <w:shd w:val="clear" w:color="auto" w:fill="FFFFFF"/>
        </w:rPr>
        <w:t>Fuchsia</w:t>
      </w:r>
      <w:r w:rsidRPr="00B2311D">
        <w:rPr>
          <w:rStyle w:val="Emphasis"/>
          <w:i w:val="0"/>
          <w:iCs/>
          <w:szCs w:val="28"/>
          <w:shd w:val="clear" w:color="auto" w:fill="FFFFFF"/>
          <w:lang w:val="bg-BG"/>
        </w:rPr>
        <w:t xml:space="preserve"> </w:t>
      </w:r>
      <w:r w:rsidRPr="00D85910">
        <w:rPr>
          <w:rStyle w:val="Emphasis"/>
          <w:i w:val="0"/>
          <w:iCs/>
          <w:szCs w:val="28"/>
          <w:shd w:val="clear" w:color="auto" w:fill="FFFFFF"/>
        </w:rPr>
        <w:t>hybrida</w:t>
      </w:r>
      <w:r w:rsidRPr="00B2311D">
        <w:rPr>
          <w:rStyle w:val="Emphasis"/>
          <w:i w:val="0"/>
          <w:iCs/>
          <w:szCs w:val="28"/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 xml:space="preserve"> </w:t>
      </w:r>
      <w:r w:rsidRPr="001A73CA">
        <w:rPr>
          <w:szCs w:val="28"/>
          <w:lang w:val="bg-BG"/>
        </w:rPr>
        <w:t>О</w:t>
      </w:r>
      <w:r w:rsidRPr="00D85910">
        <w:rPr>
          <w:szCs w:val="28"/>
          <w:lang w:val="bg-BG"/>
        </w:rPr>
        <w:t xml:space="preserve">бички </w:t>
      </w:r>
      <w:r>
        <w:rPr>
          <w:szCs w:val="28"/>
          <w:lang w:val="bg-BG"/>
        </w:rPr>
        <w:t xml:space="preserve"> – д</w:t>
      </w:r>
      <w:r w:rsidRPr="00D85910">
        <w:rPr>
          <w:szCs w:val="28"/>
          <w:lang w:val="bg-BG"/>
        </w:rPr>
        <w:t>екоративно цвете.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чаршафос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вам, да чаршаф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чърчъ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чърчъ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çarşaf от перс.) Закопчавам или пришивам чаршаф на юрган или одеяло.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чарши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</w:t>
      </w:r>
      <w:r>
        <w:rPr>
          <w:szCs w:val="28"/>
          <w:lang w:val="bg-BG"/>
        </w:rPr>
        <w:t>arşi от перс.) Търговска улица, централна улица; централен селски площад.</w:t>
      </w:r>
    </w:p>
    <w:p w:rsidR="008B1F42" w:rsidRPr="00D85910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çatal) 1. Раздвоено като вила дърво. 2. Разтворът между двата крака на човек. </w:t>
      </w:r>
      <w:r w:rsidRPr="00D85910">
        <w:rPr>
          <w:i/>
          <w:szCs w:val="28"/>
          <w:lang w:val="bg-BG"/>
        </w:rPr>
        <w:t xml:space="preserve">Този чатал става за мотовилка </w:t>
      </w:r>
      <w:r w:rsidRPr="001A73CA">
        <w:rPr>
          <w:szCs w:val="28"/>
        </w:rPr>
        <w:t>‘</w:t>
      </w:r>
      <w:r w:rsidRPr="00D85910">
        <w:rPr>
          <w:szCs w:val="28"/>
          <w:lang w:val="bg-BG"/>
        </w:rPr>
        <w:t>уред за опъване на прежда</w:t>
      </w:r>
      <w:r w:rsidRPr="001A73CA">
        <w:rPr>
          <w:szCs w:val="28"/>
        </w:rPr>
        <w:t>’</w:t>
      </w:r>
      <w:r w:rsidRPr="00D85910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чат-пат </w:t>
      </w:r>
      <w:r w:rsidRPr="00D85910">
        <w:rPr>
          <w:i/>
          <w:szCs w:val="28"/>
          <w:lang w:val="bg-BG"/>
        </w:rPr>
        <w:t>чат-пат</w:t>
      </w:r>
      <w:r w:rsidRPr="00D85910">
        <w:rPr>
          <w:szCs w:val="28"/>
          <w:lang w:val="bg-BG"/>
        </w:rPr>
        <w:t xml:space="preserve"> (тур. çat pat) От време на време, сегиз-тогиз.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ткам, да ч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ткъм, дъ ч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тнъ</w:t>
      </w:r>
      <w:r w:rsidRPr="00D85910">
        <w:rPr>
          <w:szCs w:val="28"/>
          <w:lang w:val="bg-BG"/>
        </w:rPr>
        <w:t xml:space="preserve"> Разбирам, схващам</w:t>
      </w:r>
      <w:r>
        <w:rPr>
          <w:szCs w:val="28"/>
          <w:lang w:val="bg-BG"/>
        </w:rPr>
        <w:t>, съобразявам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н’ън</w:t>
      </w:r>
      <w:r w:rsidRPr="00D85910">
        <w:rPr>
          <w:szCs w:val="28"/>
          <w:lang w:val="bg-BG"/>
        </w:rPr>
        <w:t xml:space="preserve"> Емайлиран съд за готвене. </w:t>
      </w:r>
      <w:r w:rsidRPr="00D85910">
        <w:rPr>
          <w:i/>
          <w:szCs w:val="28"/>
          <w:lang w:val="bg-BG"/>
        </w:rPr>
        <w:t>Чаунен</w:t>
      </w:r>
      <w:r>
        <w:rPr>
          <w:i/>
          <w:szCs w:val="28"/>
          <w:lang w:val="bg-BG"/>
        </w:rPr>
        <w:t>а тава</w:t>
      </w:r>
      <w:r w:rsidRPr="00D85910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чъу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çavuş űzű</w:t>
      </w:r>
      <w:r w:rsidRPr="00D85910">
        <w:rPr>
          <w:szCs w:val="28"/>
          <w:lang w:val="bg-BG"/>
        </w:rPr>
        <w:softHyphen/>
        <w:t xml:space="preserve">mű) Сорт бяло едрозърнесто грозде.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бър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бър</w:t>
      </w:r>
      <w:r w:rsidRPr="00D85910">
        <w:rPr>
          <w:szCs w:val="28"/>
          <w:lang w:val="bg-BG"/>
        </w:rPr>
        <w:t xml:space="preserve"> (ср. čeber, ča</w:t>
      </w:r>
      <w:r w:rsidRPr="00D85910">
        <w:rPr>
          <w:szCs w:val="28"/>
          <w:lang w:val="bg-BG"/>
        </w:rPr>
        <w:softHyphen/>
        <w:t xml:space="preserve">ber) Дървен съд с дръжки като уши, подобен на </w:t>
      </w:r>
      <w:r>
        <w:rPr>
          <w:szCs w:val="28"/>
          <w:lang w:val="bg-BG"/>
        </w:rPr>
        <w:t xml:space="preserve">малка </w:t>
      </w:r>
      <w:r w:rsidRPr="00D85910">
        <w:rPr>
          <w:szCs w:val="28"/>
          <w:lang w:val="bg-BG"/>
        </w:rPr>
        <w:t>каца за вода, боза, грозде и др.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чевр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ст </w:t>
      </w:r>
      <w:r w:rsidRPr="00D85910">
        <w:rPr>
          <w:i/>
          <w:szCs w:val="28"/>
          <w:lang w:val="bg-BG"/>
        </w:rPr>
        <w:t>чъвр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Сръчен, пър</w:t>
      </w:r>
      <w:r w:rsidRPr="00D85910">
        <w:rPr>
          <w:szCs w:val="28"/>
          <w:lang w:val="bg-BG"/>
        </w:rPr>
        <w:softHyphen/>
        <w:t>гав, ловък, енергичен, подвижен, бърз.</w:t>
      </w:r>
    </w:p>
    <w:p w:rsidR="008B1F42" w:rsidRPr="00D85910" w:rsidRDefault="008B1F42" w:rsidP="008F3F2B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ркам, да изчег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ркъм, дъ исчъг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ркъм</w:t>
      </w:r>
      <w:r w:rsidRPr="00D85910">
        <w:rPr>
          <w:szCs w:val="28"/>
          <w:lang w:val="bg-BG"/>
        </w:rPr>
        <w:t xml:space="preserve"> Изтръгвам с остър предмет; чопля.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чейр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чийр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çeyrek) Четвъртинка от заклано животно</w:t>
      </w:r>
      <w:r>
        <w:rPr>
          <w:szCs w:val="28"/>
          <w:lang w:val="bg-BG"/>
        </w:rPr>
        <w:t>, обикновено агне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Чопля, човъркам. </w:t>
      </w:r>
      <w:r>
        <w:rPr>
          <w:i/>
          <w:szCs w:val="28"/>
          <w:lang w:val="bg-BG"/>
        </w:rPr>
        <w:t>Не си чекай раничката.</w:t>
      </w:r>
    </w:p>
    <w:p w:rsidR="008B1F42" w:rsidRPr="00D85910" w:rsidRDefault="008B1F42" w:rsidP="00995720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çaki) </w:t>
      </w:r>
      <w:r>
        <w:rPr>
          <w:szCs w:val="28"/>
          <w:lang w:val="bg-BG"/>
        </w:rPr>
        <w:t>Малко с</w:t>
      </w:r>
      <w:r w:rsidRPr="00D85910">
        <w:rPr>
          <w:szCs w:val="28"/>
          <w:lang w:val="bg-BG"/>
        </w:rPr>
        <w:t>гъваемо джобно ножчe.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чики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çaki) Сгъваемо джобно ножчe.</w:t>
      </w:r>
    </w:p>
    <w:p w:rsidR="008B1F42" w:rsidRPr="001063CD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чекр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чъкр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çikrik) 1. Домашен уред за предене, пресукване или навиване на прежда, който се движи с две колела. 2. Валяк над геран </w:t>
      </w:r>
      <w:r w:rsidRPr="009E6139">
        <w:rPr>
          <w:i/>
          <w:szCs w:val="28"/>
          <w:lang w:val="bg-BG"/>
        </w:rPr>
        <w:t>‘кладенец’</w:t>
      </w:r>
      <w:r w:rsidRPr="00D85910">
        <w:rPr>
          <w:szCs w:val="28"/>
          <w:lang w:val="bg-BG"/>
        </w:rPr>
        <w:t xml:space="preserve"> за навиване на въжето </w:t>
      </w:r>
      <w:r>
        <w:rPr>
          <w:szCs w:val="28"/>
          <w:lang w:val="bg-BG"/>
        </w:rPr>
        <w:t>или синджира</w:t>
      </w:r>
      <w:r w:rsidRPr="00D85910">
        <w:rPr>
          <w:szCs w:val="28"/>
          <w:lang w:val="bg-BG"/>
        </w:rPr>
        <w:t xml:space="preserve"> при вадене на вода.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Стига си въртял копчето на чекрък, ще повредиш радиото.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чекръкчи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чъкръкчи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çikrik) Специалист по мануална терапия.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стря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стр’ъ</w:t>
      </w:r>
      <w:r w:rsidRPr="00D85910">
        <w:rPr>
          <w:szCs w:val="28"/>
          <w:lang w:val="bg-BG"/>
        </w:rPr>
        <w:t xml:space="preserve"> Заглаж</w:t>
      </w:r>
      <w:r w:rsidRPr="00D85910">
        <w:rPr>
          <w:szCs w:val="28"/>
          <w:lang w:val="bg-BG"/>
        </w:rPr>
        <w:softHyphen/>
        <w:t>дам, изглаждам.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ляд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л’ъд</w:t>
      </w:r>
      <w:r w:rsidRPr="00D85910">
        <w:rPr>
          <w:szCs w:val="28"/>
          <w:lang w:val="bg-BG"/>
        </w:rPr>
        <w:t xml:space="preserve"> Семейство, до</w:t>
      </w:r>
      <w:r w:rsidRPr="00D85910">
        <w:rPr>
          <w:szCs w:val="28"/>
          <w:lang w:val="bg-BG"/>
        </w:rPr>
        <w:softHyphen/>
        <w:t>мо</w:t>
      </w:r>
      <w:r w:rsidRPr="00D85910">
        <w:rPr>
          <w:szCs w:val="28"/>
          <w:lang w:val="bg-BG"/>
        </w:rPr>
        <w:softHyphen/>
        <w:t>чадие.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чел</w:t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чил’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Човек. </w:t>
      </w:r>
    </w:p>
    <w:p w:rsidR="008B1F42" w:rsidRPr="008632D5" w:rsidRDefault="008B1F42" w:rsidP="00946D20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ченг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чинг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çengel) </w:t>
      </w:r>
      <w:r>
        <w:rPr>
          <w:szCs w:val="28"/>
          <w:lang w:val="bg-BG"/>
        </w:rPr>
        <w:t>Метална к</w:t>
      </w:r>
      <w:r w:rsidRPr="00D85910">
        <w:rPr>
          <w:szCs w:val="28"/>
          <w:lang w:val="bg-BG"/>
        </w:rPr>
        <w:t xml:space="preserve">ука за окачване във форма на s. </w:t>
      </w:r>
      <w:r w:rsidRPr="00E412F7">
        <w:rPr>
          <w:szCs w:val="28"/>
        </w:rPr>
        <w:t>*</w:t>
      </w:r>
      <w:r>
        <w:rPr>
          <w:i/>
          <w:szCs w:val="28"/>
          <w:lang w:val="bg-BG"/>
        </w:rPr>
        <w:t xml:space="preserve">Пиша ченгели. </w:t>
      </w:r>
      <w:r>
        <w:rPr>
          <w:szCs w:val="28"/>
          <w:lang w:val="bg-BG"/>
        </w:rPr>
        <w:t xml:space="preserve">Пиша грозни и нечетливи букви. </w:t>
      </w:r>
      <w:r w:rsidRPr="002847B4">
        <w:rPr>
          <w:szCs w:val="28"/>
        </w:rPr>
        <w:t>*</w:t>
      </w:r>
      <w:r>
        <w:rPr>
          <w:i/>
          <w:szCs w:val="28"/>
          <w:lang w:val="bg-BG"/>
        </w:rPr>
        <w:t xml:space="preserve">Вадя думите от устата с ченгел. </w:t>
      </w:r>
      <w:r>
        <w:rPr>
          <w:szCs w:val="28"/>
          <w:lang w:val="bg-BG"/>
        </w:rPr>
        <w:t>Много трудно успявам да получа отговор на въпросите.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ченген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чингин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çinge</w:t>
      </w:r>
      <w:r w:rsidRPr="00D85910">
        <w:rPr>
          <w:szCs w:val="28"/>
          <w:lang w:val="bg-BG"/>
        </w:rPr>
        <w:softHyphen/>
        <w:t>ne) Циганин, ром.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чен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чън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çene) Челюст.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 xml:space="preserve">чеп </w:t>
      </w:r>
      <w:r>
        <w:rPr>
          <w:i/>
          <w:szCs w:val="28"/>
          <w:lang w:val="bg-BG"/>
        </w:rPr>
        <w:t xml:space="preserve">чеп </w:t>
      </w:r>
      <w:r>
        <w:rPr>
          <w:szCs w:val="28"/>
          <w:lang w:val="bg-BG"/>
        </w:rPr>
        <w:t>Дефект на дървесината – остатък от отрязан страничен израстък (клон).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чепа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чъпа</w:t>
      </w:r>
      <w:r>
        <w:rPr>
          <w:i/>
          <w:szCs w:val="28"/>
          <w:lang w:val="bg-BG"/>
        </w:rPr>
        <w:t xml:space="preserve">т </w:t>
      </w:r>
      <w:r>
        <w:rPr>
          <w:szCs w:val="28"/>
          <w:lang w:val="bg-BG"/>
        </w:rPr>
        <w:t xml:space="preserve">1. Дърво, което има чепове </w:t>
      </w:r>
      <w:r w:rsidRPr="008632D5">
        <w:rPr>
          <w:i/>
          <w:szCs w:val="28"/>
        </w:rPr>
        <w:t>‘</w:t>
      </w:r>
      <w:r w:rsidRPr="008632D5">
        <w:rPr>
          <w:i/>
          <w:szCs w:val="28"/>
          <w:lang w:val="bg-BG"/>
        </w:rPr>
        <w:t>отрязан страничен израстък</w:t>
      </w:r>
      <w:r w:rsidRPr="008632D5">
        <w:rPr>
          <w:i/>
          <w:szCs w:val="28"/>
        </w:rPr>
        <w:t>’</w:t>
      </w:r>
      <w:r w:rsidRPr="008632D5">
        <w:rPr>
          <w:i/>
          <w:szCs w:val="28"/>
          <w:lang w:val="bg-BG"/>
        </w:rPr>
        <w:t>.</w:t>
      </w:r>
      <w:r>
        <w:rPr>
          <w:szCs w:val="28"/>
          <w:lang w:val="bg-BG"/>
        </w:rPr>
        <w:t xml:space="preserve"> 2. За характер: труден, раздразнителен, сприхав.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чеп</w:t>
      </w:r>
      <w:r w:rsidRPr="00D85910">
        <w:rPr>
          <w:b/>
          <w:szCs w:val="28"/>
          <w:lang w:val="bg-BG"/>
        </w:rPr>
        <w:softHyphen/>
        <w:t>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Уред за чепкане, разбиване на вълна.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пкам, да разч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към, дъ ръсч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пкъм</w:t>
      </w:r>
      <w:r w:rsidRPr="00D85910">
        <w:rPr>
          <w:szCs w:val="28"/>
          <w:lang w:val="bg-BG"/>
        </w:rPr>
        <w:t xml:space="preserve"> За вълна: разбивам, </w:t>
      </w:r>
      <w:r>
        <w:rPr>
          <w:szCs w:val="28"/>
          <w:lang w:val="bg-BG"/>
        </w:rPr>
        <w:t xml:space="preserve">разнищвам, </w:t>
      </w:r>
      <w:r w:rsidRPr="00D85910">
        <w:rPr>
          <w:szCs w:val="28"/>
          <w:lang w:val="bg-BG"/>
        </w:rPr>
        <w:t>правя пухкава.</w:t>
      </w:r>
    </w:p>
    <w:p w:rsidR="008B1F42" w:rsidRPr="00AF1632" w:rsidRDefault="008B1F42" w:rsidP="00995DC3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чера</w:t>
      </w:r>
      <w:r>
        <w:rPr>
          <w:b/>
          <w:szCs w:val="28"/>
          <w:lang w:val="bg-BG"/>
        </w:rPr>
        <w:t xml:space="preserve">сло </w:t>
      </w:r>
      <w:r>
        <w:rPr>
          <w:i/>
          <w:szCs w:val="28"/>
          <w:lang w:val="bg-BG"/>
        </w:rPr>
        <w:t>чира</w:t>
      </w:r>
      <w:r>
        <w:rPr>
          <w:i/>
          <w:szCs w:val="28"/>
          <w:lang w:val="bg-BG"/>
        </w:rPr>
        <w:t xml:space="preserve">слу </w:t>
      </w:r>
      <w:r>
        <w:rPr>
          <w:szCs w:val="28"/>
          <w:lang w:val="bg-BG"/>
        </w:rPr>
        <w:t xml:space="preserve">Желязо за чукане. </w:t>
      </w:r>
      <w:r w:rsidRPr="00AF1632">
        <w:rPr>
          <w:szCs w:val="28"/>
        </w:rPr>
        <w:t>*</w:t>
      </w:r>
      <w:r>
        <w:rPr>
          <w:i/>
          <w:szCs w:val="28"/>
          <w:lang w:val="bg-BG"/>
        </w:rPr>
        <w:t xml:space="preserve">Плувам като черасло по дъното. </w:t>
      </w:r>
      <w:r>
        <w:rPr>
          <w:szCs w:val="28"/>
          <w:lang w:val="bg-BG"/>
        </w:rPr>
        <w:t>Не умея да плувам.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черв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чърв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нкъ </w:t>
      </w:r>
      <w:r w:rsidRPr="00D85910">
        <w:rPr>
          <w:szCs w:val="28"/>
          <w:lang w:val="bg-BG"/>
        </w:rPr>
        <w:t>(Agaricus Campester) Вид бяла кълбовид</w:t>
      </w:r>
      <w:r w:rsidRPr="00D85910">
        <w:rPr>
          <w:szCs w:val="28"/>
          <w:lang w:val="bg-BG"/>
        </w:rPr>
        <w:softHyphen/>
        <w:t>на ядлива гъба с приятен вкус и аромат, разпространена по пасища и ливади, която при нараняване порозовява; полска печурка, червенушка</w:t>
      </w:r>
      <w:r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рга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ргъ </w:t>
      </w:r>
      <w:r w:rsidRPr="00D85910">
        <w:rPr>
          <w:szCs w:val="28"/>
          <w:lang w:val="bg-BG"/>
        </w:rPr>
        <w:t>Пост</w:t>
      </w:r>
      <w:r>
        <w:rPr>
          <w:szCs w:val="28"/>
          <w:lang w:val="bg-BG"/>
        </w:rPr>
        <w:t>е</w:t>
      </w:r>
      <w:r w:rsidRPr="00D85910">
        <w:rPr>
          <w:szCs w:val="28"/>
          <w:lang w:val="bg-BG"/>
        </w:rPr>
        <w:t>лка, обик</w:t>
      </w:r>
      <w:r w:rsidRPr="00D85910">
        <w:rPr>
          <w:szCs w:val="28"/>
          <w:lang w:val="bg-BG"/>
        </w:rPr>
        <w:softHyphen/>
        <w:t>новено за пода, изтъкана от боядисана вълна или от боядисани парцали от стари</w:t>
      </w:r>
      <w:r w:rsidRPr="00E412F7">
        <w:rPr>
          <w:szCs w:val="28"/>
        </w:rPr>
        <w:t>,</w:t>
      </w:r>
      <w:r w:rsidRPr="00D85910">
        <w:rPr>
          <w:szCs w:val="28"/>
          <w:lang w:val="bg-BG"/>
        </w:rPr>
        <w:t xml:space="preserve"> износени, скъсани памучни дрехи.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реп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р’ъп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иреп </w:t>
      </w:r>
      <w:r>
        <w:rPr>
          <w:szCs w:val="28"/>
          <w:lang w:val="bg-BG"/>
        </w:rPr>
        <w:t>– п</w:t>
      </w:r>
      <w:r w:rsidRPr="00D85910">
        <w:rPr>
          <w:szCs w:val="28"/>
          <w:lang w:val="bg-BG"/>
        </w:rPr>
        <w:t>арче от счупен глинен или порцеланов съд.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шницъ</w:t>
      </w:r>
      <w:r w:rsidRPr="00D85910">
        <w:rPr>
          <w:szCs w:val="28"/>
          <w:lang w:val="bg-BG"/>
        </w:rPr>
        <w:t xml:space="preserve"> Туршия от череши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кисели череши.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черк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Лице от кавказка народност от областта Черкезия</w:t>
      </w:r>
      <w:r>
        <w:rPr>
          <w:szCs w:val="28"/>
          <w:lang w:val="bg-BG"/>
        </w:rPr>
        <w:t>, черкезин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черк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зин </w:t>
      </w:r>
      <w:r w:rsidRPr="00D85910">
        <w:rPr>
          <w:szCs w:val="28"/>
          <w:lang w:val="bg-BG"/>
        </w:rPr>
        <w:t>Лице от кавказка народност от областта Черкезия</w:t>
      </w:r>
      <w:r>
        <w:rPr>
          <w:szCs w:val="28"/>
          <w:lang w:val="bg-BG"/>
        </w:rPr>
        <w:t>, черкез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ркова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ркувъ</w:t>
      </w:r>
      <w:r w:rsidRPr="00D85910">
        <w:rPr>
          <w:szCs w:val="28"/>
          <w:lang w:val="bg-BG"/>
        </w:rPr>
        <w:t xml:space="preserve"> Черква, цър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ква.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черк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вище </w:t>
      </w:r>
      <w:r w:rsidRPr="00D85910">
        <w:rPr>
          <w:i/>
          <w:szCs w:val="28"/>
          <w:lang w:val="bg-BG"/>
        </w:rPr>
        <w:t>чърк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вишти</w:t>
      </w:r>
      <w:r w:rsidRPr="00D85910">
        <w:rPr>
          <w:szCs w:val="28"/>
          <w:lang w:val="bg-BG"/>
        </w:rPr>
        <w:t xml:space="preserve"> Двор на черква, църква.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черчев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чърчъв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çer</w:t>
      </w:r>
      <w:r w:rsidRPr="00D85910">
        <w:rPr>
          <w:szCs w:val="28"/>
          <w:lang w:val="bg-BG"/>
        </w:rPr>
        <w:softHyphen/>
        <w:t>çe</w:t>
      </w:r>
      <w:r w:rsidRPr="00D85910">
        <w:rPr>
          <w:szCs w:val="28"/>
          <w:lang w:val="bg-BG"/>
        </w:rPr>
        <w:softHyphen/>
        <w:t xml:space="preserve">ve) </w:t>
      </w:r>
      <w:r>
        <w:rPr>
          <w:szCs w:val="28"/>
          <w:lang w:val="bg-BG"/>
        </w:rPr>
        <w:t>Дървена р</w:t>
      </w:r>
      <w:r w:rsidRPr="00D85910">
        <w:rPr>
          <w:szCs w:val="28"/>
          <w:lang w:val="bg-BG"/>
        </w:rPr>
        <w:t xml:space="preserve">амка на прозорец, дограма.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сна, да отч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снъ, дъ отч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снъ</w:t>
      </w:r>
      <w:r w:rsidRPr="00D85910">
        <w:rPr>
          <w:szCs w:val="28"/>
          <w:lang w:val="bg-BG"/>
        </w:rPr>
        <w:t xml:space="preserve"> Откършвам клонче с листа, обикновено от саксийно цвете.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чесн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чъсн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Откършено клонче с листа от саксийно цвете за размножаване, за засаждане. </w:t>
      </w:r>
    </w:p>
    <w:p w:rsidR="008B1F42" w:rsidRPr="0096097E" w:rsidRDefault="008B1F42" w:rsidP="003A58D2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чест </w:t>
      </w:r>
      <w:r>
        <w:rPr>
          <w:i/>
          <w:szCs w:val="28"/>
          <w:lang w:val="bg-BG"/>
        </w:rPr>
        <w:t xml:space="preserve">чес </w:t>
      </w:r>
      <w:r>
        <w:rPr>
          <w:szCs w:val="28"/>
          <w:lang w:val="bg-BG"/>
        </w:rPr>
        <w:t xml:space="preserve">Гъст. </w:t>
      </w:r>
      <w:r>
        <w:rPr>
          <w:i/>
          <w:szCs w:val="28"/>
          <w:lang w:val="bg-BG"/>
        </w:rPr>
        <w:t>Честа чорба.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чет</w:t>
      </w:r>
      <w:r w:rsidRPr="00D85910">
        <w:rPr>
          <w:szCs w:val="28"/>
          <w:lang w:val="bg-BG"/>
        </w:rPr>
        <w:t xml:space="preserve"> Брой.</w:t>
      </w:r>
    </w:p>
    <w:p w:rsidR="008B1F42" w:rsidRDefault="008B1F42" w:rsidP="003A58D2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чета</w:t>
      </w:r>
      <w:r>
        <w:rPr>
          <w:b/>
          <w:szCs w:val="28"/>
          <w:lang w:val="bg-BG"/>
        </w:rPr>
        <w:t>, да прочета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читъ</w:t>
      </w:r>
      <w:r>
        <w:rPr>
          <w:i/>
          <w:szCs w:val="28"/>
          <w:lang w:val="bg-BG"/>
        </w:rPr>
        <w:t>, дъ пручитъ</w:t>
      </w:r>
      <w:r>
        <w:rPr>
          <w:i/>
          <w:szCs w:val="28"/>
          <w:lang w:val="bg-BG"/>
        </w:rPr>
        <w:t xml:space="preserve"> </w:t>
      </w:r>
      <w:r>
        <w:rPr>
          <w:szCs w:val="28"/>
          <w:lang w:val="bg-BG"/>
        </w:rPr>
        <w:t xml:space="preserve">Броя. </w:t>
      </w:r>
      <w:r>
        <w:rPr>
          <w:i/>
          <w:szCs w:val="28"/>
          <w:lang w:val="bg-BG"/>
        </w:rPr>
        <w:t>Прочети кокошките.</w:t>
      </w:r>
    </w:p>
    <w:p w:rsidR="008B1F42" w:rsidRPr="00D65EB0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четвърти</w:t>
      </w:r>
      <w:r>
        <w:rPr>
          <w:b/>
          <w:szCs w:val="28"/>
          <w:lang w:val="bg-BG"/>
        </w:rPr>
        <w:t xml:space="preserve">т </w:t>
      </w:r>
      <w:r>
        <w:rPr>
          <w:i/>
          <w:szCs w:val="28"/>
          <w:lang w:val="bg-BG"/>
        </w:rPr>
        <w:t>читвърти</w:t>
      </w:r>
      <w:r>
        <w:rPr>
          <w:i/>
          <w:szCs w:val="28"/>
          <w:lang w:val="bg-BG"/>
        </w:rPr>
        <w:t xml:space="preserve">т </w:t>
      </w:r>
      <w:r>
        <w:rPr>
          <w:szCs w:val="28"/>
          <w:lang w:val="bg-BG"/>
        </w:rPr>
        <w:t>Квадратен, правоъгълен.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çeşit от перс.) 1. Всеки вид стока, асортимент, артикул. 2. Своеобразен човек, осо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  <w:t xml:space="preserve">няк, тип, оригинал.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Межд. з</w:t>
      </w:r>
      <w:r w:rsidRPr="00D85910">
        <w:rPr>
          <w:szCs w:val="28"/>
          <w:lang w:val="bg-BG"/>
        </w:rPr>
        <w:t xml:space="preserve">а </w:t>
      </w:r>
      <w:r>
        <w:rPr>
          <w:szCs w:val="28"/>
          <w:lang w:val="bg-BG"/>
        </w:rPr>
        <w:t xml:space="preserve">прогонване на </w:t>
      </w:r>
      <w:r w:rsidRPr="00D85910">
        <w:rPr>
          <w:szCs w:val="28"/>
          <w:lang w:val="bg-BG"/>
        </w:rPr>
        <w:t>куче: махай се, бягай.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чибу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çubuk) Вид лула с дълга дръжка.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чибукчи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чибукчи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çubukçi) Човек, който пълни и подава или пали чибук </w:t>
      </w:r>
      <w:r w:rsidRPr="005E6998">
        <w:rPr>
          <w:i/>
          <w:szCs w:val="28"/>
        </w:rPr>
        <w:t>‘</w:t>
      </w:r>
      <w:r w:rsidRPr="005E6998">
        <w:rPr>
          <w:i/>
          <w:szCs w:val="28"/>
          <w:lang w:val="bg-BG"/>
        </w:rPr>
        <w:t>лула с дълга дръжка</w:t>
      </w:r>
      <w:r w:rsidRPr="005E6998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на господар</w:t>
      </w:r>
      <w:r>
        <w:rPr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çivi) Челюст.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чил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чил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çile) Прежда или конци, намотани на снопче. </w:t>
      </w:r>
    </w:p>
    <w:p w:rsidR="008B1F42" w:rsidRPr="00C27CA6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1. Стринка, съ</w:t>
      </w:r>
      <w:r w:rsidRPr="00D85910">
        <w:rPr>
          <w:szCs w:val="28"/>
          <w:lang w:val="bg-BG"/>
        </w:rPr>
        <w:softHyphen/>
        <w:t>п</w:t>
      </w:r>
      <w:r w:rsidRPr="00D85910">
        <w:rPr>
          <w:szCs w:val="28"/>
          <w:lang w:val="bg-BG"/>
        </w:rPr>
        <w:softHyphen/>
        <w:t>руга на чичо. 2. Употребява се вместо леля, когато няма роднинска връзка.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Чинка Велика ми е комшийка.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ня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н’ъ </w:t>
      </w:r>
      <w:r w:rsidRPr="00D85910">
        <w:rPr>
          <w:szCs w:val="28"/>
          <w:lang w:val="bg-BG"/>
        </w:rPr>
        <w:t>Правя, върша не</w:t>
      </w:r>
      <w:r w:rsidRPr="00D85910">
        <w:rPr>
          <w:szCs w:val="28"/>
          <w:lang w:val="bg-BG"/>
        </w:rPr>
        <w:softHyphen/>
        <w:t>що.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çirak) 1. Ученик при майстор-занаятчия. 2. Слуга в дюкян</w:t>
      </w:r>
      <w:r>
        <w:rPr>
          <w:szCs w:val="28"/>
          <w:lang w:val="bg-BG"/>
        </w:rPr>
        <w:t xml:space="preserve"> </w:t>
      </w:r>
      <w:r w:rsidRPr="00A433FD">
        <w:rPr>
          <w:i/>
          <w:szCs w:val="28"/>
        </w:rPr>
        <w:t>‘</w:t>
      </w:r>
      <w:r w:rsidRPr="00A433FD">
        <w:rPr>
          <w:i/>
          <w:szCs w:val="28"/>
          <w:lang w:val="bg-BG"/>
        </w:rPr>
        <w:t>магазин</w:t>
      </w:r>
      <w:r w:rsidRPr="00A433FD">
        <w:rPr>
          <w:i/>
          <w:szCs w:val="28"/>
        </w:rPr>
        <w:t>’</w:t>
      </w:r>
      <w:r w:rsidRPr="00A433FD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3. Помощник в домакинството.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чиракл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чиръкл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çi</w:t>
      </w:r>
      <w:r w:rsidRPr="00D85910">
        <w:rPr>
          <w:szCs w:val="28"/>
          <w:lang w:val="bg-BG"/>
        </w:rPr>
        <w:softHyphen/>
        <w:t>raklik) Времето, което някой прекарва като чирак</w:t>
      </w:r>
      <w:r>
        <w:rPr>
          <w:szCs w:val="28"/>
          <w:lang w:val="bg-BG"/>
        </w:rPr>
        <w:t xml:space="preserve"> </w:t>
      </w:r>
      <w:r w:rsidRPr="00A433FD">
        <w:rPr>
          <w:i/>
          <w:szCs w:val="28"/>
          <w:lang w:val="bg-BG"/>
        </w:rPr>
        <w:t>‘помощник’;</w:t>
      </w:r>
      <w:r w:rsidRPr="00D85910">
        <w:rPr>
          <w:szCs w:val="28"/>
          <w:lang w:val="bg-BG"/>
        </w:rPr>
        <w:t xml:space="preserve"> чиракуване.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чираку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чиръку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çirak) 1. Работя като ученик при майстор-занаятчия. 2. Работя като помощник в домакинството.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чираку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ване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чиръку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въни </w:t>
      </w:r>
      <w:r w:rsidRPr="00D85910">
        <w:rPr>
          <w:szCs w:val="28"/>
          <w:lang w:val="bg-BG"/>
        </w:rPr>
        <w:t>(тур. çirak) Времето, което някой прекарва като чирак</w:t>
      </w:r>
      <w:r>
        <w:rPr>
          <w:szCs w:val="28"/>
          <w:lang w:val="bg-BG"/>
        </w:rPr>
        <w:t xml:space="preserve"> </w:t>
      </w:r>
      <w:r w:rsidRPr="005E6998">
        <w:rPr>
          <w:i/>
          <w:szCs w:val="28"/>
        </w:rPr>
        <w:t>‘</w:t>
      </w:r>
      <w:r w:rsidRPr="005E6998">
        <w:rPr>
          <w:i/>
          <w:szCs w:val="28"/>
          <w:lang w:val="bg-BG"/>
        </w:rPr>
        <w:t>помощник</w:t>
      </w:r>
      <w:r w:rsidRPr="005E6998">
        <w:rPr>
          <w:i/>
          <w:szCs w:val="28"/>
        </w:rPr>
        <w:t>’</w:t>
      </w:r>
      <w:r w:rsidRPr="005E6998">
        <w:rPr>
          <w:i/>
          <w:szCs w:val="28"/>
          <w:lang w:val="bg-BG"/>
        </w:rPr>
        <w:t>;</w:t>
      </w:r>
      <w:r w:rsidRPr="00D85910">
        <w:rPr>
          <w:szCs w:val="28"/>
          <w:lang w:val="bg-BG"/>
        </w:rPr>
        <w:t xml:space="preserve"> чираклък.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Костена д</w:t>
      </w:r>
      <w:r w:rsidRPr="00D85910">
        <w:rPr>
          <w:szCs w:val="28"/>
          <w:lang w:val="bg-BG"/>
        </w:rPr>
        <w:t xml:space="preserve">ръжка на нож.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роз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рус</w:t>
      </w:r>
      <w:r w:rsidRPr="00D85910">
        <w:rPr>
          <w:szCs w:val="28"/>
          <w:lang w:val="bg-BG"/>
        </w:rPr>
        <w:t xml:space="preserve"> (тур. skirr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s</w:t>
      </w:r>
      <w:r w:rsidRPr="005E6998">
        <w:rPr>
          <w:i/>
          <w:szCs w:val="28"/>
          <w:lang w:val="bg-BG"/>
        </w:rPr>
        <w:t xml:space="preserve"> ‘втвърден’</w:t>
      </w:r>
      <w:r w:rsidRPr="00D85910">
        <w:rPr>
          <w:szCs w:val="28"/>
          <w:lang w:val="bg-BG"/>
        </w:rPr>
        <w:t xml:space="preserve">) Сушена на слънце риба.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чит</w:t>
      </w:r>
      <w:r w:rsidRPr="00D85910">
        <w:rPr>
          <w:szCs w:val="28"/>
          <w:lang w:val="bg-BG"/>
        </w:rPr>
        <w:t xml:space="preserve"> Басма – тънък памучен плат с шарки.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тъф</w:t>
      </w:r>
      <w:r w:rsidRPr="00D85910">
        <w:rPr>
          <w:szCs w:val="28"/>
          <w:lang w:val="bg-BG"/>
        </w:rPr>
        <w:t xml:space="preserve"> Здрав, запазен, цял.</w:t>
      </w:r>
    </w:p>
    <w:p w:rsidR="008B1F42" w:rsidRPr="00D85910" w:rsidRDefault="008B1F42" w:rsidP="00E15101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чифт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чифт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çifte от перс.) 1. Ловна пушка с две цеви. 2. Два еднакви предмета; чифт. 3. Ритник на кон или магаре с двата крака едновременно.</w:t>
      </w:r>
      <w:r w:rsidRPr="00E15101">
        <w:rPr>
          <w:szCs w:val="28"/>
        </w:rPr>
        <w:t xml:space="preserve"> </w:t>
      </w:r>
      <w:r w:rsidRPr="002847B4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На гол тумбак чифте пищови. </w:t>
      </w:r>
      <w:r w:rsidRPr="00D85910">
        <w:rPr>
          <w:szCs w:val="28"/>
          <w:lang w:val="bg-BG"/>
        </w:rPr>
        <w:t>Бедняк, който се опитва да се държи като богаташ.</w:t>
      </w:r>
    </w:p>
    <w:p w:rsidR="008B1F42" w:rsidRPr="00D85910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чифт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чифт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чифт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çifte от перс.) 1. Събирам две неща, за да образуват двойка. 2. Съешвам животни. </w:t>
      </w:r>
      <w:r w:rsidRPr="00D85910">
        <w:rPr>
          <w:i/>
          <w:szCs w:val="28"/>
          <w:lang w:val="bg-BG"/>
        </w:rPr>
        <w:t xml:space="preserve">Чифтосвам </w:t>
      </w:r>
      <w:r>
        <w:rPr>
          <w:i/>
          <w:szCs w:val="28"/>
          <w:lang w:val="bg-BG"/>
        </w:rPr>
        <w:t>чорапите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Чифтосай кобилата да си имаме жребче.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чифу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çifutin от евр.) Евреин</w:t>
      </w:r>
      <w:r>
        <w:rPr>
          <w:szCs w:val="28"/>
          <w:lang w:val="bg-BG"/>
        </w:rPr>
        <w:t>, чифутин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чифу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чифу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тин </w:t>
      </w:r>
      <w:r w:rsidRPr="00D85910">
        <w:rPr>
          <w:szCs w:val="28"/>
          <w:lang w:val="bg-BG"/>
        </w:rPr>
        <w:t>(тур. çi</w:t>
      </w:r>
      <w:r w:rsidRPr="00D85910">
        <w:rPr>
          <w:szCs w:val="28"/>
          <w:lang w:val="bg-BG"/>
        </w:rPr>
        <w:softHyphen/>
        <w:t>fu</w:t>
      </w:r>
      <w:r w:rsidRPr="00D85910">
        <w:rPr>
          <w:szCs w:val="28"/>
          <w:lang w:val="bg-BG"/>
        </w:rPr>
        <w:softHyphen/>
        <w:t>tin от евр.) Евреин</w:t>
      </w:r>
      <w:r>
        <w:rPr>
          <w:szCs w:val="28"/>
          <w:lang w:val="bg-BG"/>
        </w:rPr>
        <w:t>, чифут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чифу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(тур. çifu</w:t>
      </w:r>
      <w:r w:rsidRPr="00D85910">
        <w:rPr>
          <w:szCs w:val="28"/>
          <w:lang w:val="bg-BG"/>
        </w:rPr>
        <w:softHyphen/>
        <w:t xml:space="preserve">tin от евр.) Еврейка.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чичоп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чичуп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й </w:t>
      </w:r>
      <w:r w:rsidRPr="00D85910">
        <w:rPr>
          <w:szCs w:val="28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Parus ma</w:t>
      </w:r>
      <w:r w:rsidRPr="00D85910">
        <w:rPr>
          <w:iCs/>
          <w:szCs w:val="28"/>
          <w:shd w:val="clear" w:color="auto" w:fill="FFFFFF"/>
          <w:lang w:val="bg-BG"/>
        </w:rPr>
        <w:softHyphen/>
        <w:t>jor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Г</w:t>
      </w:r>
      <w:r w:rsidRPr="00D85910">
        <w:rPr>
          <w:szCs w:val="28"/>
          <w:lang w:val="bg-BG"/>
        </w:rPr>
        <w:t xml:space="preserve">олям синигер </w:t>
      </w:r>
      <w:r>
        <w:rPr>
          <w:szCs w:val="28"/>
          <w:lang w:val="bg-BG"/>
        </w:rPr>
        <w:t>– м</w:t>
      </w:r>
      <w:r w:rsidRPr="00D85910">
        <w:rPr>
          <w:szCs w:val="28"/>
          <w:lang w:val="bg-BG"/>
        </w:rPr>
        <w:t xml:space="preserve">алка пойна птичка с жълто коремче, черна глава и сивосинкави крилца и опашка.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чобан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 w:rsidRPr="00D85910">
        <w:rPr>
          <w:i/>
          <w:szCs w:val="28"/>
          <w:lang w:val="bg-BG"/>
        </w:rPr>
        <w:softHyphen/>
        <w:t>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çoban от перс.) Овчар, пастир</w:t>
      </w:r>
      <w:r>
        <w:rPr>
          <w:szCs w:val="28"/>
          <w:lang w:val="bg-BG"/>
        </w:rPr>
        <w:t>, чобанин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çoban от перс.) Овчар, пастир</w:t>
      </w:r>
      <w:r>
        <w:rPr>
          <w:szCs w:val="28"/>
          <w:lang w:val="bg-BG"/>
        </w:rPr>
        <w:t>, чобан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чоб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çoban от перс.) Овчарка, пастирка.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чобанл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чубънл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ço</w:t>
      </w:r>
      <w:r w:rsidRPr="00D85910">
        <w:rPr>
          <w:szCs w:val="28"/>
          <w:lang w:val="bg-BG"/>
        </w:rPr>
        <w:softHyphen/>
        <w:t>banlik от перс.) Занятие на</w:t>
      </w:r>
      <w:r>
        <w:rPr>
          <w:szCs w:val="28"/>
          <w:lang w:val="bg-BG"/>
        </w:rPr>
        <w:t>чобанин</w:t>
      </w:r>
      <w:r w:rsidRPr="00D85910">
        <w:rPr>
          <w:szCs w:val="28"/>
          <w:lang w:val="bg-BG"/>
        </w:rPr>
        <w:t xml:space="preserve"> </w:t>
      </w:r>
      <w:r w:rsidRPr="005229C2">
        <w:rPr>
          <w:i/>
          <w:szCs w:val="28"/>
        </w:rPr>
        <w:t>‘</w:t>
      </w:r>
      <w:r w:rsidRPr="005E6998">
        <w:rPr>
          <w:i/>
          <w:szCs w:val="28"/>
          <w:lang w:val="bg-BG"/>
        </w:rPr>
        <w:t>овчар</w:t>
      </w:r>
      <w:r w:rsidRPr="005229C2">
        <w:rPr>
          <w:i/>
          <w:szCs w:val="28"/>
        </w:rPr>
        <w:t>’</w:t>
      </w:r>
      <w:r w:rsidRPr="005E6998">
        <w:rPr>
          <w:i/>
          <w:szCs w:val="28"/>
          <w:lang w:val="bg-BG"/>
        </w:rPr>
        <w:t xml:space="preserve">, </w:t>
      </w:r>
      <w:r w:rsidRPr="005229C2">
        <w:rPr>
          <w:i/>
          <w:szCs w:val="28"/>
        </w:rPr>
        <w:t>‘</w:t>
      </w:r>
      <w:r w:rsidRPr="005E6998">
        <w:rPr>
          <w:i/>
          <w:szCs w:val="28"/>
          <w:lang w:val="bg-BG"/>
        </w:rPr>
        <w:t>пастир</w:t>
      </w:r>
      <w:r w:rsidRPr="005229C2">
        <w:rPr>
          <w:i/>
          <w:szCs w:val="28"/>
        </w:rPr>
        <w:t>’</w:t>
      </w:r>
      <w:r w:rsidRPr="005E6998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глав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глъф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Притеснен, неспокоен. </w:t>
      </w:r>
      <w:r w:rsidRPr="00D85910">
        <w:rPr>
          <w:i/>
          <w:szCs w:val="28"/>
          <w:lang w:val="bg-BG"/>
        </w:rPr>
        <w:t xml:space="preserve">Чоглаво ми е. </w:t>
      </w:r>
      <w:r w:rsidRPr="00D85910">
        <w:rPr>
          <w:szCs w:val="28"/>
          <w:lang w:val="bg-BG"/>
        </w:rPr>
        <w:t>Притеснен съм, неспокоен съм, криво ми е.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джум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жум</w:t>
      </w:r>
      <w:r w:rsidRPr="00D85910">
        <w:rPr>
          <w:szCs w:val="28"/>
          <w:lang w:val="bg-BG"/>
        </w:rPr>
        <w:t xml:space="preserve"> (тур. çocu</w:t>
      </w:r>
      <w:r w:rsidRPr="00D85910">
        <w:rPr>
          <w:szCs w:val="28"/>
          <w:lang w:val="bg-BG"/>
        </w:rPr>
        <w:softHyphen/>
        <w:t xml:space="preserve">ğum от çocuk) Дете мое, мой човек, приятел. 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чо̀</w:t>
      </w:r>
      <w:r w:rsidRPr="00D85910">
        <w:rPr>
          <w:b/>
          <w:szCs w:val="28"/>
          <w:lang w:val="bg-BG"/>
        </w:rPr>
        <w:t>кам</w:t>
      </w:r>
      <w:r w:rsidRPr="00450663">
        <w:rPr>
          <w:b/>
          <w:szCs w:val="28"/>
          <w:vertAlign w:val="superscript"/>
          <w:lang w:val="bg-BG"/>
        </w:rPr>
        <w:t>1</w:t>
      </w:r>
      <w:r w:rsidRPr="00D85910">
        <w:rPr>
          <w:b/>
          <w:szCs w:val="28"/>
          <w:lang w:val="bg-BG"/>
        </w:rPr>
        <w:t>, да 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кна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към, дъ 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кнъ</w:t>
      </w:r>
      <w:r w:rsidRPr="00D85910">
        <w:rPr>
          <w:szCs w:val="28"/>
          <w:lang w:val="bg-BG"/>
        </w:rPr>
        <w:t xml:space="preserve"> 1. За птица: кълва 2. Обиждам,  засягам, кълва. 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чо̀</w:t>
      </w:r>
      <w:r w:rsidRPr="00D85910">
        <w:rPr>
          <w:b/>
          <w:szCs w:val="28"/>
          <w:lang w:val="bg-BG"/>
        </w:rPr>
        <w:t>кам</w:t>
      </w:r>
      <w:r w:rsidRPr="00450663">
        <w:rPr>
          <w:b/>
          <w:szCs w:val="28"/>
          <w:vertAlign w:val="superscript"/>
          <w:lang w:val="bg-BG"/>
        </w:rPr>
        <w:t>2</w:t>
      </w:r>
      <w:r w:rsidRPr="00D85910">
        <w:rPr>
          <w:b/>
          <w:szCs w:val="28"/>
          <w:lang w:val="bg-BG"/>
        </w:rPr>
        <w:t>, да преч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към, дъ прич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към </w:t>
      </w:r>
      <w:r w:rsidRPr="00D85910">
        <w:rPr>
          <w:szCs w:val="28"/>
          <w:lang w:val="bg-BG"/>
        </w:rPr>
        <w:t xml:space="preserve">Копая земята плитко, като загребвам малко количество пръст. </w:t>
      </w:r>
      <w:r w:rsidRPr="00D85910">
        <w:rPr>
          <w:i/>
          <w:szCs w:val="28"/>
          <w:lang w:val="bg-BG"/>
        </w:rPr>
        <w:t xml:space="preserve">Лозето трябва да се пречока за трети път. </w:t>
      </w:r>
    </w:p>
    <w:p w:rsidR="008B1F42" w:rsidRPr="00BB00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 се, да се сч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 съ, дъ съ шч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Карам се, разправям се</w:t>
      </w:r>
      <w:r w:rsidRPr="00E729BE">
        <w:rPr>
          <w:szCs w:val="28"/>
        </w:rPr>
        <w:t xml:space="preserve"> с някого</w:t>
      </w:r>
      <w:r w:rsidRPr="00D85910">
        <w:rPr>
          <w:szCs w:val="28"/>
          <w:lang w:val="bg-BG"/>
        </w:rPr>
        <w:t>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Децата пак се счокаха.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кън</w:t>
      </w:r>
      <w:r w:rsidRPr="00D85910">
        <w:rPr>
          <w:szCs w:val="28"/>
          <w:lang w:val="bg-BG"/>
        </w:rPr>
        <w:t xml:space="preserve"> 1. Ток на обувка. 2. Средата, вътрешната част на зелка; кочан. </w:t>
      </w:r>
      <w:r w:rsidRPr="00D85910">
        <w:rPr>
          <w:i/>
          <w:szCs w:val="28"/>
          <w:lang w:val="bg-BG"/>
        </w:rPr>
        <w:t>Булката е на тънки чокани.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канче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кънчи</w:t>
      </w:r>
      <w:r w:rsidRPr="00D85910">
        <w:rPr>
          <w:szCs w:val="28"/>
          <w:lang w:val="bg-BG"/>
        </w:rPr>
        <w:t xml:space="preserve"> 1. Токче на обувка. 2. Средата, вътрешната част на зелка; кочан.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(рум. ciokoi) Едър земевладелец</w:t>
      </w:r>
      <w:r>
        <w:rPr>
          <w:szCs w:val="28"/>
          <w:lang w:val="bg-BG"/>
        </w:rPr>
        <w:t>,</w:t>
      </w:r>
      <w:r w:rsidRPr="00D85910">
        <w:rPr>
          <w:szCs w:val="28"/>
          <w:lang w:val="bg-BG"/>
        </w:rPr>
        <w:t xml:space="preserve"> чифликчия</w:t>
      </w:r>
      <w:r>
        <w:rPr>
          <w:szCs w:val="28"/>
          <w:lang w:val="bg-BG"/>
        </w:rPr>
        <w:t xml:space="preserve"> в Румъния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Човка, клюн. </w:t>
      </w:r>
      <w:r w:rsidRPr="005E6998">
        <w:rPr>
          <w:szCs w:val="28"/>
        </w:rPr>
        <w:t>*</w:t>
      </w:r>
      <w:r w:rsidRPr="00D85910">
        <w:rPr>
          <w:i/>
          <w:szCs w:val="28"/>
          <w:lang w:val="bg-BG"/>
        </w:rPr>
        <w:t xml:space="preserve">Затваряй си чонката. </w:t>
      </w:r>
      <w:r w:rsidRPr="00D85910">
        <w:rPr>
          <w:szCs w:val="28"/>
          <w:lang w:val="bg-BG"/>
        </w:rPr>
        <w:t>Мълчи</w:t>
      </w:r>
      <w:r>
        <w:rPr>
          <w:szCs w:val="28"/>
          <w:lang w:val="bg-BG"/>
        </w:rPr>
        <w:t>, млъквай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чоп </w:t>
      </w:r>
      <w:r w:rsidRPr="00D85910">
        <w:rPr>
          <w:i/>
          <w:szCs w:val="28"/>
          <w:lang w:val="bg-BG"/>
        </w:rPr>
        <w:t>чоп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çőp </w:t>
      </w:r>
      <w:r w:rsidRPr="00A433FD">
        <w:rPr>
          <w:i/>
          <w:szCs w:val="28"/>
          <w:lang w:val="bg-BG"/>
        </w:rPr>
        <w:t>‘сопа’</w:t>
      </w:r>
      <w:r w:rsidRPr="00D85910">
        <w:rPr>
          <w:szCs w:val="28"/>
          <w:lang w:val="bg-BG"/>
        </w:rPr>
        <w:t xml:space="preserve">) Жребий.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чорбаджи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чурбъжи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çorbaci) </w:t>
      </w:r>
      <w:r>
        <w:rPr>
          <w:szCs w:val="28"/>
          <w:lang w:val="bg-BG"/>
        </w:rPr>
        <w:t xml:space="preserve">1. </w:t>
      </w:r>
      <w:r w:rsidRPr="00D85910">
        <w:rPr>
          <w:szCs w:val="28"/>
          <w:lang w:val="bg-BG"/>
        </w:rPr>
        <w:t xml:space="preserve">Собственичка, стопанка, работодателка. </w:t>
      </w:r>
      <w:r>
        <w:rPr>
          <w:szCs w:val="28"/>
          <w:lang w:val="bg-BG"/>
        </w:rPr>
        <w:t>2. Сорт дълги тънки чушки, обикновено за салата и туршия.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чорбаджил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чурбъжил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çorbaci</w:t>
      </w:r>
      <w:r w:rsidRPr="00D85910">
        <w:rPr>
          <w:szCs w:val="28"/>
          <w:lang w:val="bg-BG"/>
        </w:rPr>
        <w:softHyphen/>
        <w:t xml:space="preserve">lik) Качества, поведение на чорбаджия </w:t>
      </w:r>
      <w:r w:rsidRPr="00331468">
        <w:rPr>
          <w:i/>
          <w:szCs w:val="28"/>
        </w:rPr>
        <w:t>‘</w:t>
      </w:r>
      <w:r w:rsidRPr="00331468">
        <w:rPr>
          <w:i/>
          <w:szCs w:val="28"/>
          <w:lang w:val="bg-BG"/>
        </w:rPr>
        <w:t>собственик, стопанин</w:t>
      </w:r>
      <w:r w:rsidRPr="00331468">
        <w:rPr>
          <w:i/>
          <w:szCs w:val="28"/>
        </w:rPr>
        <w:t>’</w:t>
      </w:r>
      <w:r w:rsidRPr="00331468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чорбаджи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чурбъжи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çorbaci) Собственик, стопанин, работодател. 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рлав </w:t>
      </w:r>
      <w:r w:rsidRPr="00D85910">
        <w:rPr>
          <w:i/>
          <w:szCs w:val="28"/>
          <w:lang w:val="bg-BG"/>
        </w:rPr>
        <w:t>ч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рлъф</w:t>
      </w:r>
      <w:r w:rsidRPr="00D85910">
        <w:rPr>
          <w:szCs w:val="28"/>
          <w:lang w:val="bg-BG"/>
        </w:rPr>
        <w:t xml:space="preserve"> Рошав, несресан, невчесан. </w:t>
      </w:r>
    </w:p>
    <w:p w:rsidR="008B1F42" w:rsidRPr="009D700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чо</w:t>
      </w:r>
      <w:r>
        <w:rPr>
          <w:b/>
          <w:szCs w:val="28"/>
          <w:lang w:val="bg-BG"/>
        </w:rPr>
        <w:t xml:space="preserve">рчик </w:t>
      </w:r>
      <w:r>
        <w:rPr>
          <w:i/>
          <w:szCs w:val="28"/>
          <w:lang w:val="bg-BG"/>
        </w:rPr>
        <w:t>чо</w:t>
      </w:r>
      <w:r>
        <w:rPr>
          <w:i/>
          <w:szCs w:val="28"/>
          <w:lang w:val="bg-BG"/>
        </w:rPr>
        <w:t xml:space="preserve">рчик </w:t>
      </w:r>
      <w:r>
        <w:rPr>
          <w:szCs w:val="28"/>
          <w:lang w:val="bg-BG"/>
        </w:rPr>
        <w:t xml:space="preserve">Накриво. </w:t>
      </w:r>
      <w:r>
        <w:rPr>
          <w:i/>
          <w:szCs w:val="28"/>
          <w:lang w:val="bg-BG"/>
        </w:rPr>
        <w:t>Не ме гледай на чорчик.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чув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чув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çőven) Емайлирана тенджера.  </w:t>
      </w:r>
    </w:p>
    <w:p w:rsidR="008B1F42" w:rsidRPr="007F2526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къ </w:t>
      </w:r>
      <w:r w:rsidRPr="00D85910">
        <w:rPr>
          <w:szCs w:val="28"/>
          <w:lang w:val="bg-BG"/>
        </w:rPr>
        <w:t>В топонимията: каменист заоблен връх.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Чуката.</w:t>
      </w:r>
    </w:p>
    <w:p w:rsidR="008B1F42" w:rsidRPr="00CD3854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1. Инструмент за чукане в техниката, в кухнята и др. 2. Чукал</w:t>
      </w:r>
      <w:r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(мн. ч.) – комплект инструменти, земедел</w:t>
      </w:r>
      <w:r w:rsidRPr="00D85910">
        <w:rPr>
          <w:szCs w:val="28"/>
          <w:lang w:val="bg-BG"/>
        </w:rPr>
        <w:softHyphen/>
        <w:t xml:space="preserve">ски сечива и др. </w:t>
      </w:r>
      <w:r w:rsidRPr="00D85910">
        <w:rPr>
          <w:i/>
          <w:szCs w:val="28"/>
          <w:lang w:val="bg-BG"/>
        </w:rPr>
        <w:t>Хаванче и чукало за чесън.</w:t>
      </w:r>
      <w:r>
        <w:rPr>
          <w:i/>
          <w:szCs w:val="28"/>
          <w:lang w:val="bg-BG"/>
        </w:rPr>
        <w:t xml:space="preserve"> *Вдигам си чукалата. </w:t>
      </w:r>
      <w:r>
        <w:rPr>
          <w:szCs w:val="28"/>
          <w:lang w:val="bg-BG"/>
        </w:rPr>
        <w:t>Махам се, тръгвам си, отивам си.</w:t>
      </w:r>
    </w:p>
    <w:p w:rsidR="008B1F42" w:rsidRPr="007F2526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чук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В топонимията: невисок хълм със скалист връх.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Стайков чукар.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Чукара.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чукунду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чукунду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çű</w:t>
      </w:r>
      <w:r w:rsidRPr="00D85910">
        <w:rPr>
          <w:szCs w:val="28"/>
          <w:lang w:val="bg-BG"/>
        </w:rPr>
        <w:softHyphen/>
        <w:t xml:space="preserve">kűndűr от перс.) 1. Цвекло. 2. Прост, недодялан човек. </w:t>
      </w:r>
    </w:p>
    <w:p w:rsidR="008B1F42" w:rsidRPr="00F57113" w:rsidRDefault="008B1F42" w:rsidP="00A603FB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чул</w:t>
      </w:r>
      <w:r w:rsidRPr="00D85910">
        <w:rPr>
          <w:szCs w:val="28"/>
          <w:lang w:val="bg-BG"/>
        </w:rPr>
        <w:t xml:space="preserve"> (тур. çul от ар.) Завивка от козина за кон, магаре и др. животни. </w:t>
      </w:r>
      <w:r w:rsidRPr="00F57113">
        <w:rPr>
          <w:szCs w:val="28"/>
        </w:rPr>
        <w:t>*</w:t>
      </w:r>
      <w:r>
        <w:rPr>
          <w:i/>
          <w:szCs w:val="28"/>
          <w:lang w:val="bg-BG"/>
        </w:rPr>
        <w:t xml:space="preserve">Хубавият кон и под съдрания </w:t>
      </w:r>
      <w:r w:rsidRPr="00A603FB">
        <w:rPr>
          <w:szCs w:val="28"/>
        </w:rPr>
        <w:t>‘</w:t>
      </w:r>
      <w:r>
        <w:rPr>
          <w:szCs w:val="28"/>
          <w:lang w:val="bg-BG"/>
        </w:rPr>
        <w:t>скъсан</w:t>
      </w:r>
      <w:r w:rsidRPr="00A603FB">
        <w:rPr>
          <w:szCs w:val="28"/>
        </w:rPr>
        <w:t>’</w:t>
      </w:r>
      <w:r>
        <w:rPr>
          <w:i/>
          <w:szCs w:val="28"/>
          <w:lang w:val="bg-BG"/>
        </w:rPr>
        <w:t xml:space="preserve"> чул се вижда. </w:t>
      </w:r>
      <w:r>
        <w:rPr>
          <w:szCs w:val="28"/>
          <w:lang w:val="bg-BG"/>
        </w:rPr>
        <w:t>Хубавото не може да се скрие, вижда се отдалеч.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чумб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чумб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çember от перс.) </w:t>
      </w:r>
      <w:r>
        <w:rPr>
          <w:szCs w:val="28"/>
          <w:lang w:val="bg-BG"/>
        </w:rPr>
        <w:t>Чембер – ж</w:t>
      </w:r>
      <w:r w:rsidRPr="00D85910">
        <w:rPr>
          <w:szCs w:val="28"/>
          <w:lang w:val="bg-BG"/>
        </w:rPr>
        <w:t>енска забрадка, кърпа</w:t>
      </w:r>
      <w:r>
        <w:rPr>
          <w:szCs w:val="28"/>
          <w:lang w:val="bg-BG"/>
        </w:rPr>
        <w:t xml:space="preserve"> за глава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 се, да се начум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 съ, дъ съ нъчум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1. Мръ</w:t>
      </w:r>
      <w:r w:rsidRPr="00D85910">
        <w:rPr>
          <w:szCs w:val="28"/>
          <w:lang w:val="bg-BG"/>
        </w:rPr>
        <w:softHyphen/>
        <w:t>щя се, муся се, сърдя се. 2. За времето: заоблачава се, става мрач</w:t>
      </w:r>
      <w:r w:rsidRPr="00D85910">
        <w:rPr>
          <w:szCs w:val="28"/>
          <w:lang w:val="bg-BG"/>
        </w:rPr>
        <w:softHyphen/>
        <w:t xml:space="preserve">но. </w:t>
      </w:r>
    </w:p>
    <w:p w:rsidR="008B1F42" w:rsidRPr="00B9458A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чум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чум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чум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чум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çuma) Пустосвам, кълна, като употребявам думата чума. </w:t>
      </w:r>
      <w:r>
        <w:rPr>
          <w:i/>
          <w:szCs w:val="28"/>
          <w:lang w:val="bg-BG"/>
        </w:rPr>
        <w:t>Чумата да те тръшне!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нким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нким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çűnki, çűnkű) Нима, едва ли</w:t>
      </w:r>
      <w:r>
        <w:rPr>
          <w:szCs w:val="28"/>
          <w:lang w:val="bg-BG"/>
        </w:rPr>
        <w:t>, като че ли</w:t>
      </w:r>
      <w:r w:rsidRPr="00D85910">
        <w:rPr>
          <w:szCs w:val="28"/>
          <w:lang w:val="bg-BG"/>
        </w:rPr>
        <w:t xml:space="preserve">. 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ркам</w:t>
      </w:r>
      <w:r w:rsidRPr="005D465E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lang w:val="bg-BG"/>
        </w:rPr>
        <w:t>, да начу</w:t>
      </w:r>
      <w:r>
        <w:rPr>
          <w:b/>
          <w:szCs w:val="28"/>
          <w:lang w:val="bg-BG"/>
        </w:rPr>
        <w:t>ркам</w:t>
      </w:r>
      <w:r w:rsidRPr="005D465E">
        <w:rPr>
          <w:b/>
          <w:szCs w:val="28"/>
          <w:vertAlign w:val="superscript"/>
          <w:lang w:val="bg-BG"/>
        </w:rPr>
        <w:t>1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ркъм, дъ нъчу</w:t>
      </w:r>
      <w:r>
        <w:rPr>
          <w:i/>
          <w:szCs w:val="28"/>
          <w:lang w:val="bg-BG"/>
        </w:rPr>
        <w:t xml:space="preserve">ркъм </w:t>
      </w:r>
      <w:r>
        <w:rPr>
          <w:szCs w:val="28"/>
          <w:lang w:val="bg-BG"/>
        </w:rPr>
        <w:t xml:space="preserve">Наливам течност, която тече бавно, капе. </w:t>
      </w:r>
      <w:r>
        <w:rPr>
          <w:i/>
          <w:szCs w:val="28"/>
          <w:lang w:val="bg-BG"/>
        </w:rPr>
        <w:t>Едва начурках една кофа вода и чешмата спря.</w:t>
      </w:r>
    </w:p>
    <w:p w:rsidR="008B1F42" w:rsidRPr="005D465E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ркам</w:t>
      </w:r>
      <w:r w:rsidRPr="005D465E">
        <w:rPr>
          <w:b/>
          <w:szCs w:val="28"/>
          <w:vertAlign w:val="superscript"/>
          <w:lang w:val="bg-BG"/>
        </w:rPr>
        <w:t>2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 xml:space="preserve">ркъм </w:t>
      </w:r>
      <w:r>
        <w:rPr>
          <w:szCs w:val="28"/>
          <w:lang w:val="bg-BG"/>
        </w:rPr>
        <w:t>В детската реч: уринирам, пишкам.</w:t>
      </w:r>
    </w:p>
    <w:p w:rsidR="008B1F42" w:rsidRPr="006749AB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тура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туръ</w:t>
      </w:r>
      <w:r w:rsidRPr="00D85910">
        <w:rPr>
          <w:szCs w:val="28"/>
          <w:lang w:val="bg-BG"/>
        </w:rPr>
        <w:t xml:space="preserve"> (рум. ciutură от ит. ciotola от лат. cutola) 1. Дълбок дървен съд за чукане на сол, жито и др.; голям хаван. 2. Глава, кратуна. </w:t>
      </w:r>
      <w:r w:rsidRPr="006749AB">
        <w:rPr>
          <w:i/>
          <w:szCs w:val="28"/>
        </w:rPr>
        <w:t>*</w:t>
      </w:r>
      <w:r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t xml:space="preserve">е </w:t>
      </w:r>
      <w:r>
        <w:rPr>
          <w:i/>
          <w:szCs w:val="28"/>
          <w:lang w:val="bg-BG"/>
        </w:rPr>
        <w:t>му</w:t>
      </w:r>
      <w:r w:rsidRPr="00D85910">
        <w:rPr>
          <w:i/>
          <w:szCs w:val="28"/>
          <w:lang w:val="bg-BG"/>
        </w:rPr>
        <w:t xml:space="preserve"> увира чутурата.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Не иска да разбере, не възприема, противопоставя се, упорства.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чучул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чучул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(Calocybe Gambosum) (тур. çűnki, çűn</w:t>
      </w:r>
      <w:r w:rsidRPr="00D85910">
        <w:rPr>
          <w:szCs w:val="28"/>
          <w:lang w:val="bg-BG"/>
        </w:rPr>
        <w:softHyphen/>
        <w:t xml:space="preserve">kű) Пролетна ядлива бяла гъба с аромат на прясно брашно, използвана за приготвяне на различни ястия; майска гъба, пролетна миризливка. </w:t>
      </w:r>
    </w:p>
    <w:p w:rsidR="008B1F42" w:rsidRPr="006749AB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(кар-балк. чухчур от чеч. чухчари) В топонимията: тръба или дървен жлеб, от който изтича водата от извора.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Чучура.</w:t>
      </w:r>
    </w:p>
    <w:p w:rsidR="008B1F42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Червено лале.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Чушките цъфнаха.</w:t>
      </w:r>
    </w:p>
    <w:p w:rsidR="008B1F42" w:rsidRDefault="008B1F42" w:rsidP="003A58D2">
      <w:pPr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ab/>
        <w:t>чу</w:t>
      </w:r>
      <w:r>
        <w:rPr>
          <w:b/>
          <w:szCs w:val="28"/>
          <w:lang w:val="bg-BG"/>
        </w:rPr>
        <w:t>шкам, да очу</w:t>
      </w:r>
      <w:r>
        <w:rPr>
          <w:b/>
          <w:szCs w:val="28"/>
          <w:lang w:val="bg-BG"/>
        </w:rPr>
        <w:t xml:space="preserve">шкам </w:t>
      </w:r>
      <w:r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шкъм, дъ учу</w:t>
      </w:r>
      <w:r>
        <w:rPr>
          <w:i/>
          <w:szCs w:val="28"/>
          <w:lang w:val="bg-BG"/>
        </w:rPr>
        <w:t xml:space="preserve">шкъм </w:t>
      </w:r>
      <w:r>
        <w:rPr>
          <w:szCs w:val="28"/>
          <w:lang w:val="bg-BG"/>
        </w:rPr>
        <w:t xml:space="preserve">Премахвам, отделям, отстранявам шушулките на боб, бакла, грах и др. </w:t>
      </w:r>
      <w:r>
        <w:rPr>
          <w:i/>
          <w:szCs w:val="28"/>
          <w:lang w:val="bg-BG"/>
        </w:rPr>
        <w:t>Очушка ли боба?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F37375">
      <w:pPr>
        <w:pStyle w:val="Heading1"/>
      </w:pPr>
      <w:r w:rsidRPr="00D85910">
        <w:t>Ш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</w:p>
    <w:p w:rsidR="008B1F42" w:rsidRPr="005103D5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5103D5">
        <w:rPr>
          <w:b/>
          <w:szCs w:val="28"/>
          <w:lang w:val="bg-BG"/>
        </w:rPr>
        <w:t>ша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шъ </w:t>
      </w:r>
      <w:r>
        <w:rPr>
          <w:szCs w:val="28"/>
          <w:lang w:val="bg-BG"/>
        </w:rPr>
        <w:t xml:space="preserve">Ще. </w:t>
      </w:r>
    </w:p>
    <w:p w:rsidR="008B1F42" w:rsidRPr="00CF799C" w:rsidRDefault="008B1F42" w:rsidP="005103D5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ша</w:t>
      </w:r>
      <w:r>
        <w:rPr>
          <w:b/>
          <w:szCs w:val="28"/>
          <w:lang w:val="bg-BG"/>
        </w:rPr>
        <w:t xml:space="preserve">вам </w:t>
      </w:r>
      <w:r>
        <w:rPr>
          <w:i/>
          <w:szCs w:val="28"/>
          <w:lang w:val="bg-BG"/>
        </w:rPr>
        <w:t>ша</w:t>
      </w:r>
      <w:r>
        <w:rPr>
          <w:i/>
          <w:szCs w:val="28"/>
          <w:lang w:val="bg-BG"/>
        </w:rPr>
        <w:t xml:space="preserve">въм </w:t>
      </w:r>
      <w:r>
        <w:rPr>
          <w:szCs w:val="28"/>
          <w:lang w:val="bg-BG"/>
        </w:rPr>
        <w:t xml:space="preserve">Мърдам, движа се леко. </w:t>
      </w:r>
      <w:r>
        <w:rPr>
          <w:i/>
          <w:szCs w:val="28"/>
          <w:lang w:val="bg-BG"/>
        </w:rPr>
        <w:t xml:space="preserve">Нещо шава из тревата. </w:t>
      </w:r>
    </w:p>
    <w:p w:rsidR="008B1F42" w:rsidRPr="00D85910" w:rsidRDefault="008B1F42" w:rsidP="00A349E1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шадрав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шъдръв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şadirvan) Фонтан.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(рус. шайка) Група разбойници, побойници, пре</w:t>
      </w:r>
      <w:r w:rsidRPr="00D85910">
        <w:rPr>
          <w:szCs w:val="28"/>
          <w:lang w:val="bg-BG"/>
        </w:rPr>
        <w:softHyphen/>
        <w:t xml:space="preserve">стъпници.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йкаджийство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szCs w:val="28"/>
          <w:lang w:val="bg-BG"/>
        </w:rPr>
        <w:t xml:space="preserve"> (рус. шайка) Дейност на шайкаджия</w:t>
      </w:r>
      <w:r>
        <w:rPr>
          <w:szCs w:val="28"/>
          <w:lang w:val="bg-BG"/>
        </w:rPr>
        <w:t xml:space="preserve"> </w:t>
      </w:r>
      <w:r w:rsidRPr="00A433FD">
        <w:rPr>
          <w:i/>
          <w:szCs w:val="28"/>
        </w:rPr>
        <w:t>‘</w:t>
      </w:r>
      <w:r w:rsidRPr="00A433FD">
        <w:rPr>
          <w:i/>
          <w:szCs w:val="28"/>
          <w:lang w:val="bg-BG"/>
        </w:rPr>
        <w:t>разбойник</w:t>
      </w:r>
      <w:r w:rsidRPr="00A433FD">
        <w:rPr>
          <w:i/>
          <w:szCs w:val="28"/>
        </w:rPr>
        <w:t>’</w:t>
      </w:r>
      <w:r w:rsidRPr="00A433FD">
        <w:rPr>
          <w:i/>
          <w:szCs w:val="28"/>
          <w:lang w:val="bg-BG"/>
        </w:rPr>
        <w:t xml:space="preserve">, </w:t>
      </w:r>
      <w:r w:rsidRPr="00A433FD">
        <w:rPr>
          <w:i/>
          <w:szCs w:val="28"/>
        </w:rPr>
        <w:t>‘</w:t>
      </w:r>
      <w:r w:rsidRPr="00A433FD">
        <w:rPr>
          <w:i/>
          <w:szCs w:val="28"/>
          <w:lang w:val="bg-BG"/>
        </w:rPr>
        <w:t>престъпник</w:t>
      </w:r>
      <w:r w:rsidRPr="00A433FD">
        <w:rPr>
          <w:i/>
          <w:szCs w:val="28"/>
        </w:rPr>
        <w:t>’</w:t>
      </w:r>
      <w:r w:rsidRPr="00A433FD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йк</w:t>
      </w:r>
      <w:r>
        <w:rPr>
          <w:b/>
          <w:szCs w:val="28"/>
          <w:lang w:val="bg-BG"/>
        </w:rPr>
        <w:t>ад</w:t>
      </w:r>
      <w:r w:rsidRPr="00D85910">
        <w:rPr>
          <w:b/>
          <w:szCs w:val="28"/>
          <w:lang w:val="bg-BG"/>
        </w:rPr>
        <w:t>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къжийъ</w:t>
      </w:r>
      <w:r w:rsidRPr="00D85910">
        <w:rPr>
          <w:szCs w:val="28"/>
          <w:lang w:val="bg-BG"/>
        </w:rPr>
        <w:t xml:space="preserve"> (рус. шайка) Участник в шайка – разбойник, престъпник.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н’ъц</w:t>
      </w:r>
      <w:r w:rsidRPr="00D85910">
        <w:rPr>
          <w:szCs w:val="28"/>
          <w:lang w:val="bg-BG"/>
        </w:rPr>
        <w:t xml:space="preserve"> (нем. Schan</w:t>
      </w:r>
      <w:r w:rsidRPr="00D85910">
        <w:rPr>
          <w:szCs w:val="28"/>
          <w:lang w:val="bg-BG"/>
        </w:rPr>
        <w:softHyphen/>
        <w:t xml:space="preserve">ze) </w:t>
      </w:r>
      <w:r w:rsidRPr="00BB0010">
        <w:rPr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анавка </w:t>
      </w:r>
      <w:r>
        <w:rPr>
          <w:szCs w:val="28"/>
          <w:lang w:val="bg-BG"/>
        </w:rPr>
        <w:t>– к</w:t>
      </w:r>
      <w:r w:rsidRPr="00D85910">
        <w:rPr>
          <w:szCs w:val="28"/>
          <w:lang w:val="bg-BG"/>
        </w:rPr>
        <w:t>райпътен дълъг ров.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шанж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шънж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chan</w:t>
      </w:r>
      <w:r w:rsidRPr="00D85910">
        <w:rPr>
          <w:szCs w:val="28"/>
          <w:lang w:val="bg-BG"/>
        </w:rPr>
        <w:softHyphen/>
        <w:t xml:space="preserve">geant) Плат с променливи цветове в зависимост от светлината. </w:t>
      </w:r>
    </w:p>
    <w:p w:rsidR="008B1F42" w:rsidRPr="00D85910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нтъф</w:t>
      </w:r>
      <w:r w:rsidRPr="00D85910">
        <w:rPr>
          <w:szCs w:val="28"/>
          <w:lang w:val="bg-BG"/>
        </w:rPr>
        <w:t xml:space="preserve"> Глупав, </w:t>
      </w:r>
      <w:r>
        <w:rPr>
          <w:szCs w:val="28"/>
          <w:lang w:val="bg-BG"/>
        </w:rPr>
        <w:t xml:space="preserve">ненормален, </w:t>
      </w:r>
      <w:r w:rsidRPr="00D85910">
        <w:rPr>
          <w:szCs w:val="28"/>
          <w:lang w:val="bg-BG"/>
        </w:rPr>
        <w:t>по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бъркан, откачен. </w:t>
      </w:r>
      <w:r w:rsidRPr="00D85910">
        <w:rPr>
          <w:i/>
          <w:szCs w:val="28"/>
          <w:lang w:val="bg-BG"/>
        </w:rPr>
        <w:t>Шантава работа. Шантава жена.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нг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</w:t>
      </w:r>
      <w:r w:rsidRPr="00D85910">
        <w:rPr>
          <w:szCs w:val="28"/>
          <w:lang w:val="bg-BG"/>
        </w:rPr>
        <w:t xml:space="preserve"> (соб. име на провинция в Китай) Вид плат от копринени отпадъци или от груба коприна, използвана за горни летни дрехи.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char</w:t>
      </w:r>
      <w:r w:rsidRPr="00D85910">
        <w:rPr>
          <w:szCs w:val="28"/>
          <w:lang w:val="bg-BG"/>
        </w:rPr>
        <w:softHyphen/>
        <w:t>latan от ит.) Измамник, хитрец, лъжец, мошеник, непочтен човек</w:t>
      </w:r>
      <w:r>
        <w:rPr>
          <w:szCs w:val="28"/>
          <w:lang w:val="bg-BG"/>
        </w:rPr>
        <w:t>, шарлатанин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</w:t>
      </w:r>
      <w:r w:rsidRPr="00D85910">
        <w:rPr>
          <w:i/>
          <w:szCs w:val="28"/>
          <w:lang w:val="bg-BG"/>
        </w:rPr>
        <w:softHyphen/>
        <w:t>лът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(фр. char</w:t>
      </w:r>
      <w:r w:rsidRPr="00D85910">
        <w:rPr>
          <w:szCs w:val="28"/>
          <w:lang w:val="bg-BG"/>
        </w:rPr>
        <w:softHyphen/>
        <w:t>latan от ит.) Измамник, хитрец, лъжец, мошеник, непочтен човек</w:t>
      </w:r>
      <w:r>
        <w:rPr>
          <w:szCs w:val="28"/>
          <w:lang w:val="bg-BG"/>
        </w:rPr>
        <w:t>, шарлатан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(фр. charlata</w:t>
      </w:r>
      <w:r w:rsidRPr="00D85910">
        <w:rPr>
          <w:szCs w:val="28"/>
          <w:lang w:val="bg-BG"/>
        </w:rPr>
        <w:softHyphen/>
        <w:t>nisme) Измама, мошеничество, безочлива лъжа</w:t>
      </w:r>
      <w:r>
        <w:rPr>
          <w:szCs w:val="28"/>
          <w:lang w:val="bg-BG"/>
        </w:rPr>
        <w:t>, шарлатанство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(фр. charlatan от ит.) Измамничка, лъжкиня, мошеничка, непочтена жена.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нствам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свъм</w:t>
      </w:r>
      <w:r w:rsidRPr="00D85910">
        <w:rPr>
          <w:szCs w:val="28"/>
          <w:lang w:val="bg-BG"/>
        </w:rPr>
        <w:t xml:space="preserve"> (фр. charla</w:t>
      </w:r>
      <w:r w:rsidRPr="00D85910">
        <w:rPr>
          <w:szCs w:val="28"/>
          <w:lang w:val="bg-BG"/>
        </w:rPr>
        <w:softHyphen/>
        <w:t>tan) Върша шарлатанства</w:t>
      </w:r>
      <w:r>
        <w:rPr>
          <w:szCs w:val="28"/>
          <w:lang w:val="bg-BG"/>
        </w:rPr>
        <w:t xml:space="preserve"> </w:t>
      </w:r>
      <w:r w:rsidRPr="00A433FD">
        <w:rPr>
          <w:i/>
          <w:szCs w:val="28"/>
          <w:lang w:val="bg-BG"/>
        </w:rPr>
        <w:t>‘мошеничества’;</w:t>
      </w:r>
      <w:r w:rsidRPr="00D85910">
        <w:rPr>
          <w:szCs w:val="28"/>
          <w:lang w:val="bg-BG"/>
        </w:rPr>
        <w:t xml:space="preserve"> лъжа, мамя.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ст</w:t>
      </w:r>
      <w:r w:rsidRPr="00D85910">
        <w:rPr>
          <w:i/>
          <w:szCs w:val="28"/>
          <w:lang w:val="bg-BG"/>
        </w:rPr>
        <w:softHyphen/>
        <w:t>ву</w:t>
      </w:r>
      <w:r w:rsidRPr="00D85910">
        <w:rPr>
          <w:szCs w:val="28"/>
          <w:lang w:val="bg-BG"/>
        </w:rPr>
        <w:t xml:space="preserve"> (фр. charlata</w:t>
      </w:r>
      <w:r w:rsidRPr="00D85910">
        <w:rPr>
          <w:szCs w:val="28"/>
          <w:lang w:val="bg-BG"/>
        </w:rPr>
        <w:softHyphen/>
        <w:t>nisme) Изма</w:t>
      </w:r>
      <w:r w:rsidRPr="00D85910">
        <w:rPr>
          <w:szCs w:val="28"/>
          <w:lang w:val="bg-BG"/>
        </w:rPr>
        <w:softHyphen/>
        <w:t>ма, мошеничество, бе</w:t>
      </w:r>
      <w:r w:rsidRPr="00D85910">
        <w:rPr>
          <w:szCs w:val="28"/>
          <w:lang w:val="bg-BG"/>
        </w:rPr>
        <w:softHyphen/>
        <w:t>зочлива лъжа</w:t>
      </w:r>
      <w:r>
        <w:rPr>
          <w:szCs w:val="28"/>
          <w:lang w:val="bg-BG"/>
        </w:rPr>
        <w:t>, шарлатания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слъ</w:t>
      </w:r>
      <w:r w:rsidRPr="00D85910">
        <w:rPr>
          <w:szCs w:val="28"/>
          <w:lang w:val="bg-BG"/>
        </w:rPr>
        <w:t xml:space="preserve"> (фр. charlata</w:t>
      </w:r>
      <w:r w:rsidRPr="00D85910">
        <w:rPr>
          <w:szCs w:val="28"/>
          <w:lang w:val="bg-BG"/>
        </w:rPr>
        <w:softHyphen/>
        <w:t>nisme) Бя</w:t>
      </w:r>
      <w:r w:rsidRPr="00D85910">
        <w:rPr>
          <w:szCs w:val="28"/>
          <w:lang w:val="bg-BG"/>
        </w:rPr>
        <w:softHyphen/>
        <w:t xml:space="preserve">ло ранозрейно десертно грозде. 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тръ</w:t>
      </w:r>
      <w:r w:rsidRPr="00D85910">
        <w:rPr>
          <w:szCs w:val="28"/>
          <w:lang w:val="bg-BG"/>
        </w:rPr>
        <w:t xml:space="preserve"> (ар.) Палатка.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шафранти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шъфрънти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şifrinti) Лека жена.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шъф</w:t>
      </w:r>
      <w:r w:rsidRPr="00D85910">
        <w:rPr>
          <w:szCs w:val="28"/>
          <w:lang w:val="bg-BG"/>
        </w:rPr>
        <w:t xml:space="preserve"> (тур. şaşi) За</w:t>
      </w:r>
      <w:r w:rsidRPr="00D85910">
        <w:rPr>
          <w:szCs w:val="28"/>
          <w:lang w:val="bg-BG"/>
        </w:rPr>
        <w:softHyphen/>
        <w:t xml:space="preserve">плеснат, замаян, побъркан; глупак.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şaşirmak) Обърквам, слисвам.</w:t>
      </w:r>
    </w:p>
    <w:p w:rsidR="008B1F42" w:rsidRPr="00D85910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şaşirmak) Обърквам се, слисвам се. </w:t>
      </w:r>
      <w:r w:rsidRPr="00D85910">
        <w:rPr>
          <w:i/>
          <w:szCs w:val="28"/>
          <w:lang w:val="bg-BG"/>
        </w:rPr>
        <w:t>Шашардисах се и не зная какво да правя.</w:t>
      </w:r>
    </w:p>
    <w:p w:rsidR="008B1F42" w:rsidRPr="00D85910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шашарм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шъшърм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şa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şir</w:t>
      </w:r>
      <w:r w:rsidRPr="00D85910">
        <w:rPr>
          <w:szCs w:val="28"/>
          <w:lang w:val="bg-BG"/>
        </w:rPr>
        <w:softHyphen/>
        <w:t xml:space="preserve">ma) Бъркотия, смут. </w:t>
      </w:r>
      <w:r w:rsidRPr="00D07952">
        <w:rPr>
          <w:i/>
          <w:szCs w:val="28"/>
        </w:rPr>
        <w:t>К</w:t>
      </w:r>
      <w:r>
        <w:rPr>
          <w:i/>
          <w:szCs w:val="28"/>
          <w:lang w:val="bg-BG"/>
        </w:rPr>
        <w:t>арай, че д</w:t>
      </w:r>
      <w:r w:rsidRPr="00D85910">
        <w:rPr>
          <w:i/>
          <w:szCs w:val="28"/>
          <w:lang w:val="bg-BG"/>
        </w:rPr>
        <w:t>а става шашарма.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швам, да 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i/>
          <w:szCs w:val="28"/>
          <w:lang w:val="bg-BG"/>
        </w:rPr>
        <w:softHyphen/>
        <w:t>въм, дъ 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шнъ</w:t>
      </w:r>
      <w:r w:rsidRPr="00D85910">
        <w:rPr>
          <w:szCs w:val="28"/>
          <w:lang w:val="bg-BG"/>
        </w:rPr>
        <w:t xml:space="preserve"> (тур. şaşmak </w:t>
      </w:r>
      <w:r w:rsidRPr="00A433FD">
        <w:rPr>
          <w:i/>
          <w:szCs w:val="28"/>
          <w:lang w:val="bg-BG"/>
        </w:rPr>
        <w:t>‘учуд</w:t>
      </w:r>
      <w:r w:rsidRPr="00A433FD">
        <w:rPr>
          <w:i/>
          <w:szCs w:val="28"/>
          <w:lang w:val="bg-BG"/>
        </w:rPr>
        <w:softHyphen/>
        <w:t>вам се’</w:t>
      </w:r>
      <w:r w:rsidRPr="00D85910">
        <w:rPr>
          <w:szCs w:val="28"/>
          <w:lang w:val="bg-BG"/>
        </w:rPr>
        <w:t>) Смайвам, изумявам</w:t>
      </w:r>
      <w:r>
        <w:rPr>
          <w:szCs w:val="28"/>
          <w:lang w:val="bg-BG"/>
        </w:rPr>
        <w:t>, учудвам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швам се, да се 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швъм съ, дъ съ 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шнъ</w:t>
      </w:r>
      <w:r w:rsidRPr="00D85910">
        <w:rPr>
          <w:szCs w:val="28"/>
          <w:lang w:val="bg-BG"/>
        </w:rPr>
        <w:t xml:space="preserve"> (тур. şaşmak </w:t>
      </w:r>
      <w:r w:rsidRPr="00A433FD">
        <w:rPr>
          <w:i/>
          <w:szCs w:val="28"/>
          <w:lang w:val="bg-BG"/>
        </w:rPr>
        <w:t>‘учудвам се’</w:t>
      </w:r>
      <w:r w:rsidRPr="00D85910">
        <w:rPr>
          <w:szCs w:val="28"/>
          <w:lang w:val="bg-BG"/>
        </w:rPr>
        <w:t>) Смайвам се, изумявам се</w:t>
      </w:r>
      <w:r>
        <w:rPr>
          <w:szCs w:val="28"/>
          <w:lang w:val="bg-BG"/>
        </w:rPr>
        <w:t>, учудвам се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шка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(рус. шашка) Сабя.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шъшк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şaş</w:t>
      </w:r>
      <w:r w:rsidRPr="00D85910">
        <w:rPr>
          <w:szCs w:val="28"/>
          <w:lang w:val="bg-BG"/>
        </w:rPr>
        <w:softHyphen/>
        <w:t>kin) Глу</w:t>
      </w:r>
      <w:r w:rsidRPr="00D85910">
        <w:rPr>
          <w:szCs w:val="28"/>
          <w:lang w:val="bg-BG"/>
        </w:rPr>
        <w:softHyphen/>
        <w:t>пав, смахнат, налудничав, опак човек</w:t>
      </w:r>
      <w:r>
        <w:rPr>
          <w:szCs w:val="28"/>
          <w:lang w:val="bg-BG"/>
        </w:rPr>
        <w:t>, шашкънин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шашк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шъш</w:t>
      </w:r>
      <w:r w:rsidRPr="00D85910">
        <w:rPr>
          <w:i/>
          <w:szCs w:val="28"/>
          <w:lang w:val="bg-BG"/>
        </w:rPr>
        <w:softHyphen/>
        <w:t>к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şaşkin) Глу</w:t>
      </w:r>
      <w:r w:rsidRPr="00D85910">
        <w:rPr>
          <w:szCs w:val="28"/>
          <w:lang w:val="bg-BG"/>
        </w:rPr>
        <w:softHyphen/>
        <w:t>пав, смахнат, налудничав, опак човек</w:t>
      </w:r>
      <w:r>
        <w:rPr>
          <w:szCs w:val="28"/>
          <w:lang w:val="bg-BG"/>
        </w:rPr>
        <w:t>, шашкън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шашкъни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шъшкъни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şaşkin) Проява на шашкънин</w:t>
      </w:r>
      <w:r>
        <w:rPr>
          <w:szCs w:val="28"/>
          <w:lang w:val="bg-BG"/>
        </w:rPr>
        <w:t xml:space="preserve"> </w:t>
      </w:r>
      <w:r w:rsidRPr="00A433FD">
        <w:rPr>
          <w:i/>
          <w:szCs w:val="28"/>
          <w:lang w:val="bg-BG"/>
        </w:rPr>
        <w:t>‘смахнат човек’;</w:t>
      </w:r>
      <w:r w:rsidRPr="00D85910">
        <w:rPr>
          <w:szCs w:val="28"/>
          <w:lang w:val="bg-BG"/>
        </w:rPr>
        <w:t xml:space="preserve"> налудничавост.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шмъ</w:t>
      </w:r>
      <w:r w:rsidRPr="00D85910">
        <w:rPr>
          <w:szCs w:val="28"/>
          <w:lang w:val="bg-BG"/>
        </w:rPr>
        <w:t xml:space="preserve"> (тур. şaşmak </w:t>
      </w:r>
      <w:r w:rsidRPr="00A433FD">
        <w:rPr>
          <w:i/>
          <w:szCs w:val="28"/>
          <w:lang w:val="bg-BG"/>
        </w:rPr>
        <w:t>‘учудвам’</w:t>
      </w:r>
      <w:r w:rsidRPr="00D85910">
        <w:rPr>
          <w:szCs w:val="28"/>
          <w:lang w:val="bg-BG"/>
        </w:rPr>
        <w:t xml:space="preserve">) Измама, лъжа, хитрост.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як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йък</w:t>
      </w:r>
      <w:r w:rsidRPr="00D85910">
        <w:rPr>
          <w:szCs w:val="28"/>
          <w:lang w:val="bg-BG"/>
        </w:rPr>
        <w:t xml:space="preserve"> (тур. şayak) Груб вълнен плат за горни дрехи.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(нем. Schwabe от лат. Suebi) Подигравателно на</w:t>
      </w:r>
      <w:r w:rsidRPr="00D85910">
        <w:rPr>
          <w:szCs w:val="28"/>
          <w:lang w:val="bg-BG"/>
        </w:rPr>
        <w:softHyphen/>
        <w:t>з</w:t>
      </w:r>
      <w:r w:rsidRPr="00D85910">
        <w:rPr>
          <w:szCs w:val="28"/>
          <w:lang w:val="bg-BG"/>
        </w:rPr>
        <w:softHyphen/>
        <w:t xml:space="preserve">вание на немец.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şebek) Пълничко, добре гледано дете.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шеви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шив’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(анг. cheviot по името на шотландска овца с хубава вълна) Вид вълнен плат за горни дрехи.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шейт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шъйт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şey</w:t>
      </w:r>
      <w:r w:rsidRPr="00D85910">
        <w:rPr>
          <w:szCs w:val="28"/>
          <w:lang w:val="bg-BG"/>
        </w:rPr>
        <w:softHyphen/>
        <w:t>tan) Хитрец</w:t>
      </w:r>
      <w:r>
        <w:rPr>
          <w:szCs w:val="28"/>
          <w:lang w:val="bg-BG"/>
        </w:rPr>
        <w:t>, шмекер</w:t>
      </w:r>
      <w:r w:rsidRPr="00D85910">
        <w:rPr>
          <w:szCs w:val="28"/>
          <w:lang w:val="bg-BG"/>
        </w:rPr>
        <w:t xml:space="preserve">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şeker от перс.) Захар, нещо сладко.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щекерджи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шик’ър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şekerci) Жена, която прави и продава шекерчета </w:t>
      </w:r>
      <w:r w:rsidRPr="00A433FD">
        <w:rPr>
          <w:i/>
          <w:szCs w:val="28"/>
        </w:rPr>
        <w:t>‘</w:t>
      </w:r>
      <w:r w:rsidRPr="00A433FD">
        <w:rPr>
          <w:i/>
          <w:szCs w:val="28"/>
          <w:lang w:val="bg-BG"/>
        </w:rPr>
        <w:t>захарни изделия</w:t>
      </w:r>
      <w:r w:rsidRPr="00A433FD">
        <w:rPr>
          <w:i/>
          <w:szCs w:val="28"/>
        </w:rPr>
        <w:t>’</w:t>
      </w:r>
      <w:r w:rsidRPr="00A433FD">
        <w:rPr>
          <w:i/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шекерджи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шик’ържи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şekerci) Човек, който прави и продава шекерчета</w:t>
      </w:r>
      <w:r w:rsidRPr="00A433FD">
        <w:rPr>
          <w:i/>
          <w:szCs w:val="28"/>
          <w:lang w:val="bg-BG"/>
        </w:rPr>
        <w:t xml:space="preserve"> </w:t>
      </w:r>
      <w:r w:rsidRPr="00A433FD">
        <w:rPr>
          <w:i/>
          <w:szCs w:val="28"/>
        </w:rPr>
        <w:t>‘</w:t>
      </w:r>
      <w:r w:rsidRPr="00A433FD">
        <w:rPr>
          <w:i/>
          <w:szCs w:val="28"/>
          <w:lang w:val="bg-BG"/>
        </w:rPr>
        <w:t>захарни изделия</w:t>
      </w:r>
      <w:r w:rsidRPr="00A433FD">
        <w:rPr>
          <w:i/>
          <w:szCs w:val="28"/>
        </w:rPr>
        <w:t>’</w:t>
      </w:r>
      <w:r w:rsidRPr="00A433FD">
        <w:rPr>
          <w:i/>
          <w:szCs w:val="28"/>
          <w:lang w:val="bg-BG"/>
        </w:rPr>
        <w:t>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шек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шик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(тур. şe</w:t>
      </w:r>
      <w:r w:rsidRPr="00D85910">
        <w:rPr>
          <w:szCs w:val="28"/>
          <w:lang w:val="bg-BG"/>
        </w:rPr>
        <w:softHyphen/>
        <w:t xml:space="preserve">ker от перс.) Сорт сладки ябълки. </w:t>
      </w:r>
    </w:p>
    <w:p w:rsidR="008B1F42" w:rsidRPr="00E5160D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шеке</w:t>
      </w:r>
      <w:r>
        <w:rPr>
          <w:b/>
          <w:szCs w:val="28"/>
          <w:lang w:val="bg-BG"/>
        </w:rPr>
        <w:t xml:space="preserve">рче </w:t>
      </w:r>
      <w:r>
        <w:rPr>
          <w:i/>
          <w:szCs w:val="28"/>
          <w:lang w:val="bg-BG"/>
        </w:rPr>
        <w:t>шике</w:t>
      </w:r>
      <w:r>
        <w:rPr>
          <w:i/>
          <w:szCs w:val="28"/>
          <w:lang w:val="bg-BG"/>
        </w:rPr>
        <w:t xml:space="preserve">рчи </w:t>
      </w:r>
      <w:r w:rsidRPr="00D85910">
        <w:rPr>
          <w:szCs w:val="28"/>
          <w:lang w:val="bg-BG"/>
        </w:rPr>
        <w:t>(тур. şe</w:t>
      </w:r>
      <w:r w:rsidRPr="00D85910">
        <w:rPr>
          <w:szCs w:val="28"/>
          <w:lang w:val="bg-BG"/>
        </w:rPr>
        <w:softHyphen/>
        <w:t>ker от перс.)</w:t>
      </w:r>
      <w:r>
        <w:rPr>
          <w:szCs w:val="28"/>
          <w:lang w:val="bg-BG"/>
        </w:rPr>
        <w:t xml:space="preserve"> Захарно изделие.</w:t>
      </w: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шен</w:t>
      </w:r>
      <w:r w:rsidRPr="00D85910">
        <w:rPr>
          <w:i/>
          <w:szCs w:val="28"/>
          <w:lang w:val="bg-BG"/>
        </w:rPr>
        <w:t xml:space="preserve"> шен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şen от перс.) На оздравяване е, по-добре е, по-бодър. </w:t>
      </w:r>
      <w:r w:rsidRPr="00D85910">
        <w:rPr>
          <w:i/>
          <w:szCs w:val="28"/>
          <w:lang w:val="bg-BG"/>
        </w:rPr>
        <w:t>Болният днес е шен.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е</w:t>
      </w:r>
      <w:r w:rsidRPr="00D85910">
        <w:rPr>
          <w:b/>
          <w:szCs w:val="28"/>
          <w:lang w:val="bg-BG"/>
        </w:rPr>
        <w:t>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ъ</w:t>
      </w:r>
      <w:r w:rsidRPr="00D85910">
        <w:rPr>
          <w:i/>
          <w:szCs w:val="28"/>
          <w:lang w:val="bg-BG"/>
        </w:rPr>
        <w:t>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şira от перс.) </w:t>
      </w:r>
      <w:r>
        <w:rPr>
          <w:szCs w:val="28"/>
          <w:lang w:val="bg-BG"/>
        </w:rPr>
        <w:t>Шира – с</w:t>
      </w:r>
      <w:r w:rsidRPr="00D85910">
        <w:rPr>
          <w:szCs w:val="28"/>
          <w:lang w:val="bg-BG"/>
        </w:rPr>
        <w:t>ладък неферментирал сок от грозде; мъст.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шерб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шърб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şerbet от ар.) 1. Сироп от плодове. 2. Сладко разхладително питие от сироп.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шербетли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шърб’ътли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şerbetli) Много сладък. 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 съ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1. Ш</w:t>
      </w:r>
      <w:r w:rsidRPr="00D85910">
        <w:rPr>
          <w:szCs w:val="28"/>
          <w:lang w:val="bg-BG"/>
        </w:rPr>
        <w:t xml:space="preserve">аря се </w:t>
      </w:r>
      <w:r>
        <w:rPr>
          <w:szCs w:val="28"/>
          <w:lang w:val="bg-BG"/>
        </w:rPr>
        <w:t>– б</w:t>
      </w:r>
      <w:r w:rsidRPr="00D85910">
        <w:rPr>
          <w:szCs w:val="28"/>
          <w:lang w:val="bg-BG"/>
        </w:rPr>
        <w:t>оледувам от шарка. 2. Патя си, преминавам през трудности.</w:t>
      </w:r>
    </w:p>
    <w:p w:rsidR="008B1F42" w:rsidRPr="00E5160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ше</w:t>
      </w:r>
      <w:r>
        <w:rPr>
          <w:b/>
          <w:szCs w:val="28"/>
          <w:lang w:val="bg-BG"/>
        </w:rPr>
        <w:t>там, да оше</w:t>
      </w:r>
      <w:r>
        <w:rPr>
          <w:b/>
          <w:szCs w:val="28"/>
          <w:lang w:val="bg-BG"/>
        </w:rPr>
        <w:t xml:space="preserve">там </w:t>
      </w:r>
      <w:r>
        <w:rPr>
          <w:i/>
          <w:szCs w:val="28"/>
          <w:lang w:val="bg-BG"/>
        </w:rPr>
        <w:t>ше</w:t>
      </w:r>
      <w:r>
        <w:rPr>
          <w:i/>
          <w:szCs w:val="28"/>
          <w:lang w:val="bg-BG"/>
        </w:rPr>
        <w:t>тъм, дъ уше</w:t>
      </w:r>
      <w:r>
        <w:rPr>
          <w:i/>
          <w:szCs w:val="28"/>
          <w:lang w:val="bg-BG"/>
        </w:rPr>
        <w:t xml:space="preserve">тъм </w:t>
      </w:r>
      <w:r>
        <w:rPr>
          <w:szCs w:val="28"/>
          <w:lang w:val="bg-BG"/>
        </w:rPr>
        <w:t>1. Върша домакинска работа – чистя, подреждам, пера, готвя и пр. 2. Ровя, търся, претърсвам, мишкувам.</w:t>
      </w:r>
    </w:p>
    <w:p w:rsidR="008B1F42" w:rsidRPr="00E5160D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ше</w:t>
      </w:r>
      <w:r>
        <w:rPr>
          <w:b/>
          <w:szCs w:val="28"/>
          <w:lang w:val="bg-BG"/>
        </w:rPr>
        <w:t xml:space="preserve">тане </w:t>
      </w:r>
      <w:r>
        <w:rPr>
          <w:i/>
          <w:szCs w:val="28"/>
          <w:lang w:val="bg-BG"/>
        </w:rPr>
        <w:t>ше</w:t>
      </w:r>
      <w:r>
        <w:rPr>
          <w:i/>
          <w:szCs w:val="28"/>
          <w:lang w:val="bg-BG"/>
        </w:rPr>
        <w:t xml:space="preserve">тъни </w:t>
      </w:r>
      <w:r>
        <w:rPr>
          <w:szCs w:val="28"/>
          <w:lang w:val="bg-BG"/>
        </w:rPr>
        <w:t>Вършене на домакинска работа – чистене, подреждане, пране, готвене и пр.; шетня.</w:t>
      </w:r>
    </w:p>
    <w:p w:rsidR="008B1F42" w:rsidRPr="00C37AD9" w:rsidRDefault="008B1F42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шетня</w:t>
      </w:r>
      <w:r>
        <w:rPr>
          <w:b/>
          <w:szCs w:val="28"/>
          <w:lang w:val="bg-BG"/>
        </w:rPr>
        <w:t xml:space="preserve"> </w:t>
      </w:r>
      <w:r>
        <w:rPr>
          <w:i/>
          <w:szCs w:val="28"/>
          <w:lang w:val="bg-BG"/>
        </w:rPr>
        <w:t>шътн</w:t>
      </w:r>
      <w:r w:rsidRPr="00E5160D">
        <w:rPr>
          <w:i/>
          <w:szCs w:val="28"/>
          <w:lang w:val="bg-BG"/>
        </w:rPr>
        <w:t>’ъ</w:t>
      </w:r>
      <w:r>
        <w:rPr>
          <w:i/>
          <w:szCs w:val="28"/>
          <w:lang w:val="en-US"/>
        </w:rPr>
        <w:t></w:t>
      </w:r>
      <w:r>
        <w:rPr>
          <w:i/>
          <w:szCs w:val="28"/>
          <w:lang w:val="bg-BG"/>
        </w:rPr>
        <w:t xml:space="preserve"> </w:t>
      </w:r>
      <w:r>
        <w:rPr>
          <w:szCs w:val="28"/>
          <w:lang w:val="bg-BG"/>
        </w:rPr>
        <w:t>Вършене на домакинска работа – чистене, подреждане, пране, готвене и пр.; шетане.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бам, да нашибам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бъм, дъ нъши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бъм</w:t>
      </w:r>
      <w:r w:rsidRPr="00D85910">
        <w:rPr>
          <w:szCs w:val="28"/>
          <w:lang w:val="bg-BG"/>
        </w:rPr>
        <w:t xml:space="preserve"> 1. Удрям, бия. 2. Слагам в голямо количество, безразборно. </w:t>
      </w:r>
      <w:r w:rsidRPr="00D85910">
        <w:rPr>
          <w:i/>
          <w:szCs w:val="28"/>
          <w:lang w:val="bg-BG"/>
        </w:rPr>
        <w:t>Много сол си нашибала в боба.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бънкъ</w:t>
      </w:r>
      <w:r w:rsidRPr="00D85910">
        <w:rPr>
          <w:szCs w:val="28"/>
          <w:lang w:val="bg-BG"/>
        </w:rPr>
        <w:t xml:space="preserve"> Тънка жилава пръчка, пръчка за бой; шибалка.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шиб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шиб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Тънка жи</w:t>
      </w:r>
      <w:r w:rsidRPr="00D85910">
        <w:rPr>
          <w:szCs w:val="28"/>
          <w:lang w:val="bg-BG"/>
        </w:rPr>
        <w:softHyphen/>
        <w:t xml:space="preserve">лава пръчка, пръчка за бой; шибанка.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  <w:t>ш</w:t>
      </w:r>
      <w:r w:rsidRPr="00D85910"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енки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йънки</w:t>
      </w:r>
      <w:r w:rsidRPr="00D85910">
        <w:rPr>
          <w:szCs w:val="28"/>
          <w:lang w:val="bg-BG"/>
        </w:rPr>
        <w:t xml:space="preserve"> Народен обичай – седянка за шиене на дрехите за дарове на сватбарите.</w:t>
      </w:r>
    </w:p>
    <w:p w:rsidR="008B1F42" w:rsidRPr="00FC10C7" w:rsidRDefault="008B1F42" w:rsidP="003A58D2">
      <w:pPr>
        <w:ind w:firstLine="708"/>
        <w:jc w:val="both"/>
        <w:rPr>
          <w:i/>
          <w:szCs w:val="28"/>
        </w:rPr>
      </w:pPr>
      <w:r w:rsidRPr="00D85910">
        <w:rPr>
          <w:b/>
          <w:szCs w:val="28"/>
          <w:lang w:val="bg-BG"/>
        </w:rPr>
        <w:t>шийгу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шийгу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Врат, шия на птица.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Шийгунът се слага в чорбата.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кълкъ</w:t>
      </w:r>
      <w:r w:rsidRPr="00D85910">
        <w:rPr>
          <w:szCs w:val="28"/>
          <w:lang w:val="bg-BG"/>
        </w:rPr>
        <w:t xml:space="preserve"> Кълбовиден израстък по дъбовите дървета.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шикалк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вя, да изшикалка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вя </w:t>
      </w:r>
      <w:r w:rsidRPr="00D85910">
        <w:rPr>
          <w:i/>
          <w:szCs w:val="28"/>
          <w:lang w:val="bg-BG"/>
        </w:rPr>
        <w:t>шикълк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в’ъ, дъ ишшикъл</w:t>
      </w:r>
      <w:r w:rsidRPr="00D85910">
        <w:rPr>
          <w:i/>
          <w:szCs w:val="28"/>
          <w:lang w:val="bg-BG"/>
        </w:rPr>
        <w:softHyphen/>
        <w:t>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Заобикалям отговора, опитвам се да не отговоря; извъртам, усук</w:t>
      </w:r>
      <w:r w:rsidRPr="00D85910">
        <w:rPr>
          <w:szCs w:val="28"/>
          <w:lang w:val="bg-BG"/>
        </w:rPr>
        <w:softHyphen/>
        <w:t>вам.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Агне на възраст до 1 година.</w:t>
      </w:r>
    </w:p>
    <w:p w:rsidR="008B1F42" w:rsidRPr="00C7796A" w:rsidRDefault="008B1F42" w:rsidP="003A58D2">
      <w:pPr>
        <w:jc w:val="both"/>
        <w:rPr>
          <w:szCs w:val="28"/>
          <w:lang w:val="bg-BG"/>
        </w:rPr>
      </w:pPr>
      <w:r>
        <w:rPr>
          <w:szCs w:val="28"/>
          <w:lang w:val="bg-BG"/>
        </w:rPr>
        <w:tab/>
      </w:r>
      <w:r>
        <w:rPr>
          <w:b/>
          <w:szCs w:val="28"/>
          <w:lang w:val="bg-BG"/>
        </w:rPr>
        <w:t>шилега</w:t>
      </w:r>
      <w:r>
        <w:rPr>
          <w:b/>
          <w:szCs w:val="28"/>
          <w:lang w:val="bg-BG"/>
        </w:rPr>
        <w:t xml:space="preserve">р </w:t>
      </w:r>
      <w:r>
        <w:rPr>
          <w:i/>
          <w:szCs w:val="28"/>
          <w:lang w:val="bg-BG"/>
        </w:rPr>
        <w:t>шилига</w:t>
      </w:r>
      <w:r>
        <w:rPr>
          <w:i/>
          <w:szCs w:val="28"/>
          <w:lang w:val="bg-BG"/>
        </w:rPr>
        <w:t xml:space="preserve">р </w:t>
      </w:r>
      <w:r>
        <w:rPr>
          <w:szCs w:val="28"/>
          <w:lang w:val="bg-BG"/>
        </w:rPr>
        <w:t xml:space="preserve">Овчар, който пасе шилета </w:t>
      </w:r>
      <w:r w:rsidRPr="00C7796A">
        <w:rPr>
          <w:i/>
          <w:szCs w:val="28"/>
        </w:rPr>
        <w:t>‘</w:t>
      </w:r>
      <w:r w:rsidRPr="00C7796A">
        <w:rPr>
          <w:i/>
          <w:szCs w:val="28"/>
          <w:lang w:val="bg-BG"/>
        </w:rPr>
        <w:t>агне до 1 година</w:t>
      </w:r>
      <w:r w:rsidRPr="00C7796A">
        <w:rPr>
          <w:i/>
          <w:szCs w:val="28"/>
        </w:rPr>
        <w:t>’</w:t>
      </w:r>
      <w:r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от грц. ch</w:t>
      </w:r>
      <w:r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inix) Дървен цилиндричен съд, подобен на крина, който събира около 8–10 кг зърнени храни.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ширб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ширб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(тур. şeb</w:t>
      </w:r>
      <w:r w:rsidRPr="00D85910">
        <w:rPr>
          <w:szCs w:val="28"/>
          <w:lang w:val="bg-BG"/>
        </w:rPr>
        <w:softHyphen/>
        <w:t xml:space="preserve">boy)  </w:t>
      </w:r>
      <w:r w:rsidRPr="00D85910">
        <w:rPr>
          <w:szCs w:val="28"/>
          <w:shd w:val="clear" w:color="auto" w:fill="FFFFFF"/>
          <w:lang w:val="bg-BG"/>
        </w:rPr>
        <w:t xml:space="preserve">(Cheiranthus) </w:t>
      </w:r>
      <w:r>
        <w:rPr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ибой </w:t>
      </w:r>
      <w:r>
        <w:rPr>
          <w:szCs w:val="28"/>
          <w:lang w:val="bg-BG"/>
        </w:rPr>
        <w:t>– г</w:t>
      </w:r>
      <w:r w:rsidRPr="00D85910">
        <w:rPr>
          <w:szCs w:val="28"/>
          <w:lang w:val="bg-BG"/>
        </w:rPr>
        <w:t xml:space="preserve">радинско цвете.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şirit, şerit) Тясна тъкана или плетена лента за обшиване краищата на дреха; галон. 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шишан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шишън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şişa</w:t>
      </w:r>
      <w:r w:rsidRPr="00D85910">
        <w:rPr>
          <w:szCs w:val="28"/>
          <w:lang w:val="bg-BG"/>
        </w:rPr>
        <w:softHyphen/>
        <w:t xml:space="preserve">ne от перс.) Стара къса пушка с широка цев.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шиш</w:t>
      </w:r>
      <w:r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шиш</w:t>
      </w:r>
      <w:r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şişe от перс.) 1. </w:t>
      </w:r>
      <w:r>
        <w:rPr>
          <w:szCs w:val="28"/>
          <w:lang w:val="bg-BG"/>
        </w:rPr>
        <w:t>Б</w:t>
      </w:r>
      <w:r w:rsidRPr="00D85910">
        <w:rPr>
          <w:szCs w:val="28"/>
          <w:lang w:val="bg-BG"/>
        </w:rPr>
        <w:t xml:space="preserve">утилка </w:t>
      </w:r>
      <w:r>
        <w:rPr>
          <w:szCs w:val="28"/>
          <w:lang w:val="bg-BG"/>
        </w:rPr>
        <w:t>– с</w:t>
      </w:r>
      <w:r w:rsidRPr="00D85910">
        <w:rPr>
          <w:szCs w:val="28"/>
          <w:lang w:val="bg-BG"/>
        </w:rPr>
        <w:t xml:space="preserve">тъклен съд за течности с дълго тясно гърло. 2. Количеството течност, което се съдържа в такъв съд. 3. Стъкло за газена лампа.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школ</w:t>
      </w:r>
      <w:r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шкул</w:t>
      </w:r>
      <w:r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(грц.) Училище.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лски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лски</w:t>
      </w:r>
      <w:r w:rsidRPr="00D85910">
        <w:rPr>
          <w:szCs w:val="28"/>
          <w:lang w:val="bg-BG"/>
        </w:rPr>
        <w:t xml:space="preserve"> (грц.) Учи</w:t>
      </w:r>
      <w:r w:rsidRPr="00D85910">
        <w:rPr>
          <w:szCs w:val="28"/>
          <w:lang w:val="bg-BG"/>
        </w:rPr>
        <w:softHyphen/>
        <w:t xml:space="preserve">лищен, ученически.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гер </w:t>
      </w:r>
      <w:r w:rsidRPr="00D85910">
        <w:rPr>
          <w:i/>
          <w:szCs w:val="28"/>
          <w:lang w:val="bg-BG"/>
        </w:rPr>
        <w:t>шл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Schla</w:t>
      </w:r>
      <w:r w:rsidRPr="00D85910">
        <w:rPr>
          <w:szCs w:val="28"/>
          <w:lang w:val="bg-BG"/>
        </w:rPr>
        <w:softHyphen/>
        <w:t xml:space="preserve">ger) Модна танцова песен.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ф’ър</w:t>
      </w:r>
      <w:r w:rsidRPr="00D85910">
        <w:rPr>
          <w:szCs w:val="28"/>
          <w:lang w:val="bg-BG"/>
        </w:rPr>
        <w:t xml:space="preserve"> (нем. Schli</w:t>
      </w:r>
      <w:r w:rsidRPr="00D85910">
        <w:rPr>
          <w:szCs w:val="28"/>
          <w:lang w:val="bg-BG"/>
        </w:rPr>
        <w:softHyphen/>
        <w:t xml:space="preserve">efer </w:t>
      </w:r>
      <w:r w:rsidRPr="00A433FD">
        <w:rPr>
          <w:i/>
          <w:szCs w:val="28"/>
          <w:lang w:val="bg-BG"/>
        </w:rPr>
        <w:t>‘ман</w:t>
      </w:r>
      <w:r w:rsidRPr="00A433FD">
        <w:rPr>
          <w:i/>
          <w:szCs w:val="28"/>
          <w:lang w:val="bg-BG"/>
        </w:rPr>
        <w:softHyphen/>
        <w:t>шон’</w:t>
      </w:r>
      <w:r w:rsidRPr="00D85910">
        <w:rPr>
          <w:szCs w:val="28"/>
          <w:lang w:val="bg-BG"/>
        </w:rPr>
        <w:t xml:space="preserve">) Горна дълга дреха от тънък непромокаем плат.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йзер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шм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йз’ър</w:t>
      </w:r>
      <w:r w:rsidRPr="00D85910">
        <w:rPr>
          <w:szCs w:val="28"/>
          <w:lang w:val="bg-BG"/>
        </w:rPr>
        <w:t xml:space="preserve"> (нем. Schmeizer) Автоматична пушка, автомат.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шм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к’ър</w:t>
      </w:r>
      <w:r w:rsidRPr="00D85910">
        <w:rPr>
          <w:szCs w:val="28"/>
          <w:lang w:val="bg-BG"/>
        </w:rPr>
        <w:t xml:space="preserve"> (нем. Schme</w:t>
      </w:r>
      <w:r w:rsidRPr="00D85910">
        <w:rPr>
          <w:szCs w:val="28"/>
          <w:lang w:val="bg-BG"/>
        </w:rPr>
        <w:softHyphen/>
        <w:t xml:space="preserve">cker </w:t>
      </w:r>
      <w:r w:rsidRPr="00A433FD">
        <w:rPr>
          <w:i/>
          <w:szCs w:val="28"/>
          <w:lang w:val="bg-BG"/>
        </w:rPr>
        <w:t>‘лице с тънък вкус’</w:t>
      </w:r>
      <w:r w:rsidRPr="00D85910">
        <w:rPr>
          <w:szCs w:val="28"/>
          <w:lang w:val="bg-BG"/>
        </w:rPr>
        <w:t>) Лу</w:t>
      </w:r>
      <w:r w:rsidRPr="00D85910">
        <w:rPr>
          <w:szCs w:val="28"/>
          <w:lang w:val="bg-BG"/>
        </w:rPr>
        <w:softHyphen/>
        <w:t xml:space="preserve">кав хитрец, измамник.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шмекери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шм’ък’ърийъ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(рум. şmecherie) Измамна, хитра постъпка. </w:t>
      </w:r>
    </w:p>
    <w:p w:rsidR="008B1F42" w:rsidRPr="00A433FD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шмекеру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шм’ък’ър</w:t>
      </w:r>
      <w:r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въм</w:t>
      </w:r>
      <w:r w:rsidRPr="00D85910">
        <w:rPr>
          <w:szCs w:val="28"/>
          <w:lang w:val="bg-BG"/>
        </w:rPr>
        <w:t xml:space="preserve"> (нем. Schmec</w:t>
      </w:r>
      <w:r w:rsidRPr="00D85910">
        <w:rPr>
          <w:szCs w:val="28"/>
          <w:lang w:val="bg-BG"/>
        </w:rPr>
        <w:softHyphen/>
        <w:t xml:space="preserve">ker </w:t>
      </w:r>
      <w:r w:rsidRPr="00A433FD">
        <w:rPr>
          <w:i/>
          <w:szCs w:val="28"/>
          <w:lang w:val="bg-BG"/>
        </w:rPr>
        <w:t>‘лице с тънък вкус’</w:t>
      </w:r>
      <w:r w:rsidRPr="00D85910">
        <w:rPr>
          <w:szCs w:val="28"/>
          <w:lang w:val="bg-BG"/>
        </w:rPr>
        <w:t>) Правя шмекерия</w:t>
      </w:r>
      <w:r>
        <w:rPr>
          <w:szCs w:val="28"/>
          <w:lang w:val="bg-BG"/>
        </w:rPr>
        <w:t xml:space="preserve"> </w:t>
      </w:r>
      <w:r w:rsidRPr="00D50C8A">
        <w:rPr>
          <w:i/>
          <w:szCs w:val="28"/>
          <w:lang w:val="bg-BG"/>
        </w:rPr>
        <w:t>‘измама’;</w:t>
      </w:r>
      <w:r w:rsidRPr="00D85910">
        <w:rPr>
          <w:szCs w:val="28"/>
          <w:lang w:val="bg-BG"/>
        </w:rPr>
        <w:t xml:space="preserve"> хитрувам, мамя.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гвам се, да се 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гна </w:t>
      </w:r>
      <w:r w:rsidRPr="00D85910">
        <w:rPr>
          <w:i/>
          <w:szCs w:val="28"/>
          <w:lang w:val="bg-BG"/>
        </w:rPr>
        <w:t>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гвъм съ, дъ съ 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гнъ </w:t>
      </w:r>
      <w:r w:rsidRPr="00D85910">
        <w:rPr>
          <w:szCs w:val="28"/>
          <w:lang w:val="bg-BG"/>
        </w:rPr>
        <w:t>Промъквам се, минавам незабелязано.</w:t>
      </w:r>
    </w:p>
    <w:p w:rsidR="008B1F42" w:rsidRPr="007B0860" w:rsidRDefault="008B1F42" w:rsidP="003A58D2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шму</w:t>
      </w:r>
      <w:r>
        <w:rPr>
          <w:b/>
          <w:szCs w:val="28"/>
          <w:lang w:val="bg-BG"/>
        </w:rPr>
        <w:t>ля, да ошму</w:t>
      </w:r>
      <w:r>
        <w:rPr>
          <w:b/>
          <w:szCs w:val="28"/>
          <w:lang w:val="bg-BG"/>
        </w:rPr>
        <w:t xml:space="preserve">ля </w:t>
      </w:r>
      <w:r>
        <w:rPr>
          <w:i/>
          <w:szCs w:val="28"/>
          <w:lang w:val="bg-BG"/>
        </w:rPr>
        <w:t>шму</w:t>
      </w:r>
      <w:r>
        <w:rPr>
          <w:i/>
          <w:szCs w:val="28"/>
          <w:lang w:val="bg-BG"/>
        </w:rPr>
        <w:t>л</w:t>
      </w:r>
      <w:r w:rsidRPr="003317AD">
        <w:rPr>
          <w:i/>
          <w:szCs w:val="28"/>
          <w:lang w:val="bg-BG"/>
        </w:rPr>
        <w:t xml:space="preserve">’ъ, дъ </w:t>
      </w:r>
      <w:r>
        <w:rPr>
          <w:i/>
          <w:szCs w:val="28"/>
          <w:lang w:val="bg-BG"/>
        </w:rPr>
        <w:t>у</w:t>
      </w:r>
      <w:r w:rsidRPr="003317AD">
        <w:rPr>
          <w:i/>
          <w:szCs w:val="28"/>
          <w:lang w:val="bg-BG"/>
        </w:rPr>
        <w:t>шму</w:t>
      </w:r>
      <w:r>
        <w:rPr>
          <w:i/>
          <w:szCs w:val="28"/>
          <w:lang w:val="bg-BG"/>
        </w:rPr>
        <w:t>л</w:t>
      </w:r>
      <w:r w:rsidRPr="003317AD">
        <w:rPr>
          <w:i/>
          <w:szCs w:val="28"/>
          <w:lang w:val="bg-BG"/>
        </w:rPr>
        <w:t xml:space="preserve">’ъ </w:t>
      </w:r>
      <w:r>
        <w:rPr>
          <w:szCs w:val="28"/>
          <w:lang w:val="bg-BG"/>
        </w:rPr>
        <w:t xml:space="preserve">1. Обирам листа с ръка, като ги свличам по дължината на стъблото; смуля, смулакам. 2. Бързо набирам плодове с листата; смуля, смулакам. </w:t>
      </w:r>
      <w:r>
        <w:rPr>
          <w:i/>
          <w:szCs w:val="28"/>
          <w:lang w:val="bg-BG"/>
        </w:rPr>
        <w:t>Ошмулих черницата да нахраня бубите.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шоп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шуп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Голямо охранено скопено прасе.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к’ър</w:t>
      </w:r>
      <w:r w:rsidRPr="00D85910">
        <w:rPr>
          <w:szCs w:val="28"/>
          <w:lang w:val="bg-BG"/>
        </w:rPr>
        <w:t xml:space="preserve"> (анг. spe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 xml:space="preserve">ker) 1. Радиоговорител. 2. Говорител.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шприц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шприц</w:t>
      </w:r>
      <w:r w:rsidRPr="00D85910">
        <w:rPr>
          <w:szCs w:val="28"/>
          <w:lang w:val="bg-BG"/>
        </w:rPr>
        <w:t xml:space="preserve"> (нем. Sprize) Тенекиена конусовидна тръбичка, през която се прокарват тестени </w:t>
      </w:r>
      <w:r>
        <w:rPr>
          <w:szCs w:val="28"/>
          <w:lang w:val="bg-BG"/>
        </w:rPr>
        <w:t>изделия</w:t>
      </w:r>
      <w:r w:rsidRPr="00D85910">
        <w:rPr>
          <w:szCs w:val="28"/>
          <w:lang w:val="bg-BG"/>
        </w:rPr>
        <w:t xml:space="preserve"> или кремове, за да им се придаде определена форма.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шприц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шприц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въм </w:t>
      </w:r>
      <w:r w:rsidRPr="00D85910">
        <w:rPr>
          <w:szCs w:val="28"/>
          <w:lang w:val="bg-BG"/>
        </w:rPr>
        <w:t xml:space="preserve">(нем. Sprize) Обработвам с шприц.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шрот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шпрот</w:t>
      </w:r>
      <w:r w:rsidRPr="00D85910">
        <w:rPr>
          <w:szCs w:val="28"/>
          <w:lang w:val="bg-BG"/>
        </w:rPr>
        <w:t xml:space="preserve"> (нем. Schrot) Остатък след изстискване на масло от семена на маслодайни растения, който служи за фураж.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(нем. Schube от ит. giyba от ар.) Дълга горна дреха с подплата от кожа.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шуб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шуб</w:t>
      </w:r>
      <w:r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şűphe от ар.) Страх, съмнение.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шубели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шуб’ъли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şűpheli) Страхлив, уплашен.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шубр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шубр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Храсталак, гъсталак.</w:t>
      </w:r>
      <w:r w:rsidRPr="00D85910">
        <w:rPr>
          <w:b/>
          <w:szCs w:val="28"/>
          <w:lang w:val="bg-BG"/>
        </w:rPr>
        <w:t xml:space="preserve"> </w:t>
      </w:r>
    </w:p>
    <w:p w:rsidR="008B1F42" w:rsidRPr="009F6166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К</w:t>
      </w:r>
      <w:r w:rsidRPr="00D85910">
        <w:rPr>
          <w:szCs w:val="28"/>
          <w:lang w:val="bg-BG"/>
        </w:rPr>
        <w:t>раста.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Краста и шуга да те изяде! </w:t>
      </w:r>
      <w:r>
        <w:rPr>
          <w:szCs w:val="28"/>
          <w:lang w:val="bg-BG"/>
        </w:rPr>
        <w:t>Проклетия.</w:t>
      </w:r>
    </w:p>
    <w:p w:rsidR="008B1F42" w:rsidRPr="00D85910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драв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дръф</w:t>
      </w:r>
      <w:r w:rsidRPr="00D85910">
        <w:rPr>
          <w:szCs w:val="28"/>
          <w:lang w:val="bg-BG"/>
        </w:rPr>
        <w:t xml:space="preserve"> Проскубан, рядък, рехав. </w:t>
      </w:r>
      <w:r w:rsidRPr="00D85910">
        <w:rPr>
          <w:i/>
          <w:szCs w:val="28"/>
          <w:lang w:val="bg-BG"/>
        </w:rPr>
        <w:t>Шудрава горичка.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шумбарл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свам, да шумбарл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шумбърл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свъм, дъ шумбърл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върлям шумно. </w:t>
      </w:r>
      <w:r w:rsidRPr="00D85910">
        <w:rPr>
          <w:i/>
          <w:szCs w:val="28"/>
          <w:lang w:val="bg-BG"/>
        </w:rPr>
        <w:t>Шумбарлесах зелките в кацата.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пвам, да 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пвъм, дъ 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пнъ</w:t>
      </w:r>
      <w:r w:rsidRPr="00D85910">
        <w:rPr>
          <w:szCs w:val="28"/>
          <w:lang w:val="bg-BG"/>
        </w:rPr>
        <w:t xml:space="preserve"> 1. За плодове: ферментирам. 2. За тесто: бухвам. 3. За ядене: развалям се, образувам мехурчета. </w:t>
      </w:r>
      <w:r w:rsidRPr="00D85910">
        <w:rPr>
          <w:i/>
          <w:szCs w:val="28"/>
          <w:lang w:val="bg-BG"/>
        </w:rPr>
        <w:t>Тестото е шупнало, слагай тавите в пещта. Яхнията е шупнала, изхвърли я на прасето.</w:t>
      </w:r>
    </w:p>
    <w:p w:rsidR="008B1F42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шуш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шуш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(Anthriscus ce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refolium) Едногодишно растение, подобно на магданоз, но с високо стъбло. Използва се за салата, като младите стъбла се варят в подсолена вода и се подправят с оцет и олио. </w:t>
      </w:r>
    </w:p>
    <w:p w:rsidR="008B1F42" w:rsidRPr="008B399A" w:rsidRDefault="008B1F42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 xml:space="preserve">шка </w:t>
      </w:r>
      <w:r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 xml:space="preserve">шкъ </w:t>
      </w:r>
      <w:r>
        <w:rPr>
          <w:szCs w:val="28"/>
          <w:lang w:val="bg-BG"/>
        </w:rPr>
        <w:t>Частица, зрънце, тресчица, отломка.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шушль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шушл’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1. Шушулки на зрелия фасул. 2. Обелки от слънчогледови или тиквени сем</w:t>
      </w:r>
      <w:r w:rsidRPr="00D85910">
        <w:rPr>
          <w:szCs w:val="28"/>
          <w:lang w:val="bg-BG"/>
        </w:rPr>
        <w:softHyphen/>
        <w:t>ки.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шна, да пришу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нъ, дъ пришу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шнъ</w:t>
      </w:r>
      <w:r w:rsidRPr="00D85910">
        <w:rPr>
          <w:szCs w:val="28"/>
          <w:lang w:val="bg-BG"/>
        </w:rPr>
        <w:t xml:space="preserve"> Говоря тихо, шепна.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шуш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(нем. Schus</w:t>
      </w:r>
      <w:r w:rsidRPr="00D85910">
        <w:rPr>
          <w:szCs w:val="28"/>
          <w:lang w:val="bg-BG"/>
        </w:rPr>
        <w:softHyphen/>
        <w:t xml:space="preserve">choner) Вид широка гумена обувка с метална закопчалка, която обхваща глезените. </w:t>
      </w:r>
    </w:p>
    <w:p w:rsidR="008B1F42" w:rsidRPr="008E0C6D" w:rsidRDefault="008B1F42" w:rsidP="003A58D2">
      <w:pPr>
        <w:jc w:val="both"/>
        <w:rPr>
          <w:szCs w:val="28"/>
          <w:lang w:val="bg-BG"/>
        </w:rPr>
      </w:pPr>
      <w:r>
        <w:rPr>
          <w:szCs w:val="28"/>
          <w:lang w:val="bg-BG"/>
        </w:rPr>
        <w:tab/>
      </w:r>
      <w:r>
        <w:rPr>
          <w:b/>
          <w:szCs w:val="28"/>
          <w:lang w:val="bg-BG"/>
        </w:rPr>
        <w:t>шушу</w:t>
      </w:r>
      <w:r>
        <w:rPr>
          <w:b/>
          <w:szCs w:val="28"/>
          <w:lang w:val="bg-BG"/>
        </w:rPr>
        <w:t xml:space="preserve">лка </w:t>
      </w:r>
      <w:r>
        <w:rPr>
          <w:i/>
          <w:szCs w:val="28"/>
          <w:lang w:val="bg-BG"/>
        </w:rPr>
        <w:t>шушу</w:t>
      </w:r>
      <w:r>
        <w:rPr>
          <w:i/>
          <w:szCs w:val="28"/>
          <w:lang w:val="bg-BG"/>
        </w:rPr>
        <w:t xml:space="preserve">лкъ </w:t>
      </w:r>
      <w:r>
        <w:rPr>
          <w:szCs w:val="28"/>
          <w:lang w:val="bg-BG"/>
        </w:rPr>
        <w:t xml:space="preserve">1. Обвивка на зърната на боб, грах, бакла, акация и др. 2. Ледена висулка.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шушуми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нгъ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Шушумига – б</w:t>
      </w:r>
      <w:r w:rsidRPr="00D85910">
        <w:rPr>
          <w:szCs w:val="28"/>
          <w:lang w:val="bg-BG"/>
        </w:rPr>
        <w:t>ез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личен, сив, дребнав, </w:t>
      </w:r>
      <w:r>
        <w:rPr>
          <w:szCs w:val="28"/>
          <w:lang w:val="bg-BG"/>
        </w:rPr>
        <w:t xml:space="preserve">боязлив, </w:t>
      </w:r>
      <w:r w:rsidRPr="00D85910">
        <w:rPr>
          <w:szCs w:val="28"/>
          <w:lang w:val="bg-BG"/>
        </w:rPr>
        <w:t>ограничен</w:t>
      </w:r>
      <w:r>
        <w:rPr>
          <w:szCs w:val="28"/>
          <w:lang w:val="bg-BG"/>
        </w:rPr>
        <w:t xml:space="preserve">, смотан </w:t>
      </w:r>
      <w:r w:rsidRPr="00D85910">
        <w:rPr>
          <w:szCs w:val="28"/>
          <w:lang w:val="bg-BG"/>
        </w:rPr>
        <w:t>човек; мижитурка, мухльо.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шущ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вя, да нашущ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в’ъ, дъ нъшушт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</w:t>
      </w:r>
      <w:r w:rsidRPr="00D85910">
        <w:rPr>
          <w:szCs w:val="28"/>
          <w:lang w:val="bg-BG"/>
        </w:rPr>
        <w:t xml:space="preserve">  Шляпам, пляскам, бия, удрям някого.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шт’ър</w:t>
      </w:r>
      <w:r w:rsidRPr="00D85910">
        <w:rPr>
          <w:szCs w:val="28"/>
          <w:lang w:val="bg-BG"/>
        </w:rPr>
        <w:t xml:space="preserve"> Глупак, простак</w:t>
      </w:r>
      <w:r>
        <w:rPr>
          <w:szCs w:val="28"/>
          <w:lang w:val="bg-BG"/>
        </w:rPr>
        <w:t>, шушуминга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</w:p>
    <w:p w:rsidR="008B1F42" w:rsidRPr="00D85910" w:rsidRDefault="008B1F42" w:rsidP="00F37375">
      <w:pPr>
        <w:pStyle w:val="Heading1"/>
      </w:pPr>
      <w:r w:rsidRPr="00D85910">
        <w:t>Щ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ща </w:t>
      </w:r>
      <w:r w:rsidRPr="00D85910">
        <w:rPr>
          <w:i/>
          <w:szCs w:val="28"/>
          <w:lang w:val="bg-BG"/>
        </w:rPr>
        <w:t xml:space="preserve">штъ </w:t>
      </w:r>
      <w:r w:rsidRPr="00D85910">
        <w:rPr>
          <w:szCs w:val="28"/>
          <w:lang w:val="bg-BG"/>
        </w:rPr>
        <w:t xml:space="preserve">Искам, желая. </w:t>
      </w:r>
      <w:r w:rsidRPr="00D85910">
        <w:rPr>
          <w:i/>
          <w:szCs w:val="28"/>
          <w:lang w:val="bg-BG"/>
        </w:rPr>
        <w:t xml:space="preserve">Що щеш тука? </w:t>
      </w:r>
      <w:r w:rsidRPr="00D85910">
        <w:rPr>
          <w:szCs w:val="28"/>
          <w:lang w:val="bg-BG"/>
        </w:rPr>
        <w:t>Какво правиш тук? Какво търсиш тук?</w:t>
      </w:r>
    </w:p>
    <w:p w:rsidR="008B1F42" w:rsidRPr="00D85910" w:rsidRDefault="008B1F42" w:rsidP="00B476EE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щапу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штъпу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Вървя насам-на</w:t>
      </w:r>
      <w:r w:rsidRPr="00D85910">
        <w:rPr>
          <w:szCs w:val="28"/>
          <w:lang w:val="bg-BG"/>
        </w:rPr>
        <w:softHyphen/>
        <w:t xml:space="preserve">там. </w:t>
      </w:r>
      <w:r w:rsidRPr="00D85910">
        <w:rPr>
          <w:i/>
          <w:szCs w:val="28"/>
          <w:lang w:val="bg-BG"/>
        </w:rPr>
        <w:t xml:space="preserve">Детето проходи и щапука </w:t>
      </w:r>
      <w:r>
        <w:rPr>
          <w:i/>
          <w:szCs w:val="28"/>
          <w:lang w:val="bg-BG"/>
        </w:rPr>
        <w:t xml:space="preserve">в </w:t>
      </w:r>
      <w:r w:rsidRPr="00D85910">
        <w:rPr>
          <w:i/>
          <w:szCs w:val="28"/>
          <w:lang w:val="bg-BG"/>
        </w:rPr>
        <w:t>стаята.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щателен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т’ъл’ън</w:t>
      </w:r>
      <w:r w:rsidRPr="00D85910">
        <w:rPr>
          <w:szCs w:val="28"/>
          <w:lang w:val="bg-BG"/>
        </w:rPr>
        <w:t xml:space="preserve"> Внима</w:t>
      </w:r>
      <w:r w:rsidRPr="00D85910">
        <w:rPr>
          <w:szCs w:val="28"/>
          <w:lang w:val="bg-BG"/>
        </w:rPr>
        <w:softHyphen/>
        <w:t>телен, старателен, грижлив, по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  <w:t>робен.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</w:t>
      </w: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вя, да ощ</w:t>
      </w:r>
      <w:r>
        <w:rPr>
          <w:b/>
          <w:szCs w:val="28"/>
          <w:lang w:val="bg-BG"/>
        </w:rPr>
        <w:t>е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вя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>
        <w:rPr>
          <w:i/>
          <w:szCs w:val="28"/>
          <w:lang w:val="bg-BG"/>
        </w:rPr>
        <w:t>е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в’ъ, дъ ушт</w:t>
      </w:r>
      <w:r>
        <w:rPr>
          <w:i/>
          <w:szCs w:val="28"/>
          <w:lang w:val="bg-BG"/>
        </w:rPr>
        <w:t>е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в’ъ</w:t>
      </w:r>
      <w:r>
        <w:rPr>
          <w:i/>
          <w:szCs w:val="28"/>
          <w:lang w:val="bg-BG"/>
        </w:rPr>
        <w:t xml:space="preserve"> </w:t>
      </w:r>
      <w:r w:rsidRPr="00B476EE">
        <w:rPr>
          <w:szCs w:val="28"/>
          <w:lang w:val="bg-BG"/>
        </w:rPr>
        <w:t>Щавя –</w:t>
      </w:r>
      <w:r>
        <w:rPr>
          <w:szCs w:val="28"/>
          <w:lang w:val="bg-BG"/>
        </w:rPr>
        <w:t xml:space="preserve"> з</w:t>
      </w:r>
      <w:r w:rsidRPr="00D85910">
        <w:rPr>
          <w:szCs w:val="28"/>
          <w:lang w:val="bg-BG"/>
        </w:rPr>
        <w:t>аливам с гореща вода, попарвам.</w:t>
      </w:r>
    </w:p>
    <w:p w:rsidR="008B1F42" w:rsidRPr="00C156E5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рн’ъ</w:t>
      </w:r>
      <w:r w:rsidRPr="00D85910">
        <w:rPr>
          <w:szCs w:val="28"/>
          <w:lang w:val="bg-BG"/>
        </w:rPr>
        <w:t xml:space="preserve"> (грц. st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rna, kist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rna от лат. cisterna) Дълбока яма</w:t>
      </w:r>
      <w:r>
        <w:rPr>
          <w:szCs w:val="28"/>
          <w:lang w:val="bg-BG"/>
        </w:rPr>
        <w:t xml:space="preserve"> или д</w:t>
      </w:r>
      <w:r w:rsidRPr="00D85910">
        <w:rPr>
          <w:szCs w:val="28"/>
          <w:lang w:val="bg-BG"/>
        </w:rPr>
        <w:t xml:space="preserve">ълбок кладенец, облицован отвътре с камъни за събиране и съхранение на дъждовна вода.  </w:t>
      </w:r>
      <w:r>
        <w:rPr>
          <w:i/>
          <w:szCs w:val="28"/>
          <w:lang w:val="bg-BG"/>
        </w:rPr>
        <w:t>Извади вода от щернята да полееш цветята в градината.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щир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штир</w:t>
      </w:r>
      <w:r w:rsidRPr="00D85910">
        <w:rPr>
          <w:szCs w:val="28"/>
          <w:lang w:val="bg-BG"/>
        </w:rPr>
        <w:t xml:space="preserve"> </w:t>
      </w:r>
      <w:r w:rsidRPr="00D17817">
        <w:rPr>
          <w:szCs w:val="28"/>
        </w:rPr>
        <w:t>(</w:t>
      </w:r>
      <w:r>
        <w:rPr>
          <w:szCs w:val="28"/>
          <w:lang w:val="en-US"/>
        </w:rPr>
        <w:t>Amarantus</w:t>
      </w:r>
      <w:r>
        <w:rPr>
          <w:szCs w:val="28"/>
          <w:lang w:val="bg-BG"/>
        </w:rPr>
        <w:t xml:space="preserve"> </w:t>
      </w:r>
      <w:r>
        <w:rPr>
          <w:szCs w:val="28"/>
          <w:lang w:val="en-US"/>
        </w:rPr>
        <w:t>retoflexus</w:t>
      </w:r>
      <w:r w:rsidRPr="00D17817">
        <w:rPr>
          <w:szCs w:val="28"/>
        </w:rPr>
        <w:t>)</w:t>
      </w:r>
      <w:r>
        <w:rPr>
          <w:szCs w:val="28"/>
          <w:lang w:val="bg-BG"/>
        </w:rPr>
        <w:t xml:space="preserve"> В</w:t>
      </w:r>
      <w:r w:rsidRPr="00D85910">
        <w:rPr>
          <w:szCs w:val="28"/>
          <w:lang w:val="bg-BG"/>
        </w:rPr>
        <w:t>ид бурен с месесто и сочно стъбло, който расте в градините и нивите.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Баница със спанак или с лопуш</w:t>
      </w:r>
      <w:r w:rsidRPr="009F6166">
        <w:rPr>
          <w:i/>
          <w:szCs w:val="28"/>
          <w:lang w:val="bg-BG"/>
        </w:rPr>
        <w:t xml:space="preserve"> </w:t>
      </w:r>
      <w:r w:rsidRPr="009F6166">
        <w:rPr>
          <w:i/>
          <w:szCs w:val="28"/>
        </w:rPr>
        <w:t>‘</w:t>
      </w:r>
      <w:r w:rsidRPr="009F6166">
        <w:rPr>
          <w:i/>
          <w:szCs w:val="28"/>
          <w:lang w:val="bg-BG"/>
        </w:rPr>
        <w:t>лапад</w:t>
      </w:r>
      <w:r w:rsidRPr="009F6166">
        <w:rPr>
          <w:i/>
          <w:szCs w:val="28"/>
        </w:rPr>
        <w:t>’</w:t>
      </w:r>
      <w:r w:rsidRPr="009F6166">
        <w:rPr>
          <w:i/>
          <w:szCs w:val="28"/>
          <w:lang w:val="bg-BG"/>
        </w:rPr>
        <w:t>.</w:t>
      </w:r>
      <w:r w:rsidRPr="00D85910">
        <w:rPr>
          <w:szCs w:val="28"/>
          <w:lang w:val="bg-BG"/>
        </w:rPr>
        <w:t xml:space="preserve"> </w:t>
      </w: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щрак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ло </w:t>
      </w:r>
      <w:r w:rsidRPr="00D85910">
        <w:rPr>
          <w:i/>
          <w:szCs w:val="28"/>
          <w:lang w:val="bg-BG"/>
        </w:rPr>
        <w:t>штрък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Вид желязно резе, което щрака при зарезяване </w:t>
      </w:r>
      <w:r w:rsidRPr="00612D0A">
        <w:rPr>
          <w:i/>
          <w:szCs w:val="28"/>
        </w:rPr>
        <w:t>‘</w:t>
      </w:r>
      <w:r w:rsidRPr="00612D0A">
        <w:rPr>
          <w:i/>
          <w:szCs w:val="28"/>
          <w:lang w:val="bg-BG"/>
        </w:rPr>
        <w:t>заключване</w:t>
      </w:r>
      <w:r w:rsidRPr="00612D0A">
        <w:rPr>
          <w:i/>
          <w:szCs w:val="28"/>
        </w:rPr>
        <w:t>’</w:t>
      </w:r>
      <w:r w:rsidRPr="00D85910">
        <w:rPr>
          <w:szCs w:val="28"/>
          <w:lang w:val="bg-BG"/>
        </w:rPr>
        <w:t xml:space="preserve"> на вратата от</w:t>
      </w:r>
      <w:r w:rsidRPr="00D85910">
        <w:rPr>
          <w:szCs w:val="28"/>
          <w:lang w:val="bg-BG"/>
        </w:rPr>
        <w:softHyphen/>
        <w:t xml:space="preserve">вътре. 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щръкл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я, да пощръкл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штръкл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йъ, дъ пуштръкл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1. За животно, ухапано от щръклица: хуквам да бягам. 2. Тичам, беснея, ставам неконтролируем. 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щр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клицъ</w:t>
      </w:r>
      <w:r w:rsidRPr="00D85910">
        <w:rPr>
          <w:szCs w:val="28"/>
          <w:lang w:val="bg-BG"/>
        </w:rPr>
        <w:t xml:space="preserve"> </w:t>
      </w:r>
      <w:r w:rsidRPr="009957A2">
        <w:rPr>
          <w:szCs w:val="28"/>
          <w:lang w:val="bg-BG"/>
        </w:rPr>
        <w:t>(</w:t>
      </w:r>
      <w:r>
        <w:rPr>
          <w:szCs w:val="28"/>
          <w:lang w:val="en-US"/>
        </w:rPr>
        <w:t>Hypoderma</w:t>
      </w:r>
      <w:r w:rsidRPr="009957A2">
        <w:rPr>
          <w:szCs w:val="28"/>
          <w:lang w:val="bg-BG"/>
        </w:rPr>
        <w:t xml:space="preserve"> </w:t>
      </w:r>
      <w:r>
        <w:rPr>
          <w:szCs w:val="28"/>
          <w:lang w:val="en-US"/>
        </w:rPr>
        <w:t>bovis</w:t>
      </w:r>
      <w:r w:rsidRPr="009957A2">
        <w:rPr>
          <w:szCs w:val="28"/>
          <w:lang w:val="bg-BG"/>
        </w:rPr>
        <w:t xml:space="preserve">) </w:t>
      </w:r>
      <w:r w:rsidRPr="00D85910">
        <w:rPr>
          <w:szCs w:val="28"/>
          <w:lang w:val="bg-BG"/>
        </w:rPr>
        <w:t>Насекомо, което хапе едрия рогат добитък и той пощръклява</w:t>
      </w:r>
      <w:r>
        <w:rPr>
          <w:szCs w:val="28"/>
          <w:lang w:val="bg-BG"/>
        </w:rPr>
        <w:t xml:space="preserve"> </w:t>
      </w:r>
      <w:r w:rsidRPr="00612D0A">
        <w:rPr>
          <w:i/>
          <w:szCs w:val="28"/>
          <w:lang w:val="bg-BG"/>
        </w:rPr>
        <w:t>‘хуква да бяга’;</w:t>
      </w:r>
      <w:r w:rsidRPr="00D85910">
        <w:rPr>
          <w:szCs w:val="28"/>
          <w:lang w:val="bg-BG"/>
        </w:rPr>
        <w:t xml:space="preserve"> конска муха, овод.</w:t>
      </w:r>
    </w:p>
    <w:p w:rsidR="008B1F42" w:rsidRPr="00D85910" w:rsidRDefault="008B1F42" w:rsidP="0036251E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рав </w:t>
      </w:r>
      <w:r w:rsidRPr="00D85910">
        <w:rPr>
          <w:i/>
          <w:szCs w:val="28"/>
          <w:lang w:val="bg-BG"/>
        </w:rPr>
        <w:t>шту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ръф </w:t>
      </w:r>
      <w:r w:rsidRPr="00D85910">
        <w:rPr>
          <w:szCs w:val="28"/>
          <w:lang w:val="bg-BG"/>
        </w:rPr>
        <w:t>Неуравнове</w:t>
      </w:r>
      <w:r w:rsidRPr="00D85910">
        <w:rPr>
          <w:szCs w:val="28"/>
          <w:lang w:val="bg-BG"/>
        </w:rPr>
        <w:softHyphen/>
        <w:t>сен, безразсъден, буен, луд.</w:t>
      </w:r>
    </w:p>
    <w:p w:rsidR="008B1F42" w:rsidRPr="00D85910" w:rsidRDefault="008B1F42" w:rsidP="0036251E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штур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Дървена запушалка на каца, бъчва; канелка, грездей.</w:t>
      </w:r>
    </w:p>
    <w:p w:rsidR="008B1F42" w:rsidRPr="00D85910" w:rsidRDefault="008B1F42" w:rsidP="0036251E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 съ</w:t>
      </w:r>
      <w:r w:rsidRPr="00D85910">
        <w:rPr>
          <w:szCs w:val="28"/>
          <w:lang w:val="bg-BG"/>
        </w:rPr>
        <w:t xml:space="preserve"> Лутам се, суетя се, мотая се, снова насам-натам.</w:t>
      </w:r>
    </w:p>
    <w:p w:rsidR="008B1F42" w:rsidRPr="00D85910" w:rsidRDefault="008B1F42" w:rsidP="0036251E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я, да пощур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штур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йъ, дъ пуштур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Действам неуравновесено, безразсъдно; лудувам, буйствам, своеволнича.</w:t>
      </w:r>
    </w:p>
    <w:p w:rsidR="008B1F42" w:rsidRPr="00D85910" w:rsidRDefault="008B1F42" w:rsidP="0036251E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рчо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рчу</w:t>
      </w:r>
      <w:r w:rsidRPr="00D85910">
        <w:rPr>
          <w:szCs w:val="28"/>
          <w:lang w:val="bg-BG"/>
        </w:rPr>
        <w:t xml:space="preserve"> Буйно, игриво, палаво дете.</w:t>
      </w:r>
    </w:p>
    <w:p w:rsidR="008B1F42" w:rsidRPr="00D85910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1. За пуйка: издавам тревожен звук, за да предупредя малките пуйчета за опасност от нападение на граблива птица. 2. Мърдам, шавам, движа се насам-натам. </w:t>
      </w:r>
      <w:r w:rsidRPr="00D85910">
        <w:rPr>
          <w:i/>
          <w:szCs w:val="28"/>
          <w:lang w:val="bg-BG"/>
        </w:rPr>
        <w:t xml:space="preserve">Пуйката щъка, видяла е </w:t>
      </w:r>
      <w:r>
        <w:rPr>
          <w:i/>
          <w:szCs w:val="28"/>
          <w:lang w:val="bg-BG"/>
        </w:rPr>
        <w:t xml:space="preserve"> дуван </w:t>
      </w:r>
      <w:r w:rsidRPr="005229C2">
        <w:rPr>
          <w:szCs w:val="28"/>
        </w:rPr>
        <w:t>‘</w:t>
      </w:r>
      <w:r w:rsidRPr="009F6166">
        <w:rPr>
          <w:szCs w:val="28"/>
          <w:lang w:val="bg-BG"/>
        </w:rPr>
        <w:t>граблива птица</w:t>
      </w:r>
      <w:r w:rsidRPr="005229C2">
        <w:rPr>
          <w:szCs w:val="28"/>
        </w:rPr>
        <w:t>’</w:t>
      </w:r>
      <w:r w:rsidRPr="00D85910">
        <w:rPr>
          <w:i/>
          <w:szCs w:val="28"/>
          <w:lang w:val="bg-BG"/>
        </w:rPr>
        <w:t xml:space="preserve"> в небето.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рбав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рбъф</w:t>
      </w:r>
      <w:r w:rsidRPr="00D85910">
        <w:rPr>
          <w:szCs w:val="28"/>
          <w:lang w:val="bg-BG"/>
        </w:rPr>
        <w:t xml:space="preserve"> 1. Нащърбен – съд, на който са отчупени части от краищата. 2. Човек, на когото липсва преден зъб.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щърк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штърк</w:t>
      </w:r>
      <w:r w:rsidRPr="00D85910">
        <w:rPr>
          <w:szCs w:val="28"/>
          <w:lang w:val="bg-BG"/>
        </w:rPr>
        <w:t xml:space="preserve"> Щъркел.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</w:p>
    <w:p w:rsidR="008B1F42" w:rsidRPr="00D85910" w:rsidRDefault="008B1F42" w:rsidP="006B4F6C">
      <w:pPr>
        <w:pStyle w:val="Heading1"/>
      </w:pPr>
      <w:r w:rsidRPr="00D85910">
        <w:t>Ъ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</w:p>
    <w:p w:rsidR="008B1F42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ъй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</w:t>
      </w:r>
      <w:r w:rsidRPr="00D85910">
        <w:rPr>
          <w:szCs w:val="28"/>
          <w:lang w:val="bg-BG"/>
        </w:rPr>
        <w:t xml:space="preserve"> </w:t>
      </w:r>
      <w:r>
        <w:rPr>
          <w:szCs w:val="28"/>
          <w:lang w:val="bg-BG"/>
        </w:rPr>
        <w:t>Межд. за о</w:t>
      </w:r>
      <w:r w:rsidRPr="00D85910">
        <w:rPr>
          <w:szCs w:val="28"/>
          <w:lang w:val="bg-BG"/>
        </w:rPr>
        <w:t xml:space="preserve">тговор при повикване по име. – </w:t>
      </w:r>
      <w:r w:rsidRPr="00D85910">
        <w:rPr>
          <w:i/>
          <w:szCs w:val="28"/>
          <w:lang w:val="bg-BG"/>
        </w:rPr>
        <w:t>Славо! – Ъй! Тук съм.</w:t>
      </w:r>
    </w:p>
    <w:p w:rsidR="008B1F42" w:rsidRDefault="008B1F42" w:rsidP="007A6003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ъйс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ъйс</w:t>
      </w:r>
      <w:r w:rsidRPr="00D85910">
        <w:rPr>
          <w:szCs w:val="28"/>
          <w:lang w:val="bg-BG"/>
        </w:rPr>
        <w:t xml:space="preserve"> </w:t>
      </w:r>
      <w:r w:rsidRPr="00974DCB">
        <w:rPr>
          <w:szCs w:val="28"/>
        </w:rPr>
        <w:t xml:space="preserve">Межд. </w:t>
      </w:r>
      <w:r>
        <w:rPr>
          <w:szCs w:val="28"/>
          <w:lang w:val="bg-BG"/>
        </w:rPr>
        <w:t>з</w:t>
      </w:r>
      <w:r w:rsidRPr="00974DCB">
        <w:rPr>
          <w:szCs w:val="28"/>
        </w:rPr>
        <w:t xml:space="preserve">а </w:t>
      </w:r>
      <w:r>
        <w:rPr>
          <w:szCs w:val="28"/>
          <w:lang w:val="bg-BG"/>
        </w:rPr>
        <w:t>о</w:t>
      </w:r>
      <w:r w:rsidRPr="00D85910">
        <w:rPr>
          <w:szCs w:val="28"/>
          <w:lang w:val="bg-BG"/>
        </w:rPr>
        <w:t xml:space="preserve">бращение към вол, крава, кон: обърни, завий. </w:t>
      </w:r>
      <w:r w:rsidRPr="00D85910">
        <w:rPr>
          <w:i/>
          <w:szCs w:val="28"/>
          <w:lang w:val="bg-BG"/>
        </w:rPr>
        <w:t>Ъйс! Назад!</w:t>
      </w:r>
    </w:p>
    <w:p w:rsidR="008B1F42" w:rsidRPr="008716B5" w:rsidRDefault="008B1F42" w:rsidP="007A6003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 xml:space="preserve">ъш </w:t>
      </w:r>
      <w:r>
        <w:rPr>
          <w:i/>
          <w:szCs w:val="28"/>
          <w:lang w:val="bg-BG"/>
        </w:rPr>
        <w:t>ъш</w:t>
      </w:r>
      <w:r>
        <w:rPr>
          <w:szCs w:val="28"/>
          <w:lang w:val="bg-BG"/>
        </w:rPr>
        <w:t xml:space="preserve"> </w:t>
      </w:r>
      <w:r w:rsidRPr="008716B5">
        <w:rPr>
          <w:szCs w:val="28"/>
          <w:lang w:val="bg-BG"/>
        </w:rPr>
        <w:t>Межд.</w:t>
      </w:r>
      <w:r>
        <w:rPr>
          <w:b/>
          <w:szCs w:val="28"/>
          <w:lang w:val="bg-BG"/>
        </w:rPr>
        <w:t xml:space="preserve"> </w:t>
      </w:r>
      <w:r w:rsidRPr="008716B5">
        <w:rPr>
          <w:szCs w:val="28"/>
          <w:lang w:val="bg-BG"/>
        </w:rPr>
        <w:t>за прогонване на кокошките.</w:t>
      </w:r>
      <w:r>
        <w:rPr>
          <w:b/>
          <w:szCs w:val="28"/>
          <w:lang w:val="bg-BG"/>
        </w:rPr>
        <w:t xml:space="preserve"> </w:t>
      </w:r>
      <w:r>
        <w:rPr>
          <w:i/>
          <w:szCs w:val="28"/>
          <w:lang w:val="bg-BG"/>
        </w:rPr>
        <w:t xml:space="preserve">Ъш, махайте се от протката </w:t>
      </w:r>
      <w:r w:rsidRPr="00C156E5">
        <w:rPr>
          <w:szCs w:val="28"/>
        </w:rPr>
        <w:t>’</w:t>
      </w:r>
      <w:r w:rsidRPr="00C156E5">
        <w:rPr>
          <w:szCs w:val="28"/>
          <w:lang w:val="bg-BG"/>
        </w:rPr>
        <w:t>малка портичка, вратичка</w:t>
      </w:r>
      <w:r w:rsidRPr="00C156E5">
        <w:rPr>
          <w:szCs w:val="28"/>
        </w:rPr>
        <w:t>’</w:t>
      </w:r>
      <w:r w:rsidRPr="00C156E5">
        <w:rPr>
          <w:szCs w:val="28"/>
          <w:lang w:val="bg-BG"/>
        </w:rPr>
        <w:t xml:space="preserve"> !</w:t>
      </w:r>
    </w:p>
    <w:p w:rsidR="008B1F42" w:rsidRPr="00D85910" w:rsidRDefault="008B1F4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i/>
          <w:szCs w:val="28"/>
          <w:lang w:val="bg-BG"/>
        </w:rPr>
        <w:t xml:space="preserve">   </w:t>
      </w:r>
    </w:p>
    <w:p w:rsidR="008B1F42" w:rsidRPr="00D85910" w:rsidRDefault="008B1F42" w:rsidP="003A58D2">
      <w:pPr>
        <w:jc w:val="both"/>
        <w:rPr>
          <w:b/>
          <w:szCs w:val="28"/>
          <w:lang w:val="bg-BG"/>
        </w:rPr>
      </w:pPr>
    </w:p>
    <w:p w:rsidR="008B1F42" w:rsidRPr="00D85910" w:rsidRDefault="008B1F42" w:rsidP="006B4F6C">
      <w:pPr>
        <w:pStyle w:val="Heading1"/>
      </w:pPr>
      <w:r w:rsidRPr="00D85910">
        <w:t>Ю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</w:p>
    <w:p w:rsidR="008B1F42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юз </w:t>
      </w:r>
      <w:r w:rsidRPr="00D85910">
        <w:rPr>
          <w:i/>
          <w:szCs w:val="28"/>
          <w:lang w:val="bg-BG"/>
        </w:rPr>
        <w:t>йус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yűz </w:t>
      </w:r>
      <w:r w:rsidRPr="009F6166">
        <w:rPr>
          <w:i/>
          <w:szCs w:val="28"/>
          <w:lang w:val="bg-BG"/>
        </w:rPr>
        <w:t>‘сто’</w:t>
      </w:r>
      <w:r w:rsidRPr="00D85910">
        <w:rPr>
          <w:szCs w:val="28"/>
          <w:lang w:val="bg-BG"/>
        </w:rPr>
        <w:t>) Мярка за течности, равна на сто драма</w:t>
      </w:r>
      <w:r>
        <w:rPr>
          <w:szCs w:val="28"/>
          <w:lang w:val="bg-BG"/>
        </w:rPr>
        <w:t xml:space="preserve"> (320 грама)</w:t>
      </w:r>
      <w:r w:rsidRPr="00D85910">
        <w:rPr>
          <w:szCs w:val="28"/>
          <w:lang w:val="bg-BG"/>
        </w:rPr>
        <w:t>.</w:t>
      </w:r>
    </w:p>
    <w:p w:rsidR="008B1F42" w:rsidRPr="00027D47" w:rsidRDefault="008B1F42" w:rsidP="003A58D2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ю</w:t>
      </w:r>
      <w:r>
        <w:rPr>
          <w:b/>
          <w:szCs w:val="28"/>
          <w:lang w:val="bg-BG"/>
        </w:rPr>
        <w:t xml:space="preserve">зче </w:t>
      </w:r>
      <w:r>
        <w:rPr>
          <w:i/>
          <w:szCs w:val="28"/>
          <w:lang w:val="bg-BG"/>
        </w:rPr>
        <w:t>йу</w:t>
      </w:r>
      <w:r>
        <w:rPr>
          <w:i/>
          <w:szCs w:val="28"/>
          <w:lang w:val="bg-BG"/>
        </w:rPr>
        <w:t xml:space="preserve">счи </w:t>
      </w:r>
      <w:r>
        <w:rPr>
          <w:szCs w:val="28"/>
          <w:lang w:val="bg-BG"/>
        </w:rPr>
        <w:t xml:space="preserve">Шишенце за ракия с вместимост 100 грама, което служи за мярка. </w:t>
      </w:r>
      <w:r>
        <w:rPr>
          <w:i/>
          <w:szCs w:val="28"/>
          <w:lang w:val="bg-BG"/>
        </w:rPr>
        <w:t>Налей ми едно юзче ракия.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юзд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йузд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Приспособление, направено от ремъци и метална част за устата, предназначено за кон или друго впрегатно животно.  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юл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йул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yular от грц.) Част от приспособление за водене на животно, което се връзва за главата му; оглавник.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>
        <w:rPr>
          <w:szCs w:val="28"/>
          <w:lang w:val="bg-BG"/>
        </w:rPr>
        <w:tab/>
      </w:r>
      <w:r>
        <w:rPr>
          <w:b/>
          <w:szCs w:val="28"/>
          <w:lang w:val="bg-BG"/>
        </w:rPr>
        <w:t>ю</w:t>
      </w:r>
      <w:r>
        <w:rPr>
          <w:b/>
          <w:szCs w:val="28"/>
          <w:lang w:val="bg-BG"/>
        </w:rPr>
        <w:t>рвам се, да се ю</w:t>
      </w:r>
      <w:r>
        <w:rPr>
          <w:b/>
          <w:szCs w:val="28"/>
          <w:lang w:val="bg-BG"/>
        </w:rPr>
        <w:t xml:space="preserve">рна </w:t>
      </w:r>
      <w:r>
        <w:rPr>
          <w:i/>
          <w:szCs w:val="28"/>
          <w:lang w:val="bg-BG"/>
        </w:rPr>
        <w:t>йу</w:t>
      </w:r>
      <w:r>
        <w:rPr>
          <w:i/>
          <w:szCs w:val="28"/>
          <w:lang w:val="bg-BG"/>
        </w:rPr>
        <w:t>рвъм съ, дъ съ йу</w:t>
      </w:r>
      <w:r>
        <w:rPr>
          <w:i/>
          <w:szCs w:val="28"/>
          <w:lang w:val="bg-BG"/>
        </w:rPr>
        <w:t xml:space="preserve">рнъ </w:t>
      </w:r>
      <w:r>
        <w:rPr>
          <w:szCs w:val="28"/>
          <w:lang w:val="bg-BG"/>
        </w:rPr>
        <w:t>Хуквам стремително, впускам се.</w:t>
      </w:r>
      <w:r w:rsidRPr="00D85910">
        <w:rPr>
          <w:rFonts w:ascii="Tahoma" w:hAnsi="Tahoma" w:cs="Tahoma"/>
          <w:color w:val="444444"/>
          <w:sz w:val="18"/>
          <w:szCs w:val="18"/>
          <w:lang w:val="bg-BG"/>
        </w:rPr>
        <w:t> 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yorgan) Дебела завивка за спане, напълнена с памук или вълна.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yorgan</w:t>
      </w:r>
      <w:r w:rsidRPr="00D85910">
        <w:rPr>
          <w:szCs w:val="28"/>
          <w:lang w:val="bg-BG"/>
        </w:rPr>
        <w:softHyphen/>
        <w:t>ci) Жена, която изработва или про</w:t>
      </w:r>
      <w:r w:rsidRPr="00D85910">
        <w:rPr>
          <w:szCs w:val="28"/>
          <w:lang w:val="bg-BG"/>
        </w:rPr>
        <w:softHyphen/>
        <w:t xml:space="preserve">дава юргани.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szCs w:val="28"/>
          <w:lang w:val="bg-BG"/>
        </w:rPr>
        <w:t xml:space="preserve"> (тур. yor</w:t>
      </w:r>
      <w:r w:rsidRPr="00D85910">
        <w:rPr>
          <w:szCs w:val="28"/>
          <w:lang w:val="bg-BG"/>
        </w:rPr>
        <w:softHyphen/>
        <w:t xml:space="preserve">gan) Изработване на юргани като занаят.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yorganci) Мъж, който изработва или продава юргани.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őrdek) Вид мъжка домашна патица.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юрд</w:t>
      </w:r>
      <w:r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йурд</w:t>
      </w:r>
      <w:r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(тур. őr</w:t>
      </w:r>
      <w:r w:rsidRPr="00D85910">
        <w:rPr>
          <w:szCs w:val="28"/>
          <w:lang w:val="bg-BG"/>
        </w:rPr>
        <w:softHyphen/>
        <w:t xml:space="preserve">dek) Вид домашна патица.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руш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руш</w:t>
      </w:r>
      <w:r w:rsidRPr="00D85910">
        <w:rPr>
          <w:szCs w:val="28"/>
          <w:lang w:val="bg-BG"/>
        </w:rPr>
        <w:t xml:space="preserve"> (тур. yűrűyűs) 1. Нападение, атака, щурм. 2. Напред! Нападай!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юфт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йуфт</w:t>
      </w:r>
      <w:r w:rsidRPr="00D85910">
        <w:rPr>
          <w:szCs w:val="28"/>
          <w:lang w:val="bg-BG"/>
        </w:rPr>
        <w:t xml:space="preserve"> (перс.  jift </w:t>
      </w:r>
      <w:r w:rsidRPr="00612D0A">
        <w:rPr>
          <w:i/>
          <w:szCs w:val="28"/>
        </w:rPr>
        <w:t>‘</w:t>
      </w:r>
      <w:r w:rsidRPr="00612D0A">
        <w:rPr>
          <w:i/>
          <w:szCs w:val="28"/>
          <w:lang w:val="bg-BG"/>
        </w:rPr>
        <w:t>чифт</w:t>
      </w:r>
      <w:r w:rsidRPr="00612D0A">
        <w:rPr>
          <w:i/>
          <w:szCs w:val="28"/>
        </w:rPr>
        <w:t>’</w:t>
      </w:r>
      <w:r w:rsidRPr="00612D0A">
        <w:rPr>
          <w:i/>
          <w:szCs w:val="28"/>
          <w:lang w:val="bg-BG"/>
        </w:rPr>
        <w:t xml:space="preserve">, </w:t>
      </w:r>
      <w:r w:rsidRPr="00612D0A">
        <w:rPr>
          <w:i/>
          <w:szCs w:val="28"/>
        </w:rPr>
        <w:t>‘</w:t>
      </w:r>
      <w:r w:rsidRPr="00612D0A">
        <w:rPr>
          <w:i/>
          <w:szCs w:val="28"/>
          <w:lang w:val="bg-BG"/>
        </w:rPr>
        <w:t>двойка</w:t>
      </w:r>
      <w:r w:rsidRPr="00612D0A">
        <w:rPr>
          <w:i/>
          <w:szCs w:val="28"/>
        </w:rPr>
        <w:t>’</w:t>
      </w:r>
      <w:r w:rsidRPr="00D85910">
        <w:rPr>
          <w:szCs w:val="28"/>
          <w:lang w:val="bg-BG"/>
        </w:rPr>
        <w:t>) Лицева телешка или конска кожа, употребявана за ботуши, спортни обувки и за седла.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:rsidR="008B1F42" w:rsidRPr="00D85910" w:rsidRDefault="008B1F42" w:rsidP="006B4F6C">
      <w:pPr>
        <w:pStyle w:val="Heading1"/>
      </w:pPr>
      <w:r w:rsidRPr="00D85910">
        <w:t>Я</w:t>
      </w:r>
    </w:p>
    <w:p w:rsidR="008B1F42" w:rsidRPr="00D85910" w:rsidRDefault="008B1F42" w:rsidP="003A58D2">
      <w:pPr>
        <w:ind w:firstLine="708"/>
        <w:jc w:val="both"/>
        <w:rPr>
          <w:b/>
          <w:szCs w:val="28"/>
          <w:lang w:val="bg-BG"/>
        </w:rPr>
      </w:pP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яв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йъв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yavaş) Бав</w:t>
      </w:r>
      <w:r w:rsidRPr="00D85910">
        <w:rPr>
          <w:szCs w:val="28"/>
          <w:lang w:val="bg-BG"/>
        </w:rPr>
        <w:softHyphen/>
        <w:t xml:space="preserve">но, полека.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ягмал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йъгмъл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yağ</w:t>
      </w:r>
      <w:r w:rsidRPr="00D85910">
        <w:rPr>
          <w:szCs w:val="28"/>
          <w:lang w:val="bg-BG"/>
        </w:rPr>
        <w:softHyphen/>
        <w:t>ma) Нещо съсипано, развалено, станало негодно за употреба.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ягм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ягм</w:t>
      </w:r>
      <w:r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йъгм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йъгм</w:t>
      </w:r>
      <w:r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yağma) Провалям, съсипвам, оставям да се развали.  </w:t>
      </w:r>
    </w:p>
    <w:p w:rsidR="008B1F42" w:rsidRDefault="008B1F4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ягори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йъгури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(грц. agou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rida) Кисело, неузряло грозде.</w:t>
      </w:r>
      <w:r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Подкиселих чорбата с ягорида.</w:t>
      </w:r>
    </w:p>
    <w:p w:rsidR="008B1F42" w:rsidRPr="00C6121D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</w:t>
      </w:r>
      <w:r>
        <w:rPr>
          <w:b/>
          <w:szCs w:val="28"/>
          <w:lang w:val="bg-BG"/>
        </w:rPr>
        <w:t xml:space="preserve">два се </w:t>
      </w:r>
      <w:r>
        <w:rPr>
          <w:i/>
          <w:szCs w:val="28"/>
          <w:lang w:val="bg-BG"/>
        </w:rPr>
        <w:t>йа</w:t>
      </w:r>
      <w:r>
        <w:rPr>
          <w:i/>
          <w:szCs w:val="28"/>
          <w:lang w:val="bg-BG"/>
        </w:rPr>
        <w:t xml:space="preserve">двъ съ </w:t>
      </w:r>
      <w:r>
        <w:rPr>
          <w:szCs w:val="28"/>
          <w:lang w:val="bg-BG"/>
        </w:rPr>
        <w:t>Приема се, понася се, харесва се.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язл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йъзл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yazlik) От</w:t>
      </w:r>
      <w:r w:rsidRPr="00D85910">
        <w:rPr>
          <w:szCs w:val="28"/>
          <w:lang w:val="bg-BG"/>
        </w:rPr>
        <w:softHyphen/>
        <w:t>ворено помещение на къща пред стаите; балкон, навес, сундурма.</w:t>
      </w:r>
    </w:p>
    <w:p w:rsidR="008B1F42" w:rsidRDefault="008B1F4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яз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йъз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yazk) Жалко. </w:t>
      </w:r>
    </w:p>
    <w:p w:rsidR="008B1F42" w:rsidRPr="00D85910" w:rsidRDefault="008B1F42" w:rsidP="000156F7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</w:t>
      </w:r>
      <w:r w:rsidRPr="00D85910">
        <w:rPr>
          <w:b/>
          <w:szCs w:val="28"/>
          <w:lang w:val="bg-BG"/>
        </w:rPr>
        <w:t>кр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йъкр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(тур. ak</w:t>
      </w:r>
      <w:r w:rsidRPr="00D85910">
        <w:rPr>
          <w:szCs w:val="28"/>
          <w:lang w:val="bg-BG"/>
        </w:rPr>
        <w:softHyphen/>
        <w:t>ran от ар.) Връстник, набор.</w:t>
      </w:r>
    </w:p>
    <w:p w:rsidR="008B1F42" w:rsidRPr="00D85910" w:rsidRDefault="008B1F42" w:rsidP="000156F7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</w:t>
      </w:r>
      <w:r w:rsidRPr="00D85910">
        <w:rPr>
          <w:b/>
          <w:szCs w:val="28"/>
          <w:lang w:val="bg-BG"/>
        </w:rPr>
        <w:t>кр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йъкр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ak</w:t>
      </w:r>
      <w:r w:rsidRPr="00D85910">
        <w:rPr>
          <w:szCs w:val="28"/>
          <w:lang w:val="bg-BG"/>
        </w:rPr>
        <w:softHyphen/>
        <w:t>ran от ар.) Връстничка, наборка.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Ето, виж.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йъл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Ка</w:t>
      </w:r>
      <w:r w:rsidRPr="00D85910">
        <w:rPr>
          <w:szCs w:val="28"/>
          <w:lang w:val="bg-BG"/>
        </w:rPr>
        <w:softHyphen/>
        <w:t>менно корито, от което пият вода домашните птици – кокошки, пуйки, патици.</w:t>
      </w:r>
    </w:p>
    <w:p w:rsidR="008B1F42" w:rsidRPr="00D85910" w:rsidRDefault="008B1F42" w:rsidP="003A58D2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лов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луф</w:t>
      </w:r>
      <w:r w:rsidRPr="00D85910">
        <w:rPr>
          <w:szCs w:val="28"/>
          <w:lang w:val="bg-BG"/>
        </w:rPr>
        <w:t xml:space="preserve"> 1. За женско животно или жена: който не ражда. 2. Безплоден, безрезултатен, несполучлив. </w:t>
      </w:r>
      <w:r w:rsidRPr="00D85910">
        <w:rPr>
          <w:i/>
          <w:szCs w:val="28"/>
          <w:lang w:val="bg-BG"/>
        </w:rPr>
        <w:t>Ялова крава. Ялов опит.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yama) Кръпка.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(тур. yama) Малка </w:t>
      </w:r>
      <w:r>
        <w:rPr>
          <w:szCs w:val="28"/>
          <w:lang w:val="bg-BG"/>
        </w:rPr>
        <w:t xml:space="preserve">яма </w:t>
      </w:r>
      <w:r w:rsidRPr="009F6166">
        <w:rPr>
          <w:i/>
          <w:szCs w:val="28"/>
          <w:lang w:val="bg-BG"/>
        </w:rPr>
        <w:t xml:space="preserve">‘кръпка’. </w:t>
      </w:r>
    </w:p>
    <w:p w:rsidR="008B1F42" w:rsidRPr="00D85910" w:rsidRDefault="008B1F4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ямурлу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йъмурлу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yag</w:t>
      </w:r>
      <w:r w:rsidRPr="00D85910">
        <w:rPr>
          <w:szCs w:val="28"/>
          <w:lang w:val="bg-BG"/>
        </w:rPr>
        <w:softHyphen/>
        <w:t>murluk) Дъл</w:t>
      </w:r>
      <w:r w:rsidRPr="00D85910">
        <w:rPr>
          <w:szCs w:val="28"/>
          <w:lang w:val="bg-BG"/>
        </w:rPr>
        <w:softHyphen/>
        <w:t xml:space="preserve">го наметало с качулка, направено от груб и дебел домашен плат, употребявано от скотовъдци за предпазване от валежи и лошо време. </w:t>
      </w:r>
    </w:p>
    <w:p w:rsidR="008B1F42" w:rsidRPr="00C462B1" w:rsidRDefault="008B1F4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наджа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нъжъ</w:t>
      </w:r>
      <w:r w:rsidRPr="00D85910">
        <w:rPr>
          <w:szCs w:val="28"/>
          <w:lang w:val="bg-BG"/>
        </w:rPr>
        <w:t xml:space="preserve"> Голяма дебела дървена греда под покрива, служеща за негова основа, на която се слагат различни вещи за съх</w:t>
      </w:r>
      <w:r w:rsidRPr="00D85910">
        <w:rPr>
          <w:szCs w:val="28"/>
          <w:lang w:val="bg-BG"/>
        </w:rPr>
        <w:softHyphen/>
        <w:t xml:space="preserve">ранение. </w:t>
      </w:r>
      <w:r w:rsidRPr="00D85910">
        <w:rPr>
          <w:i/>
          <w:szCs w:val="28"/>
          <w:lang w:val="bg-BG"/>
        </w:rPr>
        <w:t>Венците лук и чесън висят на янаджа.</w:t>
      </w:r>
    </w:p>
    <w:p w:rsidR="008B1F42" w:rsidRPr="00D85910" w:rsidRDefault="008B1F42" w:rsidP="003A58D2">
      <w:pPr>
        <w:jc w:val="both"/>
        <w:rPr>
          <w:szCs w:val="28"/>
          <w:lang w:val="bg-BG"/>
        </w:rPr>
      </w:pPr>
      <w:r w:rsidRPr="00C462B1">
        <w:rPr>
          <w:i/>
          <w:szCs w:val="28"/>
          <w:lang w:val="bg-BG"/>
        </w:rPr>
        <w:tab/>
      </w:r>
      <w:r w:rsidRPr="00D85910">
        <w:rPr>
          <w:b/>
          <w:szCs w:val="28"/>
          <w:lang w:val="bg-BG"/>
        </w:rPr>
        <w:t>яр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Гореща водна пара, изпарения.</w:t>
      </w:r>
    </w:p>
    <w:p w:rsidR="008B1F42" w:rsidRPr="00D85910" w:rsidRDefault="008B1F42" w:rsidP="00AA3CCD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Млада кокошка, която още не снася яйца.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ярм</w:t>
      </w:r>
      <w:r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йърм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szCs w:val="28"/>
          <w:lang w:val="bg-BG"/>
        </w:rPr>
        <w:t xml:space="preserve"> (тур. yarma) Хра</w:t>
      </w:r>
      <w:r w:rsidRPr="00D85910">
        <w:rPr>
          <w:szCs w:val="28"/>
          <w:lang w:val="bg-BG"/>
        </w:rPr>
        <w:softHyphen/>
        <w:t xml:space="preserve">на за добитък от едро смлени зърнени храни и вода.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яропл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йърупл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a</w:t>
      </w:r>
      <w:r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ro</w:t>
      </w:r>
      <w:r w:rsidRPr="00D85910">
        <w:rPr>
          <w:szCs w:val="28"/>
          <w:lang w:val="bg-BG"/>
        </w:rPr>
        <w:softHyphen/>
        <w:t xml:space="preserve">plane от аеро- и лат. planum </w:t>
      </w:r>
      <w:r w:rsidRPr="00612D0A">
        <w:rPr>
          <w:i/>
          <w:szCs w:val="28"/>
          <w:lang w:val="bg-BG"/>
        </w:rPr>
        <w:t>‘плоскост’</w:t>
      </w:r>
      <w:r w:rsidRPr="00D85910">
        <w:rPr>
          <w:szCs w:val="28"/>
          <w:lang w:val="bg-BG"/>
        </w:rPr>
        <w:t xml:space="preserve"> или фр. planer</w:t>
      </w:r>
      <w:r w:rsidRPr="00612D0A">
        <w:rPr>
          <w:i/>
          <w:szCs w:val="28"/>
          <w:lang w:val="bg-BG"/>
        </w:rPr>
        <w:t xml:space="preserve"> ‘летя’</w:t>
      </w:r>
      <w:r w:rsidRPr="00D85910">
        <w:rPr>
          <w:szCs w:val="28"/>
          <w:lang w:val="bg-BG"/>
        </w:rPr>
        <w:t>) Аеро</w:t>
      </w:r>
      <w:r w:rsidRPr="00D85910">
        <w:rPr>
          <w:szCs w:val="28"/>
          <w:lang w:val="bg-BG"/>
        </w:rPr>
        <w:softHyphen/>
        <w:t>план, самолет.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ястел</w:t>
      </w:r>
      <w:r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йъст’ъли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Човек, кой</w:t>
      </w:r>
      <w:r w:rsidRPr="00D85910">
        <w:rPr>
          <w:szCs w:val="28"/>
          <w:lang w:val="bg-BG"/>
        </w:rPr>
        <w:softHyphen/>
        <w:t>то много яде, който има голям апе</w:t>
      </w:r>
      <w:r w:rsidRPr="00D85910">
        <w:rPr>
          <w:szCs w:val="28"/>
          <w:lang w:val="bg-BG"/>
        </w:rPr>
        <w:softHyphen/>
        <w:t>тит.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яст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йъст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yastik </w:t>
      </w:r>
      <w:r w:rsidRPr="00450663">
        <w:rPr>
          <w:i/>
          <w:szCs w:val="28"/>
          <w:lang w:val="bg-BG"/>
        </w:rPr>
        <w:t>‘възглавница’</w:t>
      </w:r>
      <w:r w:rsidRPr="00D85910">
        <w:rPr>
          <w:szCs w:val="28"/>
          <w:lang w:val="bg-BG"/>
        </w:rPr>
        <w:t xml:space="preserve">) </w:t>
      </w:r>
      <w:r>
        <w:rPr>
          <w:szCs w:val="28"/>
          <w:lang w:val="bg-BG"/>
        </w:rPr>
        <w:t>Покрита със стъкла и рогозки л</w:t>
      </w:r>
      <w:r w:rsidRPr="00D85910">
        <w:rPr>
          <w:szCs w:val="28"/>
          <w:lang w:val="bg-BG"/>
        </w:rPr>
        <w:t>еха в зеленчукова градина</w:t>
      </w:r>
      <w:r>
        <w:rPr>
          <w:szCs w:val="28"/>
          <w:lang w:val="bg-BG"/>
        </w:rPr>
        <w:t>, в която се засяват семена за отглеждане на разсад; парник</w:t>
      </w:r>
      <w:r w:rsidRPr="00D85910">
        <w:rPr>
          <w:szCs w:val="28"/>
          <w:lang w:val="bg-BG"/>
        </w:rPr>
        <w:t>.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ятаг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йътъг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yata</w:t>
      </w:r>
      <w:r w:rsidRPr="00D85910">
        <w:rPr>
          <w:szCs w:val="28"/>
          <w:lang w:val="bg-BG"/>
        </w:rPr>
        <w:softHyphen/>
        <w:t xml:space="preserve">ğan) Къса извита сабя.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ят</w:t>
      </w:r>
      <w:r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йът</w:t>
      </w:r>
      <w:r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yatak) Укривател и помощник на издирвани от властта хора.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яхни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йъхни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yahni) Ястие, приготвено от месо, зеленчуци, мазнина и подправки в сос. </w:t>
      </w:r>
    </w:p>
    <w:p w:rsidR="008B1F42" w:rsidRPr="00D85910" w:rsidRDefault="008B1F4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ях</w:t>
      </w:r>
      <w:r>
        <w:rPr>
          <w:b/>
          <w:szCs w:val="28"/>
          <w:lang w:val="bg-BG"/>
        </w:rPr>
        <w:t>ъ</w:t>
      </w:r>
      <w:r>
        <w:rPr>
          <w:b/>
          <w:szCs w:val="28"/>
          <w:lang w:val="bg-BG"/>
        </w:rPr>
        <w:t>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йъх</w:t>
      </w:r>
      <w:r>
        <w:rPr>
          <w:i/>
          <w:szCs w:val="28"/>
          <w:lang w:val="bg-BG"/>
        </w:rPr>
        <w:t>ъ</w:t>
      </w:r>
      <w:r>
        <w:rPr>
          <w:i/>
          <w:szCs w:val="28"/>
          <w:lang w:val="bg-BG"/>
        </w:rPr>
        <w:t>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ahir от перс.) Обор, конюшня. </w:t>
      </w:r>
    </w:p>
    <w:p w:rsidR="008B1F42" w:rsidRDefault="008B1F42" w:rsidP="003A58D2">
      <w:pPr>
        <w:jc w:val="both"/>
        <w:rPr>
          <w:szCs w:val="28"/>
          <w:lang w:val="bg-BG"/>
        </w:rPr>
        <w:sectPr w:rsidR="008B1F42" w:rsidSect="00622400">
          <w:pgSz w:w="11907" w:h="16840" w:code="9"/>
          <w:pgMar w:top="1134" w:right="1134" w:bottom="1134" w:left="1134" w:header="709" w:footer="709" w:gutter="0"/>
          <w:cols w:num="2" w:space="709"/>
        </w:sectPr>
      </w:pPr>
    </w:p>
    <w:p w:rsidR="008B1F42" w:rsidRPr="00A768B4" w:rsidRDefault="008B1F42" w:rsidP="006B4F6C">
      <w:pPr>
        <w:pStyle w:val="Heading1"/>
      </w:pPr>
      <w:r>
        <w:t>СЪКРАЩЕНИЯ</w:t>
      </w:r>
    </w:p>
    <w:p w:rsidR="008B1F42" w:rsidRDefault="008B1F42" w:rsidP="003A58D2">
      <w:pPr>
        <w:rPr>
          <w:sz w:val="28"/>
          <w:szCs w:val="28"/>
          <w:lang w:val="bg-BG"/>
        </w:rPr>
      </w:pPr>
    </w:p>
    <w:p w:rsidR="008B1F42" w:rsidRDefault="008B1F42" w:rsidP="003A58D2">
      <w:pPr>
        <w:rPr>
          <w:sz w:val="28"/>
          <w:szCs w:val="28"/>
          <w:lang w:val="bg-BG"/>
        </w:rPr>
      </w:pPr>
    </w:p>
    <w:p w:rsidR="008B1F42" w:rsidRDefault="008B1F42" w:rsidP="003A58D2">
      <w:pPr>
        <w:rPr>
          <w:sz w:val="28"/>
          <w:szCs w:val="28"/>
          <w:lang w:val="bg-BG"/>
        </w:rPr>
        <w:sectPr w:rsidR="008B1F42" w:rsidSect="00622400"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алб.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албански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анг.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английски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арабски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арум.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арумънски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вер.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вероятно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вен.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венециански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гр.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град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грц. 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гръцки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други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инд.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индийски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иран.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ирански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исп.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испански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ит.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италиански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кар.-балк.</w:t>
      </w:r>
      <w:r>
        <w:rPr>
          <w:sz w:val="28"/>
          <w:szCs w:val="28"/>
          <w:lang w:val="bg-BG"/>
        </w:rPr>
        <w:tab/>
        <w:t>– карачаево-балкарски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лат.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латински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мадаг.</w:t>
      </w:r>
      <w:r>
        <w:rPr>
          <w:sz w:val="28"/>
          <w:szCs w:val="28"/>
          <w:lang w:val="bg-BG"/>
        </w:rPr>
        <w:tab/>
        <w:t>– мадагаскарски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мекс.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мексикански</w:t>
      </w:r>
      <w:r>
        <w:rPr>
          <w:sz w:val="28"/>
          <w:szCs w:val="28"/>
          <w:lang w:val="bg-BG"/>
        </w:rPr>
        <w:tab/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нгр.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новогръцки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нем.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немски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нид.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нидерландски</w:t>
      </w:r>
    </w:p>
    <w:p w:rsidR="008B1F42" w:rsidRPr="003737F1" w:rsidRDefault="008B1F42" w:rsidP="003A58D2">
      <w:pPr>
        <w:rPr>
          <w:sz w:val="28"/>
          <w:szCs w:val="28"/>
        </w:rPr>
      </w:pPr>
      <w:r>
        <w:rPr>
          <w:sz w:val="28"/>
          <w:szCs w:val="28"/>
          <w:lang w:val="bg-BG"/>
        </w:rPr>
        <w:t>перс.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персийски</w:t>
      </w:r>
    </w:p>
    <w:p w:rsidR="008B1F42" w:rsidRPr="005B2686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пол.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полски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рум.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румънски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рус.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руски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сем.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семейство</w:t>
      </w:r>
    </w:p>
    <w:p w:rsidR="008B1F42" w:rsidRPr="00074DD6" w:rsidRDefault="008B1F42" w:rsidP="003A58D2">
      <w:pPr>
        <w:rPr>
          <w:sz w:val="28"/>
          <w:szCs w:val="28"/>
        </w:rPr>
      </w:pPr>
      <w:r>
        <w:rPr>
          <w:sz w:val="28"/>
          <w:szCs w:val="28"/>
          <w:lang w:val="bg-BG"/>
        </w:rPr>
        <w:t>соб.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собствено</w:t>
      </w:r>
    </w:p>
    <w:p w:rsidR="008B1F42" w:rsidRPr="00CE2F3F" w:rsidRDefault="008B1F42" w:rsidP="003A58D2">
      <w:pPr>
        <w:rPr>
          <w:sz w:val="28"/>
          <w:szCs w:val="28"/>
          <w:lang w:val="bg-BG"/>
        </w:rPr>
      </w:pPr>
      <w:r w:rsidRPr="00074DD6">
        <w:rPr>
          <w:sz w:val="28"/>
          <w:szCs w:val="28"/>
        </w:rPr>
        <w:t>ср.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сръбски</w:t>
      </w:r>
      <w:r w:rsidRPr="00074DD6">
        <w:rPr>
          <w:sz w:val="28"/>
          <w:szCs w:val="28"/>
        </w:rPr>
        <w:t xml:space="preserve"> 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тур.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турски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тюрк.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тюркски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унг.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унгарски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френски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циг.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цигански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чеч.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чеченски</w:t>
      </w:r>
    </w:p>
    <w:p w:rsidR="008B1F42" w:rsidRDefault="008B1F4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чув.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чувашки</w:t>
      </w:r>
    </w:p>
    <w:p w:rsidR="008B1F42" w:rsidRDefault="008B1F42" w:rsidP="003A58D2">
      <w:pPr>
        <w:rPr>
          <w:sz w:val="28"/>
          <w:szCs w:val="28"/>
          <w:lang w:val="bg-BG"/>
        </w:rPr>
        <w:sectPr w:rsidR="008B1F42" w:rsidSect="00622400">
          <w:type w:val="continuous"/>
          <w:pgSz w:w="11906" w:h="16838"/>
          <w:pgMar w:top="1418" w:right="1134" w:bottom="1418" w:left="1134" w:header="709" w:footer="709" w:gutter="0"/>
          <w:cols w:num="2" w:space="709"/>
          <w:docGrid w:linePitch="360"/>
        </w:sectPr>
      </w:pPr>
    </w:p>
    <w:p w:rsidR="008B1F42" w:rsidRPr="006A05EA" w:rsidRDefault="008B1F42" w:rsidP="003A58D2">
      <w:pPr>
        <w:rPr>
          <w:sz w:val="28"/>
          <w:szCs w:val="28"/>
          <w:lang w:val="bg-BG"/>
        </w:rPr>
      </w:pPr>
    </w:p>
    <w:p w:rsidR="008B1F42" w:rsidRDefault="008B1F42" w:rsidP="003A58D2">
      <w:pPr>
        <w:jc w:val="both"/>
        <w:rPr>
          <w:szCs w:val="28"/>
          <w:lang w:val="bg-BG"/>
        </w:rPr>
        <w:sectPr w:rsidR="008B1F42" w:rsidSect="00622400">
          <w:type w:val="continuous"/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</w:p>
    <w:p w:rsidR="008B1F42" w:rsidRDefault="008B1F42" w:rsidP="006B4F6C">
      <w:pPr>
        <w:pStyle w:val="Heading1"/>
      </w:pPr>
      <w:r>
        <w:t>БИБЛИОГРАФИЯ</w:t>
      </w:r>
    </w:p>
    <w:p w:rsidR="008B1F42" w:rsidRDefault="008B1F42" w:rsidP="003A58D2">
      <w:pPr>
        <w:jc w:val="center"/>
        <w:rPr>
          <w:b/>
          <w:sz w:val="36"/>
          <w:szCs w:val="36"/>
          <w:lang w:val="bg-BG"/>
        </w:rPr>
      </w:pPr>
    </w:p>
    <w:p w:rsidR="008B1F42" w:rsidRPr="001D70CB" w:rsidRDefault="008B1F42" w:rsidP="00A50FFB">
      <w:pPr>
        <w:spacing w:before="120"/>
        <w:jc w:val="both"/>
        <w:rPr>
          <w:sz w:val="28"/>
          <w:szCs w:val="28"/>
        </w:rPr>
      </w:pPr>
      <w:r>
        <w:rPr>
          <w:sz w:val="36"/>
          <w:szCs w:val="36"/>
          <w:lang w:val="bg-BG"/>
        </w:rPr>
        <w:tab/>
      </w:r>
      <w:r w:rsidRPr="001D70CB">
        <w:rPr>
          <w:b/>
          <w:sz w:val="28"/>
          <w:szCs w:val="28"/>
          <w:lang w:val="bg-BG"/>
        </w:rPr>
        <w:t xml:space="preserve">Н. Ковачев. </w:t>
      </w:r>
      <w:r w:rsidRPr="001D70CB">
        <w:rPr>
          <w:sz w:val="28"/>
          <w:szCs w:val="28"/>
          <w:lang w:val="bg-BG"/>
        </w:rPr>
        <w:t>Местните имена в Дряновско. Велико Търново, Унив. из-во „Св. св. Кирил и Методий”, 2009. ISBN 978-954-524-621-0</w:t>
      </w:r>
    </w:p>
    <w:p w:rsidR="008B1F42" w:rsidRPr="001D70CB" w:rsidRDefault="008B1F42" w:rsidP="00A50FFB">
      <w:pPr>
        <w:spacing w:before="120"/>
        <w:jc w:val="both"/>
        <w:rPr>
          <w:sz w:val="28"/>
          <w:szCs w:val="28"/>
        </w:rPr>
      </w:pPr>
      <w:r w:rsidRPr="001D70CB">
        <w:rPr>
          <w:sz w:val="28"/>
          <w:szCs w:val="28"/>
          <w:lang w:val="bg-BG"/>
        </w:rPr>
        <w:tab/>
      </w:r>
      <w:r w:rsidRPr="001D70CB">
        <w:rPr>
          <w:b/>
          <w:sz w:val="28"/>
          <w:szCs w:val="28"/>
          <w:lang w:val="bg-BG"/>
        </w:rPr>
        <w:t xml:space="preserve">Ал. Милев, Б. Николов, Й. Братков. </w:t>
      </w:r>
      <w:r w:rsidRPr="001D70CB">
        <w:rPr>
          <w:sz w:val="28"/>
          <w:szCs w:val="28"/>
          <w:lang w:val="bg-BG"/>
        </w:rPr>
        <w:t xml:space="preserve">Речник на чуждите думи в българския език. Пето издание. Допълнено и основно преработено от Емилия Пернишка. С., „Наука и изкуство”, 2012. </w:t>
      </w:r>
      <w:r w:rsidRPr="001D70CB">
        <w:rPr>
          <w:sz w:val="28"/>
          <w:szCs w:val="28"/>
          <w:lang w:val="en-US"/>
        </w:rPr>
        <w:t>ISBN</w:t>
      </w:r>
      <w:r w:rsidRPr="001D70CB">
        <w:rPr>
          <w:sz w:val="28"/>
          <w:szCs w:val="28"/>
        </w:rPr>
        <w:t xml:space="preserve">-10: 954-02-0263-9 </w:t>
      </w:r>
      <w:r w:rsidRPr="001D70CB">
        <w:rPr>
          <w:sz w:val="28"/>
          <w:szCs w:val="28"/>
          <w:lang w:val="en-US"/>
        </w:rPr>
        <w:t>ISBN</w:t>
      </w:r>
      <w:r w:rsidRPr="001D70CB">
        <w:rPr>
          <w:sz w:val="28"/>
          <w:szCs w:val="28"/>
        </w:rPr>
        <w:t>-13: 978-954-02-0263-1</w:t>
      </w:r>
    </w:p>
    <w:p w:rsidR="008B1F42" w:rsidRPr="001D70CB" w:rsidRDefault="008B1F42" w:rsidP="00A50FFB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sz w:val="28"/>
          <w:szCs w:val="28"/>
        </w:rPr>
        <w:tab/>
      </w:r>
      <w:r w:rsidRPr="001D70CB">
        <w:rPr>
          <w:b/>
          <w:sz w:val="28"/>
          <w:szCs w:val="28"/>
        </w:rPr>
        <w:t xml:space="preserve">Сл. Петров, Ем. Паламарев. </w:t>
      </w:r>
      <w:r w:rsidRPr="001D70CB">
        <w:rPr>
          <w:sz w:val="28"/>
          <w:szCs w:val="28"/>
          <w:lang w:val="bg-BG"/>
        </w:rPr>
        <w:t>Атлас по ботаника. С., „Народна просвета”, 1989.</w:t>
      </w:r>
    </w:p>
    <w:p w:rsidR="008B1F42" w:rsidRPr="001D70CB" w:rsidRDefault="008B1F42" w:rsidP="00A50FFB">
      <w:pPr>
        <w:spacing w:before="120"/>
        <w:ind w:firstLine="708"/>
        <w:jc w:val="both"/>
        <w:rPr>
          <w:sz w:val="28"/>
          <w:szCs w:val="28"/>
        </w:rPr>
      </w:pPr>
      <w:r w:rsidRPr="001D70CB">
        <w:rPr>
          <w:b/>
          <w:sz w:val="28"/>
          <w:szCs w:val="28"/>
          <w:lang w:val="bg-BG"/>
        </w:rPr>
        <w:t xml:space="preserve">М. Филипова-Байрова, С. Бояджиев, Ел. Машалова, К. Костов.  </w:t>
      </w:r>
      <w:r w:rsidRPr="001D70CB">
        <w:rPr>
          <w:sz w:val="28"/>
          <w:szCs w:val="28"/>
          <w:lang w:val="bg-BG"/>
        </w:rPr>
        <w:t>Речник на чуждите думи в българския език. С., из-во на БАН, 1982.</w:t>
      </w:r>
    </w:p>
    <w:p w:rsidR="008B1F42" w:rsidRPr="001D70CB" w:rsidRDefault="008B1F42" w:rsidP="00A50FFB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Цв. Хинкова, М. Друмева-Димчева, Г. Стойчев, В. Чалъков. </w:t>
      </w:r>
      <w:r w:rsidRPr="001D70CB">
        <w:rPr>
          <w:sz w:val="28"/>
          <w:szCs w:val="28"/>
          <w:lang w:val="bg-BG"/>
        </w:rPr>
        <w:t>Нашите гъби. С., Земиздат, 1986.</w:t>
      </w:r>
    </w:p>
    <w:p w:rsidR="008B1F42" w:rsidRPr="001D70CB" w:rsidRDefault="008B1F42" w:rsidP="00A50FFB">
      <w:pPr>
        <w:spacing w:before="120"/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Вл. Георгиев, Ив. Гълъбов, Й. Заимов, Ст. Илчев. </w:t>
      </w:r>
      <w:r w:rsidRPr="001D70CB">
        <w:rPr>
          <w:sz w:val="28"/>
          <w:szCs w:val="28"/>
        </w:rPr>
        <w:t>(</w:t>
      </w:r>
      <w:r w:rsidRPr="001D70CB">
        <w:rPr>
          <w:sz w:val="28"/>
          <w:szCs w:val="28"/>
          <w:lang w:val="bg-BG"/>
        </w:rPr>
        <w:t>Редактор В. И. Георгиев</w:t>
      </w:r>
      <w:r w:rsidRPr="001D70CB">
        <w:rPr>
          <w:sz w:val="28"/>
          <w:szCs w:val="28"/>
        </w:rPr>
        <w:t>)</w:t>
      </w:r>
      <w:r w:rsidRPr="001D70CB">
        <w:rPr>
          <w:sz w:val="28"/>
          <w:szCs w:val="28"/>
          <w:lang w:val="bg-BG"/>
        </w:rPr>
        <w:t xml:space="preserve">. Български етимологичен речник. Т. I. </w:t>
      </w:r>
      <w:r w:rsidRPr="001D70CB">
        <w:rPr>
          <w:b/>
          <w:sz w:val="28"/>
          <w:szCs w:val="28"/>
          <w:lang w:val="bg-BG"/>
        </w:rPr>
        <w:t xml:space="preserve"> </w:t>
      </w:r>
      <w:r w:rsidRPr="001D70CB">
        <w:rPr>
          <w:sz w:val="28"/>
          <w:szCs w:val="28"/>
          <w:lang w:val="bg-BG"/>
        </w:rPr>
        <w:t xml:space="preserve">С., Академично издателство „Проф. М. Дринов”, 2007. </w:t>
      </w:r>
      <w:hyperlink r:id="rId11" w:history="1">
        <w:r w:rsidRPr="001D70CB">
          <w:rPr>
            <w:rStyle w:val="Hyperlink"/>
            <w:sz w:val="28"/>
            <w:szCs w:val="28"/>
          </w:rPr>
          <w:t>https://ibl.bas.bg/ber/</w:t>
        </w:r>
      </w:hyperlink>
    </w:p>
    <w:p w:rsidR="008B1F42" w:rsidRPr="001D70CB" w:rsidRDefault="008B1F42" w:rsidP="002244BC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sz w:val="28"/>
          <w:szCs w:val="28"/>
          <w:lang w:val="bg-BG"/>
        </w:rPr>
        <w:tab/>
      </w:r>
      <w:r w:rsidRPr="001D70CB">
        <w:rPr>
          <w:b/>
          <w:sz w:val="28"/>
          <w:szCs w:val="28"/>
          <w:lang w:val="bg-BG"/>
        </w:rPr>
        <w:t>В. И. Георгиев, Й. Заимов, Ст. Илчев, М. Чалъков, Й. Иванов, Д. михайлова, В. Анастасов, У. Дукова, М. Рачева, Т. Тодоров.</w:t>
      </w:r>
      <w:r w:rsidRPr="001D70CB">
        <w:rPr>
          <w:sz w:val="28"/>
          <w:szCs w:val="28"/>
        </w:rPr>
        <w:t xml:space="preserve"> (</w:t>
      </w:r>
      <w:r w:rsidRPr="001D70CB">
        <w:rPr>
          <w:sz w:val="28"/>
          <w:szCs w:val="28"/>
          <w:lang w:val="bg-BG"/>
        </w:rPr>
        <w:t>Редактор В. И. Георгиев</w:t>
      </w:r>
      <w:r w:rsidRPr="001D70CB">
        <w:rPr>
          <w:sz w:val="28"/>
          <w:szCs w:val="28"/>
        </w:rPr>
        <w:t>)</w:t>
      </w:r>
      <w:r w:rsidRPr="001D70CB">
        <w:rPr>
          <w:sz w:val="28"/>
          <w:szCs w:val="28"/>
          <w:lang w:val="bg-BG"/>
        </w:rPr>
        <w:t>. Български етимологичен речник. Т. I</w:t>
      </w:r>
      <w:r w:rsidRPr="001D70CB">
        <w:rPr>
          <w:sz w:val="28"/>
          <w:szCs w:val="28"/>
          <w:lang w:val="en-US"/>
        </w:rPr>
        <w:t>I</w:t>
      </w:r>
      <w:r w:rsidRPr="001D70CB">
        <w:rPr>
          <w:sz w:val="28"/>
          <w:szCs w:val="28"/>
          <w:lang w:val="bg-BG"/>
        </w:rPr>
        <w:t xml:space="preserve">. </w:t>
      </w:r>
      <w:r w:rsidRPr="001D70CB">
        <w:rPr>
          <w:b/>
          <w:sz w:val="28"/>
          <w:szCs w:val="28"/>
          <w:lang w:val="bg-BG"/>
        </w:rPr>
        <w:t xml:space="preserve"> </w:t>
      </w:r>
      <w:r w:rsidRPr="001D70CB">
        <w:rPr>
          <w:sz w:val="28"/>
          <w:szCs w:val="28"/>
          <w:lang w:val="bg-BG"/>
        </w:rPr>
        <w:t xml:space="preserve">С., из-во на БАН, 1979. </w:t>
      </w:r>
      <w:hyperlink r:id="rId12" w:history="1">
        <w:r w:rsidRPr="001D70CB">
          <w:rPr>
            <w:rStyle w:val="Hyperlink"/>
            <w:sz w:val="28"/>
            <w:szCs w:val="28"/>
          </w:rPr>
          <w:t>https://ibl.bas.bg/ber/</w:t>
        </w:r>
      </w:hyperlink>
    </w:p>
    <w:p w:rsidR="008B1F42" w:rsidRPr="001D70CB" w:rsidRDefault="008B1F42" w:rsidP="002244BC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sz w:val="28"/>
          <w:szCs w:val="28"/>
          <w:lang w:val="bg-BG"/>
        </w:rPr>
        <w:tab/>
      </w:r>
      <w:r w:rsidRPr="001D70CB">
        <w:rPr>
          <w:b/>
          <w:sz w:val="28"/>
          <w:szCs w:val="28"/>
          <w:lang w:val="bg-BG"/>
        </w:rPr>
        <w:t xml:space="preserve">В. И. Георгиев, Р. Бернар, Ст. Илчев, М. Чалъков, Й. Н. Иванов, Д. Михайлова, В. Анастасов, Г. Риков, О. Младенова, У. Дукова, М. Рачева, Л. Димитрова-Тодорова, Т. Ат. Тодоров. </w:t>
      </w:r>
      <w:r w:rsidRPr="001D70CB">
        <w:rPr>
          <w:sz w:val="28"/>
          <w:szCs w:val="28"/>
        </w:rPr>
        <w:t>(</w:t>
      </w:r>
      <w:r w:rsidRPr="001D70CB">
        <w:rPr>
          <w:sz w:val="28"/>
          <w:szCs w:val="28"/>
          <w:lang w:val="bg-BG"/>
        </w:rPr>
        <w:t>Редактор В. И. Георгиев</w:t>
      </w:r>
      <w:r w:rsidRPr="001D70CB">
        <w:rPr>
          <w:sz w:val="28"/>
          <w:szCs w:val="28"/>
        </w:rPr>
        <w:t>)</w:t>
      </w:r>
      <w:r w:rsidRPr="001D70CB">
        <w:rPr>
          <w:sz w:val="28"/>
          <w:szCs w:val="28"/>
          <w:lang w:val="bg-BG"/>
        </w:rPr>
        <w:t>. Български етимологичен речник. Т. I</w:t>
      </w:r>
      <w:r w:rsidRPr="001D70CB">
        <w:rPr>
          <w:sz w:val="28"/>
          <w:szCs w:val="28"/>
          <w:lang w:val="en-US"/>
        </w:rPr>
        <w:t>II</w:t>
      </w:r>
      <w:r w:rsidRPr="001D70CB">
        <w:rPr>
          <w:sz w:val="28"/>
          <w:szCs w:val="28"/>
          <w:lang w:val="bg-BG"/>
        </w:rPr>
        <w:t xml:space="preserve">. </w:t>
      </w:r>
      <w:r w:rsidRPr="001D70CB">
        <w:rPr>
          <w:b/>
          <w:sz w:val="28"/>
          <w:szCs w:val="28"/>
          <w:lang w:val="bg-BG"/>
        </w:rPr>
        <w:t xml:space="preserve"> </w:t>
      </w:r>
      <w:r w:rsidRPr="001D70CB">
        <w:rPr>
          <w:sz w:val="28"/>
          <w:szCs w:val="28"/>
          <w:lang w:val="bg-BG"/>
        </w:rPr>
        <w:t xml:space="preserve">С., из-во на БАН, 1986. </w:t>
      </w:r>
      <w:hyperlink r:id="rId13" w:history="1">
        <w:r w:rsidRPr="001D70CB">
          <w:rPr>
            <w:rStyle w:val="Hyperlink"/>
            <w:sz w:val="28"/>
            <w:szCs w:val="28"/>
          </w:rPr>
          <w:t>https://ibl.bas.bg/ber/</w:t>
        </w:r>
      </w:hyperlink>
    </w:p>
    <w:p w:rsidR="008B1F42" w:rsidRPr="001D70CB" w:rsidRDefault="008B1F42" w:rsidP="006B0E27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sz w:val="28"/>
          <w:szCs w:val="28"/>
          <w:lang w:val="bg-BG"/>
        </w:rPr>
        <w:tab/>
      </w:r>
      <w:r w:rsidRPr="001D70CB">
        <w:rPr>
          <w:b/>
          <w:sz w:val="28"/>
          <w:szCs w:val="28"/>
          <w:lang w:val="bg-BG"/>
        </w:rPr>
        <w:t xml:space="preserve">В. Анастасов, Л. Димитрова-Тодорова, У. Дукова, Й. Н. Иванов, Д. Михайлова, О. Младенова, М. Рачева, Г. Риков, Т. Ат. Тодоров. </w:t>
      </w:r>
      <w:r w:rsidRPr="001D70CB">
        <w:rPr>
          <w:sz w:val="28"/>
          <w:szCs w:val="28"/>
          <w:lang w:val="bg-BG"/>
        </w:rPr>
        <w:t>(Научни редактори: В. И. Георгиев, И. Дуриданов). Български етимологичен речник. Т. I</w:t>
      </w:r>
      <w:r w:rsidRPr="001D70CB">
        <w:rPr>
          <w:sz w:val="28"/>
          <w:szCs w:val="28"/>
          <w:lang w:val="en-US"/>
        </w:rPr>
        <w:t>V</w:t>
      </w:r>
      <w:r w:rsidRPr="001D70CB">
        <w:rPr>
          <w:sz w:val="28"/>
          <w:szCs w:val="28"/>
          <w:lang w:val="bg-BG"/>
        </w:rPr>
        <w:t xml:space="preserve">. </w:t>
      </w:r>
      <w:r w:rsidRPr="001D70CB">
        <w:rPr>
          <w:b/>
          <w:sz w:val="28"/>
          <w:szCs w:val="28"/>
          <w:lang w:val="bg-BG"/>
        </w:rPr>
        <w:t xml:space="preserve"> </w:t>
      </w:r>
      <w:r w:rsidRPr="001D70CB">
        <w:rPr>
          <w:sz w:val="28"/>
          <w:szCs w:val="28"/>
          <w:lang w:val="bg-BG"/>
        </w:rPr>
        <w:t xml:space="preserve">С., Академично издателство „Проф. М. Дринов”, 1995. </w:t>
      </w:r>
      <w:hyperlink r:id="rId14" w:history="1">
        <w:r w:rsidRPr="001D70CB">
          <w:rPr>
            <w:rStyle w:val="Hyperlink"/>
            <w:sz w:val="28"/>
            <w:szCs w:val="28"/>
          </w:rPr>
          <w:t>https://ibl.bas.bg/ber/</w:t>
        </w:r>
      </w:hyperlink>
    </w:p>
    <w:p w:rsidR="008B1F42" w:rsidRPr="001D70CB" w:rsidRDefault="008B1F42" w:rsidP="00B8751B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sz w:val="28"/>
          <w:szCs w:val="28"/>
          <w:lang w:val="bg-BG"/>
        </w:rPr>
        <w:tab/>
      </w:r>
      <w:r w:rsidRPr="001D70CB">
        <w:rPr>
          <w:b/>
          <w:sz w:val="28"/>
          <w:szCs w:val="28"/>
          <w:lang w:val="bg-BG"/>
        </w:rPr>
        <w:t xml:space="preserve">В. Анастасов, Л. Димитрова-Тодорова, У. Дукова, Й. Н. Иванов, Е. Машалова, Д. Михайлова, О. Младенова, М. Рачева, Г. Риков, Л. Селимски, Т. Ат. Тодоров. </w:t>
      </w:r>
      <w:r w:rsidRPr="001D70CB">
        <w:rPr>
          <w:sz w:val="28"/>
          <w:szCs w:val="28"/>
        </w:rPr>
        <w:t>(</w:t>
      </w:r>
      <w:r w:rsidRPr="001D70CB">
        <w:rPr>
          <w:sz w:val="28"/>
          <w:szCs w:val="28"/>
          <w:lang w:val="bg-BG"/>
        </w:rPr>
        <w:t>Отг. Редактор И. Дуриданов. Редактори: М. Рачева, Т. Ат. Тодоров</w:t>
      </w:r>
      <w:r w:rsidRPr="001D70CB">
        <w:rPr>
          <w:sz w:val="28"/>
          <w:szCs w:val="28"/>
        </w:rPr>
        <w:t>)</w:t>
      </w:r>
      <w:r w:rsidRPr="001D70CB">
        <w:rPr>
          <w:sz w:val="28"/>
          <w:szCs w:val="28"/>
          <w:lang w:val="bg-BG"/>
        </w:rPr>
        <w:t xml:space="preserve">. Български етимологичен речник. Т. </w:t>
      </w:r>
      <w:r w:rsidRPr="001D70CB">
        <w:rPr>
          <w:sz w:val="28"/>
          <w:szCs w:val="28"/>
          <w:lang w:val="en-US"/>
        </w:rPr>
        <w:t>V</w:t>
      </w:r>
      <w:r w:rsidRPr="001D70CB">
        <w:rPr>
          <w:sz w:val="28"/>
          <w:szCs w:val="28"/>
          <w:lang w:val="bg-BG"/>
        </w:rPr>
        <w:t xml:space="preserve">. С., Академично издателство „Проф. М. Дринов”, 1996. </w:t>
      </w:r>
      <w:hyperlink r:id="rId15" w:history="1">
        <w:r w:rsidRPr="001D70CB">
          <w:rPr>
            <w:rStyle w:val="Hyperlink"/>
            <w:sz w:val="28"/>
            <w:szCs w:val="28"/>
          </w:rPr>
          <w:t>https://ibl.bas.bg/ber/</w:t>
        </w:r>
      </w:hyperlink>
    </w:p>
    <w:p w:rsidR="008B1F42" w:rsidRPr="001D70CB" w:rsidRDefault="008B1F42" w:rsidP="00447D85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sz w:val="28"/>
          <w:szCs w:val="28"/>
          <w:lang w:val="bg-BG"/>
        </w:rPr>
        <w:tab/>
      </w:r>
      <w:r w:rsidRPr="001D70CB">
        <w:rPr>
          <w:b/>
          <w:sz w:val="28"/>
          <w:szCs w:val="28"/>
          <w:lang w:val="bg-BG"/>
        </w:rPr>
        <w:t xml:space="preserve">В. Анастасов, Хр. Дейкова, Л. Димитрова-Тодорова, У. Дукова, Д. Михайлова, М. Начева, М. Рачева, Г. Риков, Л. Селимски, Т. Ат. Тодоров. </w:t>
      </w:r>
      <w:r w:rsidRPr="001D70CB">
        <w:rPr>
          <w:sz w:val="28"/>
          <w:szCs w:val="28"/>
        </w:rPr>
        <w:t>(</w:t>
      </w:r>
      <w:r w:rsidRPr="001D70CB">
        <w:rPr>
          <w:sz w:val="28"/>
          <w:szCs w:val="28"/>
          <w:lang w:val="bg-BG"/>
        </w:rPr>
        <w:t>Редактори: М. Рачева, Т. Ат. Тодоров</w:t>
      </w:r>
      <w:r w:rsidRPr="001D70CB">
        <w:rPr>
          <w:sz w:val="28"/>
          <w:szCs w:val="28"/>
        </w:rPr>
        <w:t>)</w:t>
      </w:r>
      <w:r w:rsidRPr="001D70CB">
        <w:rPr>
          <w:sz w:val="28"/>
          <w:szCs w:val="28"/>
          <w:lang w:val="bg-BG"/>
        </w:rPr>
        <w:t xml:space="preserve">. Български етимологичен речник. Т. </w:t>
      </w:r>
      <w:r w:rsidRPr="001D70CB">
        <w:rPr>
          <w:sz w:val="28"/>
          <w:szCs w:val="28"/>
          <w:lang w:val="en-US"/>
        </w:rPr>
        <w:t>VI</w:t>
      </w:r>
      <w:r w:rsidRPr="001D70CB">
        <w:rPr>
          <w:sz w:val="28"/>
          <w:szCs w:val="28"/>
          <w:lang w:val="bg-BG"/>
        </w:rPr>
        <w:t xml:space="preserve">. С., Академично издателство „Проф. М. Дринов”, 2002. </w:t>
      </w:r>
      <w:hyperlink r:id="rId16" w:history="1">
        <w:r w:rsidRPr="001D70CB">
          <w:rPr>
            <w:rStyle w:val="Hyperlink"/>
            <w:sz w:val="28"/>
            <w:szCs w:val="28"/>
          </w:rPr>
          <w:t>https://ibl.bas.bg/ber/</w:t>
        </w:r>
      </w:hyperlink>
    </w:p>
    <w:p w:rsidR="008B1F42" w:rsidRPr="001D70CB" w:rsidRDefault="008B1F42" w:rsidP="00447D85">
      <w:pPr>
        <w:spacing w:before="120"/>
        <w:jc w:val="both"/>
        <w:rPr>
          <w:sz w:val="28"/>
          <w:szCs w:val="28"/>
          <w:lang w:val="bg-BG"/>
        </w:rPr>
      </w:pPr>
      <w:r w:rsidRPr="001D70CB">
        <w:rPr>
          <w:sz w:val="28"/>
          <w:szCs w:val="28"/>
          <w:lang w:val="bg-BG"/>
        </w:rPr>
        <w:tab/>
      </w:r>
      <w:r w:rsidRPr="001D70CB">
        <w:rPr>
          <w:b/>
          <w:sz w:val="28"/>
          <w:szCs w:val="28"/>
          <w:lang w:val="bg-BG"/>
        </w:rPr>
        <w:t xml:space="preserve">В. Анастасов, Хр. Дейкова, Л. Димитрова-Тодорова, У. Дукова, Д. Михайлова, М. Начева, М. Рачева, Г. Риков, Т. Ат. Тодоров. </w:t>
      </w:r>
      <w:r w:rsidRPr="001D70CB">
        <w:rPr>
          <w:sz w:val="28"/>
          <w:szCs w:val="28"/>
        </w:rPr>
        <w:t>(</w:t>
      </w:r>
      <w:r w:rsidRPr="001D70CB">
        <w:rPr>
          <w:sz w:val="28"/>
          <w:szCs w:val="28"/>
          <w:lang w:val="bg-BG"/>
        </w:rPr>
        <w:t>Отг. Редактор Т. Ат. Тодоров. Редактори: М. Рачева, Т. Ат. Тодоров</w:t>
      </w:r>
      <w:r w:rsidRPr="001D70CB">
        <w:rPr>
          <w:sz w:val="28"/>
          <w:szCs w:val="28"/>
        </w:rPr>
        <w:t>)</w:t>
      </w:r>
      <w:r w:rsidRPr="001D70CB">
        <w:rPr>
          <w:sz w:val="28"/>
          <w:szCs w:val="28"/>
          <w:lang w:val="bg-BG"/>
        </w:rPr>
        <w:t xml:space="preserve">. Български етимологичен речник. Т. </w:t>
      </w:r>
      <w:r w:rsidRPr="001D70CB">
        <w:rPr>
          <w:sz w:val="28"/>
          <w:szCs w:val="28"/>
          <w:lang w:val="en-US"/>
        </w:rPr>
        <w:t>VI</w:t>
      </w:r>
      <w:r w:rsidRPr="001D70CB">
        <w:rPr>
          <w:sz w:val="28"/>
          <w:szCs w:val="28"/>
          <w:lang w:val="bg-BG"/>
        </w:rPr>
        <w:t xml:space="preserve">I. С., Академично издателство „Проф. М. Дринов”, 2010. </w:t>
      </w:r>
      <w:hyperlink r:id="rId17" w:history="1">
        <w:r w:rsidRPr="001D70CB">
          <w:rPr>
            <w:rStyle w:val="Hyperlink"/>
            <w:sz w:val="28"/>
            <w:szCs w:val="28"/>
          </w:rPr>
          <w:t>https://ibl.bas.bg/ber/</w:t>
        </w:r>
      </w:hyperlink>
    </w:p>
    <w:p w:rsidR="008B1F42" w:rsidRPr="001D70CB" w:rsidRDefault="008B1F42" w:rsidP="0080264A">
      <w:pPr>
        <w:spacing w:before="120"/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Гугъл. </w:t>
      </w:r>
      <w:hyperlink r:id="rId18" w:history="1">
        <w:r w:rsidRPr="001D70CB">
          <w:rPr>
            <w:rStyle w:val="Hyperlink"/>
            <w:sz w:val="28"/>
            <w:szCs w:val="28"/>
          </w:rPr>
          <w:t>https://www.google.bg/?hl=bg</w:t>
        </w:r>
      </w:hyperlink>
    </w:p>
    <w:p w:rsidR="008B1F42" w:rsidRPr="001D70CB" w:rsidRDefault="008B1F42" w:rsidP="002244BC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Ан. Давидов. </w:t>
      </w:r>
      <w:r w:rsidRPr="001D70CB">
        <w:rPr>
          <w:sz w:val="28"/>
          <w:szCs w:val="28"/>
        </w:rPr>
        <w:t>Диалектология, етимология.</w:t>
      </w:r>
      <w:r w:rsidRPr="001D70CB">
        <w:rPr>
          <w:sz w:val="28"/>
          <w:szCs w:val="28"/>
          <w:lang w:val="bg-BG"/>
        </w:rPr>
        <w:t xml:space="preserve"> Старинна диалектна лексика от село Никюп. http://journals.uni-vt.bg/getarticle.aspx?aid=4774&amp;type=.pdf</w:t>
      </w:r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>Диалект от с. Лик, община Мездра, област Враца.</w:t>
      </w:r>
      <w:r w:rsidRPr="001D70CB">
        <w:rPr>
          <w:sz w:val="28"/>
          <w:szCs w:val="28"/>
          <w:lang w:val="bg-BG"/>
        </w:rPr>
        <w:t xml:space="preserve"> </w:t>
      </w:r>
      <w:hyperlink r:id="rId19" w:history="1">
        <w:r w:rsidRPr="001D70CB">
          <w:rPr>
            <w:rStyle w:val="Hyperlink"/>
            <w:sz w:val="28"/>
            <w:szCs w:val="28"/>
          </w:rPr>
          <w:t>http://www.math.bas.bg/~nkirov/mountains/mezdra.html</w:t>
        </w:r>
      </w:hyperlink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Ив. Иванов. </w:t>
      </w:r>
      <w:r w:rsidRPr="001D70CB">
        <w:rPr>
          <w:sz w:val="28"/>
          <w:szCs w:val="28"/>
          <w:lang w:val="bg-BG"/>
        </w:rPr>
        <w:t>Речник на стари и диалектни думи.</w:t>
      </w:r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  <w:hyperlink r:id="rId20" w:history="1">
        <w:r w:rsidRPr="001D70CB">
          <w:rPr>
            <w:rStyle w:val="Hyperlink"/>
            <w:sz w:val="28"/>
            <w:szCs w:val="28"/>
          </w:rPr>
          <w:t>http</w:t>
        </w:r>
        <w:r w:rsidRPr="001D70CB">
          <w:rPr>
            <w:rStyle w:val="Hyperlink"/>
            <w:sz w:val="28"/>
            <w:szCs w:val="28"/>
            <w:lang w:val="bg-BG"/>
          </w:rPr>
          <w:t>://</w:t>
        </w:r>
        <w:r w:rsidRPr="001D70CB">
          <w:rPr>
            <w:rStyle w:val="Hyperlink"/>
            <w:sz w:val="28"/>
            <w:szCs w:val="28"/>
          </w:rPr>
          <w:t>www</w:t>
        </w:r>
        <w:r w:rsidRPr="001D70CB">
          <w:rPr>
            <w:rStyle w:val="Hyperlink"/>
            <w:sz w:val="28"/>
            <w:szCs w:val="28"/>
            <w:lang w:val="bg-BG"/>
          </w:rPr>
          <w:t>.</w:t>
        </w:r>
        <w:r w:rsidRPr="001D70CB">
          <w:rPr>
            <w:rStyle w:val="Hyperlink"/>
            <w:sz w:val="28"/>
            <w:szCs w:val="28"/>
          </w:rPr>
          <w:t>protobulgarians</w:t>
        </w:r>
        <w:r w:rsidRPr="001D70CB">
          <w:rPr>
            <w:rStyle w:val="Hyperlink"/>
            <w:sz w:val="28"/>
            <w:szCs w:val="28"/>
            <w:lang w:val="bg-BG"/>
          </w:rPr>
          <w:t>.</w:t>
        </w:r>
        <w:r w:rsidRPr="001D70CB">
          <w:rPr>
            <w:rStyle w:val="Hyperlink"/>
            <w:sz w:val="28"/>
            <w:szCs w:val="28"/>
          </w:rPr>
          <w:t>com</w:t>
        </w:r>
        <w:r w:rsidRPr="001D70CB">
          <w:rPr>
            <w:rStyle w:val="Hyperlink"/>
            <w:sz w:val="28"/>
            <w:szCs w:val="28"/>
            <w:lang w:val="bg-BG"/>
          </w:rPr>
          <w:t>/</w:t>
        </w:r>
        <w:r w:rsidRPr="001D70CB">
          <w:rPr>
            <w:rStyle w:val="Hyperlink"/>
            <w:sz w:val="28"/>
            <w:szCs w:val="28"/>
          </w:rPr>
          <w:t>Statii</w:t>
        </w:r>
        <w:r w:rsidRPr="001D70CB">
          <w:rPr>
            <w:rStyle w:val="Hyperlink"/>
            <w:sz w:val="28"/>
            <w:szCs w:val="28"/>
            <w:lang w:val="bg-BG"/>
          </w:rPr>
          <w:t>%20</w:t>
        </w:r>
        <w:r w:rsidRPr="001D70CB">
          <w:rPr>
            <w:rStyle w:val="Hyperlink"/>
            <w:sz w:val="28"/>
            <w:szCs w:val="28"/>
          </w:rPr>
          <w:t>za</w:t>
        </w:r>
        <w:r w:rsidRPr="001D70CB">
          <w:rPr>
            <w:rStyle w:val="Hyperlink"/>
            <w:sz w:val="28"/>
            <w:szCs w:val="28"/>
            <w:lang w:val="bg-BG"/>
          </w:rPr>
          <w:t>%20</w:t>
        </w:r>
        <w:r w:rsidRPr="001D70CB">
          <w:rPr>
            <w:rStyle w:val="Hyperlink"/>
            <w:sz w:val="28"/>
            <w:szCs w:val="28"/>
          </w:rPr>
          <w:t>prabaalgarite</w:t>
        </w:r>
        <w:r w:rsidRPr="001D70CB">
          <w:rPr>
            <w:rStyle w:val="Hyperlink"/>
            <w:sz w:val="28"/>
            <w:szCs w:val="28"/>
            <w:lang w:val="bg-BG"/>
          </w:rPr>
          <w:t>/</w:t>
        </w:r>
        <w:r w:rsidRPr="001D70CB">
          <w:rPr>
            <w:rStyle w:val="Hyperlink"/>
            <w:sz w:val="28"/>
            <w:szCs w:val="28"/>
          </w:rPr>
          <w:t>Dialektni</w:t>
        </w:r>
        <w:r w:rsidRPr="001D70CB">
          <w:rPr>
            <w:rStyle w:val="Hyperlink"/>
            <w:sz w:val="28"/>
            <w:szCs w:val="28"/>
            <w:lang w:val="bg-BG"/>
          </w:rPr>
          <w:t>%20</w:t>
        </w:r>
        <w:r w:rsidRPr="001D70CB">
          <w:rPr>
            <w:rStyle w:val="Hyperlink"/>
            <w:sz w:val="28"/>
            <w:szCs w:val="28"/>
          </w:rPr>
          <w:t>dumi</w:t>
        </w:r>
        <w:r w:rsidRPr="001D70CB">
          <w:rPr>
            <w:rStyle w:val="Hyperlink"/>
            <w:sz w:val="28"/>
            <w:szCs w:val="28"/>
            <w:lang w:val="bg-BG"/>
          </w:rPr>
          <w:t>%20-%2021%20</w:t>
        </w:r>
        <w:r w:rsidRPr="001D70CB">
          <w:rPr>
            <w:rStyle w:val="Hyperlink"/>
            <w:sz w:val="28"/>
            <w:szCs w:val="28"/>
          </w:rPr>
          <w:t>may</w:t>
        </w:r>
        <w:r w:rsidRPr="001D70CB">
          <w:rPr>
            <w:rStyle w:val="Hyperlink"/>
            <w:sz w:val="28"/>
            <w:szCs w:val="28"/>
            <w:lang w:val="bg-BG"/>
          </w:rPr>
          <w:t>%202007/</w:t>
        </w:r>
        <w:r w:rsidRPr="001D70CB">
          <w:rPr>
            <w:rStyle w:val="Hyperlink"/>
            <w:sz w:val="28"/>
            <w:szCs w:val="28"/>
          </w:rPr>
          <w:t>Dialektni</w:t>
        </w:r>
        <w:r w:rsidRPr="001D70CB">
          <w:rPr>
            <w:rStyle w:val="Hyperlink"/>
            <w:sz w:val="28"/>
            <w:szCs w:val="28"/>
            <w:lang w:val="bg-BG"/>
          </w:rPr>
          <w:t>%20</w:t>
        </w:r>
        <w:r w:rsidRPr="001D70CB">
          <w:rPr>
            <w:rStyle w:val="Hyperlink"/>
            <w:sz w:val="28"/>
            <w:szCs w:val="28"/>
          </w:rPr>
          <w:t>dumi</w:t>
        </w:r>
        <w:r w:rsidRPr="001D70CB">
          <w:rPr>
            <w:rStyle w:val="Hyperlink"/>
            <w:sz w:val="28"/>
            <w:szCs w:val="28"/>
            <w:lang w:val="bg-BG"/>
          </w:rPr>
          <w:t>%20-%20</w:t>
        </w:r>
        <w:r w:rsidRPr="001D70CB">
          <w:rPr>
            <w:rStyle w:val="Hyperlink"/>
            <w:sz w:val="28"/>
            <w:szCs w:val="28"/>
          </w:rPr>
          <w:t>vaavedenie</w:t>
        </w:r>
        <w:r w:rsidRPr="001D70CB">
          <w:rPr>
            <w:rStyle w:val="Hyperlink"/>
            <w:sz w:val="28"/>
            <w:szCs w:val="28"/>
            <w:lang w:val="bg-BG"/>
          </w:rPr>
          <w:t>.</w:t>
        </w:r>
        <w:r w:rsidRPr="001D70CB">
          <w:rPr>
            <w:rStyle w:val="Hyperlink"/>
            <w:sz w:val="28"/>
            <w:szCs w:val="28"/>
          </w:rPr>
          <w:t>htm</w:t>
        </w:r>
      </w:hyperlink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Ив. Илиев. </w:t>
      </w:r>
      <w:r w:rsidRPr="001D70CB">
        <w:rPr>
          <w:sz w:val="28"/>
          <w:szCs w:val="28"/>
          <w:lang w:val="bg-BG"/>
        </w:rPr>
        <w:t xml:space="preserve">Речник на чужди и диалектни думи в странджанския говор. </w:t>
      </w:r>
      <w:r w:rsidRPr="001D70CB">
        <w:rPr>
          <w:b/>
          <w:sz w:val="28"/>
          <w:szCs w:val="28"/>
        </w:rPr>
        <w:t xml:space="preserve">Йончев. </w:t>
      </w:r>
      <w:r w:rsidRPr="001D70CB">
        <w:rPr>
          <w:bCs/>
          <w:color w:val="000000"/>
          <w:sz w:val="28"/>
          <w:szCs w:val="28"/>
        </w:rPr>
        <w:t>Речник на диалектния говор на населението на град Кула.</w:t>
      </w:r>
      <w:r w:rsidRPr="001D70CB">
        <w:rPr>
          <w:b/>
          <w:bCs/>
          <w:color w:val="000000"/>
          <w:sz w:val="28"/>
          <w:szCs w:val="28"/>
        </w:rPr>
        <w:t xml:space="preserve"> </w:t>
      </w:r>
      <w:hyperlink r:id="rId21" w:history="1">
        <w:r w:rsidRPr="00234BC0">
          <w:rPr>
            <w:rStyle w:val="Hyperlink"/>
            <w:sz w:val="28"/>
            <w:szCs w:val="28"/>
          </w:rPr>
          <w:t>http://www.vidin-online.com/sela-kula/rechnik-na-dialetniya-govor-na-naselenieto-na-grad-kula</w:t>
        </w:r>
      </w:hyperlink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>М. Йорданова.</w:t>
      </w:r>
      <w:r w:rsidRPr="001D70CB">
        <w:rPr>
          <w:sz w:val="28"/>
          <w:szCs w:val="28"/>
          <w:lang w:val="bg-BG"/>
        </w:rPr>
        <w:t xml:space="preserve"> Диалектен речник. Особености на правоговора и правописните правила в северозападните говори от селата Д. Кремена, Ребърково и Мездра. </w:t>
      </w:r>
      <w:hyperlink r:id="rId22" w:history="1">
        <w:r w:rsidRPr="001D70CB">
          <w:rPr>
            <w:rStyle w:val="Hyperlink"/>
            <w:sz w:val="28"/>
            <w:szCs w:val="28"/>
          </w:rPr>
          <w:t>http://paziteli.chitalishte-mezdra.com/Dictionary</w:t>
        </w:r>
      </w:hyperlink>
    </w:p>
    <w:p w:rsidR="008B1F42" w:rsidRPr="001D70CB" w:rsidRDefault="008B1F42" w:rsidP="00CC44A0">
      <w:pPr>
        <w:pStyle w:val="Heading1"/>
        <w:ind w:firstLine="708"/>
        <w:jc w:val="both"/>
        <w:textAlignment w:val="baseline"/>
        <w:rPr>
          <w:b w:val="0"/>
          <w:bCs/>
          <w:color w:val="000000"/>
          <w:sz w:val="28"/>
          <w:szCs w:val="28"/>
        </w:rPr>
      </w:pPr>
      <w:r w:rsidRPr="001D70CB">
        <w:rPr>
          <w:bCs/>
          <w:color w:val="000000"/>
          <w:sz w:val="28"/>
          <w:szCs w:val="28"/>
        </w:rPr>
        <w:t>М. Касъров.</w:t>
      </w:r>
      <w:r w:rsidRPr="001D70CB">
        <w:rPr>
          <w:b w:val="0"/>
          <w:bCs/>
          <w:color w:val="000000"/>
          <w:sz w:val="28"/>
          <w:szCs w:val="28"/>
        </w:rPr>
        <w:t xml:space="preserve"> Кратък речник на странджански (рупски) чужди и диалектни думи.</w:t>
      </w:r>
    </w:p>
    <w:p w:rsidR="008B1F42" w:rsidRPr="001D70CB" w:rsidRDefault="008B1F42" w:rsidP="00CC44A0">
      <w:pPr>
        <w:pStyle w:val="Heading1"/>
        <w:ind w:firstLine="708"/>
        <w:jc w:val="both"/>
        <w:textAlignment w:val="baseline"/>
        <w:rPr>
          <w:b w:val="0"/>
          <w:color w:val="0000FF"/>
          <w:sz w:val="28"/>
          <w:szCs w:val="28"/>
        </w:rPr>
      </w:pPr>
      <w:hyperlink r:id="rId23" w:history="1">
        <w:r w:rsidRPr="001D70CB">
          <w:rPr>
            <w:rStyle w:val="Hyperlink"/>
            <w:b w:val="0"/>
            <w:sz w:val="28"/>
            <w:szCs w:val="28"/>
          </w:rPr>
          <w:t>http://mtarnovoprosveta.dir.bg/_wm/library/item.php?did=503461&amp;df=709010&amp;dflid=3</w:t>
        </w:r>
      </w:hyperlink>
      <w:r w:rsidRPr="001D70CB">
        <w:rPr>
          <w:b w:val="0"/>
          <w:color w:val="0000FF"/>
          <w:sz w:val="28"/>
          <w:szCs w:val="28"/>
        </w:rPr>
        <w:t xml:space="preserve"> </w:t>
      </w:r>
    </w:p>
    <w:p w:rsidR="008B1F42" w:rsidRPr="001D70CB" w:rsidRDefault="008B1F42" w:rsidP="00CC44A0">
      <w:pPr>
        <w:pStyle w:val="Heading1"/>
        <w:ind w:firstLine="708"/>
        <w:jc w:val="both"/>
        <w:textAlignment w:val="baseline"/>
        <w:rPr>
          <w:color w:val="0000FF"/>
          <w:sz w:val="28"/>
          <w:szCs w:val="28"/>
        </w:rPr>
      </w:pPr>
      <w:r w:rsidRPr="001D70CB">
        <w:rPr>
          <w:sz w:val="28"/>
          <w:szCs w:val="28"/>
        </w:rPr>
        <w:t>Речник на диалектните думи.</w:t>
      </w:r>
      <w:r w:rsidRPr="001D70CB">
        <w:rPr>
          <w:color w:val="0000FF"/>
          <w:sz w:val="28"/>
          <w:szCs w:val="28"/>
        </w:rPr>
        <w:t xml:space="preserve"> </w:t>
      </w:r>
    </w:p>
    <w:p w:rsidR="008B1F42" w:rsidRPr="001D70CB" w:rsidRDefault="008B1F42" w:rsidP="00CC44A0">
      <w:pPr>
        <w:pStyle w:val="Heading1"/>
        <w:ind w:firstLine="708"/>
        <w:jc w:val="both"/>
        <w:textAlignment w:val="baseline"/>
        <w:rPr>
          <w:b w:val="0"/>
          <w:sz w:val="28"/>
          <w:szCs w:val="28"/>
        </w:rPr>
      </w:pPr>
      <w:hyperlink r:id="rId24" w:history="1">
        <w:r w:rsidRPr="001D70CB">
          <w:rPr>
            <w:rStyle w:val="Hyperlink"/>
            <w:b w:val="0"/>
            <w:sz w:val="28"/>
            <w:szCs w:val="28"/>
          </w:rPr>
          <w:t>http://www.math.bas.bg/~nkirov/2013/folk/book_670_675.pdf</w:t>
        </w:r>
      </w:hyperlink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>Речник на редки, остарели и диалектни думи.</w:t>
      </w:r>
      <w:r w:rsidRPr="001D70CB">
        <w:rPr>
          <w:sz w:val="28"/>
          <w:szCs w:val="28"/>
          <w:lang w:val="bg-BG"/>
        </w:rPr>
        <w:t xml:space="preserve"> </w:t>
      </w:r>
      <w:hyperlink r:id="rId25" w:history="1">
        <w:r w:rsidRPr="001D70CB">
          <w:rPr>
            <w:rStyle w:val="Hyperlink"/>
            <w:sz w:val="28"/>
            <w:szCs w:val="28"/>
          </w:rPr>
          <w:t>http://treasures.zonebg.com/dict.htm</w:t>
        </w:r>
      </w:hyperlink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М. Цонев. </w:t>
      </w:r>
      <w:r w:rsidRPr="001D70CB">
        <w:rPr>
          <w:sz w:val="28"/>
          <w:szCs w:val="28"/>
          <w:lang w:val="bg-BG"/>
        </w:rPr>
        <w:t xml:space="preserve">Речник на старите думи в спомените на д-р Вапцов за Габрово. </w:t>
      </w:r>
      <w:hyperlink r:id="rId26" w:history="1">
        <w:r w:rsidRPr="001D70CB">
          <w:rPr>
            <w:rStyle w:val="Hyperlink"/>
            <w:sz w:val="28"/>
            <w:szCs w:val="28"/>
          </w:rPr>
          <w:t>https://stornik.org/starodumtsi/rechnik-na-starite-dumi-v-spomenite-na-vaptsov-za-gabrovo/</w:t>
        </w:r>
      </w:hyperlink>
    </w:p>
    <w:p w:rsidR="008B1F42" w:rsidRPr="001D70CB" w:rsidRDefault="008B1F42" w:rsidP="005229C2">
      <w:pPr>
        <w:ind w:firstLine="708"/>
        <w:jc w:val="both"/>
        <w:rPr>
          <w:b/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Уикипедия. </w:t>
      </w:r>
      <w:hyperlink r:id="rId27" w:history="1">
        <w:r w:rsidRPr="001D70CB">
          <w:rPr>
            <w:rStyle w:val="Hyperlink"/>
            <w:sz w:val="28"/>
            <w:szCs w:val="28"/>
          </w:rPr>
          <w:t>https://bg.wikipedia.org/wiki/</w:t>
        </w:r>
      </w:hyperlink>
      <w:r w:rsidRPr="001D70CB">
        <w:rPr>
          <w:sz w:val="28"/>
          <w:szCs w:val="28"/>
          <w:lang w:val="bg-BG"/>
        </w:rPr>
        <w:t xml:space="preserve"> </w:t>
      </w:r>
    </w:p>
    <w:p w:rsidR="008B1F42" w:rsidRPr="001D70CB" w:rsidRDefault="008B1F42" w:rsidP="005229C2">
      <w:pPr>
        <w:ind w:firstLine="708"/>
        <w:jc w:val="both"/>
        <w:rPr>
          <w:sz w:val="28"/>
          <w:szCs w:val="28"/>
          <w:lang w:val="bg-BG"/>
        </w:rPr>
      </w:pPr>
      <w:r w:rsidRPr="001D70CB">
        <w:rPr>
          <w:b/>
          <w:sz w:val="28"/>
          <w:szCs w:val="28"/>
          <w:lang w:val="bg-BG"/>
        </w:rPr>
        <w:t xml:space="preserve">Универсален онлайн речник. </w:t>
      </w:r>
      <w:hyperlink r:id="rId28" w:history="1">
        <w:r w:rsidRPr="001D70CB">
          <w:rPr>
            <w:rStyle w:val="Hyperlink"/>
            <w:sz w:val="28"/>
            <w:szCs w:val="28"/>
          </w:rPr>
          <w:t>http://www.onlinerechnik.com/</w:t>
        </w:r>
      </w:hyperlink>
    </w:p>
    <w:p w:rsidR="008B1F42" w:rsidRPr="001D70CB" w:rsidRDefault="008B1F42" w:rsidP="00CC44A0">
      <w:pPr>
        <w:ind w:firstLine="708"/>
        <w:jc w:val="both"/>
        <w:rPr>
          <w:sz w:val="28"/>
          <w:szCs w:val="28"/>
          <w:lang w:val="bg-BG"/>
        </w:rPr>
      </w:pPr>
    </w:p>
    <w:p w:rsidR="008B1F42" w:rsidRDefault="008B1F42" w:rsidP="0080264A">
      <w:pPr>
        <w:spacing w:before="120"/>
        <w:ind w:firstLine="708"/>
        <w:jc w:val="both"/>
        <w:rPr>
          <w:sz w:val="28"/>
          <w:szCs w:val="28"/>
          <w:lang w:val="bg-BG"/>
        </w:rPr>
      </w:pPr>
    </w:p>
    <w:p w:rsidR="008B1F42" w:rsidRDefault="008B1F42" w:rsidP="003A58D2">
      <w:pPr>
        <w:jc w:val="both"/>
        <w:rPr>
          <w:szCs w:val="28"/>
          <w:lang w:val="bg-BG"/>
        </w:rPr>
        <w:sectPr w:rsidR="008B1F4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B1F42" w:rsidRPr="003A58D2" w:rsidRDefault="008B1F42" w:rsidP="003A58D2">
      <w:pPr>
        <w:jc w:val="both"/>
        <w:rPr>
          <w:szCs w:val="28"/>
          <w:lang w:val="bg-BG"/>
        </w:rPr>
      </w:pPr>
      <w:r>
        <w:rPr>
          <w:noProof/>
          <w:lang w:val="bg-BG" w:eastAsia="bg-BG"/>
        </w:rPr>
        <w:pict>
          <v:shape id="_x0000_s1030" type="#_x0000_t75" style="position:absolute;left:0;text-align:left;margin-left:0;margin-top:0;width:595.3pt;height:841.9pt;z-index:251659264;mso-position-horizontal:left;mso-position-horizontal-relative:page;mso-position-vertical:top;mso-position-vertical-relative:page">
            <v:imagedata r:id="rId29" o:title=""/>
            <o:lock v:ext="edit" aspectratio="f"/>
            <w10:wrap anchorx="page" anchory="page"/>
          </v:shape>
        </w:pict>
      </w:r>
      <w:r>
        <w:rPr>
          <w:noProof/>
          <w:lang w:val="bg-BG" w:eastAsia="bg-BG"/>
        </w:rPr>
        <w:pict>
          <v:shape id="_x0000_s1031" type="#_x0000_t75" style="position:absolute;left:0;text-align:left;margin-left:0;margin-top:-991.15pt;width:595.3pt;height:841.9pt;z-index:251657216;mso-position-horizontal-relative:page;mso-position-vertical-relative:page">
            <v:imagedata r:id="rId29" o:title=""/>
            <o:lock v:ext="edit" aspectratio="f"/>
            <w10:wrap anchorx="page" anchory="page"/>
          </v:shape>
        </w:pict>
      </w:r>
    </w:p>
    <w:sectPr w:rsidR="008B1F42" w:rsidRPr="003A58D2" w:rsidSect="006A38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1F42" w:rsidRDefault="008B1F42" w:rsidP="00A0264D">
      <w:r>
        <w:separator/>
      </w:r>
    </w:p>
  </w:endnote>
  <w:endnote w:type="continuationSeparator" w:id="0">
    <w:p w:rsidR="008B1F42" w:rsidRDefault="008B1F42" w:rsidP="00A026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ЎPs??c???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imesNakov">
    <w:altName w:val="Times New Roman"/>
    <w:panose1 w:val="02020603050405020304"/>
    <w:charset w:val="00"/>
    <w:family w:val="roman"/>
    <w:pitch w:val="variable"/>
    <w:sig w:usb0="00000287" w:usb1="00000000" w:usb2="00000000" w:usb3="00000000" w:csb0="0000001F" w:csb1="00000000"/>
  </w:font>
  <w:font w:name="Helvetica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F42" w:rsidRPr="00AC77AD" w:rsidRDefault="008B1F42" w:rsidP="001C6A31">
    <w:pPr>
      <w:pStyle w:val="Footer"/>
    </w:pPr>
    <w:r>
      <w:rPr>
        <w:noProof/>
        <w:lang w:val="bg-BG" w:eastAsia="bg-BG"/>
      </w:rPr>
      <w:pict>
        <v:line id="Straight Connector 1" o:spid="_x0000_s2049" style="position:absolute;flip:y;z-index:251660288;visibility:visible" from="-.35pt,4.25pt" to="481.65pt,4.25pt" strokecolor="#cfcfcf" strokeweight=".5pt">
          <v:stroke joinstyle="miter" endcap="round"/>
          <v:shadow type="perspective" color="#525252" opacity=".5" offset="1pt" offset2="-1pt"/>
        </v:line>
      </w:pict>
    </w: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50" type="#_x0000_t202" style="position:absolute;margin-left:410.75pt;margin-top:12.05pt;width:70.9pt;height:12.9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" filled="f" stroked="f" strokeweight=".5pt">
          <v:textbox inset="0,0,0,0">
            <w:txbxContent>
              <w:p w:rsidR="008B1F42" w:rsidRPr="008C2B83" w:rsidRDefault="008B1F42" w:rsidP="001C6A31">
                <w:pPr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/>
                  </w:rPr>
                  <w:t>стр.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noProof/>
                    <w:sz w:val="18"/>
                    <w:szCs w:val="18"/>
                  </w:rPr>
                  <w:t>91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  <w:lang w:val="bg-BG"/>
                  </w:rPr>
                  <w:t>от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fldSimple w:instr=" NUMPAGES   \* MERGEFORMAT ">
                  <w:r w:rsidRPr="003E3EA5">
                    <w:rPr>
                      <w:noProof/>
                      <w:sz w:val="18"/>
                      <w:szCs w:val="18"/>
                    </w:rPr>
                    <w:t>100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1F42" w:rsidRDefault="008B1F42" w:rsidP="00A0264D">
      <w:r>
        <w:separator/>
      </w:r>
    </w:p>
  </w:footnote>
  <w:footnote w:type="continuationSeparator" w:id="0">
    <w:p w:rsidR="008B1F42" w:rsidRDefault="008B1F42" w:rsidP="00A0264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F42" w:rsidRPr="00471591" w:rsidRDefault="008B1F42" w:rsidP="0047159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54C83B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F07C69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3620DB9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9722599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F31074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8061C1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8E88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F4C78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374C8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270B7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6F12CCF"/>
    <w:multiLevelType w:val="singleLevel"/>
    <w:tmpl w:val="7A48B5D2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2C08701A"/>
    <w:multiLevelType w:val="hybridMultilevel"/>
    <w:tmpl w:val="0AC21A78"/>
    <w:lvl w:ilvl="0" w:tplc="2F24FE1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10"/>
  </w:num>
  <w:num w:numId="23">
    <w:abstractNumId w:val="11"/>
  </w:num>
  <w:num w:numId="24">
    <w:abstractNumId w:val="8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  <w:num w:numId="29">
    <w:abstractNumId w:val="9"/>
  </w:num>
  <w:num w:numId="30">
    <w:abstractNumId w:val="7"/>
  </w:num>
  <w:num w:numId="31">
    <w:abstractNumId w:val="6"/>
  </w:num>
  <w:num w:numId="32">
    <w:abstractNumId w:val="5"/>
  </w:num>
  <w:num w:numId="3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3F0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60F46"/>
    <w:rsid w:val="00000154"/>
    <w:rsid w:val="0000154B"/>
    <w:rsid w:val="00002E6D"/>
    <w:rsid w:val="00003557"/>
    <w:rsid w:val="00005001"/>
    <w:rsid w:val="000058A6"/>
    <w:rsid w:val="00005C2D"/>
    <w:rsid w:val="00005CA7"/>
    <w:rsid w:val="000062BC"/>
    <w:rsid w:val="00006934"/>
    <w:rsid w:val="00010A55"/>
    <w:rsid w:val="00010B17"/>
    <w:rsid w:val="0001214C"/>
    <w:rsid w:val="00015134"/>
    <w:rsid w:val="000156F7"/>
    <w:rsid w:val="000158B7"/>
    <w:rsid w:val="00015943"/>
    <w:rsid w:val="00016CD6"/>
    <w:rsid w:val="00017520"/>
    <w:rsid w:val="0001764A"/>
    <w:rsid w:val="00017829"/>
    <w:rsid w:val="00020587"/>
    <w:rsid w:val="00020A12"/>
    <w:rsid w:val="000211E5"/>
    <w:rsid w:val="00021C87"/>
    <w:rsid w:val="00022911"/>
    <w:rsid w:val="00023051"/>
    <w:rsid w:val="00024416"/>
    <w:rsid w:val="00024484"/>
    <w:rsid w:val="00024525"/>
    <w:rsid w:val="00025A86"/>
    <w:rsid w:val="0002643E"/>
    <w:rsid w:val="0002788A"/>
    <w:rsid w:val="00027D47"/>
    <w:rsid w:val="00027EAE"/>
    <w:rsid w:val="0003191F"/>
    <w:rsid w:val="00032C3B"/>
    <w:rsid w:val="00033149"/>
    <w:rsid w:val="000331AA"/>
    <w:rsid w:val="00033465"/>
    <w:rsid w:val="0003347E"/>
    <w:rsid w:val="000340A8"/>
    <w:rsid w:val="00034245"/>
    <w:rsid w:val="00034D92"/>
    <w:rsid w:val="00035206"/>
    <w:rsid w:val="0003563D"/>
    <w:rsid w:val="00035C95"/>
    <w:rsid w:val="00037CE4"/>
    <w:rsid w:val="0004020D"/>
    <w:rsid w:val="000405E2"/>
    <w:rsid w:val="00040B36"/>
    <w:rsid w:val="000413FE"/>
    <w:rsid w:val="0004141C"/>
    <w:rsid w:val="000415EC"/>
    <w:rsid w:val="00043802"/>
    <w:rsid w:val="00043D29"/>
    <w:rsid w:val="00045681"/>
    <w:rsid w:val="0004584F"/>
    <w:rsid w:val="0004631E"/>
    <w:rsid w:val="0004646E"/>
    <w:rsid w:val="00046C6A"/>
    <w:rsid w:val="00046E88"/>
    <w:rsid w:val="00047DFE"/>
    <w:rsid w:val="00050300"/>
    <w:rsid w:val="000535D0"/>
    <w:rsid w:val="000566F8"/>
    <w:rsid w:val="00056AF8"/>
    <w:rsid w:val="00056B7D"/>
    <w:rsid w:val="00060307"/>
    <w:rsid w:val="00060F46"/>
    <w:rsid w:val="0006210B"/>
    <w:rsid w:val="00063173"/>
    <w:rsid w:val="000637DE"/>
    <w:rsid w:val="00063BA7"/>
    <w:rsid w:val="00063ED7"/>
    <w:rsid w:val="0006459E"/>
    <w:rsid w:val="00064A5A"/>
    <w:rsid w:val="00064E37"/>
    <w:rsid w:val="00064EE7"/>
    <w:rsid w:val="00065973"/>
    <w:rsid w:val="00065A76"/>
    <w:rsid w:val="000665FB"/>
    <w:rsid w:val="00067A11"/>
    <w:rsid w:val="00067A85"/>
    <w:rsid w:val="00072E72"/>
    <w:rsid w:val="0007327D"/>
    <w:rsid w:val="000732FB"/>
    <w:rsid w:val="00074DD6"/>
    <w:rsid w:val="000754B5"/>
    <w:rsid w:val="00076272"/>
    <w:rsid w:val="0007638A"/>
    <w:rsid w:val="00076CCE"/>
    <w:rsid w:val="00077227"/>
    <w:rsid w:val="00080C2B"/>
    <w:rsid w:val="00081BC1"/>
    <w:rsid w:val="0008211B"/>
    <w:rsid w:val="00083226"/>
    <w:rsid w:val="00083644"/>
    <w:rsid w:val="00083D41"/>
    <w:rsid w:val="00084574"/>
    <w:rsid w:val="000847CD"/>
    <w:rsid w:val="00087171"/>
    <w:rsid w:val="000878CF"/>
    <w:rsid w:val="00090DA4"/>
    <w:rsid w:val="000912F6"/>
    <w:rsid w:val="0009152F"/>
    <w:rsid w:val="00091AE3"/>
    <w:rsid w:val="00092686"/>
    <w:rsid w:val="00094D61"/>
    <w:rsid w:val="00094FFB"/>
    <w:rsid w:val="000963F7"/>
    <w:rsid w:val="00096743"/>
    <w:rsid w:val="00096857"/>
    <w:rsid w:val="0009692B"/>
    <w:rsid w:val="00097277"/>
    <w:rsid w:val="00097278"/>
    <w:rsid w:val="000A0316"/>
    <w:rsid w:val="000A0CF4"/>
    <w:rsid w:val="000A1052"/>
    <w:rsid w:val="000A1787"/>
    <w:rsid w:val="000A1E51"/>
    <w:rsid w:val="000A3E1E"/>
    <w:rsid w:val="000A4E51"/>
    <w:rsid w:val="000A5AB1"/>
    <w:rsid w:val="000A5DA3"/>
    <w:rsid w:val="000A5F39"/>
    <w:rsid w:val="000A64FF"/>
    <w:rsid w:val="000A6FB0"/>
    <w:rsid w:val="000B11F3"/>
    <w:rsid w:val="000B1225"/>
    <w:rsid w:val="000B1C36"/>
    <w:rsid w:val="000B2787"/>
    <w:rsid w:val="000B27C6"/>
    <w:rsid w:val="000B2ECE"/>
    <w:rsid w:val="000B2F9F"/>
    <w:rsid w:val="000B3AA4"/>
    <w:rsid w:val="000B4B2F"/>
    <w:rsid w:val="000B510C"/>
    <w:rsid w:val="000B5C23"/>
    <w:rsid w:val="000B621E"/>
    <w:rsid w:val="000B6BD1"/>
    <w:rsid w:val="000C0E95"/>
    <w:rsid w:val="000C0EDA"/>
    <w:rsid w:val="000C1A8D"/>
    <w:rsid w:val="000C2B55"/>
    <w:rsid w:val="000C36C4"/>
    <w:rsid w:val="000C3995"/>
    <w:rsid w:val="000C5716"/>
    <w:rsid w:val="000C6145"/>
    <w:rsid w:val="000C616D"/>
    <w:rsid w:val="000C659A"/>
    <w:rsid w:val="000C764E"/>
    <w:rsid w:val="000C7F93"/>
    <w:rsid w:val="000D0314"/>
    <w:rsid w:val="000D1444"/>
    <w:rsid w:val="000D156F"/>
    <w:rsid w:val="000D33A5"/>
    <w:rsid w:val="000D3DE5"/>
    <w:rsid w:val="000D4FB8"/>
    <w:rsid w:val="000D5BCE"/>
    <w:rsid w:val="000D660D"/>
    <w:rsid w:val="000D6E2E"/>
    <w:rsid w:val="000D750B"/>
    <w:rsid w:val="000E0833"/>
    <w:rsid w:val="000E1F3A"/>
    <w:rsid w:val="000E29C4"/>
    <w:rsid w:val="000E2FED"/>
    <w:rsid w:val="000E3782"/>
    <w:rsid w:val="000E3915"/>
    <w:rsid w:val="000E4A7C"/>
    <w:rsid w:val="000E4C93"/>
    <w:rsid w:val="000E500A"/>
    <w:rsid w:val="000E62E7"/>
    <w:rsid w:val="000E7888"/>
    <w:rsid w:val="000F00CF"/>
    <w:rsid w:val="000F260C"/>
    <w:rsid w:val="000F2CC2"/>
    <w:rsid w:val="000F34A5"/>
    <w:rsid w:val="000F357D"/>
    <w:rsid w:val="000F4E45"/>
    <w:rsid w:val="000F7512"/>
    <w:rsid w:val="001005A0"/>
    <w:rsid w:val="001008AC"/>
    <w:rsid w:val="00101006"/>
    <w:rsid w:val="0010195E"/>
    <w:rsid w:val="00102033"/>
    <w:rsid w:val="00102C79"/>
    <w:rsid w:val="001038CC"/>
    <w:rsid w:val="001039A3"/>
    <w:rsid w:val="00103D20"/>
    <w:rsid w:val="0010432E"/>
    <w:rsid w:val="0010467A"/>
    <w:rsid w:val="001049D7"/>
    <w:rsid w:val="00105F03"/>
    <w:rsid w:val="001063CD"/>
    <w:rsid w:val="001071E7"/>
    <w:rsid w:val="00110EBA"/>
    <w:rsid w:val="00111B5D"/>
    <w:rsid w:val="001121D7"/>
    <w:rsid w:val="00112E33"/>
    <w:rsid w:val="00113133"/>
    <w:rsid w:val="00114B4C"/>
    <w:rsid w:val="00114E80"/>
    <w:rsid w:val="0011550D"/>
    <w:rsid w:val="0011566E"/>
    <w:rsid w:val="00116785"/>
    <w:rsid w:val="001170ED"/>
    <w:rsid w:val="001179B3"/>
    <w:rsid w:val="00117AD6"/>
    <w:rsid w:val="00120C9B"/>
    <w:rsid w:val="00120FD2"/>
    <w:rsid w:val="001227E6"/>
    <w:rsid w:val="00122D55"/>
    <w:rsid w:val="00123751"/>
    <w:rsid w:val="001241AD"/>
    <w:rsid w:val="0012430F"/>
    <w:rsid w:val="00124A8B"/>
    <w:rsid w:val="00124DCF"/>
    <w:rsid w:val="0012726D"/>
    <w:rsid w:val="00127F34"/>
    <w:rsid w:val="00130029"/>
    <w:rsid w:val="00130914"/>
    <w:rsid w:val="001324E3"/>
    <w:rsid w:val="00132584"/>
    <w:rsid w:val="001336D6"/>
    <w:rsid w:val="00133E4D"/>
    <w:rsid w:val="001347B7"/>
    <w:rsid w:val="0013549A"/>
    <w:rsid w:val="0013559C"/>
    <w:rsid w:val="0013603F"/>
    <w:rsid w:val="0013636B"/>
    <w:rsid w:val="00136683"/>
    <w:rsid w:val="00136875"/>
    <w:rsid w:val="00136D87"/>
    <w:rsid w:val="001435A0"/>
    <w:rsid w:val="0014366E"/>
    <w:rsid w:val="001441C7"/>
    <w:rsid w:val="001457D2"/>
    <w:rsid w:val="001460DB"/>
    <w:rsid w:val="00146BE5"/>
    <w:rsid w:val="0014710F"/>
    <w:rsid w:val="001475C5"/>
    <w:rsid w:val="001476F3"/>
    <w:rsid w:val="00150493"/>
    <w:rsid w:val="00150C22"/>
    <w:rsid w:val="00150D41"/>
    <w:rsid w:val="00151014"/>
    <w:rsid w:val="00153EA3"/>
    <w:rsid w:val="00153F02"/>
    <w:rsid w:val="0015552E"/>
    <w:rsid w:val="00155C6F"/>
    <w:rsid w:val="00155D6C"/>
    <w:rsid w:val="00156014"/>
    <w:rsid w:val="001567FF"/>
    <w:rsid w:val="00157157"/>
    <w:rsid w:val="00157CC1"/>
    <w:rsid w:val="001608E7"/>
    <w:rsid w:val="00160B86"/>
    <w:rsid w:val="001611EE"/>
    <w:rsid w:val="0016229D"/>
    <w:rsid w:val="00162900"/>
    <w:rsid w:val="0016328A"/>
    <w:rsid w:val="00163D3F"/>
    <w:rsid w:val="0016502B"/>
    <w:rsid w:val="00165BD3"/>
    <w:rsid w:val="001665D1"/>
    <w:rsid w:val="001668BA"/>
    <w:rsid w:val="0016708B"/>
    <w:rsid w:val="00167DB4"/>
    <w:rsid w:val="0017073C"/>
    <w:rsid w:val="00170A3A"/>
    <w:rsid w:val="00170F8B"/>
    <w:rsid w:val="0017119D"/>
    <w:rsid w:val="00171858"/>
    <w:rsid w:val="0017257D"/>
    <w:rsid w:val="0017261D"/>
    <w:rsid w:val="00172DB1"/>
    <w:rsid w:val="00172E32"/>
    <w:rsid w:val="001734AC"/>
    <w:rsid w:val="001741C8"/>
    <w:rsid w:val="0017483F"/>
    <w:rsid w:val="00174A4D"/>
    <w:rsid w:val="00174EDC"/>
    <w:rsid w:val="00175550"/>
    <w:rsid w:val="0017724C"/>
    <w:rsid w:val="00177C1E"/>
    <w:rsid w:val="00180356"/>
    <w:rsid w:val="001806F0"/>
    <w:rsid w:val="001809B5"/>
    <w:rsid w:val="00182311"/>
    <w:rsid w:val="001823D4"/>
    <w:rsid w:val="00182B99"/>
    <w:rsid w:val="001843AB"/>
    <w:rsid w:val="00184AB0"/>
    <w:rsid w:val="00184C1E"/>
    <w:rsid w:val="00184F68"/>
    <w:rsid w:val="00184FBC"/>
    <w:rsid w:val="001855A8"/>
    <w:rsid w:val="0019065F"/>
    <w:rsid w:val="0019191A"/>
    <w:rsid w:val="00191BF8"/>
    <w:rsid w:val="00191E7F"/>
    <w:rsid w:val="00193254"/>
    <w:rsid w:val="00193A64"/>
    <w:rsid w:val="00193F55"/>
    <w:rsid w:val="00194493"/>
    <w:rsid w:val="001950AA"/>
    <w:rsid w:val="00197DE9"/>
    <w:rsid w:val="001A042B"/>
    <w:rsid w:val="001A0947"/>
    <w:rsid w:val="001A1382"/>
    <w:rsid w:val="001A1419"/>
    <w:rsid w:val="001A2A27"/>
    <w:rsid w:val="001A2F24"/>
    <w:rsid w:val="001A3D90"/>
    <w:rsid w:val="001A5426"/>
    <w:rsid w:val="001A569E"/>
    <w:rsid w:val="001A5A4F"/>
    <w:rsid w:val="001A5FA7"/>
    <w:rsid w:val="001A6013"/>
    <w:rsid w:val="001A6C27"/>
    <w:rsid w:val="001A73CA"/>
    <w:rsid w:val="001A7AEE"/>
    <w:rsid w:val="001A7B4A"/>
    <w:rsid w:val="001B0584"/>
    <w:rsid w:val="001B060A"/>
    <w:rsid w:val="001B0BE5"/>
    <w:rsid w:val="001B0F7E"/>
    <w:rsid w:val="001B10D3"/>
    <w:rsid w:val="001B1446"/>
    <w:rsid w:val="001B14DF"/>
    <w:rsid w:val="001B1F19"/>
    <w:rsid w:val="001B4781"/>
    <w:rsid w:val="001C07B5"/>
    <w:rsid w:val="001C20B8"/>
    <w:rsid w:val="001C28F7"/>
    <w:rsid w:val="001C438E"/>
    <w:rsid w:val="001C47CE"/>
    <w:rsid w:val="001C6A31"/>
    <w:rsid w:val="001C6DED"/>
    <w:rsid w:val="001C740B"/>
    <w:rsid w:val="001D062C"/>
    <w:rsid w:val="001D06D7"/>
    <w:rsid w:val="001D17AF"/>
    <w:rsid w:val="001D2ECA"/>
    <w:rsid w:val="001D323A"/>
    <w:rsid w:val="001D41DA"/>
    <w:rsid w:val="001D43AE"/>
    <w:rsid w:val="001D43EE"/>
    <w:rsid w:val="001D4696"/>
    <w:rsid w:val="001D4BD2"/>
    <w:rsid w:val="001D4CA1"/>
    <w:rsid w:val="001D4E4E"/>
    <w:rsid w:val="001D5472"/>
    <w:rsid w:val="001D550C"/>
    <w:rsid w:val="001D58EE"/>
    <w:rsid w:val="001D628E"/>
    <w:rsid w:val="001D688F"/>
    <w:rsid w:val="001D6EB0"/>
    <w:rsid w:val="001D70CB"/>
    <w:rsid w:val="001D70D7"/>
    <w:rsid w:val="001D770A"/>
    <w:rsid w:val="001D7AFD"/>
    <w:rsid w:val="001E0077"/>
    <w:rsid w:val="001E05F3"/>
    <w:rsid w:val="001E09F9"/>
    <w:rsid w:val="001E17E1"/>
    <w:rsid w:val="001E18D7"/>
    <w:rsid w:val="001E2817"/>
    <w:rsid w:val="001E45AC"/>
    <w:rsid w:val="001E6008"/>
    <w:rsid w:val="001E7556"/>
    <w:rsid w:val="001F0AD2"/>
    <w:rsid w:val="001F2CBD"/>
    <w:rsid w:val="001F43CD"/>
    <w:rsid w:val="001F5513"/>
    <w:rsid w:val="001F551E"/>
    <w:rsid w:val="001F5A52"/>
    <w:rsid w:val="001F620C"/>
    <w:rsid w:val="001F685F"/>
    <w:rsid w:val="001F6B23"/>
    <w:rsid w:val="001F6E30"/>
    <w:rsid w:val="001F6F01"/>
    <w:rsid w:val="001F7C41"/>
    <w:rsid w:val="00200079"/>
    <w:rsid w:val="00200CC7"/>
    <w:rsid w:val="00200FA9"/>
    <w:rsid w:val="00201167"/>
    <w:rsid w:val="0020120D"/>
    <w:rsid w:val="002013FF"/>
    <w:rsid w:val="002016AC"/>
    <w:rsid w:val="002023E3"/>
    <w:rsid w:val="00202DBC"/>
    <w:rsid w:val="00203449"/>
    <w:rsid w:val="00205156"/>
    <w:rsid w:val="0020572D"/>
    <w:rsid w:val="00207564"/>
    <w:rsid w:val="00210070"/>
    <w:rsid w:val="00210AAB"/>
    <w:rsid w:val="00210CDD"/>
    <w:rsid w:val="00211F0F"/>
    <w:rsid w:val="00212C9B"/>
    <w:rsid w:val="00214712"/>
    <w:rsid w:val="00214919"/>
    <w:rsid w:val="00214BCD"/>
    <w:rsid w:val="002161FA"/>
    <w:rsid w:val="00217B3B"/>
    <w:rsid w:val="00217E79"/>
    <w:rsid w:val="00220559"/>
    <w:rsid w:val="0022067B"/>
    <w:rsid w:val="00224414"/>
    <w:rsid w:val="002244BC"/>
    <w:rsid w:val="00225A77"/>
    <w:rsid w:val="00225C59"/>
    <w:rsid w:val="00226C08"/>
    <w:rsid w:val="002273A8"/>
    <w:rsid w:val="002275DD"/>
    <w:rsid w:val="002325CF"/>
    <w:rsid w:val="00233016"/>
    <w:rsid w:val="00233E49"/>
    <w:rsid w:val="00234615"/>
    <w:rsid w:val="002346E7"/>
    <w:rsid w:val="00234BC0"/>
    <w:rsid w:val="00235690"/>
    <w:rsid w:val="00236214"/>
    <w:rsid w:val="002418F8"/>
    <w:rsid w:val="00242933"/>
    <w:rsid w:val="002443AE"/>
    <w:rsid w:val="00244545"/>
    <w:rsid w:val="0024577B"/>
    <w:rsid w:val="00245828"/>
    <w:rsid w:val="00245BB9"/>
    <w:rsid w:val="00245D03"/>
    <w:rsid w:val="00247388"/>
    <w:rsid w:val="0025237A"/>
    <w:rsid w:val="0025323E"/>
    <w:rsid w:val="00253AC1"/>
    <w:rsid w:val="00254724"/>
    <w:rsid w:val="00254833"/>
    <w:rsid w:val="0025495E"/>
    <w:rsid w:val="00255D26"/>
    <w:rsid w:val="002565C6"/>
    <w:rsid w:val="00256EAB"/>
    <w:rsid w:val="002570A1"/>
    <w:rsid w:val="00257141"/>
    <w:rsid w:val="00257258"/>
    <w:rsid w:val="002574A2"/>
    <w:rsid w:val="00257DDB"/>
    <w:rsid w:val="0026081B"/>
    <w:rsid w:val="00261470"/>
    <w:rsid w:val="002615F0"/>
    <w:rsid w:val="00261960"/>
    <w:rsid w:val="0026384B"/>
    <w:rsid w:val="00263C13"/>
    <w:rsid w:val="00264AE6"/>
    <w:rsid w:val="00265319"/>
    <w:rsid w:val="00265D3D"/>
    <w:rsid w:val="00265E44"/>
    <w:rsid w:val="00265EA5"/>
    <w:rsid w:val="00266581"/>
    <w:rsid w:val="002667C1"/>
    <w:rsid w:val="0027020E"/>
    <w:rsid w:val="00270662"/>
    <w:rsid w:val="00270D9A"/>
    <w:rsid w:val="0027144B"/>
    <w:rsid w:val="0027165F"/>
    <w:rsid w:val="00272512"/>
    <w:rsid w:val="002726A6"/>
    <w:rsid w:val="00272CD3"/>
    <w:rsid w:val="00273F3C"/>
    <w:rsid w:val="002748FD"/>
    <w:rsid w:val="00275107"/>
    <w:rsid w:val="002751EF"/>
    <w:rsid w:val="00277691"/>
    <w:rsid w:val="002814DC"/>
    <w:rsid w:val="0028170A"/>
    <w:rsid w:val="00281A85"/>
    <w:rsid w:val="00282958"/>
    <w:rsid w:val="002836C4"/>
    <w:rsid w:val="002838C7"/>
    <w:rsid w:val="00284016"/>
    <w:rsid w:val="002847B4"/>
    <w:rsid w:val="002861E7"/>
    <w:rsid w:val="00286571"/>
    <w:rsid w:val="00286786"/>
    <w:rsid w:val="002868B0"/>
    <w:rsid w:val="002874D7"/>
    <w:rsid w:val="00290AF2"/>
    <w:rsid w:val="00290D40"/>
    <w:rsid w:val="00291D26"/>
    <w:rsid w:val="00291E64"/>
    <w:rsid w:val="00292073"/>
    <w:rsid w:val="00292097"/>
    <w:rsid w:val="00293078"/>
    <w:rsid w:val="00293432"/>
    <w:rsid w:val="00293943"/>
    <w:rsid w:val="002944D0"/>
    <w:rsid w:val="00294D84"/>
    <w:rsid w:val="00295074"/>
    <w:rsid w:val="00296763"/>
    <w:rsid w:val="00296A11"/>
    <w:rsid w:val="00296E12"/>
    <w:rsid w:val="0029739C"/>
    <w:rsid w:val="002A01B3"/>
    <w:rsid w:val="002A023D"/>
    <w:rsid w:val="002A02F4"/>
    <w:rsid w:val="002A0A6B"/>
    <w:rsid w:val="002A17C8"/>
    <w:rsid w:val="002A1A39"/>
    <w:rsid w:val="002A1FD9"/>
    <w:rsid w:val="002A280A"/>
    <w:rsid w:val="002A3702"/>
    <w:rsid w:val="002A4092"/>
    <w:rsid w:val="002A4235"/>
    <w:rsid w:val="002A43B0"/>
    <w:rsid w:val="002A4751"/>
    <w:rsid w:val="002A5318"/>
    <w:rsid w:val="002A56D2"/>
    <w:rsid w:val="002A7DCD"/>
    <w:rsid w:val="002B0DC4"/>
    <w:rsid w:val="002B1118"/>
    <w:rsid w:val="002B23B8"/>
    <w:rsid w:val="002B2A71"/>
    <w:rsid w:val="002B2B6A"/>
    <w:rsid w:val="002B37A8"/>
    <w:rsid w:val="002B403F"/>
    <w:rsid w:val="002B4646"/>
    <w:rsid w:val="002B47BB"/>
    <w:rsid w:val="002B4A1A"/>
    <w:rsid w:val="002B62C3"/>
    <w:rsid w:val="002B67DB"/>
    <w:rsid w:val="002B77D4"/>
    <w:rsid w:val="002B77DD"/>
    <w:rsid w:val="002B7C4F"/>
    <w:rsid w:val="002B7EBF"/>
    <w:rsid w:val="002C0510"/>
    <w:rsid w:val="002C1169"/>
    <w:rsid w:val="002C12DB"/>
    <w:rsid w:val="002C1513"/>
    <w:rsid w:val="002C2019"/>
    <w:rsid w:val="002C24A1"/>
    <w:rsid w:val="002C2ECC"/>
    <w:rsid w:val="002C3982"/>
    <w:rsid w:val="002C544D"/>
    <w:rsid w:val="002C644F"/>
    <w:rsid w:val="002C7271"/>
    <w:rsid w:val="002C7320"/>
    <w:rsid w:val="002D0091"/>
    <w:rsid w:val="002D0383"/>
    <w:rsid w:val="002D09C0"/>
    <w:rsid w:val="002D0C01"/>
    <w:rsid w:val="002D16BB"/>
    <w:rsid w:val="002D179E"/>
    <w:rsid w:val="002D37BC"/>
    <w:rsid w:val="002D37D8"/>
    <w:rsid w:val="002D470E"/>
    <w:rsid w:val="002D4C63"/>
    <w:rsid w:val="002D56AA"/>
    <w:rsid w:val="002D5933"/>
    <w:rsid w:val="002D5CB3"/>
    <w:rsid w:val="002D5E8C"/>
    <w:rsid w:val="002D62D3"/>
    <w:rsid w:val="002D7595"/>
    <w:rsid w:val="002D7963"/>
    <w:rsid w:val="002E1061"/>
    <w:rsid w:val="002E197F"/>
    <w:rsid w:val="002E2885"/>
    <w:rsid w:val="002E28F2"/>
    <w:rsid w:val="002E2B93"/>
    <w:rsid w:val="002E2C0D"/>
    <w:rsid w:val="002E368B"/>
    <w:rsid w:val="002E36EE"/>
    <w:rsid w:val="002E6032"/>
    <w:rsid w:val="002E7A88"/>
    <w:rsid w:val="002E7E1B"/>
    <w:rsid w:val="002F12E3"/>
    <w:rsid w:val="002F1CF9"/>
    <w:rsid w:val="002F1DDD"/>
    <w:rsid w:val="002F1E51"/>
    <w:rsid w:val="002F1E8F"/>
    <w:rsid w:val="002F2CCC"/>
    <w:rsid w:val="002F4940"/>
    <w:rsid w:val="002F62E4"/>
    <w:rsid w:val="002F6851"/>
    <w:rsid w:val="002F6DFB"/>
    <w:rsid w:val="002F722B"/>
    <w:rsid w:val="002F76BA"/>
    <w:rsid w:val="003016DF"/>
    <w:rsid w:val="00301DEA"/>
    <w:rsid w:val="003024B5"/>
    <w:rsid w:val="00302787"/>
    <w:rsid w:val="00302B16"/>
    <w:rsid w:val="00303A98"/>
    <w:rsid w:val="00304670"/>
    <w:rsid w:val="00304CB4"/>
    <w:rsid w:val="00305429"/>
    <w:rsid w:val="00306ED1"/>
    <w:rsid w:val="003074C2"/>
    <w:rsid w:val="00307F9A"/>
    <w:rsid w:val="00310019"/>
    <w:rsid w:val="00310E5A"/>
    <w:rsid w:val="003139C3"/>
    <w:rsid w:val="00313E43"/>
    <w:rsid w:val="00314315"/>
    <w:rsid w:val="00314B11"/>
    <w:rsid w:val="00314DE0"/>
    <w:rsid w:val="00315A44"/>
    <w:rsid w:val="00316C8F"/>
    <w:rsid w:val="0031717B"/>
    <w:rsid w:val="00320AAB"/>
    <w:rsid w:val="00320BFD"/>
    <w:rsid w:val="00322194"/>
    <w:rsid w:val="00322F0E"/>
    <w:rsid w:val="00322FFD"/>
    <w:rsid w:val="003250E4"/>
    <w:rsid w:val="0032510A"/>
    <w:rsid w:val="00325A25"/>
    <w:rsid w:val="00326CB7"/>
    <w:rsid w:val="0032711E"/>
    <w:rsid w:val="0032755F"/>
    <w:rsid w:val="00327A7B"/>
    <w:rsid w:val="00327AE7"/>
    <w:rsid w:val="00327C7D"/>
    <w:rsid w:val="00331468"/>
    <w:rsid w:val="00331516"/>
    <w:rsid w:val="003317AD"/>
    <w:rsid w:val="00332ACE"/>
    <w:rsid w:val="00334C8E"/>
    <w:rsid w:val="00335002"/>
    <w:rsid w:val="003365B2"/>
    <w:rsid w:val="00336A3F"/>
    <w:rsid w:val="003372E5"/>
    <w:rsid w:val="00341E64"/>
    <w:rsid w:val="00343A80"/>
    <w:rsid w:val="0034517A"/>
    <w:rsid w:val="00345B0C"/>
    <w:rsid w:val="00345D91"/>
    <w:rsid w:val="003463A9"/>
    <w:rsid w:val="00346517"/>
    <w:rsid w:val="00346AED"/>
    <w:rsid w:val="00347410"/>
    <w:rsid w:val="00347B86"/>
    <w:rsid w:val="003505DD"/>
    <w:rsid w:val="0035139B"/>
    <w:rsid w:val="003534C5"/>
    <w:rsid w:val="00361399"/>
    <w:rsid w:val="0036251E"/>
    <w:rsid w:val="003627F6"/>
    <w:rsid w:val="003628F5"/>
    <w:rsid w:val="003630D9"/>
    <w:rsid w:val="0036666E"/>
    <w:rsid w:val="0036685D"/>
    <w:rsid w:val="00366981"/>
    <w:rsid w:val="00370ACE"/>
    <w:rsid w:val="00370E6E"/>
    <w:rsid w:val="00371F26"/>
    <w:rsid w:val="00372923"/>
    <w:rsid w:val="00372D97"/>
    <w:rsid w:val="003737F1"/>
    <w:rsid w:val="00373A23"/>
    <w:rsid w:val="00373FD9"/>
    <w:rsid w:val="00374515"/>
    <w:rsid w:val="00374FAF"/>
    <w:rsid w:val="00375501"/>
    <w:rsid w:val="0037582B"/>
    <w:rsid w:val="003761C3"/>
    <w:rsid w:val="00376E29"/>
    <w:rsid w:val="00377E79"/>
    <w:rsid w:val="00380261"/>
    <w:rsid w:val="00380F74"/>
    <w:rsid w:val="003810DC"/>
    <w:rsid w:val="003811F7"/>
    <w:rsid w:val="00384378"/>
    <w:rsid w:val="00384565"/>
    <w:rsid w:val="00384AFD"/>
    <w:rsid w:val="003852EE"/>
    <w:rsid w:val="00385AF4"/>
    <w:rsid w:val="00385BB6"/>
    <w:rsid w:val="0038624A"/>
    <w:rsid w:val="00390030"/>
    <w:rsid w:val="00390770"/>
    <w:rsid w:val="00392719"/>
    <w:rsid w:val="00392CDD"/>
    <w:rsid w:val="00392F4E"/>
    <w:rsid w:val="00393483"/>
    <w:rsid w:val="0039396B"/>
    <w:rsid w:val="0039409C"/>
    <w:rsid w:val="00394339"/>
    <w:rsid w:val="00394B89"/>
    <w:rsid w:val="00394C98"/>
    <w:rsid w:val="00395506"/>
    <w:rsid w:val="003A0C81"/>
    <w:rsid w:val="003A1FEE"/>
    <w:rsid w:val="003A226C"/>
    <w:rsid w:val="003A32DA"/>
    <w:rsid w:val="003A34F9"/>
    <w:rsid w:val="003A3C37"/>
    <w:rsid w:val="003A4273"/>
    <w:rsid w:val="003A58D2"/>
    <w:rsid w:val="003A5BF5"/>
    <w:rsid w:val="003A6824"/>
    <w:rsid w:val="003A6A2F"/>
    <w:rsid w:val="003A71D0"/>
    <w:rsid w:val="003A7FD0"/>
    <w:rsid w:val="003B16FF"/>
    <w:rsid w:val="003B3E0A"/>
    <w:rsid w:val="003B4F89"/>
    <w:rsid w:val="003B79BF"/>
    <w:rsid w:val="003C0772"/>
    <w:rsid w:val="003C080E"/>
    <w:rsid w:val="003C0992"/>
    <w:rsid w:val="003C0CFB"/>
    <w:rsid w:val="003C1AAD"/>
    <w:rsid w:val="003C1BA1"/>
    <w:rsid w:val="003C264A"/>
    <w:rsid w:val="003C2F2A"/>
    <w:rsid w:val="003C3B85"/>
    <w:rsid w:val="003C6899"/>
    <w:rsid w:val="003C6A6D"/>
    <w:rsid w:val="003C6CDF"/>
    <w:rsid w:val="003C70C6"/>
    <w:rsid w:val="003D145C"/>
    <w:rsid w:val="003D1573"/>
    <w:rsid w:val="003D1BE6"/>
    <w:rsid w:val="003D209D"/>
    <w:rsid w:val="003D2667"/>
    <w:rsid w:val="003D3302"/>
    <w:rsid w:val="003D33B3"/>
    <w:rsid w:val="003D38ED"/>
    <w:rsid w:val="003D427F"/>
    <w:rsid w:val="003D4796"/>
    <w:rsid w:val="003D4E48"/>
    <w:rsid w:val="003D5647"/>
    <w:rsid w:val="003D62AC"/>
    <w:rsid w:val="003D6399"/>
    <w:rsid w:val="003D68A9"/>
    <w:rsid w:val="003D6C11"/>
    <w:rsid w:val="003D6D2D"/>
    <w:rsid w:val="003D7731"/>
    <w:rsid w:val="003E09C3"/>
    <w:rsid w:val="003E09E6"/>
    <w:rsid w:val="003E1C03"/>
    <w:rsid w:val="003E2A45"/>
    <w:rsid w:val="003E37EB"/>
    <w:rsid w:val="003E3EA5"/>
    <w:rsid w:val="003E567F"/>
    <w:rsid w:val="003E5820"/>
    <w:rsid w:val="003E58D7"/>
    <w:rsid w:val="003E6869"/>
    <w:rsid w:val="003E71DF"/>
    <w:rsid w:val="003E759E"/>
    <w:rsid w:val="003E79DC"/>
    <w:rsid w:val="003E7B31"/>
    <w:rsid w:val="003F0466"/>
    <w:rsid w:val="003F06E8"/>
    <w:rsid w:val="003F08F8"/>
    <w:rsid w:val="003F1B52"/>
    <w:rsid w:val="003F2525"/>
    <w:rsid w:val="003F26E2"/>
    <w:rsid w:val="003F2BC3"/>
    <w:rsid w:val="003F2D39"/>
    <w:rsid w:val="003F4951"/>
    <w:rsid w:val="003F5CB9"/>
    <w:rsid w:val="003F61C6"/>
    <w:rsid w:val="003F65E5"/>
    <w:rsid w:val="003F786B"/>
    <w:rsid w:val="00400E9D"/>
    <w:rsid w:val="00401371"/>
    <w:rsid w:val="00401A57"/>
    <w:rsid w:val="00401AD2"/>
    <w:rsid w:val="00401B6C"/>
    <w:rsid w:val="00403662"/>
    <w:rsid w:val="00403BEB"/>
    <w:rsid w:val="00403C20"/>
    <w:rsid w:val="00404576"/>
    <w:rsid w:val="004060C7"/>
    <w:rsid w:val="00406FF3"/>
    <w:rsid w:val="00411131"/>
    <w:rsid w:val="0041216C"/>
    <w:rsid w:val="00412C05"/>
    <w:rsid w:val="00414548"/>
    <w:rsid w:val="00415AC4"/>
    <w:rsid w:val="0041632B"/>
    <w:rsid w:val="00416832"/>
    <w:rsid w:val="00420500"/>
    <w:rsid w:val="00420620"/>
    <w:rsid w:val="00420C1C"/>
    <w:rsid w:val="00421441"/>
    <w:rsid w:val="004223C5"/>
    <w:rsid w:val="00422B17"/>
    <w:rsid w:val="00424517"/>
    <w:rsid w:val="004245A5"/>
    <w:rsid w:val="004249C3"/>
    <w:rsid w:val="00424E63"/>
    <w:rsid w:val="004256C3"/>
    <w:rsid w:val="00426135"/>
    <w:rsid w:val="00426473"/>
    <w:rsid w:val="00426C1C"/>
    <w:rsid w:val="004301E2"/>
    <w:rsid w:val="0043072C"/>
    <w:rsid w:val="0043086D"/>
    <w:rsid w:val="00431211"/>
    <w:rsid w:val="00431335"/>
    <w:rsid w:val="00431A89"/>
    <w:rsid w:val="00431FC5"/>
    <w:rsid w:val="00434721"/>
    <w:rsid w:val="00434F88"/>
    <w:rsid w:val="004354D9"/>
    <w:rsid w:val="00436490"/>
    <w:rsid w:val="00436CF2"/>
    <w:rsid w:val="00440A43"/>
    <w:rsid w:val="00440E40"/>
    <w:rsid w:val="0044110A"/>
    <w:rsid w:val="004434E4"/>
    <w:rsid w:val="00444027"/>
    <w:rsid w:val="0044502C"/>
    <w:rsid w:val="00446388"/>
    <w:rsid w:val="004466C8"/>
    <w:rsid w:val="00446B9A"/>
    <w:rsid w:val="00447D85"/>
    <w:rsid w:val="004504FE"/>
    <w:rsid w:val="00450663"/>
    <w:rsid w:val="00451055"/>
    <w:rsid w:val="004512F3"/>
    <w:rsid w:val="00451F15"/>
    <w:rsid w:val="00452145"/>
    <w:rsid w:val="0045365E"/>
    <w:rsid w:val="00454048"/>
    <w:rsid w:val="00454866"/>
    <w:rsid w:val="00454E0F"/>
    <w:rsid w:val="00455BC1"/>
    <w:rsid w:val="00455E23"/>
    <w:rsid w:val="00455F28"/>
    <w:rsid w:val="0045633E"/>
    <w:rsid w:val="00457CD9"/>
    <w:rsid w:val="00460721"/>
    <w:rsid w:val="004607E5"/>
    <w:rsid w:val="00460894"/>
    <w:rsid w:val="00461449"/>
    <w:rsid w:val="00461D76"/>
    <w:rsid w:val="0046216F"/>
    <w:rsid w:val="004622D4"/>
    <w:rsid w:val="00462DD2"/>
    <w:rsid w:val="00463083"/>
    <w:rsid w:val="00463145"/>
    <w:rsid w:val="004636F3"/>
    <w:rsid w:val="00463952"/>
    <w:rsid w:val="00463FE4"/>
    <w:rsid w:val="0046530D"/>
    <w:rsid w:val="00465AB5"/>
    <w:rsid w:val="00466DE5"/>
    <w:rsid w:val="00467149"/>
    <w:rsid w:val="00467981"/>
    <w:rsid w:val="0047025B"/>
    <w:rsid w:val="004705F2"/>
    <w:rsid w:val="00470CA7"/>
    <w:rsid w:val="00471591"/>
    <w:rsid w:val="004723DF"/>
    <w:rsid w:val="00472982"/>
    <w:rsid w:val="00474330"/>
    <w:rsid w:val="004762C3"/>
    <w:rsid w:val="00477000"/>
    <w:rsid w:val="00477511"/>
    <w:rsid w:val="00477D94"/>
    <w:rsid w:val="00480132"/>
    <w:rsid w:val="00480A61"/>
    <w:rsid w:val="0048101C"/>
    <w:rsid w:val="00481231"/>
    <w:rsid w:val="004814F5"/>
    <w:rsid w:val="00481A02"/>
    <w:rsid w:val="004834AE"/>
    <w:rsid w:val="00483DDE"/>
    <w:rsid w:val="00484E9C"/>
    <w:rsid w:val="00486CED"/>
    <w:rsid w:val="00486F1B"/>
    <w:rsid w:val="00486FF7"/>
    <w:rsid w:val="00490147"/>
    <w:rsid w:val="00490E41"/>
    <w:rsid w:val="00491727"/>
    <w:rsid w:val="0049306F"/>
    <w:rsid w:val="0049455F"/>
    <w:rsid w:val="00494DD2"/>
    <w:rsid w:val="0049507B"/>
    <w:rsid w:val="00495231"/>
    <w:rsid w:val="004966B7"/>
    <w:rsid w:val="00497F28"/>
    <w:rsid w:val="004A05A3"/>
    <w:rsid w:val="004A1B5F"/>
    <w:rsid w:val="004A1C7F"/>
    <w:rsid w:val="004A2DD2"/>
    <w:rsid w:val="004A389B"/>
    <w:rsid w:val="004A5D34"/>
    <w:rsid w:val="004A6C87"/>
    <w:rsid w:val="004B097C"/>
    <w:rsid w:val="004B12AD"/>
    <w:rsid w:val="004B19CF"/>
    <w:rsid w:val="004B1A51"/>
    <w:rsid w:val="004B268D"/>
    <w:rsid w:val="004B37ED"/>
    <w:rsid w:val="004B41DF"/>
    <w:rsid w:val="004B4758"/>
    <w:rsid w:val="004B5802"/>
    <w:rsid w:val="004B632B"/>
    <w:rsid w:val="004B7EAB"/>
    <w:rsid w:val="004C0100"/>
    <w:rsid w:val="004C1286"/>
    <w:rsid w:val="004C1AA0"/>
    <w:rsid w:val="004C1CFA"/>
    <w:rsid w:val="004C2620"/>
    <w:rsid w:val="004C3346"/>
    <w:rsid w:val="004C407F"/>
    <w:rsid w:val="004C5A3E"/>
    <w:rsid w:val="004C5AEF"/>
    <w:rsid w:val="004C5B33"/>
    <w:rsid w:val="004C61C3"/>
    <w:rsid w:val="004C6260"/>
    <w:rsid w:val="004C6E7B"/>
    <w:rsid w:val="004C7048"/>
    <w:rsid w:val="004C79F9"/>
    <w:rsid w:val="004D1793"/>
    <w:rsid w:val="004D2941"/>
    <w:rsid w:val="004D2B9F"/>
    <w:rsid w:val="004D382E"/>
    <w:rsid w:val="004D46F9"/>
    <w:rsid w:val="004D47B7"/>
    <w:rsid w:val="004D4D03"/>
    <w:rsid w:val="004D5AA4"/>
    <w:rsid w:val="004D69A1"/>
    <w:rsid w:val="004D6E2E"/>
    <w:rsid w:val="004D76A2"/>
    <w:rsid w:val="004D78AB"/>
    <w:rsid w:val="004D7C07"/>
    <w:rsid w:val="004E2699"/>
    <w:rsid w:val="004E2E92"/>
    <w:rsid w:val="004E59E9"/>
    <w:rsid w:val="004E6116"/>
    <w:rsid w:val="004E6DFC"/>
    <w:rsid w:val="004E6F48"/>
    <w:rsid w:val="004E7161"/>
    <w:rsid w:val="004E7580"/>
    <w:rsid w:val="004F144A"/>
    <w:rsid w:val="004F15AE"/>
    <w:rsid w:val="004F1ADD"/>
    <w:rsid w:val="004F32BF"/>
    <w:rsid w:val="004F3408"/>
    <w:rsid w:val="004F57D0"/>
    <w:rsid w:val="004F6156"/>
    <w:rsid w:val="004F6C27"/>
    <w:rsid w:val="004F74EF"/>
    <w:rsid w:val="004F77EA"/>
    <w:rsid w:val="004F7CBD"/>
    <w:rsid w:val="00500AC3"/>
    <w:rsid w:val="005010B2"/>
    <w:rsid w:val="00503ADB"/>
    <w:rsid w:val="0050408C"/>
    <w:rsid w:val="0050551F"/>
    <w:rsid w:val="00506224"/>
    <w:rsid w:val="005064B5"/>
    <w:rsid w:val="005066E3"/>
    <w:rsid w:val="00506D7E"/>
    <w:rsid w:val="005103D5"/>
    <w:rsid w:val="00510896"/>
    <w:rsid w:val="005109E3"/>
    <w:rsid w:val="00511D91"/>
    <w:rsid w:val="00511F79"/>
    <w:rsid w:val="00512280"/>
    <w:rsid w:val="0051361F"/>
    <w:rsid w:val="0051393B"/>
    <w:rsid w:val="00513D05"/>
    <w:rsid w:val="0051455B"/>
    <w:rsid w:val="0051458F"/>
    <w:rsid w:val="00514EE5"/>
    <w:rsid w:val="00516421"/>
    <w:rsid w:val="005166AD"/>
    <w:rsid w:val="00517C4D"/>
    <w:rsid w:val="0052041F"/>
    <w:rsid w:val="00520FA2"/>
    <w:rsid w:val="0052122B"/>
    <w:rsid w:val="00521BFC"/>
    <w:rsid w:val="005229C2"/>
    <w:rsid w:val="00523F47"/>
    <w:rsid w:val="00523FD9"/>
    <w:rsid w:val="005242D7"/>
    <w:rsid w:val="005257A8"/>
    <w:rsid w:val="00526F29"/>
    <w:rsid w:val="00527047"/>
    <w:rsid w:val="00530F09"/>
    <w:rsid w:val="00531973"/>
    <w:rsid w:val="00531B9F"/>
    <w:rsid w:val="0053227C"/>
    <w:rsid w:val="005339EC"/>
    <w:rsid w:val="00533D31"/>
    <w:rsid w:val="00534085"/>
    <w:rsid w:val="005342E9"/>
    <w:rsid w:val="00535376"/>
    <w:rsid w:val="005357FD"/>
    <w:rsid w:val="0053753C"/>
    <w:rsid w:val="0054077F"/>
    <w:rsid w:val="00541045"/>
    <w:rsid w:val="00541CAB"/>
    <w:rsid w:val="00541D1F"/>
    <w:rsid w:val="0054342C"/>
    <w:rsid w:val="005435EF"/>
    <w:rsid w:val="005438D3"/>
    <w:rsid w:val="00543C7D"/>
    <w:rsid w:val="00544A44"/>
    <w:rsid w:val="00544B84"/>
    <w:rsid w:val="00544E5D"/>
    <w:rsid w:val="00547116"/>
    <w:rsid w:val="00547D24"/>
    <w:rsid w:val="0055026A"/>
    <w:rsid w:val="00550358"/>
    <w:rsid w:val="00551460"/>
    <w:rsid w:val="00553D25"/>
    <w:rsid w:val="00554513"/>
    <w:rsid w:val="0055458F"/>
    <w:rsid w:val="0055665A"/>
    <w:rsid w:val="00557CDB"/>
    <w:rsid w:val="00560F2E"/>
    <w:rsid w:val="005611B2"/>
    <w:rsid w:val="005612AB"/>
    <w:rsid w:val="00562538"/>
    <w:rsid w:val="00562B32"/>
    <w:rsid w:val="00564584"/>
    <w:rsid w:val="00564BED"/>
    <w:rsid w:val="0056593F"/>
    <w:rsid w:val="005659CA"/>
    <w:rsid w:val="00566ACF"/>
    <w:rsid w:val="005678C7"/>
    <w:rsid w:val="00571CD0"/>
    <w:rsid w:val="00575E7C"/>
    <w:rsid w:val="00575FC0"/>
    <w:rsid w:val="00580596"/>
    <w:rsid w:val="0058119F"/>
    <w:rsid w:val="00581485"/>
    <w:rsid w:val="00581559"/>
    <w:rsid w:val="00581905"/>
    <w:rsid w:val="005822F4"/>
    <w:rsid w:val="005828C0"/>
    <w:rsid w:val="00582915"/>
    <w:rsid w:val="005829A2"/>
    <w:rsid w:val="00583983"/>
    <w:rsid w:val="00583EED"/>
    <w:rsid w:val="0058420A"/>
    <w:rsid w:val="005844DE"/>
    <w:rsid w:val="00584595"/>
    <w:rsid w:val="005855F8"/>
    <w:rsid w:val="00585723"/>
    <w:rsid w:val="005862F7"/>
    <w:rsid w:val="00586DD6"/>
    <w:rsid w:val="00587890"/>
    <w:rsid w:val="0058792B"/>
    <w:rsid w:val="00587C10"/>
    <w:rsid w:val="005904C1"/>
    <w:rsid w:val="00590B23"/>
    <w:rsid w:val="00590B7C"/>
    <w:rsid w:val="00591242"/>
    <w:rsid w:val="00591C93"/>
    <w:rsid w:val="0059277F"/>
    <w:rsid w:val="00592B34"/>
    <w:rsid w:val="00592EB6"/>
    <w:rsid w:val="005937E1"/>
    <w:rsid w:val="005937FD"/>
    <w:rsid w:val="00593E33"/>
    <w:rsid w:val="005945A5"/>
    <w:rsid w:val="00594B6D"/>
    <w:rsid w:val="00594F66"/>
    <w:rsid w:val="00594F75"/>
    <w:rsid w:val="0059537E"/>
    <w:rsid w:val="00595587"/>
    <w:rsid w:val="00595CE3"/>
    <w:rsid w:val="005974BE"/>
    <w:rsid w:val="005A0DCE"/>
    <w:rsid w:val="005A2510"/>
    <w:rsid w:val="005A2DF6"/>
    <w:rsid w:val="005A34C8"/>
    <w:rsid w:val="005A36EE"/>
    <w:rsid w:val="005A506F"/>
    <w:rsid w:val="005A574A"/>
    <w:rsid w:val="005A5CB0"/>
    <w:rsid w:val="005A6129"/>
    <w:rsid w:val="005A65E6"/>
    <w:rsid w:val="005A6C33"/>
    <w:rsid w:val="005A6CC8"/>
    <w:rsid w:val="005A77A9"/>
    <w:rsid w:val="005A7B59"/>
    <w:rsid w:val="005A7ED3"/>
    <w:rsid w:val="005B184B"/>
    <w:rsid w:val="005B1BE8"/>
    <w:rsid w:val="005B1EF9"/>
    <w:rsid w:val="005B1F83"/>
    <w:rsid w:val="005B2686"/>
    <w:rsid w:val="005B33B1"/>
    <w:rsid w:val="005B43C0"/>
    <w:rsid w:val="005B5CF4"/>
    <w:rsid w:val="005B6729"/>
    <w:rsid w:val="005B6DF6"/>
    <w:rsid w:val="005B6E11"/>
    <w:rsid w:val="005B7584"/>
    <w:rsid w:val="005C1879"/>
    <w:rsid w:val="005C28A1"/>
    <w:rsid w:val="005C2A1F"/>
    <w:rsid w:val="005C2C59"/>
    <w:rsid w:val="005C2E0F"/>
    <w:rsid w:val="005C3646"/>
    <w:rsid w:val="005C3679"/>
    <w:rsid w:val="005C3DE7"/>
    <w:rsid w:val="005C52CC"/>
    <w:rsid w:val="005C6C58"/>
    <w:rsid w:val="005C6DEB"/>
    <w:rsid w:val="005D0013"/>
    <w:rsid w:val="005D0959"/>
    <w:rsid w:val="005D18C1"/>
    <w:rsid w:val="005D1F9A"/>
    <w:rsid w:val="005D2621"/>
    <w:rsid w:val="005D37CA"/>
    <w:rsid w:val="005D465E"/>
    <w:rsid w:val="005D55FD"/>
    <w:rsid w:val="005D63A7"/>
    <w:rsid w:val="005D6714"/>
    <w:rsid w:val="005D68BE"/>
    <w:rsid w:val="005D6DB2"/>
    <w:rsid w:val="005E00F4"/>
    <w:rsid w:val="005E03DE"/>
    <w:rsid w:val="005E15A1"/>
    <w:rsid w:val="005E225F"/>
    <w:rsid w:val="005E2BA9"/>
    <w:rsid w:val="005E2C7D"/>
    <w:rsid w:val="005E3324"/>
    <w:rsid w:val="005E3908"/>
    <w:rsid w:val="005E3F07"/>
    <w:rsid w:val="005E4026"/>
    <w:rsid w:val="005E4B92"/>
    <w:rsid w:val="005E4F4E"/>
    <w:rsid w:val="005E5169"/>
    <w:rsid w:val="005E55AE"/>
    <w:rsid w:val="005E5A1A"/>
    <w:rsid w:val="005E6998"/>
    <w:rsid w:val="005E7C6B"/>
    <w:rsid w:val="005F091E"/>
    <w:rsid w:val="005F1425"/>
    <w:rsid w:val="005F14E8"/>
    <w:rsid w:val="005F18D0"/>
    <w:rsid w:val="005F1B66"/>
    <w:rsid w:val="005F4EB9"/>
    <w:rsid w:val="005F581E"/>
    <w:rsid w:val="005F6DD7"/>
    <w:rsid w:val="005F716C"/>
    <w:rsid w:val="005F7F2B"/>
    <w:rsid w:val="00600273"/>
    <w:rsid w:val="006007BD"/>
    <w:rsid w:val="00600806"/>
    <w:rsid w:val="00601A24"/>
    <w:rsid w:val="006020CB"/>
    <w:rsid w:val="0060218C"/>
    <w:rsid w:val="00602F41"/>
    <w:rsid w:val="006058AD"/>
    <w:rsid w:val="00607660"/>
    <w:rsid w:val="00607B46"/>
    <w:rsid w:val="00607E26"/>
    <w:rsid w:val="00610ECE"/>
    <w:rsid w:val="006113D9"/>
    <w:rsid w:val="00611A62"/>
    <w:rsid w:val="00612D0A"/>
    <w:rsid w:val="006138F4"/>
    <w:rsid w:val="006140D9"/>
    <w:rsid w:val="00615A5A"/>
    <w:rsid w:val="0061791D"/>
    <w:rsid w:val="00617DE6"/>
    <w:rsid w:val="00620A13"/>
    <w:rsid w:val="0062134A"/>
    <w:rsid w:val="006213BA"/>
    <w:rsid w:val="00621898"/>
    <w:rsid w:val="00621BC1"/>
    <w:rsid w:val="0062205E"/>
    <w:rsid w:val="00622283"/>
    <w:rsid w:val="00622400"/>
    <w:rsid w:val="0062262C"/>
    <w:rsid w:val="006234B7"/>
    <w:rsid w:val="00623810"/>
    <w:rsid w:val="00623A26"/>
    <w:rsid w:val="00625178"/>
    <w:rsid w:val="006253EA"/>
    <w:rsid w:val="006259BC"/>
    <w:rsid w:val="00625FD0"/>
    <w:rsid w:val="00626040"/>
    <w:rsid w:val="0062655E"/>
    <w:rsid w:val="0062691D"/>
    <w:rsid w:val="00626A70"/>
    <w:rsid w:val="00626CBD"/>
    <w:rsid w:val="00627299"/>
    <w:rsid w:val="00627857"/>
    <w:rsid w:val="00627EAE"/>
    <w:rsid w:val="006320F6"/>
    <w:rsid w:val="00633209"/>
    <w:rsid w:val="006358C3"/>
    <w:rsid w:val="00635E5F"/>
    <w:rsid w:val="0063666F"/>
    <w:rsid w:val="006374EA"/>
    <w:rsid w:val="00637795"/>
    <w:rsid w:val="0064016A"/>
    <w:rsid w:val="006404BF"/>
    <w:rsid w:val="0064057F"/>
    <w:rsid w:val="00640763"/>
    <w:rsid w:val="006411AC"/>
    <w:rsid w:val="006412E3"/>
    <w:rsid w:val="006412FD"/>
    <w:rsid w:val="00641E4F"/>
    <w:rsid w:val="00642055"/>
    <w:rsid w:val="00642373"/>
    <w:rsid w:val="00642AC3"/>
    <w:rsid w:val="00642EA3"/>
    <w:rsid w:val="006430DB"/>
    <w:rsid w:val="00643111"/>
    <w:rsid w:val="006434DE"/>
    <w:rsid w:val="00643981"/>
    <w:rsid w:val="00643A70"/>
    <w:rsid w:val="00646757"/>
    <w:rsid w:val="00646A71"/>
    <w:rsid w:val="00646E38"/>
    <w:rsid w:val="00646EAC"/>
    <w:rsid w:val="00650794"/>
    <w:rsid w:val="00651308"/>
    <w:rsid w:val="0065141F"/>
    <w:rsid w:val="0065197E"/>
    <w:rsid w:val="00653F11"/>
    <w:rsid w:val="00655AFC"/>
    <w:rsid w:val="00656697"/>
    <w:rsid w:val="00656AB9"/>
    <w:rsid w:val="00656BC9"/>
    <w:rsid w:val="00657E05"/>
    <w:rsid w:val="006602AA"/>
    <w:rsid w:val="00660469"/>
    <w:rsid w:val="00661B9A"/>
    <w:rsid w:val="0066262D"/>
    <w:rsid w:val="006627C9"/>
    <w:rsid w:val="00662E88"/>
    <w:rsid w:val="006630C2"/>
    <w:rsid w:val="00663977"/>
    <w:rsid w:val="00664600"/>
    <w:rsid w:val="00664C59"/>
    <w:rsid w:val="0066574D"/>
    <w:rsid w:val="0066586B"/>
    <w:rsid w:val="00666050"/>
    <w:rsid w:val="00666F98"/>
    <w:rsid w:val="0066715C"/>
    <w:rsid w:val="006675F0"/>
    <w:rsid w:val="00673106"/>
    <w:rsid w:val="00673281"/>
    <w:rsid w:val="00673EBA"/>
    <w:rsid w:val="006747AB"/>
    <w:rsid w:val="006749AB"/>
    <w:rsid w:val="00675FFD"/>
    <w:rsid w:val="00676964"/>
    <w:rsid w:val="00677892"/>
    <w:rsid w:val="00680A8E"/>
    <w:rsid w:val="00681161"/>
    <w:rsid w:val="006829DE"/>
    <w:rsid w:val="00682B0F"/>
    <w:rsid w:val="006839F7"/>
    <w:rsid w:val="00683A07"/>
    <w:rsid w:val="00683F6E"/>
    <w:rsid w:val="00684025"/>
    <w:rsid w:val="006842DD"/>
    <w:rsid w:val="00684DE4"/>
    <w:rsid w:val="00685387"/>
    <w:rsid w:val="006856FC"/>
    <w:rsid w:val="00685BFA"/>
    <w:rsid w:val="00686E57"/>
    <w:rsid w:val="006875E9"/>
    <w:rsid w:val="006900EC"/>
    <w:rsid w:val="00691359"/>
    <w:rsid w:val="006913DE"/>
    <w:rsid w:val="00691646"/>
    <w:rsid w:val="00691A50"/>
    <w:rsid w:val="00691A60"/>
    <w:rsid w:val="00692456"/>
    <w:rsid w:val="00692676"/>
    <w:rsid w:val="00692BB7"/>
    <w:rsid w:val="00692CBE"/>
    <w:rsid w:val="0069351C"/>
    <w:rsid w:val="00694120"/>
    <w:rsid w:val="00694572"/>
    <w:rsid w:val="0069467A"/>
    <w:rsid w:val="0069534D"/>
    <w:rsid w:val="006957DE"/>
    <w:rsid w:val="00695819"/>
    <w:rsid w:val="00696751"/>
    <w:rsid w:val="00697747"/>
    <w:rsid w:val="006979C8"/>
    <w:rsid w:val="00697A34"/>
    <w:rsid w:val="006A05EA"/>
    <w:rsid w:val="006A160D"/>
    <w:rsid w:val="006A33A6"/>
    <w:rsid w:val="006A34B4"/>
    <w:rsid w:val="006A3862"/>
    <w:rsid w:val="006A38AA"/>
    <w:rsid w:val="006A396B"/>
    <w:rsid w:val="006A53D7"/>
    <w:rsid w:val="006A5888"/>
    <w:rsid w:val="006A640F"/>
    <w:rsid w:val="006A6528"/>
    <w:rsid w:val="006A7404"/>
    <w:rsid w:val="006B0E27"/>
    <w:rsid w:val="006B262C"/>
    <w:rsid w:val="006B3E18"/>
    <w:rsid w:val="006B426B"/>
    <w:rsid w:val="006B47D8"/>
    <w:rsid w:val="006B4F6C"/>
    <w:rsid w:val="006B4FD1"/>
    <w:rsid w:val="006B5487"/>
    <w:rsid w:val="006B5D02"/>
    <w:rsid w:val="006C28CC"/>
    <w:rsid w:val="006C2E3B"/>
    <w:rsid w:val="006C38DC"/>
    <w:rsid w:val="006C4AC4"/>
    <w:rsid w:val="006C567C"/>
    <w:rsid w:val="006C6BB1"/>
    <w:rsid w:val="006D2AE4"/>
    <w:rsid w:val="006D2E30"/>
    <w:rsid w:val="006D38E2"/>
    <w:rsid w:val="006D3A4D"/>
    <w:rsid w:val="006D545E"/>
    <w:rsid w:val="006D5899"/>
    <w:rsid w:val="006D6763"/>
    <w:rsid w:val="006D6F20"/>
    <w:rsid w:val="006D74B0"/>
    <w:rsid w:val="006D792F"/>
    <w:rsid w:val="006D7AB5"/>
    <w:rsid w:val="006D7FA1"/>
    <w:rsid w:val="006E0375"/>
    <w:rsid w:val="006E1968"/>
    <w:rsid w:val="006E27F6"/>
    <w:rsid w:val="006E41F6"/>
    <w:rsid w:val="006E50B2"/>
    <w:rsid w:val="006E558A"/>
    <w:rsid w:val="006E5A07"/>
    <w:rsid w:val="006E6064"/>
    <w:rsid w:val="006E60EA"/>
    <w:rsid w:val="006E65D8"/>
    <w:rsid w:val="006E6B39"/>
    <w:rsid w:val="006E70B2"/>
    <w:rsid w:val="006E7909"/>
    <w:rsid w:val="006F0198"/>
    <w:rsid w:val="006F0513"/>
    <w:rsid w:val="006F2640"/>
    <w:rsid w:val="006F3892"/>
    <w:rsid w:val="006F3DB3"/>
    <w:rsid w:val="006F3F0F"/>
    <w:rsid w:val="006F41D4"/>
    <w:rsid w:val="006F4D8B"/>
    <w:rsid w:val="006F4DE9"/>
    <w:rsid w:val="006F4F26"/>
    <w:rsid w:val="006F5366"/>
    <w:rsid w:val="006F70D1"/>
    <w:rsid w:val="006F7B64"/>
    <w:rsid w:val="00700330"/>
    <w:rsid w:val="007003D9"/>
    <w:rsid w:val="00700B7A"/>
    <w:rsid w:val="00700CFC"/>
    <w:rsid w:val="0070101C"/>
    <w:rsid w:val="0070388D"/>
    <w:rsid w:val="00703D5F"/>
    <w:rsid w:val="0070410E"/>
    <w:rsid w:val="00706910"/>
    <w:rsid w:val="00707FF8"/>
    <w:rsid w:val="00710D49"/>
    <w:rsid w:val="00710FDF"/>
    <w:rsid w:val="0071151B"/>
    <w:rsid w:val="00711B75"/>
    <w:rsid w:val="00713149"/>
    <w:rsid w:val="0071395D"/>
    <w:rsid w:val="00714026"/>
    <w:rsid w:val="00714419"/>
    <w:rsid w:val="00714FE0"/>
    <w:rsid w:val="0071578D"/>
    <w:rsid w:val="00715E19"/>
    <w:rsid w:val="007173FE"/>
    <w:rsid w:val="00717C16"/>
    <w:rsid w:val="007204B1"/>
    <w:rsid w:val="00721DAC"/>
    <w:rsid w:val="007234DA"/>
    <w:rsid w:val="00730DB8"/>
    <w:rsid w:val="00733EA4"/>
    <w:rsid w:val="00734047"/>
    <w:rsid w:val="00734F27"/>
    <w:rsid w:val="00735979"/>
    <w:rsid w:val="00736114"/>
    <w:rsid w:val="00736700"/>
    <w:rsid w:val="00736F20"/>
    <w:rsid w:val="0073721E"/>
    <w:rsid w:val="007378C9"/>
    <w:rsid w:val="00740611"/>
    <w:rsid w:val="00741924"/>
    <w:rsid w:val="00743038"/>
    <w:rsid w:val="00743BD3"/>
    <w:rsid w:val="007440CE"/>
    <w:rsid w:val="00744D00"/>
    <w:rsid w:val="007450D8"/>
    <w:rsid w:val="007450F2"/>
    <w:rsid w:val="00745500"/>
    <w:rsid w:val="00745E55"/>
    <w:rsid w:val="0074699F"/>
    <w:rsid w:val="00747370"/>
    <w:rsid w:val="007503DB"/>
    <w:rsid w:val="00750786"/>
    <w:rsid w:val="00750909"/>
    <w:rsid w:val="00750B9C"/>
    <w:rsid w:val="00750FB4"/>
    <w:rsid w:val="007519A1"/>
    <w:rsid w:val="00752A80"/>
    <w:rsid w:val="00753DE8"/>
    <w:rsid w:val="00754116"/>
    <w:rsid w:val="0075442A"/>
    <w:rsid w:val="007558CE"/>
    <w:rsid w:val="00756D78"/>
    <w:rsid w:val="00760B72"/>
    <w:rsid w:val="00761179"/>
    <w:rsid w:val="00761432"/>
    <w:rsid w:val="0076160C"/>
    <w:rsid w:val="00762F02"/>
    <w:rsid w:val="00762F38"/>
    <w:rsid w:val="007640A2"/>
    <w:rsid w:val="00765A52"/>
    <w:rsid w:val="00765E93"/>
    <w:rsid w:val="007662DD"/>
    <w:rsid w:val="00766346"/>
    <w:rsid w:val="007672F9"/>
    <w:rsid w:val="0076782D"/>
    <w:rsid w:val="00770743"/>
    <w:rsid w:val="00770E28"/>
    <w:rsid w:val="00770E80"/>
    <w:rsid w:val="00772E13"/>
    <w:rsid w:val="00772EC1"/>
    <w:rsid w:val="00773A7D"/>
    <w:rsid w:val="00774913"/>
    <w:rsid w:val="00776708"/>
    <w:rsid w:val="00776B7F"/>
    <w:rsid w:val="007778BA"/>
    <w:rsid w:val="007779AB"/>
    <w:rsid w:val="00781013"/>
    <w:rsid w:val="0078132B"/>
    <w:rsid w:val="00781FEA"/>
    <w:rsid w:val="00782786"/>
    <w:rsid w:val="0078365E"/>
    <w:rsid w:val="00784A83"/>
    <w:rsid w:val="00784EB8"/>
    <w:rsid w:val="00784F84"/>
    <w:rsid w:val="00785B65"/>
    <w:rsid w:val="00785E12"/>
    <w:rsid w:val="0078640F"/>
    <w:rsid w:val="00786612"/>
    <w:rsid w:val="007868F9"/>
    <w:rsid w:val="00786986"/>
    <w:rsid w:val="0078753C"/>
    <w:rsid w:val="00787B6E"/>
    <w:rsid w:val="0079119D"/>
    <w:rsid w:val="007921A6"/>
    <w:rsid w:val="007921EF"/>
    <w:rsid w:val="00792720"/>
    <w:rsid w:val="00793173"/>
    <w:rsid w:val="0079420C"/>
    <w:rsid w:val="007944C8"/>
    <w:rsid w:val="00794A88"/>
    <w:rsid w:val="007953A2"/>
    <w:rsid w:val="00795DD4"/>
    <w:rsid w:val="007965BF"/>
    <w:rsid w:val="00797B7F"/>
    <w:rsid w:val="007A15EB"/>
    <w:rsid w:val="007A2283"/>
    <w:rsid w:val="007A2B07"/>
    <w:rsid w:val="007A2B81"/>
    <w:rsid w:val="007A3527"/>
    <w:rsid w:val="007A4093"/>
    <w:rsid w:val="007A4AE5"/>
    <w:rsid w:val="007A4BC6"/>
    <w:rsid w:val="007A4CFA"/>
    <w:rsid w:val="007A536B"/>
    <w:rsid w:val="007A593A"/>
    <w:rsid w:val="007A6003"/>
    <w:rsid w:val="007A62F5"/>
    <w:rsid w:val="007B036F"/>
    <w:rsid w:val="007B0860"/>
    <w:rsid w:val="007B19FE"/>
    <w:rsid w:val="007B1C95"/>
    <w:rsid w:val="007B2120"/>
    <w:rsid w:val="007B30CC"/>
    <w:rsid w:val="007B3854"/>
    <w:rsid w:val="007B5D08"/>
    <w:rsid w:val="007B6A95"/>
    <w:rsid w:val="007B6EDE"/>
    <w:rsid w:val="007C09CC"/>
    <w:rsid w:val="007C25CA"/>
    <w:rsid w:val="007C2691"/>
    <w:rsid w:val="007C2C20"/>
    <w:rsid w:val="007C46FE"/>
    <w:rsid w:val="007C4800"/>
    <w:rsid w:val="007C5927"/>
    <w:rsid w:val="007C7DD6"/>
    <w:rsid w:val="007D0ABF"/>
    <w:rsid w:val="007D2069"/>
    <w:rsid w:val="007D2F5D"/>
    <w:rsid w:val="007D3116"/>
    <w:rsid w:val="007D3172"/>
    <w:rsid w:val="007D3BB9"/>
    <w:rsid w:val="007D5781"/>
    <w:rsid w:val="007D5D88"/>
    <w:rsid w:val="007D622F"/>
    <w:rsid w:val="007D6790"/>
    <w:rsid w:val="007D6E64"/>
    <w:rsid w:val="007D7243"/>
    <w:rsid w:val="007E0A2C"/>
    <w:rsid w:val="007E0D0B"/>
    <w:rsid w:val="007E0D3A"/>
    <w:rsid w:val="007E184E"/>
    <w:rsid w:val="007E1A60"/>
    <w:rsid w:val="007E2581"/>
    <w:rsid w:val="007E2986"/>
    <w:rsid w:val="007E3ADE"/>
    <w:rsid w:val="007E3D93"/>
    <w:rsid w:val="007E3E5D"/>
    <w:rsid w:val="007E4C3F"/>
    <w:rsid w:val="007E5096"/>
    <w:rsid w:val="007E591D"/>
    <w:rsid w:val="007E634C"/>
    <w:rsid w:val="007E6C9E"/>
    <w:rsid w:val="007E765C"/>
    <w:rsid w:val="007E7906"/>
    <w:rsid w:val="007F018A"/>
    <w:rsid w:val="007F047F"/>
    <w:rsid w:val="007F0712"/>
    <w:rsid w:val="007F165B"/>
    <w:rsid w:val="007F19F1"/>
    <w:rsid w:val="007F1A3A"/>
    <w:rsid w:val="007F2526"/>
    <w:rsid w:val="007F2FDB"/>
    <w:rsid w:val="007F3E27"/>
    <w:rsid w:val="007F5281"/>
    <w:rsid w:val="007F5CDF"/>
    <w:rsid w:val="007F769D"/>
    <w:rsid w:val="007F7CB5"/>
    <w:rsid w:val="008002FA"/>
    <w:rsid w:val="0080056C"/>
    <w:rsid w:val="00800D43"/>
    <w:rsid w:val="008017FA"/>
    <w:rsid w:val="008019BF"/>
    <w:rsid w:val="008019C6"/>
    <w:rsid w:val="00802075"/>
    <w:rsid w:val="00802116"/>
    <w:rsid w:val="0080264A"/>
    <w:rsid w:val="0080316C"/>
    <w:rsid w:val="008031C8"/>
    <w:rsid w:val="008032CE"/>
    <w:rsid w:val="00803E55"/>
    <w:rsid w:val="00804603"/>
    <w:rsid w:val="00805A4E"/>
    <w:rsid w:val="00805BEA"/>
    <w:rsid w:val="00806C66"/>
    <w:rsid w:val="00807AE9"/>
    <w:rsid w:val="00813771"/>
    <w:rsid w:val="008144B5"/>
    <w:rsid w:val="00814CAA"/>
    <w:rsid w:val="00814D21"/>
    <w:rsid w:val="00815C13"/>
    <w:rsid w:val="00816416"/>
    <w:rsid w:val="008208E4"/>
    <w:rsid w:val="00820B0D"/>
    <w:rsid w:val="00821007"/>
    <w:rsid w:val="00821BEE"/>
    <w:rsid w:val="0082341D"/>
    <w:rsid w:val="0082447F"/>
    <w:rsid w:val="00824949"/>
    <w:rsid w:val="008249F5"/>
    <w:rsid w:val="00825E09"/>
    <w:rsid w:val="0082660F"/>
    <w:rsid w:val="0082712D"/>
    <w:rsid w:val="00830851"/>
    <w:rsid w:val="00830E6D"/>
    <w:rsid w:val="00831219"/>
    <w:rsid w:val="0083480F"/>
    <w:rsid w:val="0083501F"/>
    <w:rsid w:val="0083644E"/>
    <w:rsid w:val="00836776"/>
    <w:rsid w:val="00837317"/>
    <w:rsid w:val="00837776"/>
    <w:rsid w:val="00837FB3"/>
    <w:rsid w:val="00840505"/>
    <w:rsid w:val="00840AA8"/>
    <w:rsid w:val="00841569"/>
    <w:rsid w:val="00842215"/>
    <w:rsid w:val="00842A15"/>
    <w:rsid w:val="0084348D"/>
    <w:rsid w:val="00843DF5"/>
    <w:rsid w:val="0084434C"/>
    <w:rsid w:val="0084559F"/>
    <w:rsid w:val="0084695D"/>
    <w:rsid w:val="00847605"/>
    <w:rsid w:val="00850555"/>
    <w:rsid w:val="008520FA"/>
    <w:rsid w:val="0085262A"/>
    <w:rsid w:val="008529B2"/>
    <w:rsid w:val="00853BA4"/>
    <w:rsid w:val="0085419A"/>
    <w:rsid w:val="00856590"/>
    <w:rsid w:val="008575A1"/>
    <w:rsid w:val="00857717"/>
    <w:rsid w:val="00857A08"/>
    <w:rsid w:val="00861327"/>
    <w:rsid w:val="0086169A"/>
    <w:rsid w:val="008626B8"/>
    <w:rsid w:val="00862C0C"/>
    <w:rsid w:val="00862C8A"/>
    <w:rsid w:val="00863030"/>
    <w:rsid w:val="008632D5"/>
    <w:rsid w:val="0086541C"/>
    <w:rsid w:val="008658E2"/>
    <w:rsid w:val="00867203"/>
    <w:rsid w:val="0086743D"/>
    <w:rsid w:val="00867A76"/>
    <w:rsid w:val="008700B2"/>
    <w:rsid w:val="00870187"/>
    <w:rsid w:val="008705AD"/>
    <w:rsid w:val="00870AFD"/>
    <w:rsid w:val="0087115B"/>
    <w:rsid w:val="008716B5"/>
    <w:rsid w:val="008734F8"/>
    <w:rsid w:val="0087352E"/>
    <w:rsid w:val="00874787"/>
    <w:rsid w:val="0087598E"/>
    <w:rsid w:val="00876A29"/>
    <w:rsid w:val="008775DB"/>
    <w:rsid w:val="00881010"/>
    <w:rsid w:val="008813ED"/>
    <w:rsid w:val="0088251D"/>
    <w:rsid w:val="00882BB9"/>
    <w:rsid w:val="00883E10"/>
    <w:rsid w:val="008841A6"/>
    <w:rsid w:val="00885125"/>
    <w:rsid w:val="00886830"/>
    <w:rsid w:val="0089080E"/>
    <w:rsid w:val="00891D16"/>
    <w:rsid w:val="00892F62"/>
    <w:rsid w:val="0089343B"/>
    <w:rsid w:val="00894E97"/>
    <w:rsid w:val="008955DE"/>
    <w:rsid w:val="0089590F"/>
    <w:rsid w:val="00895962"/>
    <w:rsid w:val="008965E5"/>
    <w:rsid w:val="008969AF"/>
    <w:rsid w:val="00896F06"/>
    <w:rsid w:val="008A2704"/>
    <w:rsid w:val="008A28AB"/>
    <w:rsid w:val="008A2A42"/>
    <w:rsid w:val="008A3240"/>
    <w:rsid w:val="008A34B6"/>
    <w:rsid w:val="008A35DE"/>
    <w:rsid w:val="008A35E7"/>
    <w:rsid w:val="008A4405"/>
    <w:rsid w:val="008A4A59"/>
    <w:rsid w:val="008A54B9"/>
    <w:rsid w:val="008A5807"/>
    <w:rsid w:val="008A71D4"/>
    <w:rsid w:val="008B0279"/>
    <w:rsid w:val="008B143F"/>
    <w:rsid w:val="008B19BA"/>
    <w:rsid w:val="008B1F42"/>
    <w:rsid w:val="008B36C6"/>
    <w:rsid w:val="008B38E7"/>
    <w:rsid w:val="008B399A"/>
    <w:rsid w:val="008B3F42"/>
    <w:rsid w:val="008B491A"/>
    <w:rsid w:val="008B494D"/>
    <w:rsid w:val="008B4DA5"/>
    <w:rsid w:val="008B595C"/>
    <w:rsid w:val="008B5D57"/>
    <w:rsid w:val="008B5D7F"/>
    <w:rsid w:val="008B5E7B"/>
    <w:rsid w:val="008B759D"/>
    <w:rsid w:val="008B7BFA"/>
    <w:rsid w:val="008C0E12"/>
    <w:rsid w:val="008C208D"/>
    <w:rsid w:val="008C2484"/>
    <w:rsid w:val="008C2B1F"/>
    <w:rsid w:val="008C2B83"/>
    <w:rsid w:val="008C3813"/>
    <w:rsid w:val="008C3B30"/>
    <w:rsid w:val="008C49AA"/>
    <w:rsid w:val="008C4F10"/>
    <w:rsid w:val="008C6463"/>
    <w:rsid w:val="008C7172"/>
    <w:rsid w:val="008C77D5"/>
    <w:rsid w:val="008D0B57"/>
    <w:rsid w:val="008D0D04"/>
    <w:rsid w:val="008D12C7"/>
    <w:rsid w:val="008D153A"/>
    <w:rsid w:val="008D2636"/>
    <w:rsid w:val="008D2682"/>
    <w:rsid w:val="008D29B2"/>
    <w:rsid w:val="008D2DC2"/>
    <w:rsid w:val="008D33B9"/>
    <w:rsid w:val="008D3418"/>
    <w:rsid w:val="008D3B1A"/>
    <w:rsid w:val="008D3E72"/>
    <w:rsid w:val="008D5A3B"/>
    <w:rsid w:val="008D5C9D"/>
    <w:rsid w:val="008D606C"/>
    <w:rsid w:val="008D7895"/>
    <w:rsid w:val="008D7A48"/>
    <w:rsid w:val="008E0793"/>
    <w:rsid w:val="008E0C6D"/>
    <w:rsid w:val="008E0F92"/>
    <w:rsid w:val="008E1F1D"/>
    <w:rsid w:val="008E202D"/>
    <w:rsid w:val="008E2D77"/>
    <w:rsid w:val="008E3179"/>
    <w:rsid w:val="008E317C"/>
    <w:rsid w:val="008E32F0"/>
    <w:rsid w:val="008E3389"/>
    <w:rsid w:val="008E47C7"/>
    <w:rsid w:val="008E4C02"/>
    <w:rsid w:val="008E4DB1"/>
    <w:rsid w:val="008E50BC"/>
    <w:rsid w:val="008E6ACE"/>
    <w:rsid w:val="008E7C3B"/>
    <w:rsid w:val="008F06F2"/>
    <w:rsid w:val="008F1319"/>
    <w:rsid w:val="008F1483"/>
    <w:rsid w:val="008F1F31"/>
    <w:rsid w:val="008F2D0B"/>
    <w:rsid w:val="008F34AF"/>
    <w:rsid w:val="008F3923"/>
    <w:rsid w:val="008F3F2B"/>
    <w:rsid w:val="008F4553"/>
    <w:rsid w:val="008F576C"/>
    <w:rsid w:val="008F6091"/>
    <w:rsid w:val="008F60FD"/>
    <w:rsid w:val="008F768A"/>
    <w:rsid w:val="009019D7"/>
    <w:rsid w:val="0090335E"/>
    <w:rsid w:val="0090438A"/>
    <w:rsid w:val="0090519D"/>
    <w:rsid w:val="00905664"/>
    <w:rsid w:val="00906188"/>
    <w:rsid w:val="009078D2"/>
    <w:rsid w:val="00907A94"/>
    <w:rsid w:val="00907BC6"/>
    <w:rsid w:val="00907CD2"/>
    <w:rsid w:val="0091059D"/>
    <w:rsid w:val="00910AA6"/>
    <w:rsid w:val="00911E5D"/>
    <w:rsid w:val="00911F01"/>
    <w:rsid w:val="00911FDC"/>
    <w:rsid w:val="009122D1"/>
    <w:rsid w:val="00912A3A"/>
    <w:rsid w:val="00913BC9"/>
    <w:rsid w:val="00914254"/>
    <w:rsid w:val="009143E3"/>
    <w:rsid w:val="00914472"/>
    <w:rsid w:val="009147A2"/>
    <w:rsid w:val="00916492"/>
    <w:rsid w:val="0091666D"/>
    <w:rsid w:val="00916D31"/>
    <w:rsid w:val="00920107"/>
    <w:rsid w:val="00920127"/>
    <w:rsid w:val="0092014F"/>
    <w:rsid w:val="00920C96"/>
    <w:rsid w:val="00921397"/>
    <w:rsid w:val="0092222F"/>
    <w:rsid w:val="00922D4A"/>
    <w:rsid w:val="00923681"/>
    <w:rsid w:val="00923FB1"/>
    <w:rsid w:val="00924802"/>
    <w:rsid w:val="0092482A"/>
    <w:rsid w:val="00925841"/>
    <w:rsid w:val="00925AC6"/>
    <w:rsid w:val="00925B94"/>
    <w:rsid w:val="00927916"/>
    <w:rsid w:val="009309FC"/>
    <w:rsid w:val="00930FA2"/>
    <w:rsid w:val="0093183C"/>
    <w:rsid w:val="0093192F"/>
    <w:rsid w:val="0093244F"/>
    <w:rsid w:val="00932FEA"/>
    <w:rsid w:val="009333DB"/>
    <w:rsid w:val="009335B1"/>
    <w:rsid w:val="009338A1"/>
    <w:rsid w:val="00933EDF"/>
    <w:rsid w:val="0093449E"/>
    <w:rsid w:val="009345F6"/>
    <w:rsid w:val="009355FD"/>
    <w:rsid w:val="00935804"/>
    <w:rsid w:val="009367D9"/>
    <w:rsid w:val="009402A6"/>
    <w:rsid w:val="009408C1"/>
    <w:rsid w:val="00940CEE"/>
    <w:rsid w:val="00940E23"/>
    <w:rsid w:val="00942179"/>
    <w:rsid w:val="00942C74"/>
    <w:rsid w:val="00943024"/>
    <w:rsid w:val="00943F4F"/>
    <w:rsid w:val="0094401E"/>
    <w:rsid w:val="009444F4"/>
    <w:rsid w:val="00945A94"/>
    <w:rsid w:val="0094660B"/>
    <w:rsid w:val="00946CBA"/>
    <w:rsid w:val="00946D20"/>
    <w:rsid w:val="00947967"/>
    <w:rsid w:val="00950B15"/>
    <w:rsid w:val="00951301"/>
    <w:rsid w:val="00951E70"/>
    <w:rsid w:val="009521F3"/>
    <w:rsid w:val="009533D1"/>
    <w:rsid w:val="009535E6"/>
    <w:rsid w:val="009548AA"/>
    <w:rsid w:val="00954BB7"/>
    <w:rsid w:val="00955530"/>
    <w:rsid w:val="00955B68"/>
    <w:rsid w:val="00955C7F"/>
    <w:rsid w:val="0095650C"/>
    <w:rsid w:val="009575F0"/>
    <w:rsid w:val="00957601"/>
    <w:rsid w:val="00960058"/>
    <w:rsid w:val="009600D5"/>
    <w:rsid w:val="00960265"/>
    <w:rsid w:val="0096097E"/>
    <w:rsid w:val="009615B8"/>
    <w:rsid w:val="00961846"/>
    <w:rsid w:val="0096250F"/>
    <w:rsid w:val="00962FE5"/>
    <w:rsid w:val="0096306C"/>
    <w:rsid w:val="0096350E"/>
    <w:rsid w:val="00963DF1"/>
    <w:rsid w:val="0096424A"/>
    <w:rsid w:val="009643C7"/>
    <w:rsid w:val="00964834"/>
    <w:rsid w:val="009665D6"/>
    <w:rsid w:val="00966846"/>
    <w:rsid w:val="0097462A"/>
    <w:rsid w:val="00974DCB"/>
    <w:rsid w:val="0097506E"/>
    <w:rsid w:val="00977DDA"/>
    <w:rsid w:val="009808A2"/>
    <w:rsid w:val="009809C2"/>
    <w:rsid w:val="00980BFD"/>
    <w:rsid w:val="00981FFE"/>
    <w:rsid w:val="0098259A"/>
    <w:rsid w:val="00985B2A"/>
    <w:rsid w:val="00985C8C"/>
    <w:rsid w:val="00985CD9"/>
    <w:rsid w:val="0098745F"/>
    <w:rsid w:val="0098793F"/>
    <w:rsid w:val="00987DB0"/>
    <w:rsid w:val="009901BF"/>
    <w:rsid w:val="009902B5"/>
    <w:rsid w:val="009904D3"/>
    <w:rsid w:val="009909F8"/>
    <w:rsid w:val="00990A2C"/>
    <w:rsid w:val="009915B0"/>
    <w:rsid w:val="0099166E"/>
    <w:rsid w:val="00991AC3"/>
    <w:rsid w:val="00991AED"/>
    <w:rsid w:val="0099213E"/>
    <w:rsid w:val="00993435"/>
    <w:rsid w:val="009952AB"/>
    <w:rsid w:val="00995720"/>
    <w:rsid w:val="009957A2"/>
    <w:rsid w:val="009957ED"/>
    <w:rsid w:val="009959E9"/>
    <w:rsid w:val="00995DC3"/>
    <w:rsid w:val="00996164"/>
    <w:rsid w:val="00997066"/>
    <w:rsid w:val="0099706B"/>
    <w:rsid w:val="009970A9"/>
    <w:rsid w:val="00997B73"/>
    <w:rsid w:val="00997D70"/>
    <w:rsid w:val="009A1769"/>
    <w:rsid w:val="009A26C5"/>
    <w:rsid w:val="009A2A51"/>
    <w:rsid w:val="009A2F55"/>
    <w:rsid w:val="009A3F63"/>
    <w:rsid w:val="009A418F"/>
    <w:rsid w:val="009A49CD"/>
    <w:rsid w:val="009A569B"/>
    <w:rsid w:val="009A6371"/>
    <w:rsid w:val="009A66BF"/>
    <w:rsid w:val="009B385F"/>
    <w:rsid w:val="009B3AE4"/>
    <w:rsid w:val="009B405B"/>
    <w:rsid w:val="009B5151"/>
    <w:rsid w:val="009B51AB"/>
    <w:rsid w:val="009B7B56"/>
    <w:rsid w:val="009C01FA"/>
    <w:rsid w:val="009C0CCA"/>
    <w:rsid w:val="009C0CF6"/>
    <w:rsid w:val="009C0F59"/>
    <w:rsid w:val="009C3393"/>
    <w:rsid w:val="009C3AEA"/>
    <w:rsid w:val="009C3DE7"/>
    <w:rsid w:val="009C42E9"/>
    <w:rsid w:val="009C4D7F"/>
    <w:rsid w:val="009C4F63"/>
    <w:rsid w:val="009C5857"/>
    <w:rsid w:val="009C5930"/>
    <w:rsid w:val="009C69EB"/>
    <w:rsid w:val="009C700D"/>
    <w:rsid w:val="009D025E"/>
    <w:rsid w:val="009D0408"/>
    <w:rsid w:val="009D12E4"/>
    <w:rsid w:val="009D1604"/>
    <w:rsid w:val="009D1A12"/>
    <w:rsid w:val="009D1AF9"/>
    <w:rsid w:val="009D1ED2"/>
    <w:rsid w:val="009D226F"/>
    <w:rsid w:val="009D2BA8"/>
    <w:rsid w:val="009D2FA7"/>
    <w:rsid w:val="009D46BB"/>
    <w:rsid w:val="009D51E6"/>
    <w:rsid w:val="009D5679"/>
    <w:rsid w:val="009D5EE5"/>
    <w:rsid w:val="009D698F"/>
    <w:rsid w:val="009D700D"/>
    <w:rsid w:val="009D748C"/>
    <w:rsid w:val="009E2300"/>
    <w:rsid w:val="009E33E4"/>
    <w:rsid w:val="009E3827"/>
    <w:rsid w:val="009E3D85"/>
    <w:rsid w:val="009E4296"/>
    <w:rsid w:val="009E4D20"/>
    <w:rsid w:val="009E50DC"/>
    <w:rsid w:val="009E5708"/>
    <w:rsid w:val="009E6139"/>
    <w:rsid w:val="009E638A"/>
    <w:rsid w:val="009E6647"/>
    <w:rsid w:val="009E67C0"/>
    <w:rsid w:val="009E6D8E"/>
    <w:rsid w:val="009E7D92"/>
    <w:rsid w:val="009F0AEB"/>
    <w:rsid w:val="009F15D9"/>
    <w:rsid w:val="009F321B"/>
    <w:rsid w:val="009F3DF9"/>
    <w:rsid w:val="009F3E01"/>
    <w:rsid w:val="009F4D88"/>
    <w:rsid w:val="009F6166"/>
    <w:rsid w:val="009F7860"/>
    <w:rsid w:val="009F79C6"/>
    <w:rsid w:val="009F7BE7"/>
    <w:rsid w:val="009F7FF1"/>
    <w:rsid w:val="00A0192A"/>
    <w:rsid w:val="00A0264D"/>
    <w:rsid w:val="00A02660"/>
    <w:rsid w:val="00A03B5B"/>
    <w:rsid w:val="00A03F54"/>
    <w:rsid w:val="00A04405"/>
    <w:rsid w:val="00A04F18"/>
    <w:rsid w:val="00A051AE"/>
    <w:rsid w:val="00A06095"/>
    <w:rsid w:val="00A0699A"/>
    <w:rsid w:val="00A069CF"/>
    <w:rsid w:val="00A06A01"/>
    <w:rsid w:val="00A073D0"/>
    <w:rsid w:val="00A0753E"/>
    <w:rsid w:val="00A10301"/>
    <w:rsid w:val="00A10827"/>
    <w:rsid w:val="00A11DAA"/>
    <w:rsid w:val="00A120F5"/>
    <w:rsid w:val="00A12C93"/>
    <w:rsid w:val="00A1497A"/>
    <w:rsid w:val="00A153DB"/>
    <w:rsid w:val="00A15433"/>
    <w:rsid w:val="00A16D7C"/>
    <w:rsid w:val="00A17398"/>
    <w:rsid w:val="00A17DD4"/>
    <w:rsid w:val="00A224D2"/>
    <w:rsid w:val="00A22C47"/>
    <w:rsid w:val="00A231AA"/>
    <w:rsid w:val="00A23795"/>
    <w:rsid w:val="00A23913"/>
    <w:rsid w:val="00A23D25"/>
    <w:rsid w:val="00A25911"/>
    <w:rsid w:val="00A26318"/>
    <w:rsid w:val="00A3013D"/>
    <w:rsid w:val="00A30967"/>
    <w:rsid w:val="00A31065"/>
    <w:rsid w:val="00A31079"/>
    <w:rsid w:val="00A3181C"/>
    <w:rsid w:val="00A33981"/>
    <w:rsid w:val="00A344DB"/>
    <w:rsid w:val="00A349E1"/>
    <w:rsid w:val="00A34DCB"/>
    <w:rsid w:val="00A35E3D"/>
    <w:rsid w:val="00A36AC5"/>
    <w:rsid w:val="00A3715F"/>
    <w:rsid w:val="00A40208"/>
    <w:rsid w:val="00A4053C"/>
    <w:rsid w:val="00A408C8"/>
    <w:rsid w:val="00A414C0"/>
    <w:rsid w:val="00A417CA"/>
    <w:rsid w:val="00A42881"/>
    <w:rsid w:val="00A42D82"/>
    <w:rsid w:val="00A433FD"/>
    <w:rsid w:val="00A438CF"/>
    <w:rsid w:val="00A43D7D"/>
    <w:rsid w:val="00A446DA"/>
    <w:rsid w:val="00A447A7"/>
    <w:rsid w:val="00A44E00"/>
    <w:rsid w:val="00A44F13"/>
    <w:rsid w:val="00A45004"/>
    <w:rsid w:val="00A45239"/>
    <w:rsid w:val="00A454CF"/>
    <w:rsid w:val="00A46490"/>
    <w:rsid w:val="00A47097"/>
    <w:rsid w:val="00A505C4"/>
    <w:rsid w:val="00A50C71"/>
    <w:rsid w:val="00A50FFB"/>
    <w:rsid w:val="00A530FF"/>
    <w:rsid w:val="00A531A5"/>
    <w:rsid w:val="00A54A79"/>
    <w:rsid w:val="00A54C89"/>
    <w:rsid w:val="00A56B3B"/>
    <w:rsid w:val="00A570FD"/>
    <w:rsid w:val="00A57705"/>
    <w:rsid w:val="00A57EDC"/>
    <w:rsid w:val="00A603FB"/>
    <w:rsid w:val="00A60B6F"/>
    <w:rsid w:val="00A60CE5"/>
    <w:rsid w:val="00A610C5"/>
    <w:rsid w:val="00A612D4"/>
    <w:rsid w:val="00A65A27"/>
    <w:rsid w:val="00A65C97"/>
    <w:rsid w:val="00A65F1E"/>
    <w:rsid w:val="00A665A2"/>
    <w:rsid w:val="00A677EA"/>
    <w:rsid w:val="00A70B16"/>
    <w:rsid w:val="00A718F0"/>
    <w:rsid w:val="00A72A54"/>
    <w:rsid w:val="00A756C9"/>
    <w:rsid w:val="00A76674"/>
    <w:rsid w:val="00A76681"/>
    <w:rsid w:val="00A768B4"/>
    <w:rsid w:val="00A804A2"/>
    <w:rsid w:val="00A82BA1"/>
    <w:rsid w:val="00A83112"/>
    <w:rsid w:val="00A844F7"/>
    <w:rsid w:val="00A84528"/>
    <w:rsid w:val="00A84A4C"/>
    <w:rsid w:val="00A8604D"/>
    <w:rsid w:val="00A87912"/>
    <w:rsid w:val="00A87DF6"/>
    <w:rsid w:val="00A90D01"/>
    <w:rsid w:val="00A91464"/>
    <w:rsid w:val="00A91747"/>
    <w:rsid w:val="00A91F78"/>
    <w:rsid w:val="00A9356E"/>
    <w:rsid w:val="00A93DCD"/>
    <w:rsid w:val="00A95C5C"/>
    <w:rsid w:val="00A965B4"/>
    <w:rsid w:val="00A96874"/>
    <w:rsid w:val="00A96AF0"/>
    <w:rsid w:val="00A96D7E"/>
    <w:rsid w:val="00A9746D"/>
    <w:rsid w:val="00AA2BDC"/>
    <w:rsid w:val="00AA2C70"/>
    <w:rsid w:val="00AA3AEF"/>
    <w:rsid w:val="00AA3CCD"/>
    <w:rsid w:val="00AA4A79"/>
    <w:rsid w:val="00AA5709"/>
    <w:rsid w:val="00AA74F6"/>
    <w:rsid w:val="00AA7D4B"/>
    <w:rsid w:val="00AB10AB"/>
    <w:rsid w:val="00AB2227"/>
    <w:rsid w:val="00AB29EE"/>
    <w:rsid w:val="00AB3219"/>
    <w:rsid w:val="00AB334B"/>
    <w:rsid w:val="00AB3441"/>
    <w:rsid w:val="00AB347F"/>
    <w:rsid w:val="00AB3602"/>
    <w:rsid w:val="00AB4192"/>
    <w:rsid w:val="00AB4544"/>
    <w:rsid w:val="00AB5AA5"/>
    <w:rsid w:val="00AC0050"/>
    <w:rsid w:val="00AC00C0"/>
    <w:rsid w:val="00AC00E5"/>
    <w:rsid w:val="00AC102D"/>
    <w:rsid w:val="00AC1174"/>
    <w:rsid w:val="00AC1850"/>
    <w:rsid w:val="00AC3102"/>
    <w:rsid w:val="00AC3F35"/>
    <w:rsid w:val="00AC4630"/>
    <w:rsid w:val="00AC560F"/>
    <w:rsid w:val="00AC6600"/>
    <w:rsid w:val="00AC7349"/>
    <w:rsid w:val="00AC77AD"/>
    <w:rsid w:val="00AD0A7C"/>
    <w:rsid w:val="00AD1260"/>
    <w:rsid w:val="00AD2279"/>
    <w:rsid w:val="00AD3CDF"/>
    <w:rsid w:val="00AD69C3"/>
    <w:rsid w:val="00AD6FA9"/>
    <w:rsid w:val="00AD71B3"/>
    <w:rsid w:val="00AD77DA"/>
    <w:rsid w:val="00AE1868"/>
    <w:rsid w:val="00AE355E"/>
    <w:rsid w:val="00AE3845"/>
    <w:rsid w:val="00AE3A6C"/>
    <w:rsid w:val="00AE4BD0"/>
    <w:rsid w:val="00AE501B"/>
    <w:rsid w:val="00AE5B57"/>
    <w:rsid w:val="00AE60EC"/>
    <w:rsid w:val="00AE64A0"/>
    <w:rsid w:val="00AE64A6"/>
    <w:rsid w:val="00AE6D94"/>
    <w:rsid w:val="00AE7369"/>
    <w:rsid w:val="00AE762F"/>
    <w:rsid w:val="00AF1632"/>
    <w:rsid w:val="00AF1BF1"/>
    <w:rsid w:val="00AF232B"/>
    <w:rsid w:val="00AF2DE7"/>
    <w:rsid w:val="00AF2E62"/>
    <w:rsid w:val="00AF38EF"/>
    <w:rsid w:val="00AF3FE5"/>
    <w:rsid w:val="00AF5925"/>
    <w:rsid w:val="00AF5996"/>
    <w:rsid w:val="00AF7096"/>
    <w:rsid w:val="00AF7DAE"/>
    <w:rsid w:val="00B01421"/>
    <w:rsid w:val="00B02741"/>
    <w:rsid w:val="00B02E0A"/>
    <w:rsid w:val="00B035D3"/>
    <w:rsid w:val="00B052ED"/>
    <w:rsid w:val="00B0538B"/>
    <w:rsid w:val="00B05C32"/>
    <w:rsid w:val="00B06438"/>
    <w:rsid w:val="00B07A62"/>
    <w:rsid w:val="00B103DA"/>
    <w:rsid w:val="00B106E1"/>
    <w:rsid w:val="00B119FE"/>
    <w:rsid w:val="00B14285"/>
    <w:rsid w:val="00B14ED6"/>
    <w:rsid w:val="00B15063"/>
    <w:rsid w:val="00B15154"/>
    <w:rsid w:val="00B15554"/>
    <w:rsid w:val="00B157B8"/>
    <w:rsid w:val="00B166F1"/>
    <w:rsid w:val="00B17319"/>
    <w:rsid w:val="00B17358"/>
    <w:rsid w:val="00B17BC1"/>
    <w:rsid w:val="00B17F92"/>
    <w:rsid w:val="00B206A3"/>
    <w:rsid w:val="00B22E0C"/>
    <w:rsid w:val="00B2311D"/>
    <w:rsid w:val="00B2666E"/>
    <w:rsid w:val="00B27E82"/>
    <w:rsid w:val="00B300C5"/>
    <w:rsid w:val="00B31237"/>
    <w:rsid w:val="00B32411"/>
    <w:rsid w:val="00B33C9D"/>
    <w:rsid w:val="00B33E50"/>
    <w:rsid w:val="00B34747"/>
    <w:rsid w:val="00B34765"/>
    <w:rsid w:val="00B34CDB"/>
    <w:rsid w:val="00B355D0"/>
    <w:rsid w:val="00B3569F"/>
    <w:rsid w:val="00B3627E"/>
    <w:rsid w:val="00B366BD"/>
    <w:rsid w:val="00B370BD"/>
    <w:rsid w:val="00B376BA"/>
    <w:rsid w:val="00B40C34"/>
    <w:rsid w:val="00B40D76"/>
    <w:rsid w:val="00B4173F"/>
    <w:rsid w:val="00B42B17"/>
    <w:rsid w:val="00B42BE8"/>
    <w:rsid w:val="00B42DF3"/>
    <w:rsid w:val="00B4308B"/>
    <w:rsid w:val="00B435AC"/>
    <w:rsid w:val="00B4436E"/>
    <w:rsid w:val="00B443A0"/>
    <w:rsid w:val="00B44861"/>
    <w:rsid w:val="00B45089"/>
    <w:rsid w:val="00B460B0"/>
    <w:rsid w:val="00B47605"/>
    <w:rsid w:val="00B476EE"/>
    <w:rsid w:val="00B47B09"/>
    <w:rsid w:val="00B47E2E"/>
    <w:rsid w:val="00B51F14"/>
    <w:rsid w:val="00B530AD"/>
    <w:rsid w:val="00B53165"/>
    <w:rsid w:val="00B53A5E"/>
    <w:rsid w:val="00B55458"/>
    <w:rsid w:val="00B56273"/>
    <w:rsid w:val="00B56FB2"/>
    <w:rsid w:val="00B57568"/>
    <w:rsid w:val="00B60B14"/>
    <w:rsid w:val="00B612D9"/>
    <w:rsid w:val="00B62939"/>
    <w:rsid w:val="00B62DE6"/>
    <w:rsid w:val="00B63A96"/>
    <w:rsid w:val="00B666E4"/>
    <w:rsid w:val="00B67A82"/>
    <w:rsid w:val="00B67D24"/>
    <w:rsid w:val="00B715BD"/>
    <w:rsid w:val="00B719BA"/>
    <w:rsid w:val="00B71DEE"/>
    <w:rsid w:val="00B72DEB"/>
    <w:rsid w:val="00B737A7"/>
    <w:rsid w:val="00B7435B"/>
    <w:rsid w:val="00B74584"/>
    <w:rsid w:val="00B75234"/>
    <w:rsid w:val="00B755F9"/>
    <w:rsid w:val="00B769A2"/>
    <w:rsid w:val="00B76BCF"/>
    <w:rsid w:val="00B77243"/>
    <w:rsid w:val="00B77490"/>
    <w:rsid w:val="00B7779D"/>
    <w:rsid w:val="00B778AF"/>
    <w:rsid w:val="00B800D0"/>
    <w:rsid w:val="00B80839"/>
    <w:rsid w:val="00B80ACB"/>
    <w:rsid w:val="00B811B8"/>
    <w:rsid w:val="00B81862"/>
    <w:rsid w:val="00B81EC0"/>
    <w:rsid w:val="00B837B7"/>
    <w:rsid w:val="00B84869"/>
    <w:rsid w:val="00B85642"/>
    <w:rsid w:val="00B858F6"/>
    <w:rsid w:val="00B866D9"/>
    <w:rsid w:val="00B86798"/>
    <w:rsid w:val="00B86C07"/>
    <w:rsid w:val="00B8751B"/>
    <w:rsid w:val="00B87C2F"/>
    <w:rsid w:val="00B909B4"/>
    <w:rsid w:val="00B90C37"/>
    <w:rsid w:val="00B90CBA"/>
    <w:rsid w:val="00B90D04"/>
    <w:rsid w:val="00B9263D"/>
    <w:rsid w:val="00B92C23"/>
    <w:rsid w:val="00B93201"/>
    <w:rsid w:val="00B9458A"/>
    <w:rsid w:val="00B96606"/>
    <w:rsid w:val="00B96AD1"/>
    <w:rsid w:val="00B96F62"/>
    <w:rsid w:val="00B9727F"/>
    <w:rsid w:val="00B97C60"/>
    <w:rsid w:val="00BA0B96"/>
    <w:rsid w:val="00BA1428"/>
    <w:rsid w:val="00BA1CC0"/>
    <w:rsid w:val="00BA26EE"/>
    <w:rsid w:val="00BA280F"/>
    <w:rsid w:val="00BA29A0"/>
    <w:rsid w:val="00BA306D"/>
    <w:rsid w:val="00BA33C2"/>
    <w:rsid w:val="00BA3421"/>
    <w:rsid w:val="00BA58A8"/>
    <w:rsid w:val="00BA6192"/>
    <w:rsid w:val="00BA6C58"/>
    <w:rsid w:val="00BA6CAB"/>
    <w:rsid w:val="00BB0010"/>
    <w:rsid w:val="00BB0632"/>
    <w:rsid w:val="00BB0803"/>
    <w:rsid w:val="00BB090B"/>
    <w:rsid w:val="00BB1336"/>
    <w:rsid w:val="00BB4B04"/>
    <w:rsid w:val="00BB4EF0"/>
    <w:rsid w:val="00BB526D"/>
    <w:rsid w:val="00BB5870"/>
    <w:rsid w:val="00BB5D7C"/>
    <w:rsid w:val="00BB6215"/>
    <w:rsid w:val="00BB6796"/>
    <w:rsid w:val="00BB7EB7"/>
    <w:rsid w:val="00BC1047"/>
    <w:rsid w:val="00BC10B7"/>
    <w:rsid w:val="00BC1B60"/>
    <w:rsid w:val="00BC1D89"/>
    <w:rsid w:val="00BC25D4"/>
    <w:rsid w:val="00BC3318"/>
    <w:rsid w:val="00BC34B5"/>
    <w:rsid w:val="00BC4C91"/>
    <w:rsid w:val="00BC550D"/>
    <w:rsid w:val="00BC554B"/>
    <w:rsid w:val="00BC5893"/>
    <w:rsid w:val="00BC6BE8"/>
    <w:rsid w:val="00BC6E9F"/>
    <w:rsid w:val="00BC7153"/>
    <w:rsid w:val="00BC76BE"/>
    <w:rsid w:val="00BC79B7"/>
    <w:rsid w:val="00BD0953"/>
    <w:rsid w:val="00BD19CC"/>
    <w:rsid w:val="00BD5507"/>
    <w:rsid w:val="00BD6AAB"/>
    <w:rsid w:val="00BD7C5D"/>
    <w:rsid w:val="00BD7FC0"/>
    <w:rsid w:val="00BE00A4"/>
    <w:rsid w:val="00BE0137"/>
    <w:rsid w:val="00BE0E27"/>
    <w:rsid w:val="00BE141C"/>
    <w:rsid w:val="00BE2680"/>
    <w:rsid w:val="00BE30DD"/>
    <w:rsid w:val="00BE3676"/>
    <w:rsid w:val="00BE6A24"/>
    <w:rsid w:val="00BE75A8"/>
    <w:rsid w:val="00BE7754"/>
    <w:rsid w:val="00BE7CCF"/>
    <w:rsid w:val="00BF013B"/>
    <w:rsid w:val="00BF1C8F"/>
    <w:rsid w:val="00BF2171"/>
    <w:rsid w:val="00BF2303"/>
    <w:rsid w:val="00BF307B"/>
    <w:rsid w:val="00BF4D41"/>
    <w:rsid w:val="00BF557D"/>
    <w:rsid w:val="00BF5F44"/>
    <w:rsid w:val="00BF6663"/>
    <w:rsid w:val="00BF7C24"/>
    <w:rsid w:val="00C01342"/>
    <w:rsid w:val="00C01669"/>
    <w:rsid w:val="00C016AB"/>
    <w:rsid w:val="00C0221A"/>
    <w:rsid w:val="00C02DC4"/>
    <w:rsid w:val="00C03759"/>
    <w:rsid w:val="00C03E90"/>
    <w:rsid w:val="00C04908"/>
    <w:rsid w:val="00C04F96"/>
    <w:rsid w:val="00C04FD9"/>
    <w:rsid w:val="00C05359"/>
    <w:rsid w:val="00C0572B"/>
    <w:rsid w:val="00C05B0F"/>
    <w:rsid w:val="00C06C89"/>
    <w:rsid w:val="00C06CB8"/>
    <w:rsid w:val="00C06F6C"/>
    <w:rsid w:val="00C07102"/>
    <w:rsid w:val="00C07351"/>
    <w:rsid w:val="00C10C6E"/>
    <w:rsid w:val="00C11251"/>
    <w:rsid w:val="00C11ECA"/>
    <w:rsid w:val="00C12172"/>
    <w:rsid w:val="00C128D4"/>
    <w:rsid w:val="00C12D24"/>
    <w:rsid w:val="00C144DF"/>
    <w:rsid w:val="00C148C1"/>
    <w:rsid w:val="00C14B70"/>
    <w:rsid w:val="00C14D9E"/>
    <w:rsid w:val="00C14DDF"/>
    <w:rsid w:val="00C156E5"/>
    <w:rsid w:val="00C15C5F"/>
    <w:rsid w:val="00C17100"/>
    <w:rsid w:val="00C205BD"/>
    <w:rsid w:val="00C210F1"/>
    <w:rsid w:val="00C21786"/>
    <w:rsid w:val="00C21F06"/>
    <w:rsid w:val="00C23FD2"/>
    <w:rsid w:val="00C247AA"/>
    <w:rsid w:val="00C248A1"/>
    <w:rsid w:val="00C24C13"/>
    <w:rsid w:val="00C24F62"/>
    <w:rsid w:val="00C251E8"/>
    <w:rsid w:val="00C27CA6"/>
    <w:rsid w:val="00C27DC0"/>
    <w:rsid w:val="00C31291"/>
    <w:rsid w:val="00C3180B"/>
    <w:rsid w:val="00C31CB0"/>
    <w:rsid w:val="00C321AD"/>
    <w:rsid w:val="00C3265B"/>
    <w:rsid w:val="00C330EF"/>
    <w:rsid w:val="00C331BC"/>
    <w:rsid w:val="00C346A6"/>
    <w:rsid w:val="00C34C9C"/>
    <w:rsid w:val="00C34DCC"/>
    <w:rsid w:val="00C3573C"/>
    <w:rsid w:val="00C36430"/>
    <w:rsid w:val="00C37607"/>
    <w:rsid w:val="00C37AD9"/>
    <w:rsid w:val="00C37D18"/>
    <w:rsid w:val="00C37F18"/>
    <w:rsid w:val="00C40FCD"/>
    <w:rsid w:val="00C41610"/>
    <w:rsid w:val="00C4247C"/>
    <w:rsid w:val="00C43713"/>
    <w:rsid w:val="00C44497"/>
    <w:rsid w:val="00C450D2"/>
    <w:rsid w:val="00C45BE7"/>
    <w:rsid w:val="00C462B1"/>
    <w:rsid w:val="00C476CB"/>
    <w:rsid w:val="00C51494"/>
    <w:rsid w:val="00C51600"/>
    <w:rsid w:val="00C5181D"/>
    <w:rsid w:val="00C523EF"/>
    <w:rsid w:val="00C52FE1"/>
    <w:rsid w:val="00C5396D"/>
    <w:rsid w:val="00C53E45"/>
    <w:rsid w:val="00C55EEB"/>
    <w:rsid w:val="00C56344"/>
    <w:rsid w:val="00C578FC"/>
    <w:rsid w:val="00C57B8D"/>
    <w:rsid w:val="00C600F1"/>
    <w:rsid w:val="00C603FD"/>
    <w:rsid w:val="00C60CFD"/>
    <w:rsid w:val="00C6121D"/>
    <w:rsid w:val="00C61C42"/>
    <w:rsid w:val="00C62E54"/>
    <w:rsid w:val="00C6367D"/>
    <w:rsid w:val="00C64D3F"/>
    <w:rsid w:val="00C6521D"/>
    <w:rsid w:val="00C6533F"/>
    <w:rsid w:val="00C65561"/>
    <w:rsid w:val="00C65C50"/>
    <w:rsid w:val="00C66708"/>
    <w:rsid w:val="00C66A27"/>
    <w:rsid w:val="00C66BCB"/>
    <w:rsid w:val="00C66E84"/>
    <w:rsid w:val="00C7067D"/>
    <w:rsid w:val="00C70801"/>
    <w:rsid w:val="00C7128A"/>
    <w:rsid w:val="00C71531"/>
    <w:rsid w:val="00C71803"/>
    <w:rsid w:val="00C72BDE"/>
    <w:rsid w:val="00C7375D"/>
    <w:rsid w:val="00C73EF5"/>
    <w:rsid w:val="00C7551D"/>
    <w:rsid w:val="00C75D09"/>
    <w:rsid w:val="00C75DE0"/>
    <w:rsid w:val="00C75F9F"/>
    <w:rsid w:val="00C76233"/>
    <w:rsid w:val="00C76B7D"/>
    <w:rsid w:val="00C7796A"/>
    <w:rsid w:val="00C77BC8"/>
    <w:rsid w:val="00C8071A"/>
    <w:rsid w:val="00C81F3E"/>
    <w:rsid w:val="00C820B5"/>
    <w:rsid w:val="00C83333"/>
    <w:rsid w:val="00C85624"/>
    <w:rsid w:val="00C85A65"/>
    <w:rsid w:val="00C86ED6"/>
    <w:rsid w:val="00C870C1"/>
    <w:rsid w:val="00C8717B"/>
    <w:rsid w:val="00C874BC"/>
    <w:rsid w:val="00C876AB"/>
    <w:rsid w:val="00C87B62"/>
    <w:rsid w:val="00C90079"/>
    <w:rsid w:val="00C90331"/>
    <w:rsid w:val="00C90EB2"/>
    <w:rsid w:val="00C91BCB"/>
    <w:rsid w:val="00C9252C"/>
    <w:rsid w:val="00C928C5"/>
    <w:rsid w:val="00C92FDF"/>
    <w:rsid w:val="00C93801"/>
    <w:rsid w:val="00C9506B"/>
    <w:rsid w:val="00CA07AA"/>
    <w:rsid w:val="00CA116E"/>
    <w:rsid w:val="00CA174C"/>
    <w:rsid w:val="00CA493A"/>
    <w:rsid w:val="00CA5419"/>
    <w:rsid w:val="00CA58D5"/>
    <w:rsid w:val="00CA5954"/>
    <w:rsid w:val="00CB0B2E"/>
    <w:rsid w:val="00CB33A3"/>
    <w:rsid w:val="00CB3FA2"/>
    <w:rsid w:val="00CB4919"/>
    <w:rsid w:val="00CB5B78"/>
    <w:rsid w:val="00CB5B8E"/>
    <w:rsid w:val="00CB731E"/>
    <w:rsid w:val="00CB752E"/>
    <w:rsid w:val="00CC2775"/>
    <w:rsid w:val="00CC2A96"/>
    <w:rsid w:val="00CC3DF8"/>
    <w:rsid w:val="00CC439F"/>
    <w:rsid w:val="00CC44A0"/>
    <w:rsid w:val="00CC4EFE"/>
    <w:rsid w:val="00CC52BE"/>
    <w:rsid w:val="00CC53A1"/>
    <w:rsid w:val="00CC705C"/>
    <w:rsid w:val="00CC7648"/>
    <w:rsid w:val="00CC7F24"/>
    <w:rsid w:val="00CD0009"/>
    <w:rsid w:val="00CD07FC"/>
    <w:rsid w:val="00CD0A6A"/>
    <w:rsid w:val="00CD0C0A"/>
    <w:rsid w:val="00CD0E97"/>
    <w:rsid w:val="00CD2866"/>
    <w:rsid w:val="00CD2A0D"/>
    <w:rsid w:val="00CD2DEC"/>
    <w:rsid w:val="00CD3854"/>
    <w:rsid w:val="00CD5BD0"/>
    <w:rsid w:val="00CD71E7"/>
    <w:rsid w:val="00CE006D"/>
    <w:rsid w:val="00CE0483"/>
    <w:rsid w:val="00CE0755"/>
    <w:rsid w:val="00CE25EE"/>
    <w:rsid w:val="00CE2732"/>
    <w:rsid w:val="00CE2F3F"/>
    <w:rsid w:val="00CE43A3"/>
    <w:rsid w:val="00CE4E69"/>
    <w:rsid w:val="00CE5999"/>
    <w:rsid w:val="00CE5D28"/>
    <w:rsid w:val="00CE6207"/>
    <w:rsid w:val="00CE6AC7"/>
    <w:rsid w:val="00CE79CA"/>
    <w:rsid w:val="00CE7C63"/>
    <w:rsid w:val="00CF0F56"/>
    <w:rsid w:val="00CF28B7"/>
    <w:rsid w:val="00CF2A73"/>
    <w:rsid w:val="00CF2C39"/>
    <w:rsid w:val="00CF4378"/>
    <w:rsid w:val="00CF43FD"/>
    <w:rsid w:val="00CF5242"/>
    <w:rsid w:val="00CF64A6"/>
    <w:rsid w:val="00CF72A5"/>
    <w:rsid w:val="00CF7714"/>
    <w:rsid w:val="00CF7763"/>
    <w:rsid w:val="00CF799C"/>
    <w:rsid w:val="00D0026C"/>
    <w:rsid w:val="00D00945"/>
    <w:rsid w:val="00D00F4F"/>
    <w:rsid w:val="00D01A6B"/>
    <w:rsid w:val="00D0208D"/>
    <w:rsid w:val="00D02B1E"/>
    <w:rsid w:val="00D033D5"/>
    <w:rsid w:val="00D034E8"/>
    <w:rsid w:val="00D03B2B"/>
    <w:rsid w:val="00D03CA6"/>
    <w:rsid w:val="00D03E60"/>
    <w:rsid w:val="00D04B2B"/>
    <w:rsid w:val="00D04D91"/>
    <w:rsid w:val="00D0526A"/>
    <w:rsid w:val="00D06748"/>
    <w:rsid w:val="00D06C3D"/>
    <w:rsid w:val="00D07952"/>
    <w:rsid w:val="00D103AF"/>
    <w:rsid w:val="00D106BF"/>
    <w:rsid w:val="00D11163"/>
    <w:rsid w:val="00D117B2"/>
    <w:rsid w:val="00D118A7"/>
    <w:rsid w:val="00D11933"/>
    <w:rsid w:val="00D119CA"/>
    <w:rsid w:val="00D125E2"/>
    <w:rsid w:val="00D13D01"/>
    <w:rsid w:val="00D14066"/>
    <w:rsid w:val="00D15405"/>
    <w:rsid w:val="00D16C79"/>
    <w:rsid w:val="00D16EA2"/>
    <w:rsid w:val="00D17626"/>
    <w:rsid w:val="00D17817"/>
    <w:rsid w:val="00D17C2A"/>
    <w:rsid w:val="00D2045B"/>
    <w:rsid w:val="00D20EB3"/>
    <w:rsid w:val="00D24273"/>
    <w:rsid w:val="00D242D3"/>
    <w:rsid w:val="00D25C10"/>
    <w:rsid w:val="00D26674"/>
    <w:rsid w:val="00D2717F"/>
    <w:rsid w:val="00D27890"/>
    <w:rsid w:val="00D27F39"/>
    <w:rsid w:val="00D30023"/>
    <w:rsid w:val="00D302C0"/>
    <w:rsid w:val="00D30D33"/>
    <w:rsid w:val="00D31987"/>
    <w:rsid w:val="00D328D6"/>
    <w:rsid w:val="00D337BB"/>
    <w:rsid w:val="00D33C4F"/>
    <w:rsid w:val="00D346E4"/>
    <w:rsid w:val="00D34CE3"/>
    <w:rsid w:val="00D356D6"/>
    <w:rsid w:val="00D37B05"/>
    <w:rsid w:val="00D4071F"/>
    <w:rsid w:val="00D41AC7"/>
    <w:rsid w:val="00D41B7E"/>
    <w:rsid w:val="00D42967"/>
    <w:rsid w:val="00D429CE"/>
    <w:rsid w:val="00D43020"/>
    <w:rsid w:val="00D43657"/>
    <w:rsid w:val="00D436EF"/>
    <w:rsid w:val="00D437B4"/>
    <w:rsid w:val="00D437EF"/>
    <w:rsid w:val="00D44176"/>
    <w:rsid w:val="00D446A6"/>
    <w:rsid w:val="00D44F38"/>
    <w:rsid w:val="00D46FCC"/>
    <w:rsid w:val="00D47079"/>
    <w:rsid w:val="00D47723"/>
    <w:rsid w:val="00D501E6"/>
    <w:rsid w:val="00D50821"/>
    <w:rsid w:val="00D50AD9"/>
    <w:rsid w:val="00D50C7F"/>
    <w:rsid w:val="00D50C8A"/>
    <w:rsid w:val="00D51867"/>
    <w:rsid w:val="00D51F29"/>
    <w:rsid w:val="00D53177"/>
    <w:rsid w:val="00D53463"/>
    <w:rsid w:val="00D5464B"/>
    <w:rsid w:val="00D54D9E"/>
    <w:rsid w:val="00D550FB"/>
    <w:rsid w:val="00D56A91"/>
    <w:rsid w:val="00D56DE5"/>
    <w:rsid w:val="00D5724B"/>
    <w:rsid w:val="00D57966"/>
    <w:rsid w:val="00D60AA9"/>
    <w:rsid w:val="00D60E81"/>
    <w:rsid w:val="00D60F16"/>
    <w:rsid w:val="00D620B3"/>
    <w:rsid w:val="00D6273D"/>
    <w:rsid w:val="00D63C7D"/>
    <w:rsid w:val="00D659ED"/>
    <w:rsid w:val="00D65D07"/>
    <w:rsid w:val="00D65EB0"/>
    <w:rsid w:val="00D661FC"/>
    <w:rsid w:val="00D66B11"/>
    <w:rsid w:val="00D66DC4"/>
    <w:rsid w:val="00D676EC"/>
    <w:rsid w:val="00D67BBE"/>
    <w:rsid w:val="00D67C56"/>
    <w:rsid w:val="00D71B42"/>
    <w:rsid w:val="00D71DE8"/>
    <w:rsid w:val="00D71F22"/>
    <w:rsid w:val="00D727C2"/>
    <w:rsid w:val="00D73E39"/>
    <w:rsid w:val="00D73F35"/>
    <w:rsid w:val="00D75054"/>
    <w:rsid w:val="00D75A3D"/>
    <w:rsid w:val="00D75C80"/>
    <w:rsid w:val="00D767D3"/>
    <w:rsid w:val="00D7784F"/>
    <w:rsid w:val="00D80498"/>
    <w:rsid w:val="00D807BB"/>
    <w:rsid w:val="00D810AC"/>
    <w:rsid w:val="00D82C67"/>
    <w:rsid w:val="00D831AB"/>
    <w:rsid w:val="00D847C4"/>
    <w:rsid w:val="00D850D4"/>
    <w:rsid w:val="00D85910"/>
    <w:rsid w:val="00D86241"/>
    <w:rsid w:val="00D87A12"/>
    <w:rsid w:val="00D87BD6"/>
    <w:rsid w:val="00D87D19"/>
    <w:rsid w:val="00D90537"/>
    <w:rsid w:val="00D90778"/>
    <w:rsid w:val="00D9086D"/>
    <w:rsid w:val="00D9095D"/>
    <w:rsid w:val="00D9141C"/>
    <w:rsid w:val="00D91767"/>
    <w:rsid w:val="00D9221E"/>
    <w:rsid w:val="00D92616"/>
    <w:rsid w:val="00D928BF"/>
    <w:rsid w:val="00D92D25"/>
    <w:rsid w:val="00D9369F"/>
    <w:rsid w:val="00D95900"/>
    <w:rsid w:val="00D96081"/>
    <w:rsid w:val="00D96B1E"/>
    <w:rsid w:val="00D96C3A"/>
    <w:rsid w:val="00D9731E"/>
    <w:rsid w:val="00D97433"/>
    <w:rsid w:val="00D97B08"/>
    <w:rsid w:val="00D97D24"/>
    <w:rsid w:val="00D97E26"/>
    <w:rsid w:val="00DA0780"/>
    <w:rsid w:val="00DA0809"/>
    <w:rsid w:val="00DA0B9E"/>
    <w:rsid w:val="00DA11A9"/>
    <w:rsid w:val="00DA1246"/>
    <w:rsid w:val="00DA19D9"/>
    <w:rsid w:val="00DA2F80"/>
    <w:rsid w:val="00DA352B"/>
    <w:rsid w:val="00DA4FDC"/>
    <w:rsid w:val="00DA6394"/>
    <w:rsid w:val="00DA6666"/>
    <w:rsid w:val="00DA6C6A"/>
    <w:rsid w:val="00DA6F6D"/>
    <w:rsid w:val="00DA7D7D"/>
    <w:rsid w:val="00DB10AC"/>
    <w:rsid w:val="00DB1636"/>
    <w:rsid w:val="00DB1A18"/>
    <w:rsid w:val="00DB2DCD"/>
    <w:rsid w:val="00DB3478"/>
    <w:rsid w:val="00DB38B3"/>
    <w:rsid w:val="00DB3F3D"/>
    <w:rsid w:val="00DB42E6"/>
    <w:rsid w:val="00DB52EB"/>
    <w:rsid w:val="00DB56E6"/>
    <w:rsid w:val="00DB65CD"/>
    <w:rsid w:val="00DB6833"/>
    <w:rsid w:val="00DB689A"/>
    <w:rsid w:val="00DB6C3E"/>
    <w:rsid w:val="00DC0431"/>
    <w:rsid w:val="00DC110C"/>
    <w:rsid w:val="00DC156F"/>
    <w:rsid w:val="00DC171D"/>
    <w:rsid w:val="00DC2139"/>
    <w:rsid w:val="00DC47D7"/>
    <w:rsid w:val="00DC4ED0"/>
    <w:rsid w:val="00DC507F"/>
    <w:rsid w:val="00DC531E"/>
    <w:rsid w:val="00DC5602"/>
    <w:rsid w:val="00DC5A42"/>
    <w:rsid w:val="00DC60C9"/>
    <w:rsid w:val="00DC67D1"/>
    <w:rsid w:val="00DC6C50"/>
    <w:rsid w:val="00DC7BBF"/>
    <w:rsid w:val="00DD18AE"/>
    <w:rsid w:val="00DD2A74"/>
    <w:rsid w:val="00DD39B7"/>
    <w:rsid w:val="00DD3B8D"/>
    <w:rsid w:val="00DD461D"/>
    <w:rsid w:val="00DD552B"/>
    <w:rsid w:val="00DD661A"/>
    <w:rsid w:val="00DD7255"/>
    <w:rsid w:val="00DD755D"/>
    <w:rsid w:val="00DE0F95"/>
    <w:rsid w:val="00DE1A76"/>
    <w:rsid w:val="00DE391B"/>
    <w:rsid w:val="00DE62A0"/>
    <w:rsid w:val="00DE657A"/>
    <w:rsid w:val="00DF1BD6"/>
    <w:rsid w:val="00DF30EE"/>
    <w:rsid w:val="00DF4428"/>
    <w:rsid w:val="00DF4785"/>
    <w:rsid w:val="00DF488E"/>
    <w:rsid w:val="00DF4D65"/>
    <w:rsid w:val="00DF51E3"/>
    <w:rsid w:val="00DF54FF"/>
    <w:rsid w:val="00DF5BAE"/>
    <w:rsid w:val="00DF67B7"/>
    <w:rsid w:val="00DF7A13"/>
    <w:rsid w:val="00E00593"/>
    <w:rsid w:val="00E007C9"/>
    <w:rsid w:val="00E00DA3"/>
    <w:rsid w:val="00E01463"/>
    <w:rsid w:val="00E01470"/>
    <w:rsid w:val="00E01FD4"/>
    <w:rsid w:val="00E02E9B"/>
    <w:rsid w:val="00E032A8"/>
    <w:rsid w:val="00E04326"/>
    <w:rsid w:val="00E04610"/>
    <w:rsid w:val="00E05B97"/>
    <w:rsid w:val="00E10285"/>
    <w:rsid w:val="00E11BB6"/>
    <w:rsid w:val="00E12CEC"/>
    <w:rsid w:val="00E12F85"/>
    <w:rsid w:val="00E140F0"/>
    <w:rsid w:val="00E143FF"/>
    <w:rsid w:val="00E15101"/>
    <w:rsid w:val="00E159A3"/>
    <w:rsid w:val="00E15E37"/>
    <w:rsid w:val="00E15F6D"/>
    <w:rsid w:val="00E166F5"/>
    <w:rsid w:val="00E205E4"/>
    <w:rsid w:val="00E20966"/>
    <w:rsid w:val="00E20E87"/>
    <w:rsid w:val="00E20F67"/>
    <w:rsid w:val="00E21987"/>
    <w:rsid w:val="00E22EAB"/>
    <w:rsid w:val="00E23091"/>
    <w:rsid w:val="00E2356A"/>
    <w:rsid w:val="00E23973"/>
    <w:rsid w:val="00E2488C"/>
    <w:rsid w:val="00E25437"/>
    <w:rsid w:val="00E25A79"/>
    <w:rsid w:val="00E26CE4"/>
    <w:rsid w:val="00E27741"/>
    <w:rsid w:val="00E30141"/>
    <w:rsid w:val="00E307EE"/>
    <w:rsid w:val="00E30F60"/>
    <w:rsid w:val="00E3117C"/>
    <w:rsid w:val="00E354CE"/>
    <w:rsid w:val="00E35DCD"/>
    <w:rsid w:val="00E3694B"/>
    <w:rsid w:val="00E3797E"/>
    <w:rsid w:val="00E40BEA"/>
    <w:rsid w:val="00E412F7"/>
    <w:rsid w:val="00E4304F"/>
    <w:rsid w:val="00E43436"/>
    <w:rsid w:val="00E4396C"/>
    <w:rsid w:val="00E4407C"/>
    <w:rsid w:val="00E44764"/>
    <w:rsid w:val="00E44D43"/>
    <w:rsid w:val="00E44D9C"/>
    <w:rsid w:val="00E45715"/>
    <w:rsid w:val="00E46475"/>
    <w:rsid w:val="00E474F0"/>
    <w:rsid w:val="00E474F7"/>
    <w:rsid w:val="00E47A7C"/>
    <w:rsid w:val="00E5044A"/>
    <w:rsid w:val="00E5160D"/>
    <w:rsid w:val="00E51769"/>
    <w:rsid w:val="00E51DF4"/>
    <w:rsid w:val="00E527B4"/>
    <w:rsid w:val="00E541EB"/>
    <w:rsid w:val="00E55365"/>
    <w:rsid w:val="00E555D2"/>
    <w:rsid w:val="00E55D00"/>
    <w:rsid w:val="00E56368"/>
    <w:rsid w:val="00E56881"/>
    <w:rsid w:val="00E56902"/>
    <w:rsid w:val="00E574F7"/>
    <w:rsid w:val="00E57A6C"/>
    <w:rsid w:val="00E60CA0"/>
    <w:rsid w:val="00E618BC"/>
    <w:rsid w:val="00E626F5"/>
    <w:rsid w:val="00E62871"/>
    <w:rsid w:val="00E6332D"/>
    <w:rsid w:val="00E636BE"/>
    <w:rsid w:val="00E6419B"/>
    <w:rsid w:val="00E653C9"/>
    <w:rsid w:val="00E6543F"/>
    <w:rsid w:val="00E65EB6"/>
    <w:rsid w:val="00E66685"/>
    <w:rsid w:val="00E7022A"/>
    <w:rsid w:val="00E7028F"/>
    <w:rsid w:val="00E70655"/>
    <w:rsid w:val="00E70DE7"/>
    <w:rsid w:val="00E71262"/>
    <w:rsid w:val="00E717A5"/>
    <w:rsid w:val="00E71931"/>
    <w:rsid w:val="00E729BE"/>
    <w:rsid w:val="00E73432"/>
    <w:rsid w:val="00E753A0"/>
    <w:rsid w:val="00E753E6"/>
    <w:rsid w:val="00E771CD"/>
    <w:rsid w:val="00E77D62"/>
    <w:rsid w:val="00E77DB8"/>
    <w:rsid w:val="00E80D6D"/>
    <w:rsid w:val="00E81114"/>
    <w:rsid w:val="00E8137A"/>
    <w:rsid w:val="00E82F94"/>
    <w:rsid w:val="00E83C8B"/>
    <w:rsid w:val="00E85002"/>
    <w:rsid w:val="00E853EC"/>
    <w:rsid w:val="00E863A6"/>
    <w:rsid w:val="00E8660E"/>
    <w:rsid w:val="00E87E01"/>
    <w:rsid w:val="00E900EE"/>
    <w:rsid w:val="00E92B01"/>
    <w:rsid w:val="00E93578"/>
    <w:rsid w:val="00E9389C"/>
    <w:rsid w:val="00E9398B"/>
    <w:rsid w:val="00E93BDB"/>
    <w:rsid w:val="00E93C75"/>
    <w:rsid w:val="00E94F28"/>
    <w:rsid w:val="00E950B3"/>
    <w:rsid w:val="00E95B17"/>
    <w:rsid w:val="00E95D00"/>
    <w:rsid w:val="00E96157"/>
    <w:rsid w:val="00E962B9"/>
    <w:rsid w:val="00E965D7"/>
    <w:rsid w:val="00E96971"/>
    <w:rsid w:val="00E9741B"/>
    <w:rsid w:val="00E97A7C"/>
    <w:rsid w:val="00EA0999"/>
    <w:rsid w:val="00EA0A9C"/>
    <w:rsid w:val="00EA43C0"/>
    <w:rsid w:val="00EA4613"/>
    <w:rsid w:val="00EA4686"/>
    <w:rsid w:val="00EA556C"/>
    <w:rsid w:val="00EA5A15"/>
    <w:rsid w:val="00EA6B58"/>
    <w:rsid w:val="00EA7000"/>
    <w:rsid w:val="00EB0A9A"/>
    <w:rsid w:val="00EB1658"/>
    <w:rsid w:val="00EB2533"/>
    <w:rsid w:val="00EB30E9"/>
    <w:rsid w:val="00EB4119"/>
    <w:rsid w:val="00EB4D28"/>
    <w:rsid w:val="00EB60FB"/>
    <w:rsid w:val="00EB70B9"/>
    <w:rsid w:val="00EB7D26"/>
    <w:rsid w:val="00EC1431"/>
    <w:rsid w:val="00EC223D"/>
    <w:rsid w:val="00EC2C31"/>
    <w:rsid w:val="00EC305D"/>
    <w:rsid w:val="00EC31AE"/>
    <w:rsid w:val="00EC31C7"/>
    <w:rsid w:val="00EC41BC"/>
    <w:rsid w:val="00EC4C64"/>
    <w:rsid w:val="00EC4E99"/>
    <w:rsid w:val="00EC6004"/>
    <w:rsid w:val="00EC63B8"/>
    <w:rsid w:val="00EC73E5"/>
    <w:rsid w:val="00EC7666"/>
    <w:rsid w:val="00EC7A5C"/>
    <w:rsid w:val="00ED084A"/>
    <w:rsid w:val="00ED2CE9"/>
    <w:rsid w:val="00ED6E2A"/>
    <w:rsid w:val="00EE26BF"/>
    <w:rsid w:val="00EE46DE"/>
    <w:rsid w:val="00EE530D"/>
    <w:rsid w:val="00EE7C3A"/>
    <w:rsid w:val="00EE7D9F"/>
    <w:rsid w:val="00EF000F"/>
    <w:rsid w:val="00EF079E"/>
    <w:rsid w:val="00EF30D3"/>
    <w:rsid w:val="00EF32AB"/>
    <w:rsid w:val="00EF4BE7"/>
    <w:rsid w:val="00EF65E8"/>
    <w:rsid w:val="00EF7A5E"/>
    <w:rsid w:val="00EF7CC5"/>
    <w:rsid w:val="00F00885"/>
    <w:rsid w:val="00F00965"/>
    <w:rsid w:val="00F012CC"/>
    <w:rsid w:val="00F01505"/>
    <w:rsid w:val="00F01858"/>
    <w:rsid w:val="00F01990"/>
    <w:rsid w:val="00F01ECA"/>
    <w:rsid w:val="00F01FC3"/>
    <w:rsid w:val="00F021CA"/>
    <w:rsid w:val="00F02EC3"/>
    <w:rsid w:val="00F04368"/>
    <w:rsid w:val="00F04E8B"/>
    <w:rsid w:val="00F0574C"/>
    <w:rsid w:val="00F0646E"/>
    <w:rsid w:val="00F06B9A"/>
    <w:rsid w:val="00F07134"/>
    <w:rsid w:val="00F07346"/>
    <w:rsid w:val="00F07604"/>
    <w:rsid w:val="00F07682"/>
    <w:rsid w:val="00F07BF2"/>
    <w:rsid w:val="00F07C1C"/>
    <w:rsid w:val="00F10151"/>
    <w:rsid w:val="00F10A59"/>
    <w:rsid w:val="00F110A4"/>
    <w:rsid w:val="00F11947"/>
    <w:rsid w:val="00F1282E"/>
    <w:rsid w:val="00F13FB0"/>
    <w:rsid w:val="00F164BE"/>
    <w:rsid w:val="00F1653C"/>
    <w:rsid w:val="00F165AB"/>
    <w:rsid w:val="00F16CA8"/>
    <w:rsid w:val="00F20861"/>
    <w:rsid w:val="00F2166F"/>
    <w:rsid w:val="00F21C32"/>
    <w:rsid w:val="00F22313"/>
    <w:rsid w:val="00F2237D"/>
    <w:rsid w:val="00F227F4"/>
    <w:rsid w:val="00F22B88"/>
    <w:rsid w:val="00F22F11"/>
    <w:rsid w:val="00F2346E"/>
    <w:rsid w:val="00F236EE"/>
    <w:rsid w:val="00F256B0"/>
    <w:rsid w:val="00F25934"/>
    <w:rsid w:val="00F259F6"/>
    <w:rsid w:val="00F26C8E"/>
    <w:rsid w:val="00F273E1"/>
    <w:rsid w:val="00F274E5"/>
    <w:rsid w:val="00F3051F"/>
    <w:rsid w:val="00F313A3"/>
    <w:rsid w:val="00F31EB3"/>
    <w:rsid w:val="00F320A0"/>
    <w:rsid w:val="00F3285A"/>
    <w:rsid w:val="00F32C60"/>
    <w:rsid w:val="00F333FA"/>
    <w:rsid w:val="00F33B25"/>
    <w:rsid w:val="00F346AA"/>
    <w:rsid w:val="00F35D9B"/>
    <w:rsid w:val="00F36E74"/>
    <w:rsid w:val="00F37375"/>
    <w:rsid w:val="00F37423"/>
    <w:rsid w:val="00F374A0"/>
    <w:rsid w:val="00F375EE"/>
    <w:rsid w:val="00F3769F"/>
    <w:rsid w:val="00F3785A"/>
    <w:rsid w:val="00F40D84"/>
    <w:rsid w:val="00F41FA6"/>
    <w:rsid w:val="00F4262D"/>
    <w:rsid w:val="00F428B7"/>
    <w:rsid w:val="00F4318F"/>
    <w:rsid w:val="00F43925"/>
    <w:rsid w:val="00F44343"/>
    <w:rsid w:val="00F44E93"/>
    <w:rsid w:val="00F454B8"/>
    <w:rsid w:val="00F4592B"/>
    <w:rsid w:val="00F460B2"/>
    <w:rsid w:val="00F46CC9"/>
    <w:rsid w:val="00F50747"/>
    <w:rsid w:val="00F5094B"/>
    <w:rsid w:val="00F5178F"/>
    <w:rsid w:val="00F51937"/>
    <w:rsid w:val="00F525FB"/>
    <w:rsid w:val="00F5269D"/>
    <w:rsid w:val="00F52DE3"/>
    <w:rsid w:val="00F55142"/>
    <w:rsid w:val="00F5540B"/>
    <w:rsid w:val="00F555A8"/>
    <w:rsid w:val="00F567B9"/>
    <w:rsid w:val="00F57113"/>
    <w:rsid w:val="00F5742A"/>
    <w:rsid w:val="00F57870"/>
    <w:rsid w:val="00F57F0D"/>
    <w:rsid w:val="00F603FF"/>
    <w:rsid w:val="00F606B3"/>
    <w:rsid w:val="00F62C93"/>
    <w:rsid w:val="00F63305"/>
    <w:rsid w:val="00F6417A"/>
    <w:rsid w:val="00F6437B"/>
    <w:rsid w:val="00F64E64"/>
    <w:rsid w:val="00F658F6"/>
    <w:rsid w:val="00F70C91"/>
    <w:rsid w:val="00F70F40"/>
    <w:rsid w:val="00F7224A"/>
    <w:rsid w:val="00F72F83"/>
    <w:rsid w:val="00F7322D"/>
    <w:rsid w:val="00F733C0"/>
    <w:rsid w:val="00F74471"/>
    <w:rsid w:val="00F76126"/>
    <w:rsid w:val="00F761C7"/>
    <w:rsid w:val="00F761EC"/>
    <w:rsid w:val="00F779CC"/>
    <w:rsid w:val="00F8034B"/>
    <w:rsid w:val="00F80618"/>
    <w:rsid w:val="00F80906"/>
    <w:rsid w:val="00F80E2B"/>
    <w:rsid w:val="00F8150E"/>
    <w:rsid w:val="00F81762"/>
    <w:rsid w:val="00F819BB"/>
    <w:rsid w:val="00F8206B"/>
    <w:rsid w:val="00F8244E"/>
    <w:rsid w:val="00F825E4"/>
    <w:rsid w:val="00F83F43"/>
    <w:rsid w:val="00F84679"/>
    <w:rsid w:val="00F847E3"/>
    <w:rsid w:val="00F84B8E"/>
    <w:rsid w:val="00F84E12"/>
    <w:rsid w:val="00F86176"/>
    <w:rsid w:val="00F86DAA"/>
    <w:rsid w:val="00F872A5"/>
    <w:rsid w:val="00F873B4"/>
    <w:rsid w:val="00F87753"/>
    <w:rsid w:val="00F900C7"/>
    <w:rsid w:val="00F90D8D"/>
    <w:rsid w:val="00F90FA5"/>
    <w:rsid w:val="00F915C5"/>
    <w:rsid w:val="00F9236B"/>
    <w:rsid w:val="00F925F2"/>
    <w:rsid w:val="00F92CCA"/>
    <w:rsid w:val="00F958F8"/>
    <w:rsid w:val="00F95D78"/>
    <w:rsid w:val="00F95E25"/>
    <w:rsid w:val="00F96726"/>
    <w:rsid w:val="00F96CA0"/>
    <w:rsid w:val="00F97325"/>
    <w:rsid w:val="00F973A7"/>
    <w:rsid w:val="00F97975"/>
    <w:rsid w:val="00F97E3C"/>
    <w:rsid w:val="00FA1D04"/>
    <w:rsid w:val="00FA4D6B"/>
    <w:rsid w:val="00FA5447"/>
    <w:rsid w:val="00FA544A"/>
    <w:rsid w:val="00FA7742"/>
    <w:rsid w:val="00FA7B72"/>
    <w:rsid w:val="00FA7FA9"/>
    <w:rsid w:val="00FB05F3"/>
    <w:rsid w:val="00FB10C0"/>
    <w:rsid w:val="00FB2706"/>
    <w:rsid w:val="00FB2B07"/>
    <w:rsid w:val="00FB44A8"/>
    <w:rsid w:val="00FB5365"/>
    <w:rsid w:val="00FB61E1"/>
    <w:rsid w:val="00FB624A"/>
    <w:rsid w:val="00FB6C86"/>
    <w:rsid w:val="00FB6FF8"/>
    <w:rsid w:val="00FC08C8"/>
    <w:rsid w:val="00FC10C7"/>
    <w:rsid w:val="00FC1248"/>
    <w:rsid w:val="00FC13B4"/>
    <w:rsid w:val="00FC14EA"/>
    <w:rsid w:val="00FC1DCE"/>
    <w:rsid w:val="00FC22AC"/>
    <w:rsid w:val="00FC255B"/>
    <w:rsid w:val="00FC2A4E"/>
    <w:rsid w:val="00FC37F9"/>
    <w:rsid w:val="00FC4542"/>
    <w:rsid w:val="00FC4990"/>
    <w:rsid w:val="00FC4ACE"/>
    <w:rsid w:val="00FC5692"/>
    <w:rsid w:val="00FC72AA"/>
    <w:rsid w:val="00FD1096"/>
    <w:rsid w:val="00FD229C"/>
    <w:rsid w:val="00FD425F"/>
    <w:rsid w:val="00FD447D"/>
    <w:rsid w:val="00FD584F"/>
    <w:rsid w:val="00FD5A10"/>
    <w:rsid w:val="00FD5C98"/>
    <w:rsid w:val="00FD615F"/>
    <w:rsid w:val="00FD6462"/>
    <w:rsid w:val="00FD6730"/>
    <w:rsid w:val="00FD6B16"/>
    <w:rsid w:val="00FE0642"/>
    <w:rsid w:val="00FE0DED"/>
    <w:rsid w:val="00FE2E2E"/>
    <w:rsid w:val="00FE3228"/>
    <w:rsid w:val="00FE32E2"/>
    <w:rsid w:val="00FE3738"/>
    <w:rsid w:val="00FE41B5"/>
    <w:rsid w:val="00FE4611"/>
    <w:rsid w:val="00FE5D12"/>
    <w:rsid w:val="00FE758E"/>
    <w:rsid w:val="00FE7775"/>
    <w:rsid w:val="00FF22C7"/>
    <w:rsid w:val="00FF3175"/>
    <w:rsid w:val="00FF3DBC"/>
    <w:rsid w:val="00FF496A"/>
    <w:rsid w:val="00FF6C6A"/>
    <w:rsid w:val="00FF6CD7"/>
    <w:rsid w:val="00FF7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PMingLiU" w:hAnsi="Times New Roman" w:cs="Times New Roman"/>
        <w:sz w:val="22"/>
        <w:szCs w:val="22"/>
        <w:lang w:val="bg-BG" w:eastAsia="bg-BG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6A3862"/>
    <w:rPr>
      <w:sz w:val="24"/>
      <w:szCs w:val="24"/>
      <w:lang w:val="ru-RU" w:eastAsia="zh-TW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37375"/>
    <w:pPr>
      <w:jc w:val="center"/>
      <w:outlineLvl w:val="0"/>
    </w:pPr>
    <w:rPr>
      <w:b/>
      <w:sz w:val="36"/>
      <w:szCs w:val="36"/>
      <w:lang w:val="bg-BG"/>
    </w:rPr>
  </w:style>
  <w:style w:type="paragraph" w:styleId="Heading2">
    <w:name w:val="heading 2"/>
    <w:basedOn w:val="Normal"/>
    <w:next w:val="Normal"/>
    <w:link w:val="Heading2Char"/>
    <w:uiPriority w:val="99"/>
    <w:qFormat/>
    <w:rsid w:val="00F37375"/>
    <w:pPr>
      <w:ind w:firstLine="720"/>
      <w:jc w:val="both"/>
      <w:outlineLvl w:val="1"/>
    </w:pPr>
    <w:rPr>
      <w:b/>
      <w:szCs w:val="28"/>
      <w:lang w:val="bg-BG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A58D2"/>
    <w:pPr>
      <w:keepNext/>
      <w:jc w:val="both"/>
      <w:outlineLvl w:val="2"/>
    </w:pPr>
    <w:rPr>
      <w:spacing w:val="10"/>
      <w:kern w:val="28"/>
      <w:sz w:val="32"/>
      <w:szCs w:val="20"/>
      <w:lang w:val="bg-BG" w:eastAsia="bg-BG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37375"/>
    <w:rPr>
      <w:rFonts w:cs="Times New Roman"/>
      <w:b/>
      <w:sz w:val="36"/>
      <w:lang w:val="bg-BG" w:eastAsia="zh-TW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F37375"/>
    <w:rPr>
      <w:rFonts w:cs="Times New Roman"/>
      <w:b/>
      <w:sz w:val="28"/>
      <w:lang w:val="bg-BG" w:eastAsia="zh-TW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3A58D2"/>
    <w:rPr>
      <w:rFonts w:eastAsia="Times New Roman" w:cs="Times New Roman"/>
      <w:spacing w:val="10"/>
      <w:kern w:val="28"/>
      <w:sz w:val="32"/>
      <w:lang w:val="bg-BG" w:eastAsia="bg-BG"/>
    </w:rPr>
  </w:style>
  <w:style w:type="character" w:styleId="Hyperlink">
    <w:name w:val="Hyperlink"/>
    <w:basedOn w:val="DefaultParagraphFont"/>
    <w:uiPriority w:val="99"/>
    <w:rsid w:val="00807AE9"/>
    <w:rPr>
      <w:rFonts w:cs="Times New Roman"/>
      <w:color w:val="0563C1"/>
      <w:u w:val="single"/>
    </w:rPr>
  </w:style>
  <w:style w:type="character" w:customStyle="1" w:styleId="UnresolvedMention">
    <w:name w:val="Unresolved Mention"/>
    <w:uiPriority w:val="99"/>
    <w:semiHidden/>
    <w:rsid w:val="00807AE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rsid w:val="003A58D2"/>
    <w:pPr>
      <w:spacing w:before="100" w:beforeAutospacing="1" w:after="100" w:afterAutospacing="1"/>
    </w:pPr>
    <w:rPr>
      <w:lang w:val="bg-BG"/>
    </w:rPr>
  </w:style>
  <w:style w:type="character" w:styleId="Strong">
    <w:name w:val="Strong"/>
    <w:basedOn w:val="DefaultParagraphFont"/>
    <w:uiPriority w:val="99"/>
    <w:qFormat/>
    <w:rsid w:val="003A58D2"/>
    <w:rPr>
      <w:rFonts w:cs="Times New Roman"/>
      <w:b/>
    </w:rPr>
  </w:style>
  <w:style w:type="character" w:styleId="Emphasis">
    <w:name w:val="Emphasis"/>
    <w:basedOn w:val="DefaultParagraphFont"/>
    <w:uiPriority w:val="99"/>
    <w:qFormat/>
    <w:rsid w:val="003A58D2"/>
    <w:rPr>
      <w:rFonts w:cs="Times New Roman"/>
      <w:i/>
    </w:rPr>
  </w:style>
  <w:style w:type="paragraph" w:styleId="Header">
    <w:name w:val="header"/>
    <w:basedOn w:val="Normal"/>
    <w:link w:val="HeaderChar"/>
    <w:uiPriority w:val="99"/>
    <w:rsid w:val="00A0264D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0264D"/>
    <w:rPr>
      <w:rFonts w:cs="Times New Roman"/>
      <w:sz w:val="24"/>
      <w:lang w:val="ru-RU" w:eastAsia="zh-TW"/>
    </w:rPr>
  </w:style>
  <w:style w:type="paragraph" w:styleId="Footer">
    <w:name w:val="footer"/>
    <w:basedOn w:val="Normal"/>
    <w:link w:val="FooterChar"/>
    <w:uiPriority w:val="99"/>
    <w:rsid w:val="00A0264D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A0264D"/>
    <w:rPr>
      <w:rFonts w:cs="Times New Roman"/>
      <w:sz w:val="24"/>
      <w:lang w:val="ru-RU" w:eastAsia="zh-TW"/>
    </w:rPr>
  </w:style>
  <w:style w:type="paragraph" w:styleId="Title">
    <w:name w:val="Title"/>
    <w:basedOn w:val="Normal"/>
    <w:next w:val="Normal"/>
    <w:link w:val="TitleChar"/>
    <w:uiPriority w:val="99"/>
    <w:qFormat/>
    <w:rsid w:val="006B4F6C"/>
    <w:pPr>
      <w:spacing w:line="276" w:lineRule="auto"/>
      <w:jc w:val="center"/>
    </w:pPr>
    <w:rPr>
      <w:b/>
      <w:sz w:val="44"/>
      <w:szCs w:val="44"/>
      <w:lang w:val="bg-BG"/>
    </w:rPr>
  </w:style>
  <w:style w:type="character" w:customStyle="1" w:styleId="TitleChar">
    <w:name w:val="Title Char"/>
    <w:basedOn w:val="DefaultParagraphFont"/>
    <w:link w:val="Title"/>
    <w:uiPriority w:val="99"/>
    <w:locked/>
    <w:rsid w:val="006B4F6C"/>
    <w:rPr>
      <w:rFonts w:cs="Times New Roman"/>
      <w:b/>
      <w:sz w:val="44"/>
      <w:lang w:val="bg-BG" w:eastAsia="zh-TW"/>
    </w:rPr>
  </w:style>
  <w:style w:type="character" w:styleId="CommentReference">
    <w:name w:val="annotation reference"/>
    <w:basedOn w:val="DefaultParagraphFont"/>
    <w:uiPriority w:val="99"/>
    <w:semiHidden/>
    <w:locked/>
    <w:rsid w:val="0092222F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locked/>
    <w:rsid w:val="0092222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A0699A"/>
    <w:rPr>
      <w:rFonts w:cs="Times New Roman"/>
      <w:sz w:val="20"/>
      <w:szCs w:val="20"/>
      <w:lang w:val="ru-RU" w:eastAsia="zh-TW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locked/>
    <w:rsid w:val="009222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A0699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locked/>
    <w:rsid w:val="009222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0699A"/>
    <w:rPr>
      <w:rFonts w:cs="Times New Roman"/>
      <w:sz w:val="2"/>
      <w:lang w:val="ru-RU" w:eastAsia="zh-TW"/>
    </w:rPr>
  </w:style>
  <w:style w:type="character" w:customStyle="1" w:styleId="grey--text">
    <w:name w:val="grey--text"/>
    <w:basedOn w:val="DefaultParagraphFont"/>
    <w:uiPriority w:val="99"/>
    <w:rsid w:val="00426135"/>
    <w:rPr>
      <w:rFonts w:cs="Times New Roman"/>
    </w:rPr>
  </w:style>
  <w:style w:type="paragraph" w:styleId="ListBullet">
    <w:name w:val="List Bullet"/>
    <w:basedOn w:val="Normal"/>
    <w:uiPriority w:val="99"/>
    <w:locked/>
    <w:rsid w:val="00F40D84"/>
    <w:pPr>
      <w:numPr>
        <w:numId w:val="9"/>
      </w:numPr>
      <w:tabs>
        <w:tab w:val="clear" w:pos="360"/>
        <w:tab w:val="num" w:pos="1492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5249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49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ibl.bas.bg/ber/" TargetMode="External"/><Relationship Id="rId18" Type="http://schemas.openxmlformats.org/officeDocument/2006/relationships/hyperlink" Target="https://www.google.bg/?hl=bg" TargetMode="External"/><Relationship Id="rId26" Type="http://schemas.openxmlformats.org/officeDocument/2006/relationships/hyperlink" Target="https://stornik.org/starodumtsi/rechnik-na-starite-dumi-v-spomenite-na-vaptsov-za-gabrov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vidin-online.com/sela-kula/rechnik-na-dialetniya-govor-na-naselenieto-na-grad-kula" TargetMode="External"/><Relationship Id="rId7" Type="http://schemas.openxmlformats.org/officeDocument/2006/relationships/footer" Target="footer1.xml"/><Relationship Id="rId12" Type="http://schemas.openxmlformats.org/officeDocument/2006/relationships/hyperlink" Target="https://ibl.bas.bg/ber/" TargetMode="External"/><Relationship Id="rId17" Type="http://schemas.openxmlformats.org/officeDocument/2006/relationships/hyperlink" Target="https://ibl.bas.bg/ber/" TargetMode="External"/><Relationship Id="rId25" Type="http://schemas.openxmlformats.org/officeDocument/2006/relationships/hyperlink" Target="http://treasures.zonebg.com/dict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ibl.bas.bg/ber/" TargetMode="External"/><Relationship Id="rId20" Type="http://schemas.openxmlformats.org/officeDocument/2006/relationships/hyperlink" Target="http://www.protobulgarians.com/Statii%20za%20prabaalgarite/Dialektni%20dumi%20-%2021%20may%202007/Dialektni%20dumi%20-%20vaavedenie.htm" TargetMode="External"/><Relationship Id="rId29" Type="http://schemas.openxmlformats.org/officeDocument/2006/relationships/image" Target="media/image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bl.bas.bg/ber/" TargetMode="External"/><Relationship Id="rId24" Type="http://schemas.openxmlformats.org/officeDocument/2006/relationships/hyperlink" Target="http://www.math.bas.bg/~nkirov/2013/folk/book_670_675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ibl.bas.bg/ber/" TargetMode="External"/><Relationship Id="rId23" Type="http://schemas.openxmlformats.org/officeDocument/2006/relationships/hyperlink" Target="http://mtarnovoprosveta.dir.bg/_wm/library/item.php?did=503461&amp;df=709010&amp;dflid=3" TargetMode="External"/><Relationship Id="rId28" Type="http://schemas.openxmlformats.org/officeDocument/2006/relationships/hyperlink" Target="http://www.onlinerechnik.com/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math.bas.bg/~nkirov/mountains/mezdra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ruskiezik.blogspot.com" TargetMode="External"/><Relationship Id="rId14" Type="http://schemas.openxmlformats.org/officeDocument/2006/relationships/hyperlink" Target="https://ibl.bas.bg/ber/" TargetMode="External"/><Relationship Id="rId22" Type="http://schemas.openxmlformats.org/officeDocument/2006/relationships/hyperlink" Target="http://paziteli.chitalishte-mezdra.com/Dictionary" TargetMode="External"/><Relationship Id="rId27" Type="http://schemas.openxmlformats.org/officeDocument/2006/relationships/hyperlink" Target="https://bg.wikipedia.org/wiki/%D0%A3%D0%B8%D0%BA%D0%B8%D0%BF%D0%B5%D0%B4%D0%B8%D1%8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30860</TotalTime>
  <Pages>100</Pages>
  <Words>-32766</Words>
  <Characters>-32766</Characters>
  <Application>Microsoft Office Outlook</Application>
  <DocSecurity>0</DocSecurity>
  <Lines>0</Lines>
  <Paragraphs>0</Paragraphs>
  <ScaleCrop>false</ScaleCrop>
  <Company>Великотърновски университет (ВТУ)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Речник на говора в село Маноя</dc:title>
  <dc:subject/>
  <dc:creator>Ivanka Atanasova</dc:creator>
  <cp:keywords>Маноя, диалекти, говор, речник, изследване</cp:keywords>
  <dc:description>Речник на говора в село Маноя, общ. Дряново, обл. Велико ТърновоАвтор на изследването: проф. д-р. Иванка Атанасова (ВТУ)Сайт: https://ruskiezik.blogspot.com</dc:description>
  <cp:lastModifiedBy>Ivanka Atanasova</cp:lastModifiedBy>
  <cp:revision>676</cp:revision>
  <cp:lastPrinted>2019-09-07T21:24:00Z</cp:lastPrinted>
  <dcterms:created xsi:type="dcterms:W3CDTF">2020-04-04T07:15:00Z</dcterms:created>
  <dcterms:modified xsi:type="dcterms:W3CDTF">2020-06-10T07:58:00Z</dcterms:modified>
  <cp:category>речник, говор, изследване</cp:category>
</cp:coreProperties>
</file>